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7A3D20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7A3D20" w14:paraId="52F37251" w14:textId="12DC3CC1" w:rsidTr="006E2E00">
        <w:trPr>
          <w:trHeight w:val="680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7A3D20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7A3D20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</w:rPr>
              <w:t>کلاس ه</w:t>
            </w:r>
            <w:r w:rsidR="00CE23F5" w:rsidRPr="007A3D20">
              <w:rPr>
                <w:rFonts w:ascii="Vazirmatn" w:hAnsi="Vazirmatn" w:hint="cs"/>
                <w:rtl/>
              </w:rPr>
              <w:t>شتم</w:t>
            </w:r>
            <w:r w:rsidRPr="007A3D20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7A3D20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CE0CAD" w:rsidRPr="007A3D20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7A3D20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7A3D20" w:rsidRDefault="00C5022B" w:rsidP="00C5022B">
            <w:pPr>
              <w:rPr>
                <w:rtl/>
              </w:rPr>
            </w:pPr>
            <w:r w:rsidRPr="007A3D20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190"/>
              <w:gridCol w:w="835"/>
              <w:gridCol w:w="788"/>
            </w:tblGrid>
            <w:tr w:rsidR="00C5022B" w:rsidRPr="007A3D20" w14:paraId="3BF3DC96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4F1F5EA2" w14:textId="750E8033" w:rsidR="00C5022B" w:rsidRPr="007A3D20" w:rsidRDefault="00C5022B" w:rsidP="00C5022B">
                  <w:pPr>
                    <w:rPr>
                      <w:rtl/>
                    </w:rPr>
                  </w:pPr>
                  <w:r w:rsidRPr="007A3D20">
                    <w:rPr>
                      <w:rFonts w:hint="cs"/>
                      <w:rtl/>
                    </w:rPr>
                    <w:t>الف)</w:t>
                  </w:r>
                  <w:r w:rsidRPr="007A3D20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="00CA7A73" w:rsidRPr="007A3D20">
                    <w:rPr>
                      <w:rFonts w:ascii="Vazirmatn" w:hAnsi="Vazirmatn" w:hint="cs"/>
                      <w:rtl/>
                    </w:rPr>
                    <w:t>ی</w:t>
                  </w:r>
                  <w:r w:rsidR="00CA7A73" w:rsidRPr="007A3D20">
                    <w:rPr>
                      <w:rFonts w:ascii="Vazirmatn" w:hAnsi="Vazirmatn" w:hint="eastAsia"/>
                      <w:rtl/>
                    </w:rPr>
                    <w:t>ک</w:t>
                  </w:r>
                  <w:r w:rsidR="00CA7A73" w:rsidRPr="007A3D20">
                    <w:rPr>
                      <w:rFonts w:ascii="Vazirmatn" w:hAnsi="Vazirmatn"/>
                      <w:rtl/>
                    </w:rPr>
                    <w:t xml:space="preserve"> شش ضلع</w:t>
                  </w:r>
                  <w:r w:rsidR="00CA7A73" w:rsidRPr="007A3D20">
                    <w:rPr>
                      <w:rFonts w:ascii="Vazirmatn" w:hAnsi="Vazirmatn" w:hint="cs"/>
                      <w:rtl/>
                    </w:rPr>
                    <w:t>ی</w:t>
                  </w:r>
                  <w:r w:rsidR="00CA7A73" w:rsidRPr="007A3D20">
                    <w:rPr>
                      <w:rFonts w:ascii="Vazirmatn" w:hAnsi="Vazirmatn"/>
                      <w:rtl/>
                    </w:rPr>
                    <w:t xml:space="preserve"> منتظم 6 محور تقارن دارد.</w:t>
                  </w:r>
                </w:p>
              </w:tc>
              <w:tc>
                <w:tcPr>
                  <w:tcW w:w="835" w:type="dxa"/>
                  <w:shd w:val="clear" w:color="auto" w:fill="FFFFFF" w:themeFill="background1"/>
                </w:tcPr>
                <w:p w14:paraId="017E499E" w14:textId="77777777" w:rsidR="00C5022B" w:rsidRPr="007A3D20" w:rsidRDefault="00C5022B" w:rsidP="00C5022B">
                  <w:pPr>
                    <w:rPr>
                      <w:rtl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88" w:type="dxa"/>
                  <w:shd w:val="clear" w:color="auto" w:fill="FFFFFF" w:themeFill="background1"/>
                </w:tcPr>
                <w:p w14:paraId="64DAE0ED" w14:textId="77777777" w:rsidR="00C5022B" w:rsidRPr="007A3D20" w:rsidRDefault="00C5022B" w:rsidP="00C5022B">
                  <w:pPr>
                    <w:rPr>
                      <w:rtl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C5022B" w:rsidRPr="007A3D20" w14:paraId="6951F4BA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1562286F" w14:textId="13986A68" w:rsidR="00C5022B" w:rsidRPr="007A3D20" w:rsidRDefault="00C5022B" w:rsidP="00C5022B">
                  <w:pPr>
                    <w:rPr>
                      <w:rtl/>
                      <w:lang w:bidi="fa-IR"/>
                    </w:rPr>
                  </w:pPr>
                  <w:r w:rsidRPr="007A3D20">
                    <w:rPr>
                      <w:rFonts w:hint="cs"/>
                      <w:rtl/>
                    </w:rPr>
                    <w:t xml:space="preserve">ب) </w:t>
                  </w:r>
                  <w:r w:rsidR="00C51002" w:rsidRPr="007A3D20">
                    <w:rPr>
                      <w:rFonts w:hint="cs"/>
                      <w:rtl/>
                    </w:rPr>
                    <w:t xml:space="preserve">هر مربع </w:t>
                  </w:r>
                  <w:r w:rsidR="00C51002" w:rsidRPr="007A3D20">
                    <w:rPr>
                      <w:rFonts w:hint="cs"/>
                      <w:rtl/>
                      <w:lang w:bidi="fa-IR"/>
                    </w:rPr>
                    <w:t>، نوعی لوزی است.</w:t>
                  </w:r>
                </w:p>
              </w:tc>
              <w:tc>
                <w:tcPr>
                  <w:tcW w:w="835" w:type="dxa"/>
                  <w:shd w:val="clear" w:color="auto" w:fill="FFFFFF" w:themeFill="background1"/>
                </w:tcPr>
                <w:p w14:paraId="71B5D7CE" w14:textId="77777777" w:rsidR="00C5022B" w:rsidRPr="007A3D20" w:rsidRDefault="00C5022B" w:rsidP="00C5022B">
                  <w:pPr>
                    <w:rPr>
                      <w:rtl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88" w:type="dxa"/>
                  <w:shd w:val="clear" w:color="auto" w:fill="FFFFFF" w:themeFill="background1"/>
                </w:tcPr>
                <w:p w14:paraId="6824DD7D" w14:textId="77777777" w:rsidR="00C5022B" w:rsidRPr="007A3D20" w:rsidRDefault="00C5022B" w:rsidP="00C5022B">
                  <w:pPr>
                    <w:rPr>
                      <w:rtl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F41481" w:rsidRPr="007A3D20" w14:paraId="63F5663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01D1BCCC" w14:textId="03B74664" w:rsidR="00F41481" w:rsidRPr="007A3D20" w:rsidRDefault="00F41481" w:rsidP="00C5022B">
                  <w:pPr>
                    <w:rPr>
                      <w:rtl/>
                    </w:rPr>
                  </w:pPr>
                  <w:r w:rsidRPr="007A3D20">
                    <w:rPr>
                      <w:rFonts w:hint="cs"/>
                      <w:rtl/>
                    </w:rPr>
                    <w:t xml:space="preserve">ج) </w:t>
                  </w:r>
                  <w:r w:rsidR="0037094A" w:rsidRPr="007A3D20">
                    <w:rPr>
                      <w:rtl/>
                    </w:rPr>
                    <w:t>در شکل ها</w:t>
                  </w:r>
                  <w:r w:rsidR="0037094A" w:rsidRPr="007A3D20">
                    <w:rPr>
                      <w:rFonts w:hint="cs"/>
                      <w:rtl/>
                    </w:rPr>
                    <w:t>ی</w:t>
                  </w:r>
                  <w:r w:rsidR="0037094A" w:rsidRPr="007A3D20">
                    <w:rPr>
                      <w:rtl/>
                    </w:rPr>
                    <w:t xml:space="preserve"> منتظم فقط ضلع ها برابر هستند.     </w:t>
                  </w:r>
                </w:p>
              </w:tc>
              <w:tc>
                <w:tcPr>
                  <w:tcW w:w="835" w:type="dxa"/>
                  <w:shd w:val="clear" w:color="auto" w:fill="FFFFFF" w:themeFill="background1"/>
                </w:tcPr>
                <w:p w14:paraId="6644884B" w14:textId="4B497B79" w:rsidR="00F41481" w:rsidRPr="007A3D20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88" w:type="dxa"/>
                  <w:shd w:val="clear" w:color="auto" w:fill="FFFFFF" w:themeFill="background1"/>
                </w:tcPr>
                <w:p w14:paraId="6E2D8933" w14:textId="39714434" w:rsidR="00F41481" w:rsidRPr="007A3D20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F41481" w:rsidRPr="007A3D20" w14:paraId="18A872A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2E0A0440" w14:textId="6A8C9381" w:rsidR="00F41481" w:rsidRPr="007A3D20" w:rsidRDefault="00F41481" w:rsidP="00C5022B">
                  <w:pPr>
                    <w:rPr>
                      <w:rtl/>
                      <w:lang w:bidi="fa-IR"/>
                    </w:rPr>
                  </w:pPr>
                  <w:r w:rsidRPr="007A3D20">
                    <w:rPr>
                      <w:rFonts w:hint="cs"/>
                      <w:rtl/>
                    </w:rPr>
                    <w:t xml:space="preserve">د) </w:t>
                  </w:r>
                  <w:r w:rsidR="0037094A" w:rsidRPr="007A3D20">
                    <w:rPr>
                      <w:rFonts w:ascii="Vazirmatn" w:hAnsi="Vazirmatn" w:hint="cs"/>
                      <w:rtl/>
                    </w:rPr>
                    <w:t xml:space="preserve">هر یک از زاویه های خارجی مربع برابر ۹۰ درجه است. </w:t>
                  </w:r>
                  <w:r w:rsidR="0037094A"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  </w:t>
                  </w:r>
                </w:p>
              </w:tc>
              <w:tc>
                <w:tcPr>
                  <w:tcW w:w="835" w:type="dxa"/>
                  <w:shd w:val="clear" w:color="auto" w:fill="FFFFFF" w:themeFill="background1"/>
                </w:tcPr>
                <w:p w14:paraId="5151CF5C" w14:textId="5D12A5D9" w:rsidR="00F41481" w:rsidRPr="007A3D20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88" w:type="dxa"/>
                  <w:shd w:val="clear" w:color="auto" w:fill="FFFFFF" w:themeFill="background1"/>
                </w:tcPr>
                <w:p w14:paraId="4A8CDA88" w14:textId="49524CE4" w:rsidR="00F41481" w:rsidRPr="007A3D20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7A3D20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7A3D20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</w:tbl>
          <w:p w14:paraId="04B16792" w14:textId="73DBB6AD" w:rsidR="00C5022B" w:rsidRPr="007A3D20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7A3D20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E0CAD" w:rsidRPr="007A3D20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7A3D20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49EBE775" w:rsidR="00C5022B" w:rsidRPr="007A3D20" w:rsidRDefault="00C5022B" w:rsidP="008E0325">
            <w:pPr>
              <w:rPr>
                <w:rFonts w:ascii="Vazirmatn" w:hAnsi="Vazirmatn"/>
                <w:rtl/>
              </w:rPr>
            </w:pPr>
            <w:r w:rsidRPr="007A3D20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4932E8DB" w:rsidR="00C5022B" w:rsidRPr="007A3D20" w:rsidRDefault="008E0325" w:rsidP="00C5022B">
            <w:pPr>
              <w:rPr>
                <w:rFonts w:ascii="Vazirmatn" w:hAnsi="Vazirmatn"/>
                <w:rtl/>
              </w:rPr>
            </w:pPr>
            <w:r w:rsidRPr="007A3D20">
              <w:rPr>
                <w:rFonts w:ascii="Vazirmatn" w:hAnsi="Vazirmatn" w:hint="cs"/>
                <w:rtl/>
              </w:rPr>
              <w:t>الف</w:t>
            </w:r>
            <w:r w:rsidR="00C5022B" w:rsidRPr="007A3D20">
              <w:rPr>
                <w:rFonts w:ascii="Vazirmatn" w:hAnsi="Vazirmatn" w:hint="cs"/>
                <w:rtl/>
              </w:rPr>
              <w:t xml:space="preserve">) </w:t>
            </w:r>
            <w:r w:rsidR="00CA7A73" w:rsidRPr="007A3D20">
              <w:rPr>
                <w:rFonts w:ascii="Vazirmatn" w:hAnsi="Vazirmatn"/>
                <w:rtl/>
              </w:rPr>
              <w:t>متواز</w:t>
            </w:r>
            <w:r w:rsidR="00CA7A73" w:rsidRPr="007A3D20">
              <w:rPr>
                <w:rFonts w:ascii="Vazirmatn" w:hAnsi="Vazirmatn" w:hint="cs"/>
                <w:rtl/>
              </w:rPr>
              <w:t>ی</w:t>
            </w:r>
            <w:r w:rsidR="00CA7A73" w:rsidRPr="007A3D20">
              <w:rPr>
                <w:rFonts w:ascii="Vazirmatn" w:hAnsi="Vazirmatn"/>
                <w:rtl/>
              </w:rPr>
              <w:t xml:space="preserve"> الاضلاع</w:t>
            </w:r>
            <w:r w:rsidR="00CA7A73" w:rsidRPr="007A3D20">
              <w:rPr>
                <w:rFonts w:ascii="Vazirmatn" w:hAnsi="Vazirmatn" w:hint="cs"/>
                <w:rtl/>
              </w:rPr>
              <w:t>ی</w:t>
            </w:r>
            <w:r w:rsidR="00CA7A73" w:rsidRPr="007A3D20">
              <w:rPr>
                <w:rFonts w:ascii="Vazirmatn" w:hAnsi="Vazirmatn"/>
                <w:rtl/>
              </w:rPr>
              <w:t xml:space="preserve"> که 4 ضلع برابر دارد، ..................... نام دارد.</w:t>
            </w:r>
          </w:p>
          <w:p w14:paraId="1983CD03" w14:textId="41805E31" w:rsidR="00D375E6" w:rsidRPr="007A3D20" w:rsidRDefault="008E0325" w:rsidP="00CA7A73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</w:rPr>
              <w:t>ب</w:t>
            </w:r>
            <w:r w:rsidR="00C5022B" w:rsidRPr="007A3D20">
              <w:rPr>
                <w:rFonts w:ascii="Vazirmatn" w:hAnsi="Vazirmatn" w:hint="cs"/>
                <w:rtl/>
              </w:rPr>
              <w:t>)</w:t>
            </w:r>
            <w:r w:rsidR="0037094A" w:rsidRPr="007A3D20">
              <w:rPr>
                <w:rtl/>
              </w:rPr>
              <w:t xml:space="preserve"> </w:t>
            </w:r>
            <w:r w:rsidR="00F57C7B" w:rsidRPr="007D478D">
              <w:rPr>
                <w:rFonts w:hint="cs"/>
                <w:rtl/>
              </w:rPr>
              <w:t>مجموع زاویه های داخلی یک پنج ضلعی ................. درجه است.</w:t>
            </w:r>
            <w:bookmarkStart w:id="0" w:name="_GoBack"/>
            <w:bookmarkEnd w:id="0"/>
          </w:p>
          <w:p w14:paraId="332A711C" w14:textId="77777777" w:rsidR="00CE0CAD" w:rsidRPr="007A3D20" w:rsidRDefault="0037094A" w:rsidP="00B63576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 xml:space="preserve">ج) 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در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چند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محدب ، به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ب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ن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ضلع و ادامه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ضلع د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گر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............... م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گو</w:t>
            </w:r>
            <w:r w:rsidRPr="007A3D20">
              <w:rPr>
                <w:rFonts w:ascii="Vazirmatn" w:hAnsi="Vazirmatn" w:hint="cs"/>
                <w:rtl/>
                <w:lang w:bidi="fa-IR"/>
              </w:rPr>
              <w:t>یی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م</w:t>
            </w:r>
            <w:r w:rsidRPr="007A3D20">
              <w:rPr>
                <w:rFonts w:ascii="Vazirmatn" w:hAnsi="Vazirmatn"/>
                <w:rtl/>
                <w:lang w:bidi="fa-IR"/>
              </w:rPr>
              <w:t>.</w:t>
            </w:r>
          </w:p>
          <w:p w14:paraId="4F539BF8" w14:textId="02AA7F2B" w:rsidR="00843A8C" w:rsidRPr="007A3D20" w:rsidRDefault="00843A8C" w:rsidP="00B63576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د) دو خط موازی با یک خط .......................... هستند. (باهم موازی -  برهم عمود)</w:t>
            </w:r>
          </w:p>
        </w:tc>
        <w:tc>
          <w:tcPr>
            <w:tcW w:w="609" w:type="dxa"/>
            <w:vAlign w:val="center"/>
          </w:tcPr>
          <w:p w14:paraId="5593661D" w14:textId="2FEDB109" w:rsidR="00C5022B" w:rsidRPr="007A3D20" w:rsidRDefault="00843A8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8639E" w:rsidRPr="007A3D20" w14:paraId="0B123C54" w14:textId="77777777" w:rsidTr="006E2E00">
        <w:trPr>
          <w:trHeight w:val="1322"/>
        </w:trPr>
        <w:tc>
          <w:tcPr>
            <w:tcW w:w="616" w:type="dxa"/>
          </w:tcPr>
          <w:p w14:paraId="154A50A8" w14:textId="77777777" w:rsidR="0068639E" w:rsidRPr="007A3D20" w:rsidRDefault="0068639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446D069" w14:textId="42631AB3" w:rsidR="0068639E" w:rsidRPr="007A3D20" w:rsidRDefault="0068639E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الف) کدام شکل یک چند ضلعی است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>؟</w:t>
            </w:r>
          </w:p>
          <w:p w14:paraId="43B04E9B" w14:textId="2263911B" w:rsidR="0068639E" w:rsidRPr="007A3D20" w:rsidRDefault="00D77873" w:rsidP="0068639E">
            <w:pPr>
              <w:spacing w:line="276" w:lineRule="auto"/>
              <w:rPr>
                <w:rFonts w:asciiTheme="majorBidi" w:hAnsiTheme="majorBidi"/>
                <w:color w:val="000000" w:themeColor="text1"/>
                <w:lang w:bidi="fa-IR"/>
              </w:rPr>
            </w:pP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62336" behindDoc="0" locked="0" layoutInCell="1" allowOverlap="1" wp14:anchorId="5563353B" wp14:editId="75C42539">
                  <wp:simplePos x="0" y="0"/>
                  <wp:positionH relativeFrom="page">
                    <wp:posOffset>3495960</wp:posOffset>
                  </wp:positionH>
                  <wp:positionV relativeFrom="page">
                    <wp:posOffset>319756</wp:posOffset>
                  </wp:positionV>
                  <wp:extent cx="273685" cy="363220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51" r="6174" b="7389"/>
                          <a:stretch/>
                        </pic:blipFill>
                        <pic:spPr bwMode="auto">
                          <a:xfrm>
                            <a:off x="0" y="0"/>
                            <a:ext cx="273685" cy="36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64384" behindDoc="0" locked="0" layoutInCell="1" allowOverlap="1" wp14:anchorId="55634BA6" wp14:editId="261BE499">
                  <wp:simplePos x="0" y="0"/>
                  <wp:positionH relativeFrom="column">
                    <wp:posOffset>530247</wp:posOffset>
                  </wp:positionH>
                  <wp:positionV relativeFrom="paragraph">
                    <wp:posOffset>62230</wp:posOffset>
                  </wp:positionV>
                  <wp:extent cx="311785" cy="313690"/>
                  <wp:effectExtent l="0" t="0" r="0" b="0"/>
                  <wp:wrapThrough wrapText="bothSides">
                    <wp:wrapPolygon edited="0">
                      <wp:start x="0" y="0"/>
                      <wp:lineTo x="0" y="19676"/>
                      <wp:lineTo x="19796" y="19676"/>
                      <wp:lineTo x="19796" y="0"/>
                      <wp:lineTo x="0" y="0"/>
                    </wp:wrapPolygon>
                  </wp:wrapThrough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20"/>
                          <a:stretch/>
                        </pic:blipFill>
                        <pic:spPr bwMode="auto">
                          <a:xfrm>
                            <a:off x="0" y="0"/>
                            <a:ext cx="311785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63360" behindDoc="0" locked="0" layoutInCell="1" allowOverlap="1" wp14:anchorId="6297B101" wp14:editId="67746865">
                  <wp:simplePos x="0" y="0"/>
                  <wp:positionH relativeFrom="page">
                    <wp:posOffset>1976426</wp:posOffset>
                  </wp:positionH>
                  <wp:positionV relativeFrom="page">
                    <wp:posOffset>315310</wp:posOffset>
                  </wp:positionV>
                  <wp:extent cx="346075" cy="320675"/>
                  <wp:effectExtent l="0" t="0" r="0" b="3175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48" b="6062"/>
                          <a:stretch/>
                        </pic:blipFill>
                        <pic:spPr bwMode="auto">
                          <a:xfrm>
                            <a:off x="0" y="0"/>
                            <a:ext cx="346075" cy="32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59264" behindDoc="0" locked="0" layoutInCell="1" allowOverlap="1" wp14:anchorId="5560F4D4" wp14:editId="0B6DBFF9">
                  <wp:simplePos x="0" y="0"/>
                  <wp:positionH relativeFrom="page">
                    <wp:posOffset>4981269</wp:posOffset>
                  </wp:positionH>
                  <wp:positionV relativeFrom="page">
                    <wp:posOffset>294925</wp:posOffset>
                  </wp:positionV>
                  <wp:extent cx="420370" cy="42354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1222" b="1838"/>
                          <a:stretch/>
                        </pic:blipFill>
                        <pic:spPr bwMode="auto">
                          <a:xfrm>
                            <a:off x="0" y="0"/>
                            <a:ext cx="420370" cy="42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60288" behindDoc="0" locked="0" layoutInCell="1" allowOverlap="1" wp14:anchorId="7F07B04E" wp14:editId="559E226F">
                  <wp:simplePos x="0" y="0"/>
                  <wp:positionH relativeFrom="page">
                    <wp:posOffset>11396345</wp:posOffset>
                  </wp:positionH>
                  <wp:positionV relativeFrom="page">
                    <wp:posOffset>281940</wp:posOffset>
                  </wp:positionV>
                  <wp:extent cx="1047619" cy="1352381"/>
                  <wp:effectExtent l="0" t="0" r="635" b="63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19" cy="1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8639E" w:rsidRPr="007A3D20">
              <w:rPr>
                <w:rFonts w:asciiTheme="majorBidi" w:hAnsiTheme="majorBidi" w:hint="cs"/>
                <w:color w:val="000000" w:themeColor="text1"/>
                <w:rtl/>
              </w:rPr>
              <w:t xml:space="preserve">      1)</w:t>
            </w:r>
            <w:r w:rsidR="0068639E" w:rsidRPr="007A3D20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  <w:r w:rsidR="0068639E" w:rsidRPr="007A3D20">
              <w:rPr>
                <w:rFonts w:asciiTheme="majorBidi" w:hAnsiTheme="majorBidi"/>
                <w:color w:val="000000" w:themeColor="text1"/>
              </w:rPr>
              <w:sym w:font="Wingdings" w:char="F06D"/>
            </w:r>
            <w:r w:rsidR="0068639E" w:rsidRPr="007A3D20">
              <w:rPr>
                <w:noProof/>
                <w:lang w:bidi="fa-IR"/>
              </w:rPr>
              <w:t xml:space="preserve"> </w:t>
            </w:r>
            <w:r w:rsidR="0068639E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2)</w:t>
            </w:r>
            <w:r w:rsidR="0068639E" w:rsidRPr="007A3D20">
              <w:rPr>
                <w:noProof/>
                <w:lang w:bidi="fa-IR"/>
              </w:rPr>
              <w:t xml:space="preserve">  </w:t>
            </w:r>
            <w:r w:rsidR="0068639E"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="0068639E"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="0068639E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</w:t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61312" behindDoc="0" locked="0" layoutInCell="1" allowOverlap="1" wp14:anchorId="4664D756" wp14:editId="25A5EBCA">
                  <wp:simplePos x="0" y="0"/>
                  <wp:positionH relativeFrom="page">
                    <wp:posOffset>11427460</wp:posOffset>
                  </wp:positionH>
                  <wp:positionV relativeFrom="page">
                    <wp:posOffset>280670</wp:posOffset>
                  </wp:positionV>
                  <wp:extent cx="1028571" cy="1438095"/>
                  <wp:effectExtent l="0" t="0" r="63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71" cy="14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8639E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3)</w:t>
            </w:r>
            <w:r w:rsidR="0068639E"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="0068639E"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="0068639E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4)</w:t>
            </w:r>
            <w:r w:rsidR="0068639E" w:rsidRPr="007A3D20">
              <w:rPr>
                <w:noProof/>
                <w:lang w:bidi="fa-IR"/>
              </w:rPr>
              <w:t xml:space="preserve"> </w:t>
            </w:r>
            <w:r w:rsidR="0068639E"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="0068639E"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71552" behindDoc="0" locked="0" layoutInCell="1" allowOverlap="1" wp14:anchorId="69C024B7" wp14:editId="36647C7E">
                  <wp:simplePos x="0" y="0"/>
                  <wp:positionH relativeFrom="column">
                    <wp:posOffset>531106</wp:posOffset>
                  </wp:positionH>
                  <wp:positionV relativeFrom="paragraph">
                    <wp:posOffset>53965</wp:posOffset>
                  </wp:positionV>
                  <wp:extent cx="311785" cy="313690"/>
                  <wp:effectExtent l="0" t="0" r="0" b="0"/>
                  <wp:wrapThrough wrapText="bothSides">
                    <wp:wrapPolygon edited="0">
                      <wp:start x="0" y="0"/>
                      <wp:lineTo x="0" y="19676"/>
                      <wp:lineTo x="19796" y="19676"/>
                      <wp:lineTo x="19796" y="0"/>
                      <wp:lineTo x="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20"/>
                          <a:stretch/>
                        </pic:blipFill>
                        <pic:spPr bwMode="auto">
                          <a:xfrm>
                            <a:off x="0" y="0"/>
                            <a:ext cx="311785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639E" w:rsidRPr="007A3D20">
              <w:rPr>
                <w:noProof/>
                <w:lang w:bidi="fa-IR"/>
              </w:rPr>
              <w:drawing>
                <wp:anchor distT="0" distB="0" distL="114300" distR="114300" simplePos="0" relativeHeight="251667456" behindDoc="0" locked="0" layoutInCell="1" allowOverlap="1" wp14:anchorId="650B4FDC" wp14:editId="7636B48D">
                  <wp:simplePos x="0" y="0"/>
                  <wp:positionH relativeFrom="page">
                    <wp:posOffset>11396345</wp:posOffset>
                  </wp:positionH>
                  <wp:positionV relativeFrom="page">
                    <wp:posOffset>281940</wp:posOffset>
                  </wp:positionV>
                  <wp:extent cx="1047619" cy="1352381"/>
                  <wp:effectExtent l="0" t="0" r="635" b="63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19" cy="1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C45611" w14:textId="77777777" w:rsidR="0068639E" w:rsidRPr="007A3D20" w:rsidRDefault="0068639E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</w:p>
          <w:p w14:paraId="5026A823" w14:textId="2C4CF44D" w:rsidR="0068639E" w:rsidRPr="007A3D20" w:rsidRDefault="0068639E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ب) کدام شکل مرکز تقارن دارد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>؟</w:t>
            </w:r>
          </w:p>
          <w:p w14:paraId="760D1802" w14:textId="0BF77337" w:rsidR="0068639E" w:rsidRPr="007A3D20" w:rsidRDefault="0068639E" w:rsidP="0068639E">
            <w:pPr>
              <w:spacing w:line="276" w:lineRule="auto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noProof/>
                <w:color w:val="000000" w:themeColor="text1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8D1ED5" wp14:editId="7F43C825">
                      <wp:simplePos x="0" y="0"/>
                      <wp:positionH relativeFrom="page">
                        <wp:posOffset>449340</wp:posOffset>
                      </wp:positionH>
                      <wp:positionV relativeFrom="page">
                        <wp:posOffset>1056640</wp:posOffset>
                      </wp:positionV>
                      <wp:extent cx="268605" cy="255905"/>
                      <wp:effectExtent l="0" t="0" r="17145" b="10795"/>
                      <wp:wrapSquare wrapText="bothSides"/>
                      <wp:docPr id="30" name="Regular Pentagon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" cy="255905"/>
                              </a:xfrm>
                              <a:prstGeom prst="pentag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5909BD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Regular Pentagon 30" o:spid="_x0000_s1026" type="#_x0000_t56" style="position:absolute;left:0;text-align:left;margin-left:35.4pt;margin-top:83.2pt;width:21.15pt;height:20.1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" filled="f" strokecolor="windowText">
                      <w10:wrap type="square" anchorx="page" anchory="page"/>
                    </v:shape>
                  </w:pict>
                </mc:Fallback>
              </mc:AlternateContent>
            </w:r>
            <w:r w:rsidRPr="007A3D20">
              <w:rPr>
                <w:rFonts w:asciiTheme="majorBidi" w:hAnsiTheme="majorBidi" w:hint="cs"/>
                <w:noProof/>
                <w:color w:val="000000" w:themeColor="text1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08D462" wp14:editId="4D17EF44">
                      <wp:simplePos x="0" y="0"/>
                      <wp:positionH relativeFrom="page">
                        <wp:posOffset>1782642</wp:posOffset>
                      </wp:positionH>
                      <wp:positionV relativeFrom="page">
                        <wp:posOffset>1096645</wp:posOffset>
                      </wp:positionV>
                      <wp:extent cx="360045" cy="179705"/>
                      <wp:effectExtent l="0" t="0" r="20955" b="10795"/>
                      <wp:wrapSquare wrapText="bothSides"/>
                      <wp:docPr id="29" name="Rounded 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45" cy="179705"/>
                              </a:xfrm>
                              <a:prstGeom prst="roundRect">
                                <a:avLst>
                                  <a:gd name="adj" fmla="val 3851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E695F4" id="Rounded Rectangle 29" o:spid="_x0000_s1026" style="position:absolute;left:0;text-align:left;margin-left:140.35pt;margin-top:86.35pt;width:28.35pt;height:14.1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252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" filled="f" strokecolor="windowText">
                      <w10:wrap type="square" anchorx="page" anchory="page"/>
                    </v:roundrect>
                  </w:pict>
                </mc:Fallback>
              </mc:AlternateContent>
            </w:r>
            <w:r w:rsidRPr="007A3D20">
              <w:rPr>
                <w:rFonts w:asciiTheme="majorBidi" w:hAnsiTheme="majorBidi" w:hint="cs"/>
                <w:noProof/>
                <w:color w:val="000000" w:themeColor="text1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57ED057" wp14:editId="1CF0FECC">
                      <wp:simplePos x="0" y="0"/>
                      <wp:positionH relativeFrom="page">
                        <wp:posOffset>3345727</wp:posOffset>
                      </wp:positionH>
                      <wp:positionV relativeFrom="page">
                        <wp:posOffset>1050290</wp:posOffset>
                      </wp:positionV>
                      <wp:extent cx="304800" cy="262890"/>
                      <wp:effectExtent l="0" t="0" r="19050" b="22860"/>
                      <wp:wrapSquare wrapText="bothSides"/>
                      <wp:docPr id="28" name="Isosceles Tri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62890"/>
                              </a:xfrm>
                              <a:prstGeom prst="triangl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C50D7B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28" o:spid="_x0000_s1026" type="#_x0000_t5" style="position:absolute;left:0;text-align:left;margin-left:263.45pt;margin-top:82.7pt;width:24pt;height:20.7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" filled="f" strokecolor="windowText">
                      <w10:wrap type="square" anchorx="page" anchory="page"/>
                    </v:shape>
                  </w:pict>
                </mc:Fallback>
              </mc:AlternateContent>
            </w:r>
            <w:r w:rsidRPr="007A3D20"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91F87B2" wp14:editId="1A780A8D">
                      <wp:simplePos x="0" y="0"/>
                      <wp:positionH relativeFrom="page">
                        <wp:posOffset>5039689</wp:posOffset>
                      </wp:positionH>
                      <wp:positionV relativeFrom="page">
                        <wp:posOffset>1105470</wp:posOffset>
                      </wp:positionV>
                      <wp:extent cx="337185" cy="226060"/>
                      <wp:effectExtent l="0" t="0" r="24765" b="21590"/>
                      <wp:wrapSquare wrapText="bothSides"/>
                      <wp:docPr id="26" name="Flowchart: Manual Operation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185" cy="226060"/>
                              </a:xfrm>
                              <a:prstGeom prst="flowChartManualOperat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E5D7ED"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Flowchart: Manual Operation 26" o:spid="_x0000_s1026" type="#_x0000_t119" style="position:absolute;left:0;text-align:left;margin-left:396.85pt;margin-top:87.05pt;width:26.55pt;height:17.8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" filled="f" strokecolor="windowText">
                      <w10:wrap type="square" anchorx="page" anchory="page"/>
                    </v:shape>
                  </w:pict>
                </mc:Fallback>
              </mc:AlternateContent>
            </w: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73600" behindDoc="0" locked="0" layoutInCell="1" allowOverlap="1" wp14:anchorId="4FA77EDF" wp14:editId="781157C5">
                  <wp:simplePos x="0" y="0"/>
                  <wp:positionH relativeFrom="page">
                    <wp:posOffset>11396345</wp:posOffset>
                  </wp:positionH>
                  <wp:positionV relativeFrom="page">
                    <wp:posOffset>281940</wp:posOffset>
                  </wp:positionV>
                  <wp:extent cx="1047619" cy="1352381"/>
                  <wp:effectExtent l="0" t="0" r="635" b="63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19" cy="1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A3D20">
              <w:rPr>
                <w:rFonts w:asciiTheme="majorBidi" w:hAnsiTheme="majorBidi" w:hint="cs"/>
                <w:color w:val="000000" w:themeColor="text1"/>
                <w:rtl/>
              </w:rPr>
              <w:t xml:space="preserve">      1) </w:t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</w:t>
            </w:r>
            <w:r w:rsidRPr="007A3D20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</w:rPr>
              <w:sym w:font="Wingdings" w:char="F06D"/>
            </w:r>
            <w:r w:rsidRPr="007A3D20">
              <w:rPr>
                <w:noProof/>
                <w:lang w:bidi="fa-IR"/>
              </w:rPr>
              <w:t xml:space="preserve"> </w:t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      2)   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</w:t>
            </w: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74624" behindDoc="0" locked="0" layoutInCell="1" allowOverlap="1" wp14:anchorId="5D773429" wp14:editId="4118FA56">
                  <wp:simplePos x="0" y="0"/>
                  <wp:positionH relativeFrom="page">
                    <wp:posOffset>11427460</wp:posOffset>
                  </wp:positionH>
                  <wp:positionV relativeFrom="page">
                    <wp:posOffset>280670</wp:posOffset>
                  </wp:positionV>
                  <wp:extent cx="1028571" cy="1438095"/>
                  <wp:effectExtent l="0" t="0" r="635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71" cy="14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3)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t xml:space="preserve"> </w:t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4)</w:t>
            </w:r>
            <w:r w:rsidRPr="007A3D20">
              <w:rPr>
                <w:noProof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</w:p>
          <w:p w14:paraId="70B587DF" w14:textId="77777777" w:rsidR="00F57C7B" w:rsidRDefault="00F57C7B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</w:p>
          <w:p w14:paraId="6AEC1755" w14:textId="268252F7" w:rsidR="0068639E" w:rsidRPr="007A3D20" w:rsidRDefault="0068639E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ج) کدام شکل مرکز تقارن دارد ولی خط تقارن ندارد؟</w:t>
            </w:r>
          </w:p>
          <w:p w14:paraId="5F988826" w14:textId="68B371A4" w:rsidR="00CE0CAD" w:rsidRPr="007A3D20" w:rsidRDefault="0068639E" w:rsidP="00CE0CAD">
            <w:pPr>
              <w:spacing w:line="276" w:lineRule="auto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</w:rPr>
              <w:t xml:space="preserve">    1) ذوزنقه</w:t>
            </w:r>
            <w:r w:rsidRPr="007A3D20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2) متوازی الاضلاع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3) لوزی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4) هفت ضلعی منتظم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</w:p>
          <w:p w14:paraId="26A2BAB1" w14:textId="471B8881" w:rsidR="00CE0CAD" w:rsidRPr="007A3D20" w:rsidRDefault="007A3D20" w:rsidP="00CE0CAD">
            <w:pPr>
              <w:spacing w:line="276" w:lineRule="auto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1CE6693" wp14:editId="285DFF47">
                  <wp:simplePos x="0" y="0"/>
                  <wp:positionH relativeFrom="column">
                    <wp:posOffset>616281</wp:posOffset>
                  </wp:positionH>
                  <wp:positionV relativeFrom="paragraph">
                    <wp:posOffset>133029</wp:posOffset>
                  </wp:positionV>
                  <wp:extent cx="1792704" cy="57980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2" t="14959" b="14952"/>
                          <a:stretch/>
                        </pic:blipFill>
                        <pic:spPr bwMode="auto">
                          <a:xfrm>
                            <a:off x="0" y="0"/>
                            <a:ext cx="1803038" cy="583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E0CAD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د) در شکل مقابل مقدار </w:t>
            </w:r>
            <w:r w:rsidR="00CE0CAD" w:rsidRPr="007A3D20">
              <w:rPr>
                <w:rFonts w:asciiTheme="majorBidi" w:hAnsiTheme="majorBidi"/>
                <w:color w:val="000000" w:themeColor="text1"/>
                <w:lang w:bidi="fa-IR"/>
              </w:rPr>
              <w:t>x</w:t>
            </w:r>
            <w:r w:rsidR="00CE0CAD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برابر کدام گزینه است؟</w:t>
            </w:r>
          </w:p>
          <w:p w14:paraId="6CF1F386" w14:textId="2406718B" w:rsidR="00CE0CAD" w:rsidRPr="007A3D20" w:rsidRDefault="00CE0CAD" w:rsidP="004A5CED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</w:rPr>
              <w:t xml:space="preserve">1) </w:t>
            </w:r>
            <w:r w:rsidR="00202EDB" w:rsidRPr="007A3D20">
              <w:rPr>
                <w:rFonts w:asciiTheme="majorBidi" w:hAnsiTheme="majorBidi" w:hint="cs"/>
                <w:color w:val="000000" w:themeColor="text1"/>
                <w:rtl/>
              </w:rPr>
              <w:t>30</w:t>
            </w:r>
            <w:r w:rsidRPr="007A3D20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                      2) </w:t>
            </w:r>
            <w:r w:rsidR="00202EDB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130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        </w:t>
            </w:r>
          </w:p>
          <w:p w14:paraId="5F04FBE5" w14:textId="3CC0AFA5" w:rsidR="00CE0CAD" w:rsidRPr="007A3D20" w:rsidRDefault="00CE0CAD" w:rsidP="004A5CED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3)</w:t>
            </w:r>
            <w:r w:rsidR="00D77873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50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    </w:t>
            </w:r>
            <w:r w:rsidR="00D77873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          4) 1</w:t>
            </w:r>
            <w:r w:rsidR="00202EDB"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5</w:t>
            </w:r>
            <w:r w:rsidRPr="007A3D20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0</w:t>
            </w:r>
            <w:r w:rsidRPr="007A3D20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</w:t>
            </w:r>
            <w:r w:rsidRPr="007A3D20">
              <w:rPr>
                <w:rFonts w:asciiTheme="majorBidi" w:hAnsiTheme="majorBidi"/>
                <w:color w:val="000000" w:themeColor="text1"/>
                <w:lang w:bidi="fa-IR"/>
              </w:rPr>
              <w:sym w:font="Wingdings" w:char="F06D"/>
            </w:r>
          </w:p>
        </w:tc>
        <w:tc>
          <w:tcPr>
            <w:tcW w:w="609" w:type="dxa"/>
            <w:vAlign w:val="center"/>
          </w:tcPr>
          <w:p w14:paraId="5D40693D" w14:textId="471A6E5A" w:rsidR="0068639E" w:rsidRPr="007A3D20" w:rsidRDefault="00202ED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8639E" w:rsidRPr="007A3D20" w14:paraId="5656B533" w14:textId="77777777" w:rsidTr="004A5CED">
        <w:trPr>
          <w:trHeight w:val="1191"/>
        </w:trPr>
        <w:tc>
          <w:tcPr>
            <w:tcW w:w="616" w:type="dxa"/>
          </w:tcPr>
          <w:p w14:paraId="065FA381" w14:textId="77777777" w:rsidR="0068639E" w:rsidRPr="007A3D20" w:rsidRDefault="0068639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53AD155" w14:textId="7C7B0125" w:rsidR="0068639E" w:rsidRPr="007A3D20" w:rsidRDefault="0068639E" w:rsidP="0068639E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  <w:r w:rsidRPr="007A3D20">
              <w:rPr>
                <w:rFonts w:ascii="Vazirmatn" w:hAnsi="Vazirmatn"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5C7D7F4C" wp14:editId="7F4EAC9D">
                      <wp:simplePos x="0" y="0"/>
                      <wp:positionH relativeFrom="page">
                        <wp:posOffset>134902</wp:posOffset>
                      </wp:positionH>
                      <wp:positionV relativeFrom="page">
                        <wp:posOffset>179917</wp:posOffset>
                      </wp:positionV>
                      <wp:extent cx="4910455" cy="667385"/>
                      <wp:effectExtent l="38100" t="0" r="23495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10455" cy="667385"/>
                                <a:chOff x="0" y="0"/>
                                <a:chExt cx="4910455" cy="667385"/>
                              </a:xfrm>
                            </wpg:grpSpPr>
                            <wpg:graphicFrame>
                              <wpg:cNvPr id="44" name="Diagram 44"/>
                              <wpg:cNvFrPr/>
                              <wpg:xfrm>
                                <a:off x="0" y="0"/>
                                <a:ext cx="4910455" cy="66738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16" r:lo="rId17" r:qs="rId18" r:cs="rId19"/>
                                </a:graphicData>
                              </a:graphic>
                            </wpg:graphicFrame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1057794" y="166644"/>
                                  <a:ext cx="1033897" cy="321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FDA4D4" w14:textId="77777777" w:rsidR="0068639E" w:rsidRPr="00331D5B" w:rsidRDefault="0068639E" w:rsidP="0068639E">
                                    <w:pPr>
                                      <w:jc w:val="center"/>
                                      <w:rPr>
                                        <w:rFonts w:cs="0 Nazanin Bold"/>
                                        <w:rtl/>
                                        <w:lang w:bidi="fa-IR"/>
                                      </w:rPr>
                                    </w:pPr>
                                    <w:r w:rsidRPr="00331D5B">
                                      <w:rPr>
                                        <w:rFonts w:cs="0 Nazanin Bold" w:hint="cs"/>
                                        <w:rtl/>
                                        <w:lang w:bidi="fa-IR"/>
                                      </w:rPr>
                                      <w:t>زاویه های</w:t>
                                    </w:r>
                                    <w:r>
                                      <w:rPr>
                                        <w:rFonts w:cs="0 Nazanin Bold" w:hint="cs"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  <w:r w:rsidRPr="00331D5B">
                                      <w:rPr>
                                        <w:rFonts w:cs="0 Nazanin Bold" w:hint="cs"/>
                                        <w:rtl/>
                                        <w:lang w:bidi="fa-IR"/>
                                      </w:rPr>
                                      <w:t>قائمه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2959332" y="144066"/>
                                  <a:ext cx="898287" cy="3223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A943A3" w14:textId="77777777" w:rsidR="0068639E" w:rsidRPr="00331D5B" w:rsidRDefault="0068639E" w:rsidP="0068639E">
                                    <w:pPr>
                                      <w:jc w:val="center"/>
                                      <w:rPr>
                                        <w:rFonts w:cs="0 Nazanin Bold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rtl/>
                                        <w:lang w:bidi="fa-IR"/>
                                      </w:rPr>
                                      <w:t>...........................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7D7F4C" id="Group 47" o:spid="_x0000_s1026" style="position:absolute;left:0;text-align:left;margin-left:10.6pt;margin-top:14.15pt;width:386.65pt;height:52.55pt;z-index:251685888;mso-position-horizontal-relative:page;mso-position-vertical-relative:page;mso-width-relative:margin;mso-height-relative:margin" coordsize="49104,6673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iagram 44" o:spid="_x0000_s1027" type="#_x0000_t75" style="position:absolute;left:-182;top:1097;width:49376;height:4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">
                        <v:imagedata r:id="rId21" o:title=""/>
                        <o:lock v:ext="edit" aspectratio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5" o:spid="_x0000_s1028" type="#_x0000_t202" style="position:absolute;left:10577;top:1666;width:10339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<v:textbox>
                          <w:txbxContent>
                            <w:p w14:paraId="61FDA4D4" w14:textId="77777777" w:rsidR="0068639E" w:rsidRPr="00331D5B" w:rsidRDefault="0068639E" w:rsidP="0068639E">
                              <w:pPr>
                                <w:jc w:val="center"/>
                                <w:rPr>
                                  <w:rFonts w:cs="0 Nazanin Bold"/>
                                  <w:rtl/>
                                  <w:lang w:bidi="fa-IR"/>
                                </w:rPr>
                              </w:pPr>
                              <w:r w:rsidRPr="00331D5B">
                                <w:rPr>
                                  <w:rFonts w:cs="0 Nazanin Bold" w:hint="cs"/>
                                  <w:rtl/>
                                  <w:lang w:bidi="fa-IR"/>
                                </w:rPr>
                                <w:t>زاویه های</w:t>
                              </w:r>
                              <w:r>
                                <w:rPr>
                                  <w:rFonts w:cs="0 Nazanin Bold" w:hint="cs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Pr="00331D5B">
                                <w:rPr>
                                  <w:rFonts w:cs="0 Nazanin Bold" w:hint="cs"/>
                                  <w:rtl/>
                                  <w:lang w:bidi="fa-IR"/>
                                </w:rPr>
                                <w:t>قائمه</w:t>
                              </w:r>
                            </w:p>
                          </w:txbxContent>
                        </v:textbox>
                      </v:shape>
                      <v:shape id="Text Box 46" o:spid="_x0000_s1029" type="#_x0000_t202" style="position:absolute;left:29593;top:1440;width:8983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5AA943A3" w14:textId="77777777" w:rsidR="0068639E" w:rsidRPr="00331D5B" w:rsidRDefault="0068639E" w:rsidP="0068639E">
                              <w:pPr>
                                <w:jc w:val="center"/>
                                <w:rPr>
                                  <w:rFonts w:cs="0 Nazanin Bold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rtl/>
                                  <w:lang w:bidi="fa-IR"/>
                                </w:rPr>
                                <w:t>...........................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7A3D20">
              <w:rPr>
                <w:rtl/>
              </w:rPr>
              <w:t xml:space="preserve"> 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نمودار زیر را کامل کنید.</w:t>
            </w:r>
          </w:p>
          <w:p w14:paraId="1E1044D0" w14:textId="77777777" w:rsidR="0068639E" w:rsidRPr="007A3D20" w:rsidRDefault="0068639E" w:rsidP="0068639E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712C94D5" w14:textId="39F18C57" w:rsidR="0068639E" w:rsidRPr="007A3D20" w:rsidRDefault="005F1350" w:rsidP="005F1350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1002" w:rsidRPr="007A3D20" w14:paraId="6DB05A22" w14:textId="77777777" w:rsidTr="004A5CED">
        <w:trPr>
          <w:trHeight w:val="1531"/>
        </w:trPr>
        <w:tc>
          <w:tcPr>
            <w:tcW w:w="616" w:type="dxa"/>
          </w:tcPr>
          <w:p w14:paraId="62743EB0" w14:textId="77777777" w:rsidR="00CA7A73" w:rsidRPr="007A3D20" w:rsidRDefault="00CA7A7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6A81737" w14:textId="77777777" w:rsidR="00CA7A73" w:rsidRPr="007A3D20" w:rsidRDefault="00CA7A73" w:rsidP="008E0325">
            <w:pPr>
              <w:rPr>
                <w:rFonts w:ascii="Vazirmatn" w:hAnsi="Vazirmatn"/>
                <w:rtl/>
              </w:rPr>
            </w:pPr>
            <w:r w:rsidRPr="007A3D20">
              <w:rPr>
                <w:rFonts w:ascii="Vazirmatn" w:hAnsi="Vazirmatn"/>
                <w:rtl/>
              </w:rPr>
              <w:t>برا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/>
                <w:rtl/>
              </w:rPr>
              <w:t xml:space="preserve"> رابطه ز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ر</w:t>
            </w:r>
            <w:r w:rsidRPr="007A3D20">
              <w:rPr>
                <w:rFonts w:ascii="Vazirmatn" w:hAnsi="Vazirmatn"/>
                <w:rtl/>
              </w:rPr>
              <w:t xml:space="preserve"> 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ک</w:t>
            </w:r>
            <w:r w:rsidRPr="007A3D20">
              <w:rPr>
                <w:rFonts w:ascii="Vazirmatn" w:hAnsi="Vazirmatn"/>
                <w:rtl/>
              </w:rPr>
              <w:t xml:space="preserve"> شکل رسم کن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د</w:t>
            </w:r>
            <w:r w:rsidRPr="007A3D20">
              <w:rPr>
                <w:rFonts w:ascii="Vazirmatn" w:hAnsi="Vazirmatn"/>
                <w:rtl/>
              </w:rPr>
              <w:t xml:space="preserve"> و نت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جه</w:t>
            </w:r>
            <w:r w:rsidRPr="007A3D20">
              <w:rPr>
                <w:rFonts w:ascii="Vazirmatn" w:hAnsi="Vazirmatn"/>
                <w:rtl/>
              </w:rPr>
              <w:t xml:space="preserve"> را به زبان ر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اض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/>
                <w:rtl/>
              </w:rPr>
              <w:t xml:space="preserve"> بنو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س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د</w:t>
            </w:r>
            <w:r w:rsidRPr="007A3D20">
              <w:rPr>
                <w:rFonts w:ascii="Vazirmatn" w:hAnsi="Vazirmatn"/>
                <w:rtl/>
              </w:rPr>
              <w:t>.</w:t>
            </w:r>
          </w:p>
          <w:p w14:paraId="2095E159" w14:textId="0D748F7E" w:rsidR="00CA7A73" w:rsidRPr="007A3D20" w:rsidRDefault="00CA7A73" w:rsidP="00CA7A73">
            <w:pPr>
              <w:jc w:val="right"/>
              <w:rPr>
                <w:rFonts w:ascii="Vazirmatn" w:hAnsi="Vazirmatn"/>
              </w:rPr>
            </w:pPr>
            <w:r w:rsidRPr="007A3D20">
              <w:rPr>
                <w:rFonts w:ascii="Vazirmatn" w:hAnsi="Vazirmatn"/>
                <w:position w:val="-30"/>
              </w:rPr>
              <w:object w:dxaOrig="999" w:dyaOrig="720" w14:anchorId="1D8DDCAB">
                <v:shape id="_x0000_i1025" type="#_x0000_t75" style="width:67.5pt;height:49.5pt" o:ole="">
                  <v:imagedata r:id="rId22" o:title=""/>
                </v:shape>
                <o:OLEObject Type="Embed" ProgID="Equation.DSMT4" ShapeID="_x0000_i1025" DrawAspect="Content" ObjectID="_1824525882" r:id="rId23"/>
              </w:object>
            </w:r>
            <w:r w:rsidRPr="007A3D20">
              <w:rPr>
                <w:rFonts w:ascii="Vazirmatn" w:hAnsi="Vazirmatn"/>
              </w:rPr>
              <w:t xml:space="preserve">     </w:t>
            </w:r>
            <w:r w:rsidRPr="007A3D20">
              <w:rPr>
                <w:rFonts w:ascii="Vazirmatn" w:hAnsi="Vazirmatn" w:hint="cs"/>
                <w:rtl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30F2CD07" w14:textId="2C2B622A" w:rsidR="00CA7A73" w:rsidRPr="007A3D20" w:rsidRDefault="005F135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1002" w:rsidRPr="007A3D20" w14:paraId="790269E7" w14:textId="77777777" w:rsidTr="00B63576">
        <w:trPr>
          <w:trHeight w:val="2825"/>
        </w:trPr>
        <w:tc>
          <w:tcPr>
            <w:tcW w:w="616" w:type="dxa"/>
          </w:tcPr>
          <w:p w14:paraId="4EDF2D05" w14:textId="77777777" w:rsidR="00CA7A73" w:rsidRPr="007A3D20" w:rsidRDefault="00CA7A7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75028BC" w14:textId="38EE248A" w:rsidR="00CA7A73" w:rsidRPr="007A3D20" w:rsidRDefault="00CA7A73" w:rsidP="00CA7A73">
            <w:pPr>
              <w:rPr>
                <w:rFonts w:ascii="Vazirmatn" w:hAnsi="Vazirmatn"/>
                <w:rtl/>
              </w:rPr>
            </w:pPr>
            <w:r w:rsidRPr="007A3D20">
              <w:rPr>
                <w:rFonts w:ascii="Vazirmatn" w:hAnsi="Vazirmatn"/>
                <w:rtl/>
              </w:rPr>
              <w:t>در هر شکل اندازه زاو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ه</w:t>
            </w:r>
            <w:r w:rsidRPr="007A3D20">
              <w:rPr>
                <w:rFonts w:ascii="Vazirmatn" w:hAnsi="Vazirmatn"/>
                <w:rtl/>
              </w:rPr>
              <w:t xml:space="preserve"> خواسته شده را به دست آور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د</w:t>
            </w:r>
            <w:r w:rsidRPr="007A3D20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CA7A73" w:rsidRPr="007A3D20" w14:paraId="4C356EF2" w14:textId="77777777" w:rsidTr="00C51002">
              <w:tc>
                <w:tcPr>
                  <w:tcW w:w="4593" w:type="dxa"/>
                  <w:vAlign w:val="center"/>
                </w:tcPr>
                <w:p w14:paraId="3B065317" w14:textId="097CA551" w:rsidR="00CA7A73" w:rsidRPr="007A3D20" w:rsidRDefault="00CA7A73" w:rsidP="00C51002">
                  <w:pPr>
                    <w:jc w:val="center"/>
                    <w:rPr>
                      <w:rFonts w:ascii="Vazirmatn" w:hAnsi="Vazirmatn"/>
                      <w:rtl/>
                    </w:rPr>
                  </w:pPr>
                  <w:r w:rsidRPr="007A3D20">
                    <w:rPr>
                      <w:noProof/>
                    </w:rPr>
                    <w:drawing>
                      <wp:inline distT="0" distB="0" distL="0" distR="0" wp14:anchorId="0DDED0F9" wp14:editId="2EA3F245">
                        <wp:extent cx="1534555" cy="1406675"/>
                        <wp:effectExtent l="0" t="0" r="8890" b="31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0798" cy="1421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94" w:type="dxa"/>
                  <w:vAlign w:val="center"/>
                </w:tcPr>
                <w:p w14:paraId="7CAE77C3" w14:textId="2AD21B85" w:rsidR="00CA7A73" w:rsidRPr="007A3D20" w:rsidRDefault="00CA7A73" w:rsidP="00C51002">
                  <w:pPr>
                    <w:jc w:val="right"/>
                    <w:rPr>
                      <w:rFonts w:ascii="Vazirmatn" w:hAnsi="Vazirmatn"/>
                      <w:rtl/>
                    </w:rPr>
                  </w:pPr>
                  <w:r w:rsidRPr="007A3D20">
                    <w:rPr>
                      <w:noProof/>
                    </w:rPr>
                    <w:drawing>
                      <wp:inline distT="0" distB="0" distL="0" distR="0" wp14:anchorId="59767C7B" wp14:editId="2DF9CC8E">
                        <wp:extent cx="1944414" cy="1419868"/>
                        <wp:effectExtent l="0" t="0" r="0" b="889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7717" cy="1436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CEF341" w14:textId="7089CFE8" w:rsidR="00CA7A73" w:rsidRPr="007A3D20" w:rsidRDefault="00CA7A73" w:rsidP="008E0325">
            <w:pPr>
              <w:rPr>
                <w:rFonts w:ascii="Vazirmatn" w:hAnsi="Vazirmatn"/>
                <w:rtl/>
              </w:rPr>
            </w:pPr>
          </w:p>
        </w:tc>
        <w:tc>
          <w:tcPr>
            <w:tcW w:w="609" w:type="dxa"/>
            <w:vAlign w:val="center"/>
          </w:tcPr>
          <w:p w14:paraId="3856E7AB" w14:textId="127D2510" w:rsidR="00CA7A73" w:rsidRPr="007A3D20" w:rsidRDefault="00CA7A7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C51002" w:rsidRPr="007A3D20" w14:paraId="321829D0" w14:textId="77777777" w:rsidTr="00B63576">
        <w:trPr>
          <w:trHeight w:val="2117"/>
        </w:trPr>
        <w:tc>
          <w:tcPr>
            <w:tcW w:w="616" w:type="dxa"/>
          </w:tcPr>
          <w:p w14:paraId="0533BAC8" w14:textId="77777777" w:rsidR="00C51002" w:rsidRPr="007A3D20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30D9049" w14:textId="2D25873A" w:rsidR="00C51002" w:rsidRPr="007A3D20" w:rsidRDefault="00B63576" w:rsidP="00CA7A73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35DE08E8" wp14:editId="7CC8BEEE">
                  <wp:simplePos x="0" y="0"/>
                  <wp:positionH relativeFrom="column">
                    <wp:posOffset>133262</wp:posOffset>
                  </wp:positionH>
                  <wp:positionV relativeFrom="paragraph">
                    <wp:posOffset>64529</wp:posOffset>
                  </wp:positionV>
                  <wp:extent cx="2023350" cy="1250731"/>
                  <wp:effectExtent l="0" t="0" r="0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646" cy="125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1002" w:rsidRPr="007A3D20">
              <w:rPr>
                <w:rFonts w:ascii="Vazirmatn" w:hAnsi="Vazirmatn"/>
                <w:rtl/>
              </w:rPr>
              <w:t>با تشک</w:t>
            </w:r>
            <w:r w:rsidR="00C51002" w:rsidRPr="007A3D20">
              <w:rPr>
                <w:rFonts w:ascii="Vazirmatn" w:hAnsi="Vazirmatn" w:hint="cs"/>
                <w:rtl/>
              </w:rPr>
              <w:t>ی</w:t>
            </w:r>
            <w:r w:rsidR="00C51002" w:rsidRPr="007A3D20">
              <w:rPr>
                <w:rFonts w:ascii="Vazirmatn" w:hAnsi="Vazirmatn" w:hint="eastAsia"/>
                <w:rtl/>
              </w:rPr>
              <w:t>ل</w:t>
            </w:r>
            <w:r w:rsidR="00C51002" w:rsidRPr="007A3D20">
              <w:rPr>
                <w:rFonts w:ascii="Vazirmatn" w:hAnsi="Vazirmatn"/>
                <w:rtl/>
              </w:rPr>
              <w:t xml:space="preserve"> معادله مقدار</w:t>
            </w:r>
            <w:r w:rsidR="00C51002" w:rsidRPr="007A3D20">
              <w:rPr>
                <w:rFonts w:ascii="Vazirmatn" w:hAnsi="Vazirmatn" w:hint="cs"/>
                <w:rtl/>
              </w:rPr>
              <w:t xml:space="preserve"> </w:t>
            </w:r>
            <w:r w:rsidR="00C51002" w:rsidRPr="007A3D20">
              <w:rPr>
                <w:rFonts w:asciiTheme="majorBidi" w:hAnsiTheme="majorBidi"/>
              </w:rPr>
              <w:t>x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>را به دست آور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A3D20">
              <w:rPr>
                <w:rFonts w:ascii="Vazirmatn" w:hAnsi="Vazirmatn" w:hint="eastAsia"/>
                <w:rtl/>
                <w:lang w:bidi="fa-IR"/>
              </w:rPr>
              <w:t>د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>.</w:t>
            </w:r>
          </w:p>
          <w:p w14:paraId="2C912C27" w14:textId="1DF07782" w:rsidR="00C51002" w:rsidRPr="007A3D20" w:rsidRDefault="00C51002" w:rsidP="00C51002">
            <w:pPr>
              <w:jc w:val="right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58578F0F" w14:textId="59DD10B2" w:rsidR="00C51002" w:rsidRPr="007A3D20" w:rsidRDefault="00C51002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02EDB" w:rsidRPr="007A3D20" w14:paraId="29E45015" w14:textId="77777777" w:rsidTr="00202EDB">
        <w:trPr>
          <w:trHeight w:val="1707"/>
        </w:trPr>
        <w:tc>
          <w:tcPr>
            <w:tcW w:w="616" w:type="dxa"/>
          </w:tcPr>
          <w:p w14:paraId="3DA28459" w14:textId="77777777" w:rsidR="00202EDB" w:rsidRPr="007A3D20" w:rsidRDefault="00202ED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EBC0C6C" w14:textId="30A92FD6" w:rsidR="00202EDB" w:rsidRPr="007A3D20" w:rsidRDefault="00202EDB" w:rsidP="00CA7A73">
            <w:pPr>
              <w:rPr>
                <w:rFonts w:ascii="Vazirmatn" w:hAnsi="Vazirmatn"/>
                <w:rtl/>
              </w:rPr>
            </w:pP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ک</w:t>
            </w:r>
            <w:r w:rsidRPr="007A3D20">
              <w:rPr>
                <w:rFonts w:ascii="Vazirmatn" w:hAnsi="Vazirmatn"/>
                <w:rtl/>
              </w:rPr>
              <w:t xml:space="preserve"> لوز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/>
                <w:rtl/>
              </w:rPr>
              <w:t xml:space="preserve"> رسم کرده و وسط ضلع ها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/>
                <w:rtl/>
              </w:rPr>
              <w:t xml:space="preserve"> آن را به ترت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ب</w:t>
            </w:r>
            <w:r w:rsidRPr="007A3D20">
              <w:rPr>
                <w:rFonts w:ascii="Vazirmatn" w:hAnsi="Vazirmatn"/>
                <w:rtl/>
              </w:rPr>
              <w:t xml:space="preserve"> به هم وصل کن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 w:hint="eastAsia"/>
                <w:rtl/>
              </w:rPr>
              <w:t>د</w:t>
            </w:r>
            <w:r w:rsidRPr="007A3D20">
              <w:rPr>
                <w:rFonts w:ascii="Vazirmatn" w:hAnsi="Vazirmatn"/>
                <w:rtl/>
              </w:rPr>
              <w:t>. چهارضلع</w:t>
            </w:r>
            <w:r w:rsidRPr="007A3D20">
              <w:rPr>
                <w:rFonts w:ascii="Vazirmatn" w:hAnsi="Vazirmatn" w:hint="cs"/>
                <w:rtl/>
              </w:rPr>
              <w:t>ی</w:t>
            </w:r>
            <w:r w:rsidRPr="007A3D20">
              <w:rPr>
                <w:rFonts w:ascii="Vazirmatn" w:hAnsi="Vazirmatn"/>
                <w:rtl/>
              </w:rPr>
              <w:t xml:space="preserve"> به دست آمده چه نام دارد؟</w:t>
            </w:r>
          </w:p>
        </w:tc>
        <w:tc>
          <w:tcPr>
            <w:tcW w:w="609" w:type="dxa"/>
            <w:vAlign w:val="center"/>
          </w:tcPr>
          <w:p w14:paraId="2F3546A7" w14:textId="659CF357" w:rsidR="00202EDB" w:rsidRPr="007A3D20" w:rsidRDefault="00202ED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1002" w:rsidRPr="007A3D20" w14:paraId="49CDAF2C" w14:textId="77777777" w:rsidTr="00C51002">
        <w:trPr>
          <w:trHeight w:val="1693"/>
        </w:trPr>
        <w:tc>
          <w:tcPr>
            <w:tcW w:w="616" w:type="dxa"/>
          </w:tcPr>
          <w:p w14:paraId="0B4F6E85" w14:textId="77777777" w:rsidR="00C51002" w:rsidRPr="007A3D20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E654108" w14:textId="77777777" w:rsidR="00C51002" w:rsidRPr="007A3D20" w:rsidRDefault="00C51002" w:rsidP="00C51002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rtl/>
                <w:lang w:bidi="fa-IR"/>
              </w:rPr>
              <w:t>در هر مورد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خواسته شده را به دست آور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د</w:t>
            </w:r>
            <w:r w:rsidRPr="007A3D20">
              <w:rPr>
                <w:rFonts w:ascii="Vazirmatn" w:hAnsi="Vazirmatn"/>
                <w:rtl/>
                <w:lang w:bidi="fa-IR"/>
              </w:rPr>
              <w:t>.</w:t>
            </w:r>
          </w:p>
          <w:p w14:paraId="2D7CA494" w14:textId="4AACF1FD" w:rsidR="00C51002" w:rsidRPr="007A3D20" w:rsidRDefault="00C51002" w:rsidP="0001352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7A3D20">
              <w:rPr>
                <w:rFonts w:ascii="Vazirmatn" w:hAnsi="Vazirmatn" w:hint="cs"/>
                <w:rtl/>
                <w:lang w:bidi="fa-IR"/>
              </w:rPr>
              <w:t>)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مجموع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خارج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دوازده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:</w:t>
            </w:r>
          </w:p>
          <w:p w14:paraId="67CC577E" w14:textId="7E14202D" w:rsidR="0037094A" w:rsidRPr="007A3D20" w:rsidRDefault="0037094A" w:rsidP="0001352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ب) مجموع زاویه های داخلی یک هشت ضلعی:</w:t>
            </w:r>
          </w:p>
          <w:p w14:paraId="0F50F3C5" w14:textId="77777777" w:rsidR="00C51002" w:rsidRPr="007A3D20" w:rsidRDefault="0037094A" w:rsidP="0001352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ج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)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 xml:space="preserve"> اندازه هر زاو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 xml:space="preserve"> داخل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 xml:space="preserve"> ده ضلع</w:t>
            </w:r>
            <w:r w:rsidR="00C51002"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A3D20">
              <w:rPr>
                <w:rFonts w:ascii="Vazirmatn" w:hAnsi="Vazirmatn"/>
                <w:rtl/>
                <w:lang w:bidi="fa-IR"/>
              </w:rPr>
              <w:t xml:space="preserve"> منتظم:</w:t>
            </w:r>
          </w:p>
          <w:p w14:paraId="014FA223" w14:textId="0EB46E0E" w:rsidR="0037094A" w:rsidRPr="007A3D20" w:rsidRDefault="0037094A" w:rsidP="0001352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د) اندازه هر زاویه خارجی یک بیست ضلعی منتظم:</w:t>
            </w:r>
          </w:p>
        </w:tc>
        <w:tc>
          <w:tcPr>
            <w:tcW w:w="609" w:type="dxa"/>
            <w:vAlign w:val="center"/>
          </w:tcPr>
          <w:p w14:paraId="670BC692" w14:textId="56894509" w:rsidR="00C51002" w:rsidRPr="007A3D20" w:rsidRDefault="0037094A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51002" w:rsidRPr="007A3D20" w14:paraId="7C10A6E8" w14:textId="77777777" w:rsidTr="00013526">
        <w:trPr>
          <w:trHeight w:val="1669"/>
        </w:trPr>
        <w:tc>
          <w:tcPr>
            <w:tcW w:w="616" w:type="dxa"/>
          </w:tcPr>
          <w:p w14:paraId="19FBF48E" w14:textId="77777777" w:rsidR="00C51002" w:rsidRPr="007A3D20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C2422D9" w14:textId="149DF3F5" w:rsidR="00C51002" w:rsidRPr="007A3D20" w:rsidRDefault="00C51002" w:rsidP="00C51002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rtl/>
                <w:lang w:bidi="fa-IR"/>
              </w:rPr>
              <w:t>شکل ز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ر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بخش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از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چند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منتظم را نشان م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دهد. 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ن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شکل چند ضلع دارد‌؟</w:t>
            </w:r>
            <w:r w:rsidR="00013526" w:rsidRPr="007A3D20">
              <w:rPr>
                <w:rFonts w:ascii="Vazirmatn" w:hAnsi="Vazirmatn" w:hint="cs"/>
                <w:rtl/>
                <w:lang w:bidi="fa-IR"/>
              </w:rPr>
              <w:t xml:space="preserve"> (با راه حل)</w:t>
            </w:r>
          </w:p>
          <w:p w14:paraId="71E1B623" w14:textId="6DA87B81" w:rsidR="00C51002" w:rsidRPr="007A3D20" w:rsidRDefault="00C51002" w:rsidP="00C51002">
            <w:pPr>
              <w:jc w:val="right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noProof/>
                <w:rtl/>
                <w:lang w:val="fa-IR" w:bidi="fa-IR"/>
              </w:rPr>
              <w:drawing>
                <wp:inline distT="0" distB="0" distL="0" distR="0" wp14:anchorId="73B62C10" wp14:editId="0FB3D4FC">
                  <wp:extent cx="1325880" cy="740410"/>
                  <wp:effectExtent l="0" t="0" r="0" b="2540"/>
                  <wp:docPr id="5" name="Picture 5" descr="تت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تت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740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Align w:val="center"/>
          </w:tcPr>
          <w:p w14:paraId="7B1552A6" w14:textId="5F021B74" w:rsidR="00C51002" w:rsidRPr="007A3D20" w:rsidRDefault="0068639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1002" w:rsidRPr="007A3D20" w14:paraId="56411A10" w14:textId="77777777" w:rsidTr="00B63576">
        <w:trPr>
          <w:trHeight w:val="1964"/>
        </w:trPr>
        <w:tc>
          <w:tcPr>
            <w:tcW w:w="616" w:type="dxa"/>
          </w:tcPr>
          <w:p w14:paraId="18FA713B" w14:textId="77777777" w:rsidR="00C51002" w:rsidRPr="007A3D20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3CC5249" w14:textId="57CBEECB" w:rsidR="0068639E" w:rsidRPr="007A3D20" w:rsidRDefault="0068639E" w:rsidP="0068639E">
            <w:pPr>
              <w:rPr>
                <w:rtl/>
              </w:rPr>
            </w:pP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82816" behindDoc="0" locked="0" layoutInCell="1" allowOverlap="1" wp14:anchorId="407D87D9" wp14:editId="2AD154B1">
                  <wp:simplePos x="0" y="0"/>
                  <wp:positionH relativeFrom="page">
                    <wp:posOffset>150495</wp:posOffset>
                  </wp:positionH>
                  <wp:positionV relativeFrom="page">
                    <wp:posOffset>290778</wp:posOffset>
                  </wp:positionV>
                  <wp:extent cx="1013861" cy="975694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861" cy="97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83840" behindDoc="0" locked="0" layoutInCell="1" allowOverlap="1" wp14:anchorId="3BAAE15E" wp14:editId="2594AF89">
                  <wp:simplePos x="0" y="0"/>
                  <wp:positionH relativeFrom="page">
                    <wp:posOffset>1118004</wp:posOffset>
                  </wp:positionH>
                  <wp:positionV relativeFrom="page">
                    <wp:posOffset>326390</wp:posOffset>
                  </wp:positionV>
                  <wp:extent cx="978088" cy="910066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088" cy="91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3D20">
              <w:rPr>
                <w:rFonts w:ascii="Vazirmatn" w:hAnsi="Vazirmatn" w:hint="cs"/>
                <w:rtl/>
                <w:lang w:bidi="fa-IR"/>
              </w:rPr>
              <w:t>می خواهیم یک دیوار را با یک نوع کاشی منتطم ، کاشی کاری کنیم. کدام شکل مناسب این کار است؟ دلیل بیاورید.</w:t>
            </w:r>
          </w:p>
          <w:p w14:paraId="78180233" w14:textId="77777777" w:rsidR="00C51002" w:rsidRPr="007A3D20" w:rsidRDefault="00C51002" w:rsidP="00C51002">
            <w:pPr>
              <w:rPr>
                <w:rFonts w:ascii="Vazirmatn" w:hAnsi="Vazirmatn"/>
                <w:rtl/>
                <w:lang w:bidi="fa-IR"/>
              </w:rPr>
            </w:pPr>
          </w:p>
          <w:p w14:paraId="5AD6B069" w14:textId="4C19688B" w:rsidR="0068639E" w:rsidRPr="007A3D20" w:rsidRDefault="0068639E" w:rsidP="00C51002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793A8D06" w14:textId="53991177" w:rsidR="00C51002" w:rsidRPr="007A3D20" w:rsidRDefault="0068639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13526" w:rsidRPr="007A3D20" w14:paraId="17722B24" w14:textId="77777777" w:rsidTr="00013526">
        <w:trPr>
          <w:trHeight w:val="2430"/>
        </w:trPr>
        <w:tc>
          <w:tcPr>
            <w:tcW w:w="616" w:type="dxa"/>
          </w:tcPr>
          <w:p w14:paraId="5C5F52D9" w14:textId="77777777" w:rsidR="00013526" w:rsidRPr="007A3D20" w:rsidRDefault="00013526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B327EAE" w14:textId="1BA2A4B2" w:rsidR="00013526" w:rsidRPr="007A3D20" w:rsidRDefault="00013526" w:rsidP="00013526">
            <w:pPr>
              <w:rPr>
                <w:rFonts w:ascii="Vazirmatn" w:hAnsi="Vazirmatn" w:cs="0 Nazanin Bold"/>
                <w:rtl/>
                <w:lang w:bidi="fa-IR"/>
              </w:rPr>
            </w:pPr>
            <w:r w:rsidRPr="007A3D20">
              <w:rPr>
                <w:noProof/>
                <w:lang w:bidi="fa-IR"/>
              </w:rPr>
              <w:drawing>
                <wp:anchor distT="0" distB="0" distL="114300" distR="114300" simplePos="0" relativeHeight="251696128" behindDoc="0" locked="0" layoutInCell="1" allowOverlap="1" wp14:anchorId="50C5CCE6" wp14:editId="74F0F37E">
                  <wp:simplePos x="0" y="0"/>
                  <wp:positionH relativeFrom="page">
                    <wp:posOffset>3164840</wp:posOffset>
                  </wp:positionH>
                  <wp:positionV relativeFrom="page">
                    <wp:posOffset>-10160</wp:posOffset>
                  </wp:positionV>
                  <wp:extent cx="216131" cy="216131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1" cy="21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3D20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مانند نمونه </w:t>
            </w:r>
            <w:r w:rsidRPr="007A3D20">
              <w:rPr>
                <w:rFonts w:ascii="Vazirmatn" w:hAnsi="Vazirmatn" w:cs="0 Nazanin Bold" w:hint="cs"/>
                <w:rtl/>
                <w:lang w:bidi="fa-IR"/>
              </w:rPr>
              <w:t xml:space="preserve">، هر خانه ی جدول را با علامت </w:t>
            </w:r>
            <w:r w:rsidRPr="007A3D20">
              <w:rPr>
                <w:rFonts w:ascii="Vazirmatn" w:hAnsi="Vazirmatn" w:cs="0 Nazanin Bold"/>
                <w:position w:val="-4"/>
                <w:lang w:bidi="fa-IR"/>
              </w:rPr>
              <w:object w:dxaOrig="200" w:dyaOrig="220" w14:anchorId="3FADEACA">
                <v:shape id="_x0000_i1026" type="#_x0000_t75" style="width:13.5pt;height:14.25pt" o:ole="">
                  <v:imagedata r:id="rId32" o:title=""/>
                </v:shape>
                <o:OLEObject Type="Embed" ProgID="Equation.DSMT4" ShapeID="_x0000_i1026" DrawAspect="Content" ObjectID="_1824525883" r:id="rId33"/>
              </w:object>
            </w:r>
            <w:r w:rsidRPr="007A3D20">
              <w:rPr>
                <w:rFonts w:ascii="Vazirmatn" w:hAnsi="Vazirmatn" w:cs="0 Nazanin Bold" w:hint="cs"/>
                <w:rtl/>
                <w:lang w:bidi="fa-IR"/>
              </w:rPr>
              <w:t xml:space="preserve"> یا       کامل کنید.</w:t>
            </w:r>
            <w:r w:rsidRPr="007A3D20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Ind w:w="286" w:type="dxa"/>
              <w:tblLook w:val="04A0" w:firstRow="1" w:lastRow="0" w:firstColumn="1" w:lastColumn="0" w:noHBand="0" w:noVBand="1"/>
            </w:tblPr>
            <w:tblGrid>
              <w:gridCol w:w="1493"/>
              <w:gridCol w:w="1586"/>
              <w:gridCol w:w="1962"/>
              <w:gridCol w:w="1816"/>
              <w:gridCol w:w="1739"/>
            </w:tblGrid>
            <w:tr w:rsidR="00013526" w:rsidRPr="007A3D20" w14:paraId="3EE9CC3C" w14:textId="77777777" w:rsidTr="00013526">
              <w:tc>
                <w:tcPr>
                  <w:tcW w:w="1493" w:type="dxa"/>
                  <w:shd w:val="clear" w:color="auto" w:fill="FFFFFF" w:themeFill="background1"/>
                  <w:vAlign w:val="center"/>
                </w:tcPr>
                <w:p w14:paraId="3B32C21C" w14:textId="180490FA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lang w:bidi="fa-IR"/>
                    </w:rPr>
                  </w:pPr>
                  <w:r w:rsidRPr="007A3D20">
                    <w:rPr>
                      <w:rFonts w:ascii="Vazirmatn" w:hAnsi="Vazirmatn" w:cs="0 Nazanin Bold"/>
                      <w:b w:val="0"/>
                      <w:bCs w:val="0"/>
                      <w:lang w:bidi="fa-IR"/>
                    </w:rPr>
                    <w:t>////////</w:t>
                  </w:r>
                </w:p>
              </w:tc>
              <w:tc>
                <w:tcPr>
                  <w:tcW w:w="1586" w:type="dxa"/>
                  <w:vAlign w:val="center"/>
                </w:tcPr>
                <w:p w14:paraId="254D9167" w14:textId="77777777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962" w:type="dxa"/>
                  <w:vAlign w:val="center"/>
                </w:tcPr>
                <w:p w14:paraId="2BCFDF1B" w14:textId="77777777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rtl/>
                      <w:lang w:bidi="fa-IR"/>
                    </w:rPr>
                    <w:t>مستطیل</w:t>
                  </w:r>
                </w:p>
              </w:tc>
              <w:tc>
                <w:tcPr>
                  <w:tcW w:w="1816" w:type="dxa"/>
                  <w:vAlign w:val="center"/>
                </w:tcPr>
                <w:p w14:paraId="60AEDB9C" w14:textId="77777777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rtl/>
                      <w:lang w:bidi="fa-IR"/>
                    </w:rPr>
                    <w:t>لوزی</w:t>
                  </w:r>
                </w:p>
              </w:tc>
              <w:tc>
                <w:tcPr>
                  <w:tcW w:w="1739" w:type="dxa"/>
                  <w:vAlign w:val="center"/>
                </w:tcPr>
                <w:p w14:paraId="2F2BD07B" w14:textId="77777777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rtl/>
                      <w:lang w:bidi="fa-IR"/>
                    </w:rPr>
                    <w:t>متوازی الاضلاع</w:t>
                  </w:r>
                </w:p>
              </w:tc>
            </w:tr>
            <w:tr w:rsidR="00013526" w:rsidRPr="007A3D20" w14:paraId="3CE8F400" w14:textId="77777777" w:rsidTr="00013526">
              <w:trPr>
                <w:trHeight w:val="625"/>
              </w:trPr>
              <w:tc>
                <w:tcPr>
                  <w:tcW w:w="1493" w:type="dxa"/>
                </w:tcPr>
                <w:p w14:paraId="2A4CF390" w14:textId="29308460" w:rsidR="00013526" w:rsidRPr="007A3D20" w:rsidRDefault="00013526" w:rsidP="00013526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b w:val="0"/>
                      <w:bCs w:val="0"/>
                      <w:noProof/>
                      <w:lang w:bidi="fa-IR"/>
                    </w:rPr>
                    <w:drawing>
                      <wp:anchor distT="0" distB="0" distL="114300" distR="114300" simplePos="0" relativeHeight="251693056" behindDoc="0" locked="0" layoutInCell="1" allowOverlap="1" wp14:anchorId="295B006F" wp14:editId="21DA212A">
                        <wp:simplePos x="0" y="0"/>
                        <wp:positionH relativeFrom="page">
                          <wp:posOffset>289791</wp:posOffset>
                        </wp:positionH>
                        <wp:positionV relativeFrom="page">
                          <wp:posOffset>-22052</wp:posOffset>
                        </wp:positionV>
                        <wp:extent cx="387927" cy="397389"/>
                        <wp:effectExtent l="0" t="0" r="0" b="3175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biLevel thresh="75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927" cy="397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586" w:type="dxa"/>
                  <w:vAlign w:val="center"/>
                </w:tcPr>
                <w:p w14:paraId="6528A604" w14:textId="25AC4974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noProof/>
                      <w:rtl/>
                      <w:lang w:bidi="fa-IR"/>
                    </w:rPr>
                    <w:drawing>
                      <wp:anchor distT="0" distB="0" distL="114300" distR="114300" simplePos="0" relativeHeight="251697152" behindDoc="0" locked="0" layoutInCell="1" allowOverlap="1" wp14:anchorId="784E9AD9" wp14:editId="2B48DAD4">
                        <wp:simplePos x="0" y="0"/>
                        <wp:positionH relativeFrom="column">
                          <wp:posOffset>266700</wp:posOffset>
                        </wp:positionH>
                        <wp:positionV relativeFrom="page">
                          <wp:posOffset>52070</wp:posOffset>
                        </wp:positionV>
                        <wp:extent cx="314960" cy="294005"/>
                        <wp:effectExtent l="0" t="0" r="8890" b="0"/>
                        <wp:wrapNone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7704" b="152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14960" cy="2940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962" w:type="dxa"/>
                  <w:vAlign w:val="center"/>
                </w:tcPr>
                <w:p w14:paraId="6375C4F6" w14:textId="1D356890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</w:p>
              </w:tc>
              <w:tc>
                <w:tcPr>
                  <w:tcW w:w="1816" w:type="dxa"/>
                  <w:vAlign w:val="center"/>
                </w:tcPr>
                <w:p w14:paraId="38120595" w14:textId="128F8AEE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</w:p>
              </w:tc>
              <w:tc>
                <w:tcPr>
                  <w:tcW w:w="1739" w:type="dxa"/>
                  <w:vAlign w:val="center"/>
                </w:tcPr>
                <w:p w14:paraId="266CF468" w14:textId="24F917F5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 w:hint="cs"/>
                      <w:b w:val="0"/>
                      <w:bCs w:val="0"/>
                      <w:noProof/>
                      <w:rtl/>
                      <w:lang w:bidi="fa-IR"/>
                    </w:rPr>
                    <w:drawing>
                      <wp:anchor distT="0" distB="0" distL="114300" distR="114300" simplePos="0" relativeHeight="251699200" behindDoc="0" locked="0" layoutInCell="1" allowOverlap="1" wp14:anchorId="4D8031DF" wp14:editId="1F58464D">
                        <wp:simplePos x="0" y="0"/>
                        <wp:positionH relativeFrom="column">
                          <wp:posOffset>281305</wp:posOffset>
                        </wp:positionH>
                        <wp:positionV relativeFrom="page">
                          <wp:posOffset>-22225</wp:posOffset>
                        </wp:positionV>
                        <wp:extent cx="314960" cy="294005"/>
                        <wp:effectExtent l="0" t="0" r="8890" b="0"/>
                        <wp:wrapNone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7704" b="152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14960" cy="2940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013526" w:rsidRPr="007A3D20" w14:paraId="7FED6197" w14:textId="77777777" w:rsidTr="00013526">
              <w:trPr>
                <w:trHeight w:val="633"/>
              </w:trPr>
              <w:tc>
                <w:tcPr>
                  <w:tcW w:w="1493" w:type="dxa"/>
                </w:tcPr>
                <w:p w14:paraId="4FE58302" w14:textId="77777777" w:rsidR="00013526" w:rsidRPr="007A3D20" w:rsidRDefault="00013526" w:rsidP="00013526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b w:val="0"/>
                      <w:bCs w:val="0"/>
                      <w:noProof/>
                      <w:lang w:bidi="fa-IR"/>
                    </w:rPr>
                    <w:drawing>
                      <wp:anchor distT="0" distB="0" distL="114300" distR="114300" simplePos="0" relativeHeight="251694080" behindDoc="0" locked="0" layoutInCell="1" allowOverlap="1" wp14:anchorId="1C998A3B" wp14:editId="4958B680">
                        <wp:simplePos x="0" y="0"/>
                        <wp:positionH relativeFrom="page">
                          <wp:posOffset>314267</wp:posOffset>
                        </wp:positionH>
                        <wp:positionV relativeFrom="page">
                          <wp:posOffset>-84282</wp:posOffset>
                        </wp:positionV>
                        <wp:extent cx="336392" cy="552140"/>
                        <wp:effectExtent l="6350" t="0" r="0" b="0"/>
                        <wp:wrapNone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3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biLevel thresh="75000"/>
                                </a:blip>
                                <a:srcRect l="14012" r="8103"/>
                                <a:stretch/>
                              </pic:blipFill>
                              <pic:spPr bwMode="auto">
                                <a:xfrm rot="16200000">
                                  <a:off x="0" y="0"/>
                                  <a:ext cx="336392" cy="552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586" w:type="dxa"/>
                  <w:vAlign w:val="center"/>
                </w:tcPr>
                <w:p w14:paraId="32DFC9DB" w14:textId="49457A0E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</w:p>
              </w:tc>
              <w:tc>
                <w:tcPr>
                  <w:tcW w:w="1962" w:type="dxa"/>
                  <w:vAlign w:val="center"/>
                </w:tcPr>
                <w:p w14:paraId="4E4FA023" w14:textId="7F7F7165" w:rsidR="00013526" w:rsidRPr="007A3D20" w:rsidRDefault="00421469" w:rsidP="00013526">
                  <w:pPr>
                    <w:spacing w:line="276" w:lineRule="auto"/>
                    <w:jc w:val="center"/>
                    <w:rPr>
                      <w:rStyle w:val="Emphasis"/>
                      <w:b w:val="0"/>
                      <w:bCs w:val="0"/>
                      <w:i w:val="0"/>
                      <w:iCs w:val="0"/>
                      <w:rtl/>
                      <w:lang w:bidi="fa-IR"/>
                    </w:rPr>
                  </w:pPr>
                  <w:r w:rsidRPr="007A3D20">
                    <w:rPr>
                      <w:rFonts w:ascii="Vazirmatn" w:hAnsi="Vazirmatn" w:cs="0 Nazanin Bold"/>
                      <w:b w:val="0"/>
                      <w:bCs w:val="0"/>
                      <w:position w:val="-4"/>
                      <w:lang w:bidi="fa-IR"/>
                    </w:rPr>
                    <w:object w:dxaOrig="200" w:dyaOrig="220" w14:anchorId="09684082">
                      <v:shape id="_x0000_i1027" type="#_x0000_t75" style="width:21pt;height:22.5pt" o:ole="">
                        <v:imagedata r:id="rId32" o:title=""/>
                      </v:shape>
                      <o:OLEObject Type="Embed" ProgID="Equation.DSMT4" ShapeID="_x0000_i1027" DrawAspect="Content" ObjectID="_1824525884" r:id="rId37"/>
                    </w:object>
                  </w:r>
                </w:p>
              </w:tc>
              <w:tc>
                <w:tcPr>
                  <w:tcW w:w="1816" w:type="dxa"/>
                  <w:vAlign w:val="center"/>
                </w:tcPr>
                <w:p w14:paraId="5FBF46CA" w14:textId="77777777" w:rsidR="00013526" w:rsidRPr="007A3D20" w:rsidRDefault="00013526" w:rsidP="00013526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  <w:r w:rsidRPr="007A3D20">
                    <w:rPr>
                      <w:b w:val="0"/>
                      <w:bCs w:val="0"/>
                      <w:noProof/>
                      <w:lang w:bidi="fa-IR"/>
                    </w:rPr>
                    <w:drawing>
                      <wp:anchor distT="0" distB="0" distL="114300" distR="114300" simplePos="0" relativeHeight="251695104" behindDoc="0" locked="0" layoutInCell="1" allowOverlap="1" wp14:anchorId="6B5E27C3" wp14:editId="162846D3">
                        <wp:simplePos x="0" y="0"/>
                        <wp:positionH relativeFrom="page">
                          <wp:posOffset>405130</wp:posOffset>
                        </wp:positionH>
                        <wp:positionV relativeFrom="page">
                          <wp:posOffset>0</wp:posOffset>
                        </wp:positionV>
                        <wp:extent cx="342900" cy="342900"/>
                        <wp:effectExtent l="0" t="0" r="0" b="0"/>
                        <wp:wrapNone/>
                        <wp:docPr id="31" name="Pictur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1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739" w:type="dxa"/>
                  <w:vAlign w:val="center"/>
                </w:tcPr>
                <w:p w14:paraId="480B98B0" w14:textId="77777777" w:rsidR="00013526" w:rsidRPr="007A3D20" w:rsidRDefault="00013526" w:rsidP="00013526">
                  <w:pPr>
                    <w:spacing w:line="276" w:lineRule="auto"/>
                    <w:ind w:left="284"/>
                    <w:jc w:val="center"/>
                    <w:rPr>
                      <w:rFonts w:ascii="Vazirmatn" w:hAnsi="Vazirmatn" w:cs="0 Nazanin Bold"/>
                      <w:b w:val="0"/>
                      <w:bCs w:val="0"/>
                      <w:rtl/>
                      <w:lang w:bidi="fa-IR"/>
                    </w:rPr>
                  </w:pPr>
                </w:p>
              </w:tc>
            </w:tr>
          </w:tbl>
          <w:p w14:paraId="4FFA23BA" w14:textId="77777777" w:rsidR="00013526" w:rsidRPr="007A3D20" w:rsidRDefault="00013526" w:rsidP="0068639E">
            <w:pPr>
              <w:rPr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4A3968B1" w14:textId="0318DBF6" w:rsidR="00013526" w:rsidRPr="007A3D20" w:rsidRDefault="0001352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8639E" w:rsidRPr="007A3D20" w14:paraId="239B7EBC" w14:textId="77777777" w:rsidTr="00CE0CAD">
        <w:trPr>
          <w:trHeight w:val="1554"/>
        </w:trPr>
        <w:tc>
          <w:tcPr>
            <w:tcW w:w="616" w:type="dxa"/>
          </w:tcPr>
          <w:p w14:paraId="217E1255" w14:textId="77777777" w:rsidR="0068639E" w:rsidRPr="007A3D20" w:rsidRDefault="0068639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9301FA3" w14:textId="43A2D9F4" w:rsidR="00CE0CAD" w:rsidRPr="007A3D20" w:rsidRDefault="00CE0CAD" w:rsidP="00CE0CAD">
            <w:pPr>
              <w:rPr>
                <w:rtl/>
              </w:rPr>
            </w:pPr>
            <w:r w:rsidRPr="007A3D20">
              <w:rPr>
                <w:rFonts w:ascii="Vazirmatn" w:hAnsi="Vazirmatn"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2BE02520" wp14:editId="12B73546">
                      <wp:simplePos x="0" y="0"/>
                      <wp:positionH relativeFrom="page">
                        <wp:posOffset>40158</wp:posOffset>
                      </wp:positionH>
                      <wp:positionV relativeFrom="page">
                        <wp:posOffset>46881</wp:posOffset>
                      </wp:positionV>
                      <wp:extent cx="1818290" cy="882868"/>
                      <wp:effectExtent l="0" t="0" r="0" b="0"/>
                      <wp:wrapNone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8290" cy="882868"/>
                                <a:chOff x="0" y="0"/>
                                <a:chExt cx="1569085" cy="758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Picture 3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8">
                                  <a:biLevel thresh="75000"/>
                                </a:blip>
                                <a:srcRect l="20238" r="772"/>
                                <a:stretch/>
                              </pic:blipFill>
                              <pic:spPr bwMode="auto">
                                <a:xfrm rot="16200000">
                                  <a:off x="405130" y="-405130"/>
                                  <a:ext cx="758825" cy="1569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9" name="Rectangle 39"/>
                              <wps:cNvSpPr/>
                              <wps:spPr>
                                <a:xfrm>
                                  <a:off x="833498" y="212708"/>
                                  <a:ext cx="123258" cy="1308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Text Box 41"/>
                              <wps:cNvSpPr txBox="1"/>
                              <wps:spPr>
                                <a:xfrm>
                                  <a:off x="575132" y="145166"/>
                                  <a:ext cx="274533" cy="2745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ACA400" w14:textId="77777777" w:rsidR="00CE0CAD" w:rsidRDefault="00CE0CAD" w:rsidP="00CE0CAD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 w:rsidRPr="008A3E60">
                                      <w:rPr>
                                        <w:rFonts w:asciiTheme="majorBidi" w:hAnsiTheme="majorBidi" w:cstheme="majorBidi"/>
                                        <w:b w:val="0"/>
                                        <w:bCs w:val="0"/>
                                        <w:sz w:val="28"/>
                                        <w:szCs w:val="28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E02520" id="Group 42" o:spid="_x0000_s1030" style="position:absolute;left:0;text-align:left;margin-left:3.15pt;margin-top:3.7pt;width:143.15pt;height:69.5pt;z-index:251687936;mso-position-horizontal-relative:page;mso-position-vertical-relative:page;mso-width-relative:margin;mso-height-relative:margin" coordsize="15690,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">
                      <v:shape id="Picture 38" o:spid="_x0000_s1031" type="#_x0000_t75" style="position:absolute;left:4051;top:-4051;width:7588;height:1569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">
                        <v:imagedata r:id="rId39" o:title="" cropleft="13263f" cropright="506f" grayscale="t" bilevel="t"/>
                      </v:shape>
                      <v:rect id="Rectangle 39" o:spid="_x0000_s1032" style="position:absolute;left:8334;top:2127;width:1233;height:1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" fillcolor="white [3212]" strokecolor="white [3212]" strokeweight="2.25pt"/>
                      <v:shape id="Text Box 41" o:spid="_x0000_s1033" type="#_x0000_t202" style="position:absolute;left:5751;top:1451;width:2745;height:27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" filled="f" stroked="f" strokeweight=".5pt">
                        <v:textbox>
                          <w:txbxContent>
                            <w:p w14:paraId="74ACA400" w14:textId="77777777" w:rsidR="00CE0CAD" w:rsidRDefault="00CE0CAD" w:rsidP="00CE0CAD">
                              <w:pPr>
                                <w:rPr>
                                  <w:lang w:bidi="fa-IR"/>
                                </w:rPr>
                              </w:pPr>
                              <w:r w:rsidRPr="008A3E60">
                                <w:rPr>
                                  <w:rFonts w:asciiTheme="majorBidi" w:hAnsiTheme="majorBidi" w:cstheme="majorBidi"/>
                                  <w:b w:val="0"/>
                                  <w:bCs w:val="0"/>
                                  <w:sz w:val="28"/>
                                  <w:szCs w:val="28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7A3D20">
              <w:rPr>
                <w:rFonts w:ascii="Vazirmatn" w:hAnsi="Vazirmatn" w:hint="cs"/>
                <w:rtl/>
              </w:rPr>
              <w:t>شکل مقابل را طوری کامل کنید که</w:t>
            </w:r>
            <w:r w:rsidRPr="007A3D20">
              <w:rPr>
                <w:rFonts w:ascii="Vazirmatn" w:hAnsi="Vazirmatn" w:hint="cs"/>
                <w:rtl/>
                <w:lang w:bidi="fa-IR"/>
              </w:rPr>
              <w:t xml:space="preserve"> نقطه</w:t>
            </w:r>
            <w:r w:rsidRPr="007A3D20">
              <w:rPr>
                <w:rFonts w:ascii="Vazirmatn" w:hAnsi="Vazirmatn" w:hint="cs"/>
                <w:rtl/>
              </w:rPr>
              <w:t xml:space="preserve"> </w:t>
            </w:r>
            <w:r w:rsidRPr="007A3D20">
              <w:rPr>
                <w:rFonts w:asciiTheme="majorBidi" w:hAnsiTheme="majorBidi"/>
              </w:rPr>
              <w:t>O</w:t>
            </w:r>
            <w:r w:rsidRPr="007A3D20">
              <w:rPr>
                <w:rFonts w:ascii="Vazirmatn" w:hAnsi="Vazirmatn" w:hint="cs"/>
                <w:rtl/>
                <w:lang w:bidi="fa-IR"/>
              </w:rPr>
              <w:t xml:space="preserve"> مرکز تقارن باشد.</w:t>
            </w:r>
          </w:p>
          <w:p w14:paraId="163A57DB" w14:textId="77777777" w:rsidR="00CE0CAD" w:rsidRPr="007A3D20" w:rsidRDefault="00CE0CAD" w:rsidP="00CE0CA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noProof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376FCE7" wp14:editId="2439F01D">
                      <wp:simplePos x="0" y="0"/>
                      <wp:positionH relativeFrom="page">
                        <wp:posOffset>947849</wp:posOffset>
                      </wp:positionH>
                      <wp:positionV relativeFrom="page">
                        <wp:posOffset>417830</wp:posOffset>
                      </wp:positionV>
                      <wp:extent cx="51227" cy="51227"/>
                      <wp:effectExtent l="0" t="0" r="25400" b="25400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27" cy="5122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0CD5D1" id="Oval 43" o:spid="_x0000_s1026" style="position:absolute;left:0;text-align:left;margin-left:74.65pt;margin-top:32.9pt;width:4.05pt;height:4.0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" fillcolor="black [3200]" strokecolor="black [1600]" strokeweight="2pt">
                      <w10:wrap anchorx="page" anchory="page"/>
                    </v:oval>
                  </w:pict>
                </mc:Fallback>
              </mc:AlternateContent>
            </w:r>
          </w:p>
          <w:p w14:paraId="7C920B83" w14:textId="77777777" w:rsidR="0068639E" w:rsidRPr="007A3D20" w:rsidRDefault="0068639E" w:rsidP="0068639E">
            <w:pPr>
              <w:rPr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9D0A01F" w14:textId="25B876BC" w:rsidR="0068639E" w:rsidRPr="007A3D20" w:rsidRDefault="00CE0CA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CE0CAD" w:rsidRPr="007A3D20" w14:paraId="6D432F52" w14:textId="77777777" w:rsidTr="00CE0CAD">
        <w:trPr>
          <w:trHeight w:val="1554"/>
        </w:trPr>
        <w:tc>
          <w:tcPr>
            <w:tcW w:w="616" w:type="dxa"/>
          </w:tcPr>
          <w:p w14:paraId="054EEBD8" w14:textId="77777777" w:rsidR="00CE0CAD" w:rsidRPr="007A3D20" w:rsidRDefault="00CE0CA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3FA2741" w14:textId="77777777" w:rsidR="004A5CED" w:rsidRPr="007A3D20" w:rsidRDefault="004A5CED" w:rsidP="004A5CED">
            <w:pPr>
              <w:rPr>
                <w:rFonts w:ascii="Vazirmatn" w:hAnsi="Vazirmatn"/>
                <w:noProof/>
                <w:rtl/>
                <w:lang w:bidi="fa-IR"/>
              </w:rPr>
            </w:pPr>
            <w:r w:rsidRPr="007A3D20">
              <w:rPr>
                <w:rFonts w:ascii="Vazirmatn" w:hAnsi="Vazirmatn"/>
                <w:noProof/>
                <w:rtl/>
                <w:lang w:bidi="fa-IR"/>
              </w:rPr>
              <w:t>مثال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noProof/>
                <w:rtl/>
                <w:lang w:bidi="fa-IR"/>
              </w:rPr>
              <w:t xml:space="preserve"> ب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noProof/>
                <w:rtl/>
                <w:lang w:bidi="fa-IR"/>
              </w:rPr>
              <w:t>اور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noProof/>
                <w:rtl/>
                <w:lang w:bidi="fa-IR"/>
              </w:rPr>
              <w:t>د</w:t>
            </w:r>
            <w:r w:rsidRPr="007A3D20">
              <w:rPr>
                <w:rFonts w:ascii="Vazirmatn" w:hAnsi="Vazirmatn"/>
                <w:noProof/>
                <w:rtl/>
                <w:lang w:bidi="fa-IR"/>
              </w:rPr>
              <w:t xml:space="preserve"> که نشان دهد جمله ز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noProof/>
                <w:rtl/>
                <w:lang w:bidi="fa-IR"/>
              </w:rPr>
              <w:t>ر،</w:t>
            </w:r>
            <w:r w:rsidRPr="007A3D20">
              <w:rPr>
                <w:rFonts w:ascii="Vazirmatn" w:hAnsi="Vazirmatn"/>
                <w:noProof/>
                <w:rtl/>
                <w:lang w:bidi="fa-IR"/>
              </w:rPr>
              <w:t xml:space="preserve"> نادرست است.</w:t>
            </w:r>
          </w:p>
          <w:p w14:paraId="3FBA7A3C" w14:textId="04D72E6C" w:rsidR="00CE0CAD" w:rsidRPr="007A3D20" w:rsidRDefault="00047475" w:rsidP="004A5CED">
            <w:pPr>
              <w:rPr>
                <w:rFonts w:ascii="Vazirmatn" w:hAnsi="Vazirmatn"/>
                <w:noProof/>
                <w:rtl/>
                <w:lang w:bidi="fa-IR"/>
              </w:rPr>
            </w:pP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«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>هر زاو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 w:hint="eastAsia"/>
                <w:noProof/>
                <w:rtl/>
                <w:lang w:bidi="fa-IR"/>
              </w:rPr>
              <w:t>ه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خارج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 w:hint="eastAsia"/>
                <w:noProof/>
                <w:rtl/>
                <w:lang w:bidi="fa-IR"/>
              </w:rPr>
              <w:t>ک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چهارضلع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 w:hint="eastAsia"/>
                <w:noProof/>
                <w:rtl/>
                <w:lang w:bidi="fa-IR"/>
              </w:rPr>
              <w:t>،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برابر مجموع سه زاو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 w:hint="eastAsia"/>
                <w:noProof/>
                <w:rtl/>
                <w:lang w:bidi="fa-IR"/>
              </w:rPr>
              <w:t>ه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داخل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د</w:t>
            </w:r>
            <w:r w:rsidR="004A5CED" w:rsidRPr="007A3D20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4A5CED" w:rsidRPr="007A3D20">
              <w:rPr>
                <w:rFonts w:ascii="Vazirmatn" w:hAnsi="Vazirmatn" w:hint="eastAsia"/>
                <w:noProof/>
                <w:rtl/>
                <w:lang w:bidi="fa-IR"/>
              </w:rPr>
              <w:t>گر</w:t>
            </w:r>
            <w:r w:rsidR="004A5CED" w:rsidRPr="007A3D20">
              <w:rPr>
                <w:rFonts w:ascii="Vazirmatn" w:hAnsi="Vazirmatn"/>
                <w:noProof/>
                <w:rtl/>
                <w:lang w:bidi="fa-IR"/>
              </w:rPr>
              <w:t xml:space="preserve"> آن است</w:t>
            </w:r>
            <w:r w:rsidRPr="007A3D20">
              <w:rPr>
                <w:rFonts w:ascii="Vazirmatn" w:hAnsi="Vazirmatn" w:hint="cs"/>
                <w:noProof/>
                <w:rtl/>
                <w:lang w:bidi="fa-IR"/>
              </w:rPr>
              <w:t>.»</w:t>
            </w:r>
          </w:p>
        </w:tc>
        <w:tc>
          <w:tcPr>
            <w:tcW w:w="609" w:type="dxa"/>
            <w:vAlign w:val="center"/>
          </w:tcPr>
          <w:p w14:paraId="6FF0358C" w14:textId="38D91944" w:rsidR="00CE0CAD" w:rsidRPr="007A3D20" w:rsidRDefault="00047475" w:rsidP="0004747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6BD6F8C1" w:rsidR="000B3006" w:rsidRPr="007A3D20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7A3D20" w:rsidSect="00554692">
      <w:footerReference w:type="even" r:id="rId4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9180C" w14:textId="77777777" w:rsidR="00FA5C12" w:rsidRDefault="00FA5C12">
      <w:r>
        <w:separator/>
      </w:r>
    </w:p>
  </w:endnote>
  <w:endnote w:type="continuationSeparator" w:id="0">
    <w:p w14:paraId="54AB4C7A" w14:textId="77777777" w:rsidR="00FA5C12" w:rsidRDefault="00FA5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1349E2" w14:textId="77777777" w:rsidR="00FA5C12" w:rsidRDefault="00FA5C12">
      <w:r>
        <w:separator/>
      </w:r>
    </w:p>
  </w:footnote>
  <w:footnote w:type="continuationSeparator" w:id="0">
    <w:p w14:paraId="11FFE5D0" w14:textId="77777777" w:rsidR="00FA5C12" w:rsidRDefault="00FA5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44CE5"/>
    <w:rsid w:val="00047475"/>
    <w:rsid w:val="00051F35"/>
    <w:rsid w:val="0005598D"/>
    <w:rsid w:val="00060B1B"/>
    <w:rsid w:val="000633DE"/>
    <w:rsid w:val="00064B47"/>
    <w:rsid w:val="00076584"/>
    <w:rsid w:val="000812E2"/>
    <w:rsid w:val="00081A39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502E4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602F"/>
    <w:rsid w:val="003013D7"/>
    <w:rsid w:val="003054F1"/>
    <w:rsid w:val="00320319"/>
    <w:rsid w:val="0032391D"/>
    <w:rsid w:val="00325DBF"/>
    <w:rsid w:val="00343621"/>
    <w:rsid w:val="00352925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06DF"/>
    <w:rsid w:val="003F272F"/>
    <w:rsid w:val="003F58FD"/>
    <w:rsid w:val="00411079"/>
    <w:rsid w:val="00421469"/>
    <w:rsid w:val="00427CF4"/>
    <w:rsid w:val="0045654A"/>
    <w:rsid w:val="004568D6"/>
    <w:rsid w:val="00464B31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B1925"/>
    <w:rsid w:val="004B4415"/>
    <w:rsid w:val="004B5D83"/>
    <w:rsid w:val="004B7F7B"/>
    <w:rsid w:val="004E1746"/>
    <w:rsid w:val="004F1A82"/>
    <w:rsid w:val="0050569F"/>
    <w:rsid w:val="00526347"/>
    <w:rsid w:val="00526388"/>
    <w:rsid w:val="00527D9D"/>
    <w:rsid w:val="00550734"/>
    <w:rsid w:val="0055430A"/>
    <w:rsid w:val="00554692"/>
    <w:rsid w:val="00563849"/>
    <w:rsid w:val="00563C64"/>
    <w:rsid w:val="005704C3"/>
    <w:rsid w:val="005849B5"/>
    <w:rsid w:val="00592C7E"/>
    <w:rsid w:val="0059312F"/>
    <w:rsid w:val="0059556C"/>
    <w:rsid w:val="005A04D4"/>
    <w:rsid w:val="005A5D92"/>
    <w:rsid w:val="005B0A9C"/>
    <w:rsid w:val="005B355E"/>
    <w:rsid w:val="005C70F1"/>
    <w:rsid w:val="005E0EBA"/>
    <w:rsid w:val="005E13ED"/>
    <w:rsid w:val="005E22DE"/>
    <w:rsid w:val="005E481B"/>
    <w:rsid w:val="005F1350"/>
    <w:rsid w:val="005F5D12"/>
    <w:rsid w:val="00601A75"/>
    <w:rsid w:val="00604E3D"/>
    <w:rsid w:val="00610A06"/>
    <w:rsid w:val="0061122B"/>
    <w:rsid w:val="0061446A"/>
    <w:rsid w:val="00614E45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3858"/>
    <w:rsid w:val="0068639E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701928"/>
    <w:rsid w:val="007030CB"/>
    <w:rsid w:val="00712340"/>
    <w:rsid w:val="00714FF1"/>
    <w:rsid w:val="0071794E"/>
    <w:rsid w:val="007248D3"/>
    <w:rsid w:val="00734C18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93D1C"/>
    <w:rsid w:val="007A3D20"/>
    <w:rsid w:val="007B0A27"/>
    <w:rsid w:val="007B24DA"/>
    <w:rsid w:val="007B2915"/>
    <w:rsid w:val="007B3075"/>
    <w:rsid w:val="007B4428"/>
    <w:rsid w:val="007B5DCD"/>
    <w:rsid w:val="007D7552"/>
    <w:rsid w:val="007E582B"/>
    <w:rsid w:val="007E7962"/>
    <w:rsid w:val="007F110E"/>
    <w:rsid w:val="007F1602"/>
    <w:rsid w:val="007F5653"/>
    <w:rsid w:val="008001C1"/>
    <w:rsid w:val="00802405"/>
    <w:rsid w:val="008064FD"/>
    <w:rsid w:val="00812683"/>
    <w:rsid w:val="008133E6"/>
    <w:rsid w:val="00814666"/>
    <w:rsid w:val="00820188"/>
    <w:rsid w:val="00824E95"/>
    <w:rsid w:val="008274E0"/>
    <w:rsid w:val="00827D24"/>
    <w:rsid w:val="00843A8C"/>
    <w:rsid w:val="00851722"/>
    <w:rsid w:val="0085529B"/>
    <w:rsid w:val="008605CB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4794"/>
    <w:rsid w:val="00984E89"/>
    <w:rsid w:val="0099294B"/>
    <w:rsid w:val="00992D67"/>
    <w:rsid w:val="009934FF"/>
    <w:rsid w:val="00995DC7"/>
    <w:rsid w:val="009960AB"/>
    <w:rsid w:val="009D1721"/>
    <w:rsid w:val="009E0671"/>
    <w:rsid w:val="009E5676"/>
    <w:rsid w:val="009F15B1"/>
    <w:rsid w:val="00A0557A"/>
    <w:rsid w:val="00A06317"/>
    <w:rsid w:val="00A10B78"/>
    <w:rsid w:val="00A20A6A"/>
    <w:rsid w:val="00A20E9F"/>
    <w:rsid w:val="00A210D6"/>
    <w:rsid w:val="00A26BF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448A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63576"/>
    <w:rsid w:val="00B73028"/>
    <w:rsid w:val="00B80042"/>
    <w:rsid w:val="00B80E06"/>
    <w:rsid w:val="00B92337"/>
    <w:rsid w:val="00BA098C"/>
    <w:rsid w:val="00BA153D"/>
    <w:rsid w:val="00BA7917"/>
    <w:rsid w:val="00BC1A19"/>
    <w:rsid w:val="00BC3D97"/>
    <w:rsid w:val="00BD447E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60163"/>
    <w:rsid w:val="00C77310"/>
    <w:rsid w:val="00C82809"/>
    <w:rsid w:val="00C82A22"/>
    <w:rsid w:val="00C924A3"/>
    <w:rsid w:val="00CA7A7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75E6"/>
    <w:rsid w:val="00D43C9D"/>
    <w:rsid w:val="00D43EFD"/>
    <w:rsid w:val="00D56C37"/>
    <w:rsid w:val="00D57689"/>
    <w:rsid w:val="00D57FCC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3963"/>
    <w:rsid w:val="00E54F04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5E5B"/>
    <w:rsid w:val="00F36768"/>
    <w:rsid w:val="00F41481"/>
    <w:rsid w:val="00F44108"/>
    <w:rsid w:val="00F51DAC"/>
    <w:rsid w:val="00F521DE"/>
    <w:rsid w:val="00F57C7B"/>
    <w:rsid w:val="00F615BA"/>
    <w:rsid w:val="00F63DF6"/>
    <w:rsid w:val="00F81292"/>
    <w:rsid w:val="00F826BE"/>
    <w:rsid w:val="00F96F1E"/>
    <w:rsid w:val="00FA00FC"/>
    <w:rsid w:val="00FA1DE2"/>
    <w:rsid w:val="00FA49FF"/>
    <w:rsid w:val="00FA5C12"/>
    <w:rsid w:val="00FC528B"/>
    <w:rsid w:val="00FC5A50"/>
    <w:rsid w:val="00FD1E05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07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diagramQuickStyle" Target="diagrams/quickStyle1.xml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7.wmf"/><Relationship Id="rId37" Type="http://schemas.openxmlformats.org/officeDocument/2006/relationships/oleObject" Target="embeddings/oleObject3.bin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oleObject" Target="embeddings/oleObject1.bin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diagramColors" Target="diagrams/colors1.xml"/><Relationship Id="rId31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.w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diagramLayout" Target="diagrams/layout1.xml"/><Relationship Id="rId25" Type="http://schemas.openxmlformats.org/officeDocument/2006/relationships/image" Target="media/image11.png"/><Relationship Id="rId33" Type="http://schemas.openxmlformats.org/officeDocument/2006/relationships/oleObject" Target="embeddings/oleObject2.bin"/><Relationship Id="rId38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8F93A8-4606-4EF4-8506-166D1A29607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CEF62C2A-7F2E-4D01-B78F-53424DA391F0}">
      <dgm:prSet phldrT="[Text]" custT="1"/>
      <dgm:spPr>
        <a:solidFill>
          <a:schemeClr val="bg1"/>
        </a:solidFill>
        <a:ln w="9525">
          <a:solidFill>
            <a:schemeClr val="tx1"/>
          </a:solidFill>
        </a:ln>
      </dgm:spPr>
      <dgm:t>
        <a:bodyPr/>
        <a:lstStyle/>
        <a:p>
          <a:r>
            <a:rPr lang="fa-IR" sz="1400">
              <a:solidFill>
                <a:schemeClr val="tx1"/>
              </a:solidFill>
              <a:cs typeface="0 Nazanin Bold" panose="00000700000000000000" pitchFamily="2" charset="-78"/>
            </a:rPr>
            <a:t>متوازی الاضلاع</a:t>
          </a:r>
          <a:endParaRPr lang="en-US" sz="1400">
            <a:solidFill>
              <a:schemeClr val="tx1"/>
            </a:solidFill>
            <a:cs typeface="0 Nazanin Bold" panose="00000700000000000000" pitchFamily="2" charset="-78"/>
          </a:endParaRPr>
        </a:p>
      </dgm:t>
    </dgm:pt>
    <dgm:pt modelId="{9A44848E-E996-4255-B1CA-7A14CE3D1BFB}" type="parTrans" cxnId="{ABE741F1-195A-4B42-A274-34243827C83F}">
      <dgm:prSet/>
      <dgm:spPr/>
      <dgm:t>
        <a:bodyPr/>
        <a:lstStyle/>
        <a:p>
          <a:endParaRPr lang="en-US"/>
        </a:p>
      </dgm:t>
    </dgm:pt>
    <dgm:pt modelId="{FB1E0317-B9FA-471C-88B2-A6D7BC418946}" type="sibTrans" cxnId="{ABE741F1-195A-4B42-A274-34243827C83F}">
      <dgm:prSet/>
      <dgm:spPr>
        <a:noFill/>
        <a:ln w="6350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2723253A-8449-4E33-9300-C23030C72BCD}">
      <dgm:prSet phldrT="[Text]" custT="1"/>
      <dgm:spPr>
        <a:solidFill>
          <a:schemeClr val="bg1"/>
        </a:solidFill>
        <a:ln w="9525">
          <a:solidFill>
            <a:schemeClr val="tx1"/>
          </a:solidFill>
        </a:ln>
      </dgm:spPr>
      <dgm:t>
        <a:bodyPr/>
        <a:lstStyle/>
        <a:p>
          <a:r>
            <a:rPr lang="fa-IR" sz="1400">
              <a:solidFill>
                <a:sysClr val="windowText" lastClr="000000"/>
              </a:solidFill>
              <a:cs typeface="0 Nazanin Bold" panose="00000700000000000000" pitchFamily="2" charset="-78"/>
            </a:rPr>
            <a:t>...........</a:t>
          </a:r>
          <a:endParaRPr lang="en-US" sz="1400">
            <a:solidFill>
              <a:sysClr val="windowText" lastClr="000000"/>
            </a:solidFill>
            <a:cs typeface="0 Nazanin Bold" panose="00000700000000000000" pitchFamily="2" charset="-78"/>
          </a:endParaRPr>
        </a:p>
      </dgm:t>
    </dgm:pt>
    <dgm:pt modelId="{8059AB1F-8BF1-41DC-A518-DEF8230F022E}" type="parTrans" cxnId="{A39A322A-FF89-44B1-AC22-0C5FF80B7C1F}">
      <dgm:prSet/>
      <dgm:spPr/>
      <dgm:t>
        <a:bodyPr/>
        <a:lstStyle/>
        <a:p>
          <a:endParaRPr lang="en-US"/>
        </a:p>
      </dgm:t>
    </dgm:pt>
    <dgm:pt modelId="{35D06215-C0D4-4B4B-84B3-EFC7EBE8761E}" type="sibTrans" cxnId="{A39A322A-FF89-44B1-AC22-0C5FF80B7C1F}">
      <dgm:prSet/>
      <dgm:spPr>
        <a:noFill/>
        <a:ln w="6350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74AF00C4-92A4-4264-BDA8-647645BDA5B9}">
      <dgm:prSet phldrT="[Text]" custT="1"/>
      <dgm:spPr>
        <a:solidFill>
          <a:schemeClr val="bg1"/>
        </a:solidFill>
        <a:ln w="9525">
          <a:solidFill>
            <a:schemeClr val="tx1"/>
          </a:solidFill>
        </a:ln>
      </dgm:spPr>
      <dgm:t>
        <a:bodyPr/>
        <a:lstStyle/>
        <a:p>
          <a:r>
            <a:rPr lang="fa-IR" sz="1400">
              <a:solidFill>
                <a:sysClr val="windowText" lastClr="000000"/>
              </a:solidFill>
              <a:cs typeface="0 Nazanin Bold" panose="00000700000000000000" pitchFamily="2" charset="-78"/>
            </a:rPr>
            <a:t>مربع</a:t>
          </a:r>
          <a:endParaRPr lang="en-US" sz="1400">
            <a:solidFill>
              <a:sysClr val="windowText" lastClr="000000"/>
            </a:solidFill>
            <a:cs typeface="0 Nazanin Bold" panose="00000700000000000000" pitchFamily="2" charset="-78"/>
          </a:endParaRPr>
        </a:p>
      </dgm:t>
    </dgm:pt>
    <dgm:pt modelId="{CAA31F01-1349-4158-BD5F-19EF60470E9F}" type="parTrans" cxnId="{56BF36FA-016D-42F4-97FB-80010E038243}">
      <dgm:prSet/>
      <dgm:spPr/>
      <dgm:t>
        <a:bodyPr/>
        <a:lstStyle/>
        <a:p>
          <a:endParaRPr lang="en-US"/>
        </a:p>
      </dgm:t>
    </dgm:pt>
    <dgm:pt modelId="{4BEAA17B-8EED-4402-982E-7C95AAD499CA}" type="sibTrans" cxnId="{56BF36FA-016D-42F4-97FB-80010E038243}">
      <dgm:prSet/>
      <dgm:spPr/>
      <dgm:t>
        <a:bodyPr/>
        <a:lstStyle/>
        <a:p>
          <a:endParaRPr lang="en-US"/>
        </a:p>
      </dgm:t>
    </dgm:pt>
    <dgm:pt modelId="{118E6B00-320D-4D3D-9717-8D95564913DF}" type="pres">
      <dgm:prSet presAssocID="{DC8F93A8-4606-4EF4-8506-166D1A296075}" presName="Name0" presStyleCnt="0">
        <dgm:presLayoutVars>
          <dgm:dir/>
          <dgm:resizeHandles val="exact"/>
        </dgm:presLayoutVars>
      </dgm:prSet>
      <dgm:spPr/>
    </dgm:pt>
    <dgm:pt modelId="{88D8EAF3-B884-4BFB-9D55-2E36841F708E}" type="pres">
      <dgm:prSet presAssocID="{CEF62C2A-7F2E-4D01-B78F-53424DA391F0}" presName="node" presStyleLbl="node1" presStyleIdx="0" presStyleCnt="3" custScaleX="42802" custScaleY="25926" custLinFactNeighborX="-50875">
        <dgm:presLayoutVars>
          <dgm:bulletEnabled val="1"/>
        </dgm:presLayoutVars>
      </dgm:prSet>
      <dgm:spPr/>
    </dgm:pt>
    <dgm:pt modelId="{72A9D72B-30C8-41BB-A2F8-79BDF343CFF0}" type="pres">
      <dgm:prSet presAssocID="{FB1E0317-B9FA-471C-88B2-A6D7BC418946}" presName="sibTrans" presStyleLbl="sibTrans2D1" presStyleIdx="0" presStyleCnt="2" custScaleX="176673" custScaleY="49301" custLinFactNeighborX="-1766"/>
      <dgm:spPr/>
    </dgm:pt>
    <dgm:pt modelId="{5136BB53-8513-48DE-8531-D1043804D043}" type="pres">
      <dgm:prSet presAssocID="{FB1E0317-B9FA-471C-88B2-A6D7BC418946}" presName="connectorText" presStyleLbl="sibTrans2D1" presStyleIdx="0" presStyleCnt="2"/>
      <dgm:spPr/>
    </dgm:pt>
    <dgm:pt modelId="{7B829780-9DDE-4267-AF04-4A6BA12A5787}" type="pres">
      <dgm:prSet presAssocID="{2723253A-8449-4E33-9300-C23030C72BCD}" presName="node" presStyleLbl="node1" presStyleIdx="1" presStyleCnt="3" custScaleX="32368" custScaleY="25926" custLinFactNeighborX="-359" custLinFactNeighborY="-271">
        <dgm:presLayoutVars>
          <dgm:bulletEnabled val="1"/>
        </dgm:presLayoutVars>
      </dgm:prSet>
      <dgm:spPr/>
    </dgm:pt>
    <dgm:pt modelId="{43896FEE-7440-4C40-9B50-F2BFF09DBC98}" type="pres">
      <dgm:prSet presAssocID="{35D06215-C0D4-4B4B-84B3-EFC7EBE8761E}" presName="sibTrans" presStyleLbl="sibTrans2D1" presStyleIdx="1" presStyleCnt="2" custScaleX="176673" custScaleY="49301" custLinFactNeighborX="-2100" custLinFactNeighborY="-306"/>
      <dgm:spPr/>
    </dgm:pt>
    <dgm:pt modelId="{6200AB5E-728D-48AC-9594-5E57DBAD42D3}" type="pres">
      <dgm:prSet presAssocID="{35D06215-C0D4-4B4B-84B3-EFC7EBE8761E}" presName="connectorText" presStyleLbl="sibTrans2D1" presStyleIdx="1" presStyleCnt="2"/>
      <dgm:spPr/>
    </dgm:pt>
    <dgm:pt modelId="{F5FE5557-32C6-4396-83EC-76FBB38BBA66}" type="pres">
      <dgm:prSet presAssocID="{74AF00C4-92A4-4264-BDA8-647645BDA5B9}" presName="node" presStyleLbl="node1" presStyleIdx="2" presStyleCnt="3" custScaleX="37211" custScaleY="25926" custLinFactNeighborX="1181" custLinFactNeighborY="-518">
        <dgm:presLayoutVars>
          <dgm:bulletEnabled val="1"/>
        </dgm:presLayoutVars>
      </dgm:prSet>
      <dgm:spPr/>
    </dgm:pt>
  </dgm:ptLst>
  <dgm:cxnLst>
    <dgm:cxn modelId="{A39A322A-FF89-44B1-AC22-0C5FF80B7C1F}" srcId="{DC8F93A8-4606-4EF4-8506-166D1A296075}" destId="{2723253A-8449-4E33-9300-C23030C72BCD}" srcOrd="1" destOrd="0" parTransId="{8059AB1F-8BF1-41DC-A518-DEF8230F022E}" sibTransId="{35D06215-C0D4-4B4B-84B3-EFC7EBE8761E}"/>
    <dgm:cxn modelId="{73C8C230-B610-4F0E-9A48-CE8D6DC0DD8D}" type="presOf" srcId="{FB1E0317-B9FA-471C-88B2-A6D7BC418946}" destId="{5136BB53-8513-48DE-8531-D1043804D043}" srcOrd="1" destOrd="0" presId="urn:microsoft.com/office/officeart/2005/8/layout/process1"/>
    <dgm:cxn modelId="{4345203F-B7C2-434A-94DB-8081B5F9B92D}" type="presOf" srcId="{2723253A-8449-4E33-9300-C23030C72BCD}" destId="{7B829780-9DDE-4267-AF04-4A6BA12A5787}" srcOrd="0" destOrd="0" presId="urn:microsoft.com/office/officeart/2005/8/layout/process1"/>
    <dgm:cxn modelId="{B8C01367-1B46-428B-BBF4-3AEC3E8F97FB}" type="presOf" srcId="{74AF00C4-92A4-4264-BDA8-647645BDA5B9}" destId="{F5FE5557-32C6-4396-83EC-76FBB38BBA66}" srcOrd="0" destOrd="0" presId="urn:microsoft.com/office/officeart/2005/8/layout/process1"/>
    <dgm:cxn modelId="{499FA66F-534F-499F-9CA5-E7E90B59851C}" type="presOf" srcId="{35D06215-C0D4-4B4B-84B3-EFC7EBE8761E}" destId="{6200AB5E-728D-48AC-9594-5E57DBAD42D3}" srcOrd="1" destOrd="0" presId="urn:microsoft.com/office/officeart/2005/8/layout/process1"/>
    <dgm:cxn modelId="{1BDA4B98-1D43-40EB-8537-3F2BA06C086C}" type="presOf" srcId="{CEF62C2A-7F2E-4D01-B78F-53424DA391F0}" destId="{88D8EAF3-B884-4BFB-9D55-2E36841F708E}" srcOrd="0" destOrd="0" presId="urn:microsoft.com/office/officeart/2005/8/layout/process1"/>
    <dgm:cxn modelId="{630768B8-427C-4AC3-9404-BE9CCD97E37D}" type="presOf" srcId="{DC8F93A8-4606-4EF4-8506-166D1A296075}" destId="{118E6B00-320D-4D3D-9717-8D95564913DF}" srcOrd="0" destOrd="0" presId="urn:microsoft.com/office/officeart/2005/8/layout/process1"/>
    <dgm:cxn modelId="{57740EC8-A687-4EDB-8EB5-5EBD29C5416A}" type="presOf" srcId="{FB1E0317-B9FA-471C-88B2-A6D7BC418946}" destId="{72A9D72B-30C8-41BB-A2F8-79BDF343CFF0}" srcOrd="0" destOrd="0" presId="urn:microsoft.com/office/officeart/2005/8/layout/process1"/>
    <dgm:cxn modelId="{1606C9E7-CFBB-4CF8-88BD-E494F8C8CAE7}" type="presOf" srcId="{35D06215-C0D4-4B4B-84B3-EFC7EBE8761E}" destId="{43896FEE-7440-4C40-9B50-F2BFF09DBC98}" srcOrd="0" destOrd="0" presId="urn:microsoft.com/office/officeart/2005/8/layout/process1"/>
    <dgm:cxn modelId="{ABE741F1-195A-4B42-A274-34243827C83F}" srcId="{DC8F93A8-4606-4EF4-8506-166D1A296075}" destId="{CEF62C2A-7F2E-4D01-B78F-53424DA391F0}" srcOrd="0" destOrd="0" parTransId="{9A44848E-E996-4255-B1CA-7A14CE3D1BFB}" sibTransId="{FB1E0317-B9FA-471C-88B2-A6D7BC418946}"/>
    <dgm:cxn modelId="{56BF36FA-016D-42F4-97FB-80010E038243}" srcId="{DC8F93A8-4606-4EF4-8506-166D1A296075}" destId="{74AF00C4-92A4-4264-BDA8-647645BDA5B9}" srcOrd="2" destOrd="0" parTransId="{CAA31F01-1349-4158-BD5F-19EF60470E9F}" sibTransId="{4BEAA17B-8EED-4402-982E-7C95AAD499CA}"/>
    <dgm:cxn modelId="{36BAEBAD-BB5E-4EF0-BFEB-F6BA15C94408}" type="presParOf" srcId="{118E6B00-320D-4D3D-9717-8D95564913DF}" destId="{88D8EAF3-B884-4BFB-9D55-2E36841F708E}" srcOrd="0" destOrd="0" presId="urn:microsoft.com/office/officeart/2005/8/layout/process1"/>
    <dgm:cxn modelId="{AAE697DC-67AC-40B7-9E72-68DFC9AA994B}" type="presParOf" srcId="{118E6B00-320D-4D3D-9717-8D95564913DF}" destId="{72A9D72B-30C8-41BB-A2F8-79BDF343CFF0}" srcOrd="1" destOrd="0" presId="urn:microsoft.com/office/officeart/2005/8/layout/process1"/>
    <dgm:cxn modelId="{E1A1C20D-794D-4323-8DE0-B4FD0261D32B}" type="presParOf" srcId="{72A9D72B-30C8-41BB-A2F8-79BDF343CFF0}" destId="{5136BB53-8513-48DE-8531-D1043804D043}" srcOrd="0" destOrd="0" presId="urn:microsoft.com/office/officeart/2005/8/layout/process1"/>
    <dgm:cxn modelId="{A125D6CA-5FAA-4ECD-AD2C-502DDE79158C}" type="presParOf" srcId="{118E6B00-320D-4D3D-9717-8D95564913DF}" destId="{7B829780-9DDE-4267-AF04-4A6BA12A5787}" srcOrd="2" destOrd="0" presId="urn:microsoft.com/office/officeart/2005/8/layout/process1"/>
    <dgm:cxn modelId="{7B3C056B-1A87-41C8-B4F8-6490B8F2D5DE}" type="presParOf" srcId="{118E6B00-320D-4D3D-9717-8D95564913DF}" destId="{43896FEE-7440-4C40-9B50-F2BFF09DBC98}" srcOrd="3" destOrd="0" presId="urn:microsoft.com/office/officeart/2005/8/layout/process1"/>
    <dgm:cxn modelId="{865EA511-3B83-4154-BAAE-5DA087DF2442}" type="presParOf" srcId="{43896FEE-7440-4C40-9B50-F2BFF09DBC98}" destId="{6200AB5E-728D-48AC-9594-5E57DBAD42D3}" srcOrd="0" destOrd="0" presId="urn:microsoft.com/office/officeart/2005/8/layout/process1"/>
    <dgm:cxn modelId="{F65A5000-A376-4040-BF03-8907F202E96D}" type="presParOf" srcId="{118E6B00-320D-4D3D-9717-8D95564913DF}" destId="{F5FE5557-32C6-4396-83EC-76FBB38BBA66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D8EAF3-B884-4BFB-9D55-2E36841F708E}">
      <dsp:nvSpPr>
        <dsp:cNvPr id="0" name=""/>
        <dsp:cNvSpPr/>
      </dsp:nvSpPr>
      <dsp:spPr>
        <a:xfrm>
          <a:off x="0" y="135270"/>
          <a:ext cx="1091936" cy="396844"/>
        </a:xfrm>
        <a:prstGeom prst="roundRect">
          <a:avLst>
            <a:gd name="adj" fmla="val 10000"/>
          </a:avLst>
        </a:prstGeom>
        <a:solidFill>
          <a:schemeClr val="bg1"/>
        </a:solidFill>
        <a:ln w="9525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>
              <a:solidFill>
                <a:schemeClr val="tx1"/>
              </a:solidFill>
              <a:cs typeface="0 Nazanin Bold" panose="00000700000000000000" pitchFamily="2" charset="-78"/>
            </a:rPr>
            <a:t>متوازی الاضلاع</a:t>
          </a:r>
          <a:endParaRPr lang="en-US" sz="1400" kern="1200">
            <a:solidFill>
              <a:schemeClr val="tx1"/>
            </a:solidFill>
            <a:cs typeface="0 Nazanin Bold" panose="00000700000000000000" pitchFamily="2" charset="-78"/>
          </a:endParaRPr>
        </a:p>
      </dsp:txBody>
      <dsp:txXfrm>
        <a:off x="11623" y="146893"/>
        <a:ext cx="1068690" cy="373598"/>
      </dsp:txXfrm>
    </dsp:sp>
    <dsp:sp modelId="{72A9D72B-30C8-41BB-A2F8-79BDF343CFF0}">
      <dsp:nvSpPr>
        <dsp:cNvPr id="0" name=""/>
        <dsp:cNvSpPr/>
      </dsp:nvSpPr>
      <dsp:spPr>
        <a:xfrm rot="21592792">
          <a:off x="1130128" y="175487"/>
          <a:ext cx="954776" cy="311918"/>
        </a:xfrm>
        <a:prstGeom prst="rightArrow">
          <a:avLst>
            <a:gd name="adj1" fmla="val 60000"/>
            <a:gd name="adj2" fmla="val 50000"/>
          </a:avLst>
        </a:prstGeom>
        <a:noFill/>
        <a:ln w="6350"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1130128" y="237969"/>
        <a:ext cx="861201" cy="187150"/>
      </dsp:txXfrm>
    </dsp:sp>
    <dsp:sp modelId="{7B829780-9DDE-4267-AF04-4A6BA12A5787}">
      <dsp:nvSpPr>
        <dsp:cNvPr id="0" name=""/>
        <dsp:cNvSpPr/>
      </dsp:nvSpPr>
      <dsp:spPr>
        <a:xfrm>
          <a:off x="2111595" y="131122"/>
          <a:ext cx="825751" cy="396844"/>
        </a:xfrm>
        <a:prstGeom prst="roundRect">
          <a:avLst>
            <a:gd name="adj" fmla="val 10000"/>
          </a:avLst>
        </a:prstGeom>
        <a:solidFill>
          <a:schemeClr val="bg1"/>
        </a:solidFill>
        <a:ln w="9525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>
              <a:solidFill>
                <a:sysClr val="windowText" lastClr="000000"/>
              </a:solidFill>
              <a:cs typeface="0 Nazanin Bold" panose="00000700000000000000" pitchFamily="2" charset="-78"/>
            </a:rPr>
            <a:t>...........</a:t>
          </a:r>
          <a:endParaRPr lang="en-US" sz="1400" kern="1200">
            <a:solidFill>
              <a:sysClr val="windowText" lastClr="000000"/>
            </a:solidFill>
            <a:cs typeface="0 Nazanin Bold" panose="00000700000000000000" pitchFamily="2" charset="-78"/>
          </a:endParaRPr>
        </a:p>
      </dsp:txBody>
      <dsp:txXfrm>
        <a:off x="2123218" y="142745"/>
        <a:ext cx="802505" cy="373598"/>
      </dsp:txXfrm>
    </dsp:sp>
    <dsp:sp modelId="{43896FEE-7440-4C40-9B50-F2BFF09DBC98}">
      <dsp:nvSpPr>
        <dsp:cNvPr id="0" name=""/>
        <dsp:cNvSpPr/>
      </dsp:nvSpPr>
      <dsp:spPr>
        <a:xfrm rot="21593200">
          <a:off x="2973881" y="169789"/>
          <a:ext cx="958659" cy="311918"/>
        </a:xfrm>
        <a:prstGeom prst="rightArrow">
          <a:avLst>
            <a:gd name="adj1" fmla="val 60000"/>
            <a:gd name="adj2" fmla="val 50000"/>
          </a:avLst>
        </a:prstGeom>
        <a:noFill/>
        <a:ln w="6350"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973881" y="232266"/>
        <a:ext cx="865084" cy="187150"/>
      </dsp:txXfrm>
    </dsp:sp>
    <dsp:sp modelId="{F5FE5557-32C6-4396-83EC-76FBB38BBA66}">
      <dsp:nvSpPr>
        <dsp:cNvPr id="0" name=""/>
        <dsp:cNvSpPr/>
      </dsp:nvSpPr>
      <dsp:spPr>
        <a:xfrm>
          <a:off x="3961152" y="127341"/>
          <a:ext cx="949302" cy="396844"/>
        </a:xfrm>
        <a:prstGeom prst="roundRect">
          <a:avLst>
            <a:gd name="adj" fmla="val 10000"/>
          </a:avLst>
        </a:prstGeom>
        <a:solidFill>
          <a:schemeClr val="bg1"/>
        </a:solidFill>
        <a:ln w="9525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>
              <a:solidFill>
                <a:sysClr val="windowText" lastClr="000000"/>
              </a:solidFill>
              <a:cs typeface="0 Nazanin Bold" panose="00000700000000000000" pitchFamily="2" charset="-78"/>
            </a:rPr>
            <a:t>مربع</a:t>
          </a:r>
          <a:endParaRPr lang="en-US" sz="1400" kern="1200">
            <a:solidFill>
              <a:sysClr val="windowText" lastClr="000000"/>
            </a:solidFill>
            <a:cs typeface="0 Nazanin Bold" panose="00000700000000000000" pitchFamily="2" charset="-78"/>
          </a:endParaRPr>
        </a:p>
      </dsp:txBody>
      <dsp:txXfrm>
        <a:off x="3972775" y="138964"/>
        <a:ext cx="926056" cy="3735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DB301-F32A-41E0-9144-62D57ADA0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1078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123</cp:revision>
  <cp:lastPrinted>2023-10-26T12:42:00Z</cp:lastPrinted>
  <dcterms:created xsi:type="dcterms:W3CDTF">2018-10-12T13:02:00Z</dcterms:created>
  <dcterms:modified xsi:type="dcterms:W3CDTF">2025-11-13T04:28:00Z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