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474135" w:rsidRDefault="00D12852">
      <w:pPr>
        <w:rPr>
          <w:rFonts w:ascii="Vazirmatn" w:hAnsi="Vazirmatn" w:hint="cs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616"/>
        <w:gridCol w:w="2976"/>
        <w:gridCol w:w="4113"/>
        <w:gridCol w:w="2222"/>
        <w:gridCol w:w="609"/>
      </w:tblGrid>
      <w:tr w:rsidR="006B6EB5" w:rsidRPr="00474135" w14:paraId="52F37251" w14:textId="12DC3CC1" w:rsidTr="0014091B">
        <w:trPr>
          <w:trHeight w:val="522"/>
        </w:trPr>
        <w:tc>
          <w:tcPr>
            <w:tcW w:w="3592" w:type="dxa"/>
            <w:gridSpan w:val="2"/>
            <w:shd w:val="clear" w:color="auto" w:fill="F2F2F2" w:themeFill="background1" w:themeFillShade="F2"/>
            <w:vAlign w:val="center"/>
          </w:tcPr>
          <w:p w14:paraId="51FF8739" w14:textId="4C6A06A4" w:rsidR="006B6EB5" w:rsidRPr="00474135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</w:rPr>
              <w:t xml:space="preserve">نام </w:t>
            </w:r>
            <w:r w:rsidR="0014091B">
              <w:rPr>
                <w:rFonts w:ascii="Vazirmatn" w:hAnsi="Vazirmatn" w:hint="cs"/>
                <w:rtl/>
              </w:rPr>
              <w:t>:</w:t>
            </w:r>
          </w:p>
        </w:tc>
        <w:tc>
          <w:tcPr>
            <w:tcW w:w="4113" w:type="dxa"/>
            <w:shd w:val="clear" w:color="auto" w:fill="F2F2F2" w:themeFill="background1" w:themeFillShade="F2"/>
            <w:vAlign w:val="center"/>
          </w:tcPr>
          <w:p w14:paraId="6BE2F352" w14:textId="6D56002C" w:rsidR="006B6EB5" w:rsidRPr="00474135" w:rsidRDefault="0014091B" w:rsidP="0014091B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D94EF4">
              <w:rPr>
                <w:rFonts w:hint="cs"/>
                <w:rtl/>
              </w:rPr>
              <w:t xml:space="preserve">مدرسه متوسطه اول </w:t>
            </w:r>
            <w:r w:rsidR="003C1872">
              <w:rPr>
                <w:rFonts w:hint="cs"/>
                <w:rtl/>
              </w:rPr>
              <w:t>.................</w:t>
            </w:r>
          </w:p>
        </w:tc>
        <w:tc>
          <w:tcPr>
            <w:tcW w:w="2831" w:type="dxa"/>
            <w:gridSpan w:val="2"/>
            <w:shd w:val="clear" w:color="auto" w:fill="F2F2F2" w:themeFill="background1" w:themeFillShade="F2"/>
            <w:vAlign w:val="center"/>
          </w:tcPr>
          <w:p w14:paraId="26137302" w14:textId="4269E3F2" w:rsidR="006B6EB5" w:rsidRPr="00474135" w:rsidRDefault="0014091B" w:rsidP="0014091B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آزمون فصل 1 و2</w:t>
            </w:r>
            <w:r w:rsidR="00A331B5">
              <w:rPr>
                <w:rFonts w:ascii="Vazirmatn" w:hAnsi="Vazirmatn" w:hint="cs"/>
                <w:rtl/>
                <w:lang w:bidi="fa-IR"/>
              </w:rPr>
              <w:t xml:space="preserve"> و 3</w:t>
            </w:r>
          </w:p>
        </w:tc>
      </w:tr>
      <w:tr w:rsidR="0014091B" w:rsidRPr="00474135" w14:paraId="0642440B" w14:textId="77777777" w:rsidTr="0014091B">
        <w:trPr>
          <w:trHeight w:val="522"/>
        </w:trPr>
        <w:tc>
          <w:tcPr>
            <w:tcW w:w="3592" w:type="dxa"/>
            <w:gridSpan w:val="2"/>
            <w:shd w:val="clear" w:color="auto" w:fill="F2F2F2" w:themeFill="background1" w:themeFillShade="F2"/>
            <w:vAlign w:val="center"/>
          </w:tcPr>
          <w:p w14:paraId="5F0D411C" w14:textId="4F6A93DC" w:rsidR="0014091B" w:rsidRPr="00474135" w:rsidRDefault="0014091B" w:rsidP="006B6EB5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 xml:space="preserve">نام خانوادگی : </w:t>
            </w:r>
          </w:p>
        </w:tc>
        <w:tc>
          <w:tcPr>
            <w:tcW w:w="4113" w:type="dxa"/>
            <w:shd w:val="clear" w:color="auto" w:fill="F2F2F2" w:themeFill="background1" w:themeFillShade="F2"/>
            <w:vAlign w:val="center"/>
          </w:tcPr>
          <w:p w14:paraId="1A87A5B7" w14:textId="20D41F56" w:rsidR="0014091B" w:rsidRPr="00474135" w:rsidRDefault="0014091B" w:rsidP="0014091B">
            <w:pPr>
              <w:jc w:val="center"/>
              <w:rPr>
                <w:rFonts w:ascii="Vazirmatn" w:hAnsi="Vazirmatn"/>
                <w:rtl/>
              </w:rPr>
            </w:pPr>
            <w:r w:rsidRPr="00D94EF4">
              <w:rPr>
                <w:rFonts w:hint="cs"/>
                <w:rtl/>
              </w:rPr>
              <w:t xml:space="preserve">سؤالات درس: ریاضی           پایه: </w:t>
            </w:r>
            <w:r>
              <w:rPr>
                <w:rFonts w:hint="cs"/>
                <w:rtl/>
              </w:rPr>
              <w:t>هشتم</w:t>
            </w:r>
          </w:p>
        </w:tc>
        <w:tc>
          <w:tcPr>
            <w:tcW w:w="2831" w:type="dxa"/>
            <w:gridSpan w:val="2"/>
            <w:shd w:val="clear" w:color="auto" w:fill="F2F2F2" w:themeFill="background1" w:themeFillShade="F2"/>
            <w:vAlign w:val="center"/>
          </w:tcPr>
          <w:p w14:paraId="60ED2F73" w14:textId="1C812B39" w:rsidR="0014091B" w:rsidRPr="00474135" w:rsidRDefault="0014091B" w:rsidP="006B6EB5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664140" w:rsidRPr="00474135" w14:paraId="1B61AC97" w14:textId="77777777" w:rsidTr="006E2E00">
        <w:trPr>
          <w:trHeight w:val="1322"/>
        </w:trPr>
        <w:tc>
          <w:tcPr>
            <w:tcW w:w="616" w:type="dxa"/>
          </w:tcPr>
          <w:p w14:paraId="087B7E85" w14:textId="77777777" w:rsidR="00664140" w:rsidRPr="00474135" w:rsidRDefault="0066414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E069F70" w14:textId="77777777" w:rsidR="00C5022B" w:rsidRPr="00474135" w:rsidRDefault="00C5022B" w:rsidP="00C5022B">
            <w:pPr>
              <w:rPr>
                <w:rtl/>
              </w:rPr>
            </w:pPr>
            <w:r w:rsidRPr="00474135">
              <w:rPr>
                <w:rFonts w:hint="cs"/>
                <w:rtl/>
              </w:rPr>
              <w:t>درستی یا نادرستی عبارات زیر را مشخص کنید.</w:t>
            </w:r>
          </w:p>
          <w:tbl>
            <w:tblPr>
              <w:tblStyle w:val="PlainTable4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6190"/>
            </w:tblGrid>
            <w:tr w:rsidR="0032183E" w:rsidRPr="00474135" w14:paraId="3BF3DC96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4F1F5EA2" w14:textId="6D4CB6B1" w:rsidR="0032183E" w:rsidRPr="00474135" w:rsidRDefault="0032183E" w:rsidP="00C5022B">
                  <w:pPr>
                    <w:rPr>
                      <w:rtl/>
                    </w:rPr>
                  </w:pPr>
                  <w:r w:rsidRPr="00474135">
                    <w:rPr>
                      <w:rFonts w:hint="cs"/>
                      <w:rtl/>
                    </w:rPr>
                    <w:t>الف)</w:t>
                  </w:r>
                  <w:r w:rsidRPr="00474135">
                    <w:rPr>
                      <w:rFonts w:ascii="Shabnam" w:hAnsi="Shabnam" w:hint="cs"/>
                      <w:rtl/>
                    </w:rPr>
                    <w:t xml:space="preserve"> </w:t>
                  </w:r>
                  <w:r w:rsidR="00A331B5" w:rsidRPr="007D478D">
                    <w:rPr>
                      <w:rFonts w:ascii="Vazirmatn" w:hAnsi="Vazirmatn" w:hint="cs"/>
                      <w:rtl/>
                    </w:rPr>
                    <w:t>هشت</w:t>
                  </w:r>
                  <w:r w:rsidR="00A331B5" w:rsidRPr="007D478D">
                    <w:rPr>
                      <w:rFonts w:ascii="Vazirmatn" w:hAnsi="Vazirmatn"/>
                      <w:rtl/>
                    </w:rPr>
                    <w:t xml:space="preserve"> ضلع</w:t>
                  </w:r>
                  <w:r w:rsidR="00A331B5" w:rsidRPr="007D478D">
                    <w:rPr>
                      <w:rFonts w:ascii="Vazirmatn" w:hAnsi="Vazirmatn" w:hint="cs"/>
                      <w:rtl/>
                    </w:rPr>
                    <w:t>ی</w:t>
                  </w:r>
                  <w:r w:rsidR="00A331B5" w:rsidRPr="007D478D">
                    <w:rPr>
                      <w:rFonts w:ascii="Vazirmatn" w:hAnsi="Vazirmatn"/>
                      <w:rtl/>
                    </w:rPr>
                    <w:t xml:space="preserve"> منتظم </w:t>
                  </w:r>
                  <w:r w:rsidR="00A331B5">
                    <w:rPr>
                      <w:rFonts w:ascii="Vazirmatn" w:hAnsi="Vazirmatn" w:hint="cs"/>
                      <w:rtl/>
                    </w:rPr>
                    <w:t>داری مرکز تقارن است</w:t>
                  </w:r>
                  <w:r w:rsidR="00A331B5" w:rsidRPr="007D478D">
                    <w:rPr>
                      <w:rFonts w:ascii="Vazirmatn" w:hAnsi="Vazirmatn"/>
                      <w:rtl/>
                    </w:rPr>
                    <w:t>.</w:t>
                  </w:r>
                  <w:r w:rsidR="00A331B5" w:rsidRPr="007D478D">
                    <w:rPr>
                      <w:rFonts w:ascii="Vazirmatn" w:hAnsi="Vazirmatn" w:hint="cs"/>
                      <w:b w:val="0"/>
                      <w:bCs w:val="0"/>
                      <w:rtl/>
                      <w:lang w:bidi="fa-IR"/>
                    </w:rPr>
                    <w:t xml:space="preserve"> </w:t>
                  </w:r>
                  <w:r w:rsidRPr="00474135">
                    <w:rPr>
                      <w:rFonts w:hint="cs"/>
                      <w:rtl/>
                    </w:rPr>
                    <w:t>(           )</w:t>
                  </w:r>
                </w:p>
              </w:tc>
            </w:tr>
            <w:tr w:rsidR="0032183E" w:rsidRPr="00474135" w14:paraId="6951F4BA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1562286F" w14:textId="15C6CCDC" w:rsidR="0032183E" w:rsidRPr="00474135" w:rsidRDefault="0032183E" w:rsidP="00C5022B">
                  <w:pPr>
                    <w:rPr>
                      <w:rtl/>
                    </w:rPr>
                  </w:pPr>
                  <w:r w:rsidRPr="00474135">
                    <w:rPr>
                      <w:rFonts w:hint="cs"/>
                      <w:rtl/>
                    </w:rPr>
                    <w:t>ب)</w:t>
                  </w:r>
                  <w:r w:rsidR="00CE2FB4">
                    <w:rPr>
                      <w:rFonts w:hint="cs"/>
                      <w:rtl/>
                    </w:rPr>
                    <w:t xml:space="preserve"> </w:t>
                  </w:r>
                  <w:r w:rsidR="00CE2FB4" w:rsidRPr="00474135">
                    <w:rPr>
                      <w:rFonts w:hint="cs"/>
                      <w:rtl/>
                    </w:rPr>
                    <w:t>هر عدد صحیح ، یک عدد گویا نیز هست.</w:t>
                  </w:r>
                  <w:r w:rsidR="00CE2FB4" w:rsidRPr="00474135">
                    <w:rPr>
                      <w:rFonts w:cs="Cambria" w:hint="cs"/>
                      <w:rtl/>
                      <w:lang w:bidi="fa-IR"/>
                    </w:rPr>
                    <w:t xml:space="preserve"> </w:t>
                  </w:r>
                  <w:r w:rsidRPr="00474135">
                    <w:rPr>
                      <w:rFonts w:hint="cs"/>
                      <w:rtl/>
                    </w:rPr>
                    <w:t xml:space="preserve"> (           )</w:t>
                  </w:r>
                </w:p>
              </w:tc>
            </w:tr>
            <w:tr w:rsidR="0032183E" w:rsidRPr="00474135" w14:paraId="63F56635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01D1BCCC" w14:textId="08F7AF34" w:rsidR="0032183E" w:rsidRPr="00474135" w:rsidRDefault="00C021D1" w:rsidP="00C5022B">
                  <w:pPr>
                    <w:rPr>
                      <w:rtl/>
                      <w:lang w:bidi="fa-IR"/>
                    </w:rPr>
                  </w:pPr>
                  <w:r w:rsidRPr="00474135">
                    <w:rPr>
                      <w:rFonts w:hint="cs"/>
                      <w:rtl/>
                    </w:rPr>
                    <w:t>پ</w:t>
                  </w:r>
                  <w:r w:rsidR="0032183E" w:rsidRPr="00474135">
                    <w:rPr>
                      <w:rFonts w:hint="cs"/>
                      <w:rtl/>
                    </w:rPr>
                    <w:t xml:space="preserve">) </w:t>
                  </w:r>
                  <w:r w:rsidR="00A331B5" w:rsidRPr="007D478D">
                    <w:rPr>
                      <w:rtl/>
                      <w:lang w:bidi="fa-IR"/>
                    </w:rPr>
                    <w:t>قطرها</w:t>
                  </w:r>
                  <w:r w:rsidR="00A331B5" w:rsidRPr="007D478D">
                    <w:rPr>
                      <w:rFonts w:hint="cs"/>
                      <w:rtl/>
                      <w:lang w:bidi="fa-IR"/>
                    </w:rPr>
                    <w:t>ی</w:t>
                  </w:r>
                  <w:r w:rsidR="00A331B5" w:rsidRPr="007D478D">
                    <w:rPr>
                      <w:rtl/>
                      <w:lang w:bidi="fa-IR"/>
                    </w:rPr>
                    <w:t xml:space="preserve"> هر مستط</w:t>
                  </w:r>
                  <w:r w:rsidR="00A331B5" w:rsidRPr="007D478D">
                    <w:rPr>
                      <w:rFonts w:hint="cs"/>
                      <w:rtl/>
                      <w:lang w:bidi="fa-IR"/>
                    </w:rPr>
                    <w:t>ی</w:t>
                  </w:r>
                  <w:r w:rsidR="00A331B5" w:rsidRPr="007D478D">
                    <w:rPr>
                      <w:rFonts w:hint="eastAsia"/>
                      <w:rtl/>
                      <w:lang w:bidi="fa-IR"/>
                    </w:rPr>
                    <w:t>ل</w:t>
                  </w:r>
                  <w:r w:rsidR="00A331B5" w:rsidRPr="007D478D">
                    <w:rPr>
                      <w:rtl/>
                      <w:lang w:bidi="fa-IR"/>
                    </w:rPr>
                    <w:t xml:space="preserve"> بر هم عمودند.</w:t>
                  </w:r>
                  <w:r w:rsidR="00A331B5" w:rsidRPr="007D478D">
                    <w:rPr>
                      <w:rFonts w:ascii="Vazirmatn" w:hAnsi="Vazirmatn" w:hint="cs"/>
                      <w:b w:val="0"/>
                      <w:bCs w:val="0"/>
                      <w:rtl/>
                      <w:lang w:bidi="fa-IR"/>
                    </w:rPr>
                    <w:t xml:space="preserve"> </w:t>
                  </w:r>
                  <w:r w:rsidR="0032183E" w:rsidRPr="00474135">
                    <w:rPr>
                      <w:rFonts w:hint="cs"/>
                      <w:rtl/>
                    </w:rPr>
                    <w:t>(           )</w:t>
                  </w:r>
                </w:p>
              </w:tc>
            </w:tr>
            <w:tr w:rsidR="0032183E" w:rsidRPr="00474135" w14:paraId="18A872A5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2E0A0440" w14:textId="127E23D6" w:rsidR="0032183E" w:rsidRPr="00474135" w:rsidRDefault="00C021D1" w:rsidP="00C5022B">
                  <w:pPr>
                    <w:rPr>
                      <w:rFonts w:cs="Cambria"/>
                      <w:rtl/>
                      <w:lang w:bidi="fa-IR"/>
                    </w:rPr>
                  </w:pPr>
                  <w:r w:rsidRPr="00474135">
                    <w:rPr>
                      <w:rFonts w:hint="cs"/>
                      <w:rtl/>
                    </w:rPr>
                    <w:t>ت</w:t>
                  </w:r>
                  <w:r w:rsidR="0032183E" w:rsidRPr="00474135">
                    <w:rPr>
                      <w:rFonts w:hint="cs"/>
                      <w:rtl/>
                    </w:rPr>
                    <w:t>)</w:t>
                  </w:r>
                  <w:r w:rsidR="00C46EFB">
                    <w:rPr>
                      <w:rFonts w:hint="cs"/>
                      <w:rtl/>
                    </w:rPr>
                    <w:t xml:space="preserve"> </w:t>
                  </w:r>
                  <w:r w:rsidR="00C06B8D" w:rsidRPr="003B2391">
                    <w:rPr>
                      <w:rtl/>
                    </w:rPr>
                    <w:t>تمام مضرب ها</w:t>
                  </w:r>
                  <w:r w:rsidR="00C06B8D" w:rsidRPr="003B2391">
                    <w:rPr>
                      <w:rFonts w:hint="cs"/>
                      <w:rtl/>
                    </w:rPr>
                    <w:t>ی</w:t>
                  </w:r>
                  <w:r w:rsidR="00C06B8D" w:rsidRPr="003B2391">
                    <w:rPr>
                      <w:rtl/>
                    </w:rPr>
                    <w:t xml:space="preserve"> عدد </w:t>
                  </w:r>
                  <w:r w:rsidR="00C06B8D" w:rsidRPr="003B2391">
                    <w:rPr>
                      <w:rtl/>
                      <w:lang w:bidi="fa-IR"/>
                    </w:rPr>
                    <w:t>۱</w:t>
                  </w:r>
                  <w:r w:rsidR="00C06B8D">
                    <w:rPr>
                      <w:rFonts w:hint="cs"/>
                      <w:rtl/>
                      <w:lang w:bidi="fa-IR"/>
                    </w:rPr>
                    <w:t>3</w:t>
                  </w:r>
                  <w:r w:rsidR="00C06B8D" w:rsidRPr="003B2391">
                    <w:rPr>
                      <w:rtl/>
                    </w:rPr>
                    <w:t>، مرکب هستند. (           )</w:t>
                  </w:r>
                </w:p>
              </w:tc>
            </w:tr>
          </w:tbl>
          <w:p w14:paraId="04B16792" w14:textId="73DBB6AD" w:rsidR="00C5022B" w:rsidRPr="00474135" w:rsidRDefault="00C5022B" w:rsidP="008001C1">
            <w:pPr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24DF08CF" w14:textId="2859D8BB" w:rsidR="00664140" w:rsidRPr="00474135" w:rsidRDefault="00F51DA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5022B" w:rsidRPr="00474135" w14:paraId="12C14B64" w14:textId="77777777" w:rsidTr="006E2E00">
        <w:trPr>
          <w:trHeight w:val="1322"/>
        </w:trPr>
        <w:tc>
          <w:tcPr>
            <w:tcW w:w="616" w:type="dxa"/>
          </w:tcPr>
          <w:p w14:paraId="121BCB51" w14:textId="77777777" w:rsidR="00C5022B" w:rsidRPr="00474135" w:rsidRDefault="00C5022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35802C0F" w14:textId="49EBE775" w:rsidR="00C5022B" w:rsidRPr="00474135" w:rsidRDefault="00C5022B" w:rsidP="008E0325">
            <w:pPr>
              <w:rPr>
                <w:rFonts w:ascii="Vazirmatn" w:hAnsi="Vazirmatn"/>
                <w:rtl/>
              </w:rPr>
            </w:pPr>
            <w:r w:rsidRPr="00474135">
              <w:rPr>
                <w:rFonts w:ascii="Vazirmatn" w:hAnsi="Vazirmatn" w:hint="cs"/>
                <w:rtl/>
              </w:rPr>
              <w:t>جاهای خالی را با اعداد یا کلمات مناسب پر کنید.</w:t>
            </w:r>
          </w:p>
          <w:p w14:paraId="11271C69" w14:textId="09CC6D51" w:rsidR="00C5022B" w:rsidRDefault="008E0325" w:rsidP="00C5022B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</w:rPr>
              <w:t>الف</w:t>
            </w:r>
            <w:r w:rsidR="00C5022B" w:rsidRPr="00474135">
              <w:rPr>
                <w:rFonts w:ascii="Vazirmatn" w:hAnsi="Vazirmatn" w:hint="cs"/>
                <w:rtl/>
              </w:rPr>
              <w:t xml:space="preserve">) </w:t>
            </w:r>
            <w:r w:rsidR="00474135">
              <w:rPr>
                <w:rFonts w:ascii="Vazirmatn" w:hAnsi="Vazirmatn" w:hint="cs"/>
                <w:rtl/>
                <w:lang w:bidi="fa-IR"/>
              </w:rPr>
              <w:t xml:space="preserve">قرینه </w:t>
            </w:r>
            <w:r w:rsidR="003F665C" w:rsidRPr="00474135">
              <w:rPr>
                <w:rFonts w:ascii="Vazirmatn" w:hAnsi="Vazirmatn" w:hint="cs"/>
                <w:rtl/>
                <w:lang w:bidi="fa-IR"/>
              </w:rPr>
              <w:t xml:space="preserve">معکوس عدد </w:t>
            </w:r>
            <w:r w:rsidR="003F665C" w:rsidRPr="00474135">
              <w:rPr>
                <w:rFonts w:ascii="Vazirmatn" w:hAnsi="Vazirmatn"/>
                <w:b w:val="0"/>
                <w:bCs w:val="0"/>
                <w:position w:val="-28"/>
                <w:lang w:bidi="fa-IR"/>
              </w:rPr>
              <w:object w:dxaOrig="400" w:dyaOrig="720" w14:anchorId="419E6D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33.75pt" o:ole="">
                  <v:imagedata r:id="rId8" o:title=""/>
                </v:shape>
                <o:OLEObject Type="Embed" ProgID="Equation.DSMT4" ShapeID="_x0000_i1025" DrawAspect="Content" ObjectID="_1826536931" r:id="rId9"/>
              </w:object>
            </w:r>
            <w:r w:rsidR="003F665C" w:rsidRPr="00474135">
              <w:rPr>
                <w:rFonts w:ascii="Vazirmatn" w:hAnsi="Vazirmatn" w:hint="cs"/>
                <w:rtl/>
                <w:lang w:bidi="fa-IR"/>
              </w:rPr>
              <w:t xml:space="preserve"> عدد ................ است.</w:t>
            </w:r>
          </w:p>
          <w:p w14:paraId="028A6378" w14:textId="0CD38E0D" w:rsidR="00FD35E2" w:rsidRPr="00474135" w:rsidRDefault="00FD35E2" w:rsidP="00C5022B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 xml:space="preserve">ب) </w:t>
            </w:r>
            <w:r w:rsidRPr="00474135">
              <w:rPr>
                <w:rFonts w:ascii="Vazirmatn" w:hAnsi="Vazirmatn" w:hint="cs"/>
                <w:rtl/>
              </w:rPr>
              <w:t xml:space="preserve">عدد </w:t>
            </w:r>
            <w:r>
              <w:rPr>
                <w:rFonts w:ascii="Vazirmatn" w:hAnsi="Vazirmatn" w:hint="cs"/>
                <w:rtl/>
              </w:rPr>
              <w:t>...................</w:t>
            </w:r>
            <w:r w:rsidRPr="00474135">
              <w:rPr>
                <w:rFonts w:ascii="Vazirmatn" w:hAnsi="Vazirmatn" w:hint="cs"/>
                <w:rtl/>
              </w:rPr>
              <w:t xml:space="preserve"> ، تنها عددی است که معکوس ندارد.</w:t>
            </w:r>
          </w:p>
          <w:p w14:paraId="4D6180E8" w14:textId="4A7B39AA" w:rsidR="00D375E6" w:rsidRPr="00474135" w:rsidRDefault="00FD35E2" w:rsidP="00FD35E2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</w:rPr>
              <w:t>پ</w:t>
            </w:r>
            <w:r w:rsidR="00C5022B" w:rsidRPr="00474135">
              <w:rPr>
                <w:rFonts w:ascii="Vazirmatn" w:hAnsi="Vazirmatn" w:hint="cs"/>
                <w:rtl/>
              </w:rPr>
              <w:t>)</w:t>
            </w:r>
            <w:r w:rsidR="00C5022B" w:rsidRPr="00474135">
              <w:rPr>
                <w:rtl/>
              </w:rPr>
              <w:t xml:space="preserve"> </w:t>
            </w:r>
            <w:r w:rsidR="00A331B5">
              <w:rPr>
                <w:rFonts w:ascii="Vazirmatn" w:hAnsi="Vazirmatn" w:hint="cs"/>
                <w:rtl/>
              </w:rPr>
              <w:t>یک بیست ضلعی منتظم دارای ............... محور تقارن است.</w:t>
            </w:r>
          </w:p>
          <w:p w14:paraId="4F539BF8" w14:textId="4195E4A3" w:rsidR="00204C64" w:rsidRPr="00474135" w:rsidRDefault="009877D9" w:rsidP="00276119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ت)</w:t>
            </w:r>
            <w:r w:rsidR="00195B26"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CE7F63" w:rsidRPr="00474135">
              <w:rPr>
                <w:rFonts w:ascii="Tahoma" w:hAnsi="Tahoma"/>
                <w:rtl/>
                <w:lang w:bidi="fa-IR"/>
              </w:rPr>
              <w:t>کوچکتر</w:t>
            </w:r>
            <w:r w:rsidR="00CE7F63" w:rsidRPr="00474135">
              <w:rPr>
                <w:rFonts w:ascii="Tahoma" w:hAnsi="Tahoma" w:hint="cs"/>
                <w:rtl/>
                <w:lang w:bidi="fa-IR"/>
              </w:rPr>
              <w:t>ی</w:t>
            </w:r>
            <w:r w:rsidR="00CE7F63" w:rsidRPr="00474135">
              <w:rPr>
                <w:rFonts w:ascii="Tahoma" w:hAnsi="Tahoma" w:hint="eastAsia"/>
                <w:rtl/>
                <w:lang w:bidi="fa-IR"/>
              </w:rPr>
              <w:t>ن</w:t>
            </w:r>
            <w:r w:rsidR="00CE7F63" w:rsidRPr="00474135">
              <w:rPr>
                <w:rFonts w:ascii="Tahoma" w:hAnsi="Tahoma"/>
                <w:rtl/>
                <w:lang w:bidi="fa-IR"/>
              </w:rPr>
              <w:t xml:space="preserve"> عدد مرکب عدد </w:t>
            </w:r>
            <w:r w:rsidR="00CE7F63" w:rsidRPr="00474135">
              <w:rPr>
                <w:rFonts w:ascii="Tahoma" w:hAnsi="Tahoma" w:hint="cs"/>
                <w:rtl/>
                <w:lang w:bidi="fa-IR"/>
              </w:rPr>
              <w:t>.............</w:t>
            </w:r>
            <w:r w:rsidR="00C06B8D">
              <w:rPr>
                <w:rFonts w:ascii="Tahoma" w:hAnsi="Tahoma" w:hint="cs"/>
                <w:rtl/>
                <w:lang w:bidi="fa-IR"/>
              </w:rPr>
              <w:t>..</w:t>
            </w:r>
            <w:r w:rsidR="00CE7F63" w:rsidRPr="00474135">
              <w:rPr>
                <w:rFonts w:ascii="Tahoma" w:hAnsi="Tahoma" w:hint="cs"/>
                <w:rtl/>
                <w:lang w:bidi="fa-IR"/>
              </w:rPr>
              <w:t>.....</w:t>
            </w:r>
            <w:r w:rsidR="00CE7F63" w:rsidRPr="00474135">
              <w:rPr>
                <w:rFonts w:ascii="Tahoma" w:hAnsi="Tahoma"/>
                <w:rtl/>
                <w:lang w:bidi="fa-IR"/>
              </w:rPr>
              <w:t xml:space="preserve"> است.</w:t>
            </w:r>
          </w:p>
        </w:tc>
        <w:tc>
          <w:tcPr>
            <w:tcW w:w="609" w:type="dxa"/>
            <w:vAlign w:val="center"/>
          </w:tcPr>
          <w:p w14:paraId="5593661D" w14:textId="1F4D1EEC" w:rsidR="00C5022B" w:rsidRPr="00474135" w:rsidRDefault="009877D9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204C64" w:rsidRPr="00474135" w14:paraId="49518A23" w14:textId="77777777" w:rsidTr="00CE1ECC">
        <w:trPr>
          <w:trHeight w:val="1112"/>
        </w:trPr>
        <w:tc>
          <w:tcPr>
            <w:tcW w:w="616" w:type="dxa"/>
          </w:tcPr>
          <w:p w14:paraId="2E128B51" w14:textId="77777777" w:rsidR="00204C64" w:rsidRPr="00474135" w:rsidRDefault="00204C64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8FD8C54" w14:textId="56CB0332" w:rsidR="00DA1353" w:rsidRPr="00474135" w:rsidRDefault="00DA1353" w:rsidP="003F665C">
            <w:pPr>
              <w:rPr>
                <w:rFonts w:cs="Cambria"/>
                <w:rtl/>
              </w:rPr>
            </w:pPr>
            <w:r w:rsidRPr="00474135">
              <w:rPr>
                <w:rFonts w:hint="cs"/>
                <w:rtl/>
              </w:rPr>
              <w:t>در هر مورد ، گزینه ی مناسب را انتخاب کنید.</w:t>
            </w:r>
          </w:p>
          <w:p w14:paraId="4C74F75D" w14:textId="77777777" w:rsidR="00A331B5" w:rsidRPr="007D478D" w:rsidRDefault="00204C64" w:rsidP="00A331B5">
            <w:pPr>
              <w:rPr>
                <w:rFonts w:ascii="Sahel VF Regular" w:hAnsi="Sahel VF Regular"/>
                <w:rtl/>
                <w:lang w:bidi="fa-IR"/>
              </w:rPr>
            </w:pPr>
            <w:r w:rsidRPr="00474135">
              <w:rPr>
                <w:rFonts w:hint="cs"/>
                <w:rtl/>
              </w:rPr>
              <w:t xml:space="preserve">الف) </w:t>
            </w:r>
            <w:r w:rsidR="00A331B5" w:rsidRPr="007D478D">
              <w:rPr>
                <w:rFonts w:ascii="Sahel VF Regular" w:hAnsi="Sahel VF Regular"/>
                <w:rtl/>
              </w:rPr>
              <w:t xml:space="preserve">با کدام </w:t>
            </w:r>
            <w:r w:rsidR="00A331B5" w:rsidRPr="007D478D">
              <w:rPr>
                <w:rFonts w:ascii="Sahel VF Regular" w:hAnsi="Sahel VF Regular" w:hint="cs"/>
                <w:rtl/>
              </w:rPr>
              <w:t>ی</w:t>
            </w:r>
            <w:r w:rsidR="00A331B5" w:rsidRPr="007D478D">
              <w:rPr>
                <w:rFonts w:ascii="Sahel VF Regular" w:hAnsi="Sahel VF Regular" w:hint="eastAsia"/>
                <w:rtl/>
              </w:rPr>
              <w:t>ک</w:t>
            </w:r>
            <w:r w:rsidR="00A331B5" w:rsidRPr="007D478D">
              <w:rPr>
                <w:rFonts w:ascii="Sahel VF Regular" w:hAnsi="Sahel VF Regular"/>
                <w:rtl/>
              </w:rPr>
              <w:t xml:space="preserve"> از چند ضلع</w:t>
            </w:r>
            <w:r w:rsidR="00A331B5" w:rsidRPr="007D478D">
              <w:rPr>
                <w:rFonts w:ascii="Sahel VF Regular" w:hAnsi="Sahel VF Regular" w:hint="cs"/>
                <w:rtl/>
              </w:rPr>
              <w:t>ی</w:t>
            </w:r>
            <w:r w:rsidR="00A331B5" w:rsidRPr="007D478D">
              <w:rPr>
                <w:rFonts w:ascii="Sahel VF Regular" w:hAnsi="Sahel VF Regular"/>
                <w:rtl/>
              </w:rPr>
              <w:t xml:space="preserve"> ها</w:t>
            </w:r>
            <w:r w:rsidR="00A331B5" w:rsidRPr="007D478D">
              <w:rPr>
                <w:rFonts w:ascii="Sahel VF Regular" w:hAnsi="Sahel VF Regular" w:hint="cs"/>
                <w:rtl/>
              </w:rPr>
              <w:t>ی</w:t>
            </w:r>
            <w:r w:rsidR="00A331B5" w:rsidRPr="007D478D">
              <w:rPr>
                <w:rFonts w:ascii="Sahel VF Regular" w:hAnsi="Sahel VF Regular"/>
                <w:rtl/>
              </w:rPr>
              <w:t xml:space="preserve"> ز</w:t>
            </w:r>
            <w:r w:rsidR="00A331B5" w:rsidRPr="007D478D">
              <w:rPr>
                <w:rFonts w:ascii="Sahel VF Regular" w:hAnsi="Sahel VF Regular" w:hint="cs"/>
                <w:rtl/>
              </w:rPr>
              <w:t>ی</w:t>
            </w:r>
            <w:r w:rsidR="00A331B5" w:rsidRPr="007D478D">
              <w:rPr>
                <w:rFonts w:ascii="Sahel VF Regular" w:hAnsi="Sahel VF Regular" w:hint="eastAsia"/>
                <w:rtl/>
              </w:rPr>
              <w:t>ر</w:t>
            </w:r>
            <w:r w:rsidR="00A331B5" w:rsidRPr="007D478D">
              <w:rPr>
                <w:rFonts w:ascii="Sahel VF Regular" w:hAnsi="Sahel VF Regular"/>
                <w:rtl/>
              </w:rPr>
              <w:t xml:space="preserve"> به تنها</w:t>
            </w:r>
            <w:r w:rsidR="00A331B5" w:rsidRPr="007D478D">
              <w:rPr>
                <w:rFonts w:ascii="Sahel VF Regular" w:hAnsi="Sahel VF Regular" w:hint="cs"/>
                <w:rtl/>
              </w:rPr>
              <w:t>یی</w:t>
            </w:r>
            <w:r w:rsidR="00A331B5" w:rsidRPr="007D478D">
              <w:rPr>
                <w:rFonts w:ascii="Sahel VF Regular" w:hAnsi="Sahel VF Regular"/>
                <w:rtl/>
              </w:rPr>
              <w:t xml:space="preserve"> </w:t>
            </w:r>
            <w:r w:rsidR="00A331B5" w:rsidRPr="007D478D">
              <w:rPr>
                <w:rFonts w:ascii="Sahel VF Regular" w:hAnsi="Sahel VF Regular"/>
                <w:u w:val="single"/>
                <w:rtl/>
              </w:rPr>
              <w:t>نم</w:t>
            </w:r>
            <w:r w:rsidR="00A331B5" w:rsidRPr="007D478D">
              <w:rPr>
                <w:rFonts w:ascii="Sahel VF Regular" w:hAnsi="Sahel VF Regular" w:hint="cs"/>
                <w:u w:val="single"/>
                <w:rtl/>
              </w:rPr>
              <w:t>ی</w:t>
            </w:r>
            <w:r w:rsidR="00A331B5" w:rsidRPr="007D478D">
              <w:rPr>
                <w:rFonts w:ascii="Sahel VF Regular" w:hAnsi="Sahel VF Regular"/>
                <w:u w:val="single"/>
                <w:rtl/>
              </w:rPr>
              <w:t xml:space="preserve"> توان</w:t>
            </w:r>
            <w:r w:rsidR="00A331B5" w:rsidRPr="007D478D">
              <w:rPr>
                <w:rFonts w:ascii="Sahel VF Regular" w:hAnsi="Sahel VF Regular"/>
                <w:rtl/>
              </w:rPr>
              <w:t xml:space="preserve"> </w:t>
            </w:r>
            <w:r w:rsidR="00A331B5" w:rsidRPr="007D478D">
              <w:rPr>
                <w:rFonts w:ascii="Sahel VF Regular" w:hAnsi="Sahel VF Regular" w:hint="cs"/>
                <w:rtl/>
              </w:rPr>
              <w:t>ی</w:t>
            </w:r>
            <w:r w:rsidR="00A331B5" w:rsidRPr="007D478D">
              <w:rPr>
                <w:rFonts w:ascii="Sahel VF Regular" w:hAnsi="Sahel VF Regular" w:hint="eastAsia"/>
                <w:rtl/>
              </w:rPr>
              <w:t>ک</w:t>
            </w:r>
            <w:r w:rsidR="00A331B5" w:rsidRPr="007D478D">
              <w:rPr>
                <w:rFonts w:ascii="Sahel VF Regular" w:hAnsi="Sahel VF Regular"/>
                <w:rtl/>
              </w:rPr>
              <w:t xml:space="preserve"> سطح را کاش</w:t>
            </w:r>
            <w:r w:rsidR="00A331B5" w:rsidRPr="007D478D">
              <w:rPr>
                <w:rFonts w:ascii="Sahel VF Regular" w:hAnsi="Sahel VF Regular" w:hint="cs"/>
                <w:rtl/>
              </w:rPr>
              <w:t>ی</w:t>
            </w:r>
            <w:r w:rsidR="00A331B5" w:rsidRPr="007D478D">
              <w:rPr>
                <w:rFonts w:ascii="Sahel VF Regular" w:hAnsi="Sahel VF Regular"/>
                <w:rtl/>
              </w:rPr>
              <w:t xml:space="preserve"> کار</w:t>
            </w:r>
            <w:r w:rsidR="00A331B5" w:rsidRPr="007D478D">
              <w:rPr>
                <w:rFonts w:ascii="Sahel VF Regular" w:hAnsi="Sahel VF Regular" w:hint="cs"/>
                <w:rtl/>
              </w:rPr>
              <w:t>ی</w:t>
            </w:r>
            <w:r w:rsidR="00A331B5" w:rsidRPr="007D478D">
              <w:rPr>
                <w:rFonts w:ascii="Sahel VF Regular" w:hAnsi="Sahel VF Regular"/>
                <w:rtl/>
              </w:rPr>
              <w:t xml:space="preserve"> کرد؟</w:t>
            </w:r>
          </w:p>
          <w:p w14:paraId="3E4299E7" w14:textId="77777777" w:rsidR="00A331B5" w:rsidRPr="007D478D" w:rsidRDefault="00A331B5" w:rsidP="00A331B5">
            <w:pPr>
              <w:rPr>
                <w:rFonts w:ascii="Sahel VF Regular" w:hAnsi="Sahel VF Regular"/>
                <w:b w:val="0"/>
                <w:bCs w:val="0"/>
                <w:rtl/>
              </w:rPr>
            </w:pPr>
            <w:r w:rsidRPr="007D478D">
              <w:rPr>
                <w:rFonts w:ascii="Sahel VF Regular" w:hAnsi="Sahel VF Regular" w:hint="cs"/>
                <w:rtl/>
              </w:rPr>
              <w:t>1) مستطیل              2) مثلث متساوی الاضلاع            3)پنج ضلعی منتظم               4)شش ضلعی منتظم</w:t>
            </w:r>
          </w:p>
          <w:p w14:paraId="24FC5F62" w14:textId="0A49CE1D" w:rsidR="005E0322" w:rsidRPr="005E0322" w:rsidRDefault="00DA1353" w:rsidP="005E0322">
            <w:pPr>
              <w:rPr>
                <w:rtl/>
              </w:rPr>
            </w:pPr>
            <w:r w:rsidRPr="005E0322">
              <w:rPr>
                <w:rFonts w:hint="cs"/>
                <w:rtl/>
              </w:rPr>
              <w:t>ب</w:t>
            </w:r>
            <w:r w:rsidR="00204C64" w:rsidRPr="005E0322">
              <w:rPr>
                <w:rFonts w:hint="cs"/>
                <w:rtl/>
              </w:rPr>
              <w:t xml:space="preserve">) </w:t>
            </w:r>
            <w:r w:rsidR="005E0322" w:rsidRPr="005E0322">
              <w:rPr>
                <w:rFonts w:ascii="Shabnam" w:hAnsi="Shabnam"/>
                <w:rtl/>
              </w:rPr>
              <w:t>کدام جفت از اعداد ز</w:t>
            </w:r>
            <w:r w:rsidR="005E0322" w:rsidRPr="005E0322">
              <w:rPr>
                <w:rFonts w:ascii="Shabnam" w:hAnsi="Shabnam" w:hint="cs"/>
                <w:rtl/>
              </w:rPr>
              <w:t>ی</w:t>
            </w:r>
            <w:r w:rsidR="005E0322" w:rsidRPr="005E0322">
              <w:rPr>
                <w:rFonts w:ascii="Shabnam" w:hAnsi="Shabnam" w:hint="eastAsia"/>
                <w:rtl/>
              </w:rPr>
              <w:t>ر</w:t>
            </w:r>
            <w:r w:rsidR="005E0322" w:rsidRPr="005E0322">
              <w:rPr>
                <w:rFonts w:ascii="Shabnam" w:hAnsi="Shabnam"/>
                <w:rtl/>
              </w:rPr>
              <w:t xml:space="preserve"> نسبت به هم اول</w:t>
            </w:r>
            <w:r w:rsidR="005E0322" w:rsidRPr="008B4FE3">
              <w:rPr>
                <w:rFonts w:ascii="Shabnam" w:hAnsi="Shabnam"/>
                <w:u w:val="single"/>
                <w:rtl/>
              </w:rPr>
              <w:t xml:space="preserve"> ن</w:t>
            </w:r>
            <w:r w:rsidR="005E0322" w:rsidRPr="008B4FE3">
              <w:rPr>
                <w:rFonts w:ascii="Shabnam" w:hAnsi="Shabnam" w:hint="cs"/>
                <w:u w:val="single"/>
                <w:rtl/>
              </w:rPr>
              <w:t>ی</w:t>
            </w:r>
            <w:r w:rsidR="005E0322" w:rsidRPr="008B4FE3">
              <w:rPr>
                <w:rFonts w:ascii="Shabnam" w:hAnsi="Shabnam" w:hint="eastAsia"/>
                <w:u w:val="single"/>
                <w:rtl/>
              </w:rPr>
              <w:t>ستند</w:t>
            </w:r>
            <w:r w:rsidR="005E0322" w:rsidRPr="005E0322">
              <w:rPr>
                <w:rFonts w:ascii="Shabnam" w:hAnsi="Shabnam" w:hint="eastAsia"/>
                <w:rtl/>
              </w:rPr>
              <w:t>؟</w:t>
            </w:r>
          </w:p>
          <w:p w14:paraId="5ED4CE54" w14:textId="7FC39DE8" w:rsidR="005E0322" w:rsidRPr="005E0322" w:rsidRDefault="005E0322" w:rsidP="005E0322">
            <w:pPr>
              <w:rPr>
                <w:rtl/>
              </w:rPr>
            </w:pPr>
            <w:r>
              <w:rPr>
                <w:rFonts w:ascii="Shabnam" w:hAnsi="Shabnam" w:hint="cs"/>
                <w:rtl/>
              </w:rPr>
              <w:t>1</w:t>
            </w:r>
            <w:r w:rsidRPr="005E0322">
              <w:rPr>
                <w:rFonts w:ascii="Shabnam" w:hAnsi="Shabnam"/>
                <w:rtl/>
              </w:rPr>
              <w:t xml:space="preserve">)12و13          </w:t>
            </w:r>
            <w:r w:rsidRPr="005E0322">
              <w:rPr>
                <w:rFonts w:ascii="Shabnam" w:hAnsi="Shabnam" w:hint="cs"/>
                <w:rtl/>
              </w:rPr>
              <w:t xml:space="preserve">               </w:t>
            </w:r>
            <w:r w:rsidRPr="005E0322">
              <w:rPr>
                <w:rFonts w:ascii="Shabnam" w:hAnsi="Shabnam"/>
                <w:rtl/>
              </w:rPr>
              <w:t xml:space="preserve">       </w:t>
            </w:r>
            <w:r>
              <w:rPr>
                <w:rFonts w:ascii="Shabnam" w:hAnsi="Shabnam" w:hint="cs"/>
                <w:rtl/>
              </w:rPr>
              <w:t>2</w:t>
            </w:r>
            <w:r w:rsidRPr="005E0322">
              <w:rPr>
                <w:rFonts w:ascii="Shabnam" w:hAnsi="Shabnam"/>
                <w:rtl/>
              </w:rPr>
              <w:t xml:space="preserve">)7و11                               </w:t>
            </w:r>
            <w:r>
              <w:rPr>
                <w:rFonts w:ascii="Shabnam" w:hAnsi="Shabnam" w:hint="cs"/>
                <w:rtl/>
              </w:rPr>
              <w:t>3</w:t>
            </w:r>
            <w:r w:rsidRPr="005E0322">
              <w:rPr>
                <w:rFonts w:ascii="Shabnam" w:hAnsi="Shabnam"/>
                <w:rtl/>
              </w:rPr>
              <w:t xml:space="preserve">)9و6            </w:t>
            </w:r>
            <w:r w:rsidRPr="005E0322">
              <w:rPr>
                <w:rFonts w:ascii="Shabnam" w:hAnsi="Shabnam" w:hint="cs"/>
                <w:rtl/>
              </w:rPr>
              <w:t xml:space="preserve">                   </w:t>
            </w:r>
            <w:r w:rsidRPr="005E0322">
              <w:rPr>
                <w:rFonts w:ascii="Shabnam" w:hAnsi="Shabnam"/>
                <w:rtl/>
              </w:rPr>
              <w:t xml:space="preserve">       </w:t>
            </w:r>
            <w:r>
              <w:rPr>
                <w:rFonts w:ascii="Shabnam" w:hAnsi="Shabnam" w:hint="cs"/>
                <w:rtl/>
              </w:rPr>
              <w:t>4</w:t>
            </w:r>
            <w:r w:rsidRPr="005E0322">
              <w:rPr>
                <w:rFonts w:ascii="Shabnam" w:hAnsi="Shabnam"/>
                <w:rtl/>
              </w:rPr>
              <w:t>)24و35</w:t>
            </w:r>
          </w:p>
          <w:p w14:paraId="5A018F9E" w14:textId="77777777" w:rsidR="00A331B5" w:rsidRDefault="003F665C" w:rsidP="00A331B5">
            <w:pPr>
              <w:rPr>
                <w:rtl/>
              </w:rPr>
            </w:pPr>
            <w:r w:rsidRPr="00474135">
              <w:rPr>
                <w:rFonts w:hint="cs"/>
                <w:rtl/>
              </w:rPr>
              <w:t>ج)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A331B5" w:rsidRPr="00AD4667">
              <w:rPr>
                <w:rFonts w:hint="cs"/>
                <w:rtl/>
              </w:rPr>
              <w:t xml:space="preserve">کدام عدد گویا </w:t>
            </w:r>
            <w:r w:rsidR="00A331B5" w:rsidRPr="00AD4667">
              <w:rPr>
                <w:rFonts w:hint="cs"/>
                <w:u w:val="single"/>
                <w:rtl/>
              </w:rPr>
              <w:t>نیست</w:t>
            </w:r>
            <w:r w:rsidR="00A331B5" w:rsidRPr="00AD4667">
              <w:rPr>
                <w:rFonts w:hint="cs"/>
                <w:rtl/>
              </w:rPr>
              <w:t>؟</w:t>
            </w:r>
            <w:r w:rsidR="00A331B5">
              <w:rPr>
                <w:rFonts w:hint="cs"/>
                <w:rtl/>
              </w:rPr>
              <w:t xml:space="preserve">     </w:t>
            </w:r>
            <w:r w:rsidR="00A331B5" w:rsidRPr="00AD4667">
              <w:rPr>
                <w:rFonts w:hint="cs"/>
                <w:rtl/>
              </w:rPr>
              <w:t xml:space="preserve"> </w:t>
            </w:r>
          </w:p>
          <w:p w14:paraId="6CBF6E34" w14:textId="3414B5A1" w:rsidR="00D40D63" w:rsidRPr="00A331B5" w:rsidRDefault="00A331B5" w:rsidP="00A331B5">
            <w:pPr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A331B5">
              <w:rPr>
                <w:rFonts w:hint="cs"/>
                <w:sz w:val="22"/>
                <w:szCs w:val="22"/>
                <w:rtl/>
              </w:rPr>
              <w:t xml:space="preserve">1) </w:t>
            </w:r>
            <w:r w:rsidRPr="00A331B5">
              <w:rPr>
                <w:position w:val="-8"/>
                <w:sz w:val="22"/>
                <w:szCs w:val="22"/>
              </w:rPr>
              <w:object w:dxaOrig="400" w:dyaOrig="400" w14:anchorId="1C63E1D0">
                <v:shape id="_x0000_i1049" type="#_x0000_t75" style="width:19.5pt;height:19.5pt" o:ole="">
                  <v:imagedata r:id="rId10" o:title=""/>
                </v:shape>
                <o:OLEObject Type="Embed" ProgID="Equation.DSMT4" ShapeID="_x0000_i1049" DrawAspect="Content" ObjectID="_1826536932" r:id="rId11"/>
              </w:object>
            </w:r>
            <w:r w:rsidRPr="00A331B5">
              <w:rPr>
                <w:rFonts w:hint="cs"/>
                <w:sz w:val="22"/>
                <w:szCs w:val="22"/>
                <w:rtl/>
              </w:rPr>
              <w:t xml:space="preserve">             </w:t>
            </w: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            </w:t>
            </w:r>
            <w:r w:rsidRPr="00A331B5">
              <w:rPr>
                <w:rFonts w:hint="cs"/>
                <w:sz w:val="22"/>
                <w:szCs w:val="22"/>
                <w:rtl/>
              </w:rPr>
              <w:t xml:space="preserve">           2) </w:t>
            </w:r>
            <w:r w:rsidRPr="00A331B5">
              <w:rPr>
                <w:position w:val="-6"/>
                <w:sz w:val="22"/>
                <w:szCs w:val="22"/>
              </w:rPr>
              <w:object w:dxaOrig="700" w:dyaOrig="300" w14:anchorId="3EDAB6F0">
                <v:shape id="_x0000_i1050" type="#_x0000_t75" style="width:36.75pt;height:15pt" o:ole="">
                  <v:imagedata r:id="rId12" o:title=""/>
                </v:shape>
                <o:OLEObject Type="Embed" ProgID="Equation.DSMT4" ShapeID="_x0000_i1050" DrawAspect="Content" ObjectID="_1826536933" r:id="rId13"/>
              </w:object>
            </w:r>
            <w:r w:rsidRPr="00A331B5">
              <w:rPr>
                <w:rFonts w:hint="cs"/>
                <w:sz w:val="22"/>
                <w:szCs w:val="22"/>
                <w:rtl/>
              </w:rPr>
              <w:t xml:space="preserve">                            3) </w:t>
            </w:r>
            <w:r w:rsidRPr="00A331B5">
              <w:rPr>
                <w:position w:val="-8"/>
                <w:sz w:val="22"/>
                <w:szCs w:val="22"/>
              </w:rPr>
              <w:object w:dxaOrig="420" w:dyaOrig="400" w14:anchorId="67A8EEE0">
                <v:shape id="_x0000_i1051" type="#_x0000_t75" style="width:22.5pt;height:19.5pt" o:ole="">
                  <v:imagedata r:id="rId14" o:title=""/>
                </v:shape>
                <o:OLEObject Type="Embed" ProgID="Equation.DSMT4" ShapeID="_x0000_i1051" DrawAspect="Content" ObjectID="_1826536934" r:id="rId15"/>
              </w:object>
            </w:r>
            <w:r w:rsidRPr="00A331B5">
              <w:rPr>
                <w:rFonts w:hint="cs"/>
                <w:sz w:val="22"/>
                <w:szCs w:val="22"/>
                <w:rtl/>
              </w:rPr>
              <w:t xml:space="preserve">             </w:t>
            </w:r>
            <w:r>
              <w:rPr>
                <w:rFonts w:hint="cs"/>
                <w:sz w:val="22"/>
                <w:szCs w:val="22"/>
                <w:rtl/>
              </w:rPr>
              <w:t xml:space="preserve">        </w:t>
            </w:r>
            <w:r w:rsidRPr="00A331B5">
              <w:rPr>
                <w:rFonts w:hint="cs"/>
                <w:sz w:val="22"/>
                <w:szCs w:val="22"/>
                <w:rtl/>
              </w:rPr>
              <w:t xml:space="preserve">               4) </w:t>
            </w:r>
            <w:r w:rsidRPr="00A331B5">
              <w:rPr>
                <w:position w:val="-6"/>
                <w:sz w:val="22"/>
                <w:szCs w:val="22"/>
              </w:rPr>
              <w:object w:dxaOrig="380" w:dyaOrig="279" w14:anchorId="56E0F179">
                <v:shape id="_x0000_i1052" type="#_x0000_t75" style="width:19.5pt;height:14.25pt" o:ole="">
                  <v:imagedata r:id="rId16" o:title=""/>
                </v:shape>
                <o:OLEObject Type="Embed" ProgID="Equation.DSMT4" ShapeID="_x0000_i1052" DrawAspect="Content" ObjectID="_1826536935" r:id="rId17"/>
              </w:object>
            </w:r>
          </w:p>
          <w:p w14:paraId="12FD76A2" w14:textId="62925799" w:rsidR="003F665C" w:rsidRPr="00474135" w:rsidRDefault="003F665C" w:rsidP="003F665C">
            <w:pPr>
              <w:rPr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د)</w:t>
            </w:r>
            <w:r w:rsidR="00D11495" w:rsidRPr="00474135">
              <w:rPr>
                <w:rFonts w:hint="cs"/>
                <w:rtl/>
              </w:rPr>
              <w:t xml:space="preserve"> 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>برا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ن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که بفهم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م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عددها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کوچکتر از 1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5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0 اول اند 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ا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نه، حداکثر با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د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چند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تقس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م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انجام ده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م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؟</w:t>
            </w:r>
          </w:p>
          <w:p w14:paraId="187776DF" w14:textId="37F8DE3B" w:rsidR="00D11495" w:rsidRPr="00474135" w:rsidRDefault="00D11495" w:rsidP="00D11495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hint="cs"/>
                <w:rtl/>
              </w:rPr>
              <w:t xml:space="preserve">1) </w:t>
            </w:r>
            <w:r w:rsidR="009719A2" w:rsidRPr="00474135">
              <w:rPr>
                <w:rFonts w:hint="cs"/>
                <w:rtl/>
              </w:rPr>
              <w:t xml:space="preserve">دو </w:t>
            </w:r>
            <w:r w:rsidRPr="00474135">
              <w:rPr>
                <w:rFonts w:hint="cs"/>
                <w:rtl/>
              </w:rPr>
              <w:t xml:space="preserve">                2) </w:t>
            </w:r>
            <w:r w:rsidR="009719A2" w:rsidRPr="00474135">
              <w:rPr>
                <w:rFonts w:hint="cs"/>
                <w:rtl/>
              </w:rPr>
              <w:t>سه</w:t>
            </w:r>
            <w:r w:rsidRPr="00474135">
              <w:rPr>
                <w:rFonts w:hint="cs"/>
                <w:rtl/>
              </w:rPr>
              <w:t xml:space="preserve">                             3) </w:t>
            </w:r>
            <w:r w:rsidR="009719A2" w:rsidRPr="00474135">
              <w:rPr>
                <w:rFonts w:hint="cs"/>
                <w:rtl/>
              </w:rPr>
              <w:t>چهار</w:t>
            </w:r>
            <w:r w:rsidRPr="00474135">
              <w:rPr>
                <w:rFonts w:hint="cs"/>
                <w:rtl/>
              </w:rPr>
              <w:t xml:space="preserve">                           4) </w:t>
            </w:r>
            <w:r w:rsidR="009719A2" w:rsidRPr="00474135">
              <w:rPr>
                <w:rFonts w:hint="cs"/>
                <w:rtl/>
              </w:rPr>
              <w:t>پنج</w:t>
            </w:r>
          </w:p>
        </w:tc>
        <w:tc>
          <w:tcPr>
            <w:tcW w:w="609" w:type="dxa"/>
            <w:vAlign w:val="center"/>
          </w:tcPr>
          <w:p w14:paraId="3A1817B0" w14:textId="1CDD6D2E" w:rsidR="00204C64" w:rsidRPr="00474135" w:rsidRDefault="00D11495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3240A4" w:rsidRPr="00474135" w14:paraId="5DD31A91" w14:textId="77777777" w:rsidTr="00443D47">
        <w:trPr>
          <w:trHeight w:val="818"/>
        </w:trPr>
        <w:tc>
          <w:tcPr>
            <w:tcW w:w="616" w:type="dxa"/>
          </w:tcPr>
          <w:p w14:paraId="5C7D8819" w14:textId="77777777" w:rsidR="003240A4" w:rsidRPr="00474135" w:rsidRDefault="003240A4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E3256BD" w14:textId="734F3124" w:rsidR="00827E7D" w:rsidRDefault="0078593F" w:rsidP="00827E7D">
            <w:pPr>
              <w:rPr>
                <w:rtl/>
                <w:lang w:bidi="fa-IR"/>
              </w:rPr>
            </w:pPr>
            <w:r w:rsidRPr="00474135">
              <w:rPr>
                <w:rFonts w:hint="cs"/>
                <w:rtl/>
              </w:rPr>
              <w:t xml:space="preserve">الف - </w:t>
            </w:r>
            <w:r w:rsidR="00C17550" w:rsidRPr="00474135">
              <w:rPr>
                <w:rtl/>
              </w:rPr>
              <w:t>در جا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tl/>
              </w:rPr>
              <w:t xml:space="preserve"> خال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tl/>
              </w:rPr>
              <w:t xml:space="preserve"> علامت &gt; 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Fonts w:hint="eastAsia"/>
                <w:rtl/>
              </w:rPr>
              <w:t>ا</w:t>
            </w:r>
            <w:r w:rsidR="00C17550" w:rsidRPr="00474135">
              <w:rPr>
                <w:rtl/>
              </w:rPr>
              <w:t xml:space="preserve"> &lt; 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Fonts w:hint="eastAsia"/>
                <w:rtl/>
              </w:rPr>
              <w:t>ا</w:t>
            </w:r>
            <w:r w:rsidR="00C17550" w:rsidRPr="00474135">
              <w:rPr>
                <w:rtl/>
              </w:rPr>
              <w:t xml:space="preserve"> </w:t>
            </w:r>
            <w:r w:rsidR="00C17550" w:rsidRPr="00474135">
              <w:rPr>
                <w:rFonts w:asciiTheme="majorBidi" w:hAnsiTheme="majorBidi" w:cstheme="majorBidi"/>
                <w:rtl/>
              </w:rPr>
              <w:t>=</w:t>
            </w:r>
            <w:r w:rsidR="00C17550" w:rsidRPr="00474135">
              <w:rPr>
                <w:rtl/>
              </w:rPr>
              <w:t xml:space="preserve"> بگذار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Fonts w:hint="eastAsia"/>
                <w:rtl/>
              </w:rPr>
              <w:t>د</w:t>
            </w:r>
            <w:r w:rsidR="00C17550" w:rsidRPr="00474135">
              <w:rPr>
                <w:rtl/>
              </w:rPr>
              <w:t>.</w:t>
            </w:r>
            <w:r w:rsidR="00C17550" w:rsidRPr="00474135">
              <w:rPr>
                <w:rFonts w:hint="cs"/>
                <w:rtl/>
              </w:rPr>
              <w:t xml:space="preserve">     </w:t>
            </w:r>
            <w:r w:rsidRPr="00474135">
              <w:rPr>
                <w:rFonts w:hint="cs"/>
                <w:rtl/>
              </w:rPr>
              <w:t xml:space="preserve">     </w:t>
            </w:r>
            <w:r w:rsidR="00C17550" w:rsidRPr="00474135">
              <w:rPr>
                <w:rFonts w:hint="cs"/>
                <w:rtl/>
              </w:rPr>
              <w:t xml:space="preserve">         </w:t>
            </w:r>
            <w:r w:rsidR="0078353E" w:rsidRPr="00474135">
              <w:rPr>
                <w:rFonts w:ascii="Vazirmatn" w:hAnsi="Vazirmatn"/>
                <w:position w:val="-28"/>
                <w:lang w:bidi="fa-IR"/>
              </w:rPr>
              <w:object w:dxaOrig="880" w:dyaOrig="720" w14:anchorId="0BD13DA7">
                <v:shape id="_x0000_i1032" type="#_x0000_t75" style="width:38.25pt;height:33.75pt" o:ole="">
                  <v:imagedata r:id="rId18" o:title=""/>
                </v:shape>
                <o:OLEObject Type="Embed" ProgID="Equation.DSMT4" ShapeID="_x0000_i1032" DrawAspect="Content" ObjectID="_1826536936" r:id="rId19"/>
              </w:object>
            </w:r>
            <w:r w:rsidR="003240A4" w:rsidRPr="00474135">
              <w:rPr>
                <w:rFonts w:ascii="Vazirmatn" w:hAnsi="Vazirmatn" w:hint="cs"/>
                <w:rtl/>
                <w:lang w:bidi="fa-IR"/>
              </w:rPr>
              <w:t xml:space="preserve">        </w:t>
            </w:r>
            <w:r w:rsidR="00C17550"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3240A4" w:rsidRPr="00474135">
              <w:rPr>
                <w:rFonts w:ascii="Vazirmatn" w:hAnsi="Vazirmatn" w:hint="cs"/>
                <w:rtl/>
                <w:lang w:bidi="fa-IR"/>
              </w:rPr>
              <w:t xml:space="preserve">         </w:t>
            </w:r>
            <w:r w:rsidR="003240A4" w:rsidRPr="00474135">
              <w:rPr>
                <w:rFonts w:ascii="Vazirmatn" w:hAnsi="Vazirmatn"/>
                <w:position w:val="-28"/>
                <w:lang w:bidi="fa-IR"/>
              </w:rPr>
              <w:object w:dxaOrig="1120" w:dyaOrig="720" w14:anchorId="7536DA60">
                <v:shape id="_x0000_i1033" type="#_x0000_t75" style="width:47.25pt;height:33pt" o:ole="">
                  <v:imagedata r:id="rId20" o:title=""/>
                </v:shape>
                <o:OLEObject Type="Embed" ProgID="Equation.DSMT4" ShapeID="_x0000_i1033" DrawAspect="Content" ObjectID="_1826536937" r:id="rId21"/>
              </w:object>
            </w:r>
          </w:p>
          <w:p w14:paraId="56DB0CFC" w14:textId="54554597" w:rsidR="00827E7D" w:rsidRPr="00474135" w:rsidRDefault="00827E7D" w:rsidP="00827E7D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ب- در تساوی روبرو مقدار </w:t>
            </w:r>
            <w:r>
              <w:rPr>
                <w:lang w:bidi="fa-IR"/>
              </w:rPr>
              <w:t>x</w:t>
            </w:r>
            <w:r>
              <w:rPr>
                <w:rFonts w:hint="cs"/>
                <w:rtl/>
                <w:lang w:bidi="fa-IR"/>
              </w:rPr>
              <w:t xml:space="preserve"> را به دست آورید کنید.                                                             </w:t>
            </w:r>
            <w:r w:rsidRPr="00474135">
              <w:rPr>
                <w:rFonts w:ascii="Vazirmatn" w:hAnsi="Vazirmatn"/>
                <w:position w:val="-28"/>
                <w:lang w:bidi="fa-IR"/>
              </w:rPr>
              <w:object w:dxaOrig="840" w:dyaOrig="720" w14:anchorId="36DD2B62">
                <v:shape id="_x0000_i1034" type="#_x0000_t75" style="width:37.5pt;height:34.5pt" o:ole="">
                  <v:imagedata r:id="rId22" o:title=""/>
                </v:shape>
                <o:OLEObject Type="Embed" ProgID="Equation.DSMT4" ShapeID="_x0000_i1034" DrawAspect="Content" ObjectID="_1826536938" r:id="rId23"/>
              </w:object>
            </w:r>
          </w:p>
        </w:tc>
        <w:tc>
          <w:tcPr>
            <w:tcW w:w="609" w:type="dxa"/>
            <w:vAlign w:val="center"/>
          </w:tcPr>
          <w:p w14:paraId="2C8DFA96" w14:textId="145ADD08" w:rsidR="003240A4" w:rsidRPr="00474135" w:rsidRDefault="00827E7D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27E7D" w:rsidRPr="00474135" w14:paraId="56D4E6EB" w14:textId="77777777" w:rsidTr="00827E7D">
        <w:trPr>
          <w:trHeight w:val="1479"/>
        </w:trPr>
        <w:tc>
          <w:tcPr>
            <w:tcW w:w="616" w:type="dxa"/>
          </w:tcPr>
          <w:p w14:paraId="09B4619A" w14:textId="77777777" w:rsidR="00827E7D" w:rsidRPr="00474135" w:rsidRDefault="00827E7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FE8E9E9" w14:textId="3DC0E3A7" w:rsidR="00827E7D" w:rsidRDefault="00827E7D" w:rsidP="00827E7D">
            <w:pPr>
              <w:rPr>
                <w:rtl/>
                <w:lang w:bidi="fa-IR"/>
              </w:rPr>
            </w:pPr>
            <w:r>
              <w:rPr>
                <w:rFonts w:hint="cs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7D82332F" wp14:editId="62CDD37F">
                  <wp:simplePos x="0" y="0"/>
                  <wp:positionH relativeFrom="column">
                    <wp:posOffset>97790</wp:posOffset>
                  </wp:positionH>
                  <wp:positionV relativeFrom="paragraph">
                    <wp:posOffset>110490</wp:posOffset>
                  </wp:positionV>
                  <wp:extent cx="3400425" cy="747780"/>
                  <wp:effectExtent l="0" t="0" r="0" b="0"/>
                  <wp:wrapNone/>
                  <wp:docPr id="11" name="Picture 11" descr="D:\پروژه تدوین نمونه سوال ریاضی\هشتم\فصل اول\غیره\عکس‌های فصل اول\14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پروژه تدوین نمونه سوال ریاضی\هشتم\فصل اول\غیره\عکس‌های فصل اول\14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0425" cy="74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cs"/>
                <w:rtl/>
                <w:lang w:bidi="fa-IR"/>
              </w:rPr>
              <w:t>برای محور مقابل یک تساوی جمع بنویسید.</w:t>
            </w:r>
          </w:p>
          <w:p w14:paraId="3F440007" w14:textId="77777777" w:rsidR="00827E7D" w:rsidRDefault="00827E7D" w:rsidP="00827E7D">
            <w:pPr>
              <w:ind w:firstLine="720"/>
              <w:rPr>
                <w:rtl/>
                <w:lang w:bidi="fa-IR"/>
              </w:rPr>
            </w:pPr>
          </w:p>
          <w:p w14:paraId="681100D3" w14:textId="626B55D4" w:rsidR="00827E7D" w:rsidRPr="00474135" w:rsidRDefault="00827E7D" w:rsidP="00827E7D">
            <w:pPr>
              <w:rPr>
                <w:rtl/>
                <w:lang w:bidi="fa-IR"/>
              </w:rPr>
            </w:pPr>
            <w:r w:rsidRPr="00827E7D">
              <w:rPr>
                <w:rFonts w:ascii="Vazirmatn" w:hAnsi="Vazirmatn"/>
                <w:position w:val="-12"/>
                <w:lang w:bidi="fa-IR"/>
              </w:rPr>
              <w:object w:dxaOrig="3700" w:dyaOrig="360" w14:anchorId="2EC1E3E9">
                <v:shape id="_x0000_i1035" type="#_x0000_t75" style="width:165pt;height:18pt" o:ole="">
                  <v:imagedata r:id="rId26" o:title=""/>
                </v:shape>
                <o:OLEObject Type="Embed" ProgID="Equation.DSMT4" ShapeID="_x0000_i1035" DrawAspect="Content" ObjectID="_1826536939" r:id="rId27"/>
              </w:object>
            </w:r>
          </w:p>
        </w:tc>
        <w:tc>
          <w:tcPr>
            <w:tcW w:w="609" w:type="dxa"/>
            <w:vAlign w:val="center"/>
          </w:tcPr>
          <w:p w14:paraId="6F597B1C" w14:textId="6133445D" w:rsidR="00827E7D" w:rsidRPr="00474135" w:rsidRDefault="00827E7D" w:rsidP="00FD1E05">
            <w:pPr>
              <w:jc w:val="center"/>
              <w:rPr>
                <w:rFonts w:ascii="Vazirmatn" w:hAnsi="Vazirmatn"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75/0</w:t>
            </w:r>
          </w:p>
        </w:tc>
      </w:tr>
      <w:tr w:rsidR="00D11495" w:rsidRPr="00474135" w14:paraId="2E7BFA20" w14:textId="77777777" w:rsidTr="009877D9">
        <w:trPr>
          <w:trHeight w:val="692"/>
        </w:trPr>
        <w:tc>
          <w:tcPr>
            <w:tcW w:w="616" w:type="dxa"/>
          </w:tcPr>
          <w:p w14:paraId="3566923D" w14:textId="77777777" w:rsidR="00D11495" w:rsidRPr="00474135" w:rsidRDefault="00D11495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FB7D180" w14:textId="1FFBA71F" w:rsidR="00D11495" w:rsidRDefault="00D11495" w:rsidP="00D11495">
            <w:pPr>
              <w:rPr>
                <w:rtl/>
                <w:lang w:bidi="fa-IR"/>
              </w:rPr>
            </w:pPr>
            <w:r w:rsidRPr="00474135">
              <w:rPr>
                <w:rFonts w:hint="cs"/>
                <w:rtl/>
              </w:rPr>
              <w:t>حاصل عبارت</w:t>
            </w:r>
            <w:r w:rsidRPr="00474135">
              <w:rPr>
                <w:rFonts w:hint="cs"/>
                <w:rtl/>
              </w:rPr>
              <w:softHyphen/>
              <w:t>های زیر را بدست آورید.</w:t>
            </w:r>
          </w:p>
          <w:p w14:paraId="70E50662" w14:textId="5EE07319" w:rsidR="00D40D63" w:rsidRDefault="00CD6CA7" w:rsidP="00547DB4">
            <w:pPr>
              <w:bidi w:val="0"/>
              <w:spacing w:line="480" w:lineRule="auto"/>
              <w:rPr>
                <w:lang w:bidi="fa-IR"/>
              </w:rPr>
            </w:pPr>
            <w:r>
              <w:t xml:space="preserve"> </w:t>
            </w:r>
            <w:r w:rsidR="00643DCF" w:rsidRPr="00643DCF">
              <w:rPr>
                <w:position w:val="-6"/>
              </w:rPr>
              <w:object w:dxaOrig="3440" w:dyaOrig="279" w14:anchorId="1D32CD06">
                <v:shape id="_x0000_i1036" type="#_x0000_t75" style="width:156pt;height:13.5pt" o:ole="">
                  <v:imagedata r:id="rId28" o:title=""/>
                </v:shape>
                <o:OLEObject Type="Embed" ProgID="Equation.DSMT4" ShapeID="_x0000_i1036" DrawAspect="Content" ObjectID="_1826536940" r:id="rId29"/>
              </w:object>
            </w:r>
          </w:p>
          <w:p w14:paraId="7B7D8440" w14:textId="18969652" w:rsidR="00547DB4" w:rsidRDefault="00CD6CA7" w:rsidP="00596D9A">
            <w:pPr>
              <w:bidi w:val="0"/>
              <w:spacing w:line="480" w:lineRule="auto"/>
              <w:rPr>
                <w:lang w:bidi="fa-IR"/>
              </w:rPr>
            </w:pPr>
            <w:r>
              <w:rPr>
                <w:rFonts w:asciiTheme="minorHAnsi" w:eastAsiaTheme="minorHAnsi" w:hAnsiTheme="minorHAnsi"/>
                <w:sz w:val="26"/>
                <w:szCs w:val="26"/>
                <w:lang w:bidi="fa-IR"/>
              </w:rPr>
              <w:t xml:space="preserve"> </w:t>
            </w:r>
            <w:r w:rsidR="00D40D63">
              <w:rPr>
                <w:rFonts w:eastAsiaTheme="minorHAnsi"/>
                <w:position w:val="-12"/>
                <w:lang w:bidi="fa-IR"/>
              </w:rPr>
              <w:object w:dxaOrig="2260" w:dyaOrig="360" w14:anchorId="2E6E2E14">
                <v:shape id="_x0000_i1037" type="#_x0000_t75" style="width:113.25pt;height:18pt" o:ole="">
                  <v:imagedata r:id="rId30" o:title=""/>
                </v:shape>
                <o:OLEObject Type="Embed" ProgID="Equation.DSMT4" ShapeID="_x0000_i1037" DrawAspect="Content" ObjectID="_1826536941" r:id="rId31"/>
              </w:object>
            </w:r>
            <w:r>
              <w:rPr>
                <w:lang w:bidi="fa-IR"/>
              </w:rPr>
              <w:t xml:space="preserve">   </w:t>
            </w:r>
          </w:p>
          <w:p w14:paraId="3B050467" w14:textId="5C8CB040" w:rsidR="00137D93" w:rsidRPr="00D40D63" w:rsidRDefault="00CD6CA7" w:rsidP="00547DB4">
            <w:pPr>
              <w:bidi w:val="0"/>
              <w:spacing w:line="480" w:lineRule="auto"/>
              <w:rPr>
                <w:rtl/>
                <w:lang w:bidi="fa-IR"/>
              </w:rPr>
            </w:pPr>
            <w:r>
              <w:t xml:space="preserve"> </w:t>
            </w:r>
            <w:r w:rsidR="00586538" w:rsidRPr="00474135">
              <w:object w:dxaOrig="1920" w:dyaOrig="639" w14:anchorId="42121E66">
                <v:shape id="_x0000_i1039" type="#_x0000_t75" style="width:94.5pt;height:33pt" o:ole="">
                  <v:imagedata r:id="rId32" o:title=""/>
                </v:shape>
                <o:OLEObject Type="Embed" ProgID="Equation.DSMT4" ShapeID="_x0000_i1039" DrawAspect="Content" ObjectID="_1826536942" r:id="rId33"/>
              </w:object>
            </w:r>
          </w:p>
        </w:tc>
        <w:tc>
          <w:tcPr>
            <w:tcW w:w="609" w:type="dxa"/>
            <w:vAlign w:val="center"/>
          </w:tcPr>
          <w:p w14:paraId="4A86BFE1" w14:textId="0C6BFB4B" w:rsidR="00D11495" w:rsidRPr="00474135" w:rsidRDefault="00596D9A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/>
                <w:lang w:bidi="fa-IR"/>
              </w:rPr>
              <w:t>2/25</w:t>
            </w:r>
          </w:p>
        </w:tc>
      </w:tr>
      <w:tr w:rsidR="00787DFF" w:rsidRPr="00474135" w14:paraId="1E91C9F2" w14:textId="77777777" w:rsidTr="009877D9">
        <w:trPr>
          <w:trHeight w:val="692"/>
        </w:trPr>
        <w:tc>
          <w:tcPr>
            <w:tcW w:w="616" w:type="dxa"/>
          </w:tcPr>
          <w:p w14:paraId="643AE649" w14:textId="77777777" w:rsidR="00787DFF" w:rsidRPr="00474135" w:rsidRDefault="00787DFF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ABE8ABD" w14:textId="77777777" w:rsidR="00787DFF" w:rsidRPr="00474135" w:rsidRDefault="00787DFF" w:rsidP="00787DFF">
            <w:pPr>
              <w:spacing w:line="276" w:lineRule="auto"/>
              <w:rPr>
                <w:rFonts w:ascii="Vazirmatn" w:hAnsi="Vazirmatn"/>
                <w:rtl/>
              </w:rPr>
            </w:pPr>
            <w:r w:rsidRPr="00474135">
              <w:rPr>
                <w:rFonts w:ascii="Vazirmatn" w:hAnsi="Vazirmatn"/>
                <w:rtl/>
              </w:rPr>
              <w:t xml:space="preserve">ابتدا علامت کسر </w:t>
            </w:r>
            <w:r w:rsidRPr="00474135">
              <w:rPr>
                <w:rFonts w:ascii="Vazirmatn" w:hAnsi="Vazirmatn" w:hint="cs"/>
                <w:rtl/>
              </w:rPr>
              <w:t xml:space="preserve">زیر </w:t>
            </w:r>
            <w:r w:rsidRPr="00474135">
              <w:rPr>
                <w:rFonts w:ascii="Vazirmatn" w:hAnsi="Vazirmatn"/>
                <w:rtl/>
              </w:rPr>
              <w:t>را تع</w:t>
            </w:r>
            <w:r w:rsidRPr="00474135">
              <w:rPr>
                <w:rFonts w:ascii="Vazirmatn" w:hAnsi="Vazirmatn" w:hint="cs"/>
                <w:rtl/>
              </w:rPr>
              <w:t>یی</w:t>
            </w:r>
            <w:r w:rsidRPr="00474135">
              <w:rPr>
                <w:rFonts w:ascii="Vazirmatn" w:hAnsi="Vazirmatn" w:hint="eastAsia"/>
                <w:rtl/>
              </w:rPr>
              <w:t>ن</w:t>
            </w:r>
            <w:r w:rsidRPr="00474135">
              <w:rPr>
                <w:rFonts w:ascii="Vazirmatn" w:hAnsi="Vazirmatn"/>
                <w:rtl/>
              </w:rPr>
              <w:t xml:space="preserve"> و سپس آن را تا حد امکان ساده کن</w:t>
            </w:r>
            <w:r w:rsidRPr="00474135">
              <w:rPr>
                <w:rFonts w:ascii="Vazirmatn" w:hAnsi="Vazirmatn" w:hint="cs"/>
                <w:rtl/>
              </w:rPr>
              <w:t>ی</w:t>
            </w:r>
            <w:r w:rsidRPr="00474135">
              <w:rPr>
                <w:rFonts w:ascii="Vazirmatn" w:hAnsi="Vazirmatn" w:hint="eastAsia"/>
                <w:rtl/>
              </w:rPr>
              <w:t>د</w:t>
            </w:r>
            <w:r w:rsidRPr="00474135">
              <w:rPr>
                <w:rFonts w:ascii="Vazirmatn" w:hAnsi="Vazirmatn"/>
                <w:rtl/>
              </w:rPr>
              <w:t>.</w:t>
            </w:r>
          </w:p>
          <w:p w14:paraId="42A1641F" w14:textId="4595667D" w:rsidR="00787DFF" w:rsidRPr="00474135" w:rsidRDefault="007A19C2" w:rsidP="00827E7D">
            <w:pPr>
              <w:jc w:val="right"/>
              <w:rPr>
                <w:rtl/>
                <w:lang w:bidi="fa-IR"/>
              </w:rPr>
            </w:pPr>
            <w:r>
              <w:rPr>
                <w:sz w:val="54"/>
                <w:szCs w:val="54"/>
              </w:rPr>
              <w:t xml:space="preserve"> </w:t>
            </w:r>
            <w:r w:rsidR="00827E7D" w:rsidRPr="008A46AE">
              <w:rPr>
                <w:position w:val="-32"/>
                <w:sz w:val="54"/>
                <w:szCs w:val="54"/>
              </w:rPr>
              <w:object w:dxaOrig="1800" w:dyaOrig="800" w14:anchorId="1CD635CF">
                <v:shape id="_x0000_i1040" type="#_x0000_t75" style="width:90pt;height:39.75pt" o:ole="">
                  <v:imagedata r:id="rId34" o:title=""/>
                </v:shape>
                <o:OLEObject Type="Embed" ProgID="Equation.DSMT4" ShapeID="_x0000_i1040" DrawAspect="Content" ObjectID="_1826536943" r:id="rId35"/>
              </w:object>
            </w:r>
            <w:r w:rsidR="00827E7D">
              <w:rPr>
                <w:rtl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   </w:t>
            </w:r>
            <w:r w:rsidR="00827E7D">
              <w:rPr>
                <w:rtl/>
              </w:rPr>
              <w:tab/>
            </w:r>
            <w:r w:rsidR="00827E7D">
              <w:rPr>
                <w:rFonts w:hint="cs"/>
                <w:rtl/>
              </w:rPr>
              <w:t xml:space="preserve">   </w:t>
            </w:r>
            <w:r w:rsidR="00827E7D">
              <w:rPr>
                <w:rFonts w:hint="cs"/>
                <w:rtl/>
                <w:lang w:bidi="fa-IR"/>
              </w:rPr>
              <w:t xml:space="preserve">                               </w:t>
            </w:r>
            <w:r w:rsidR="00827E7D">
              <w:rPr>
                <w:rFonts w:hint="cs"/>
                <w:rtl/>
              </w:rPr>
              <w:t xml:space="preserve">       </w:t>
            </w:r>
          </w:p>
        </w:tc>
        <w:tc>
          <w:tcPr>
            <w:tcW w:w="609" w:type="dxa"/>
            <w:vAlign w:val="center"/>
          </w:tcPr>
          <w:p w14:paraId="448ADECA" w14:textId="663635D2" w:rsidR="00787DFF" w:rsidRPr="00474135" w:rsidRDefault="00A331B5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6E2E00" w:rsidRPr="00474135" w14:paraId="4798AD4B" w14:textId="77777777" w:rsidTr="00547DB4">
        <w:trPr>
          <w:trHeight w:val="1546"/>
        </w:trPr>
        <w:tc>
          <w:tcPr>
            <w:tcW w:w="616" w:type="dxa"/>
          </w:tcPr>
          <w:p w14:paraId="4BD27406" w14:textId="77777777" w:rsidR="006E2E00" w:rsidRPr="00474135" w:rsidRDefault="006E2E0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1903E2E" w14:textId="1DC49D30" w:rsidR="00994400" w:rsidRPr="00474135" w:rsidRDefault="00994400" w:rsidP="00FD4846">
            <w:pPr>
              <w:spacing w:line="480" w:lineRule="auto"/>
              <w:jc w:val="both"/>
              <w:rPr>
                <w:rtl/>
                <w:lang w:bidi="fa-IR"/>
              </w:rPr>
            </w:pPr>
            <w:r w:rsidRPr="00474135">
              <w:rPr>
                <w:rFonts w:hint="cs"/>
                <w:rtl/>
              </w:rPr>
              <w:t xml:space="preserve">الف) مجموع دو عدد اول </w:t>
            </w:r>
            <w:r w:rsidRPr="00474135">
              <w:rPr>
                <w:rFonts w:hint="cs"/>
                <w:rtl/>
                <w:lang w:bidi="fa-IR"/>
              </w:rPr>
              <w:t xml:space="preserve"> </w:t>
            </w:r>
            <w:r w:rsidR="00015CB6">
              <w:rPr>
                <w:lang w:bidi="fa-IR"/>
              </w:rPr>
              <w:t>33</w:t>
            </w:r>
            <w:r w:rsidRPr="00474135">
              <w:rPr>
                <w:rFonts w:hint="cs"/>
                <w:rtl/>
                <w:lang w:bidi="fa-IR"/>
              </w:rPr>
              <w:t xml:space="preserve"> </w:t>
            </w:r>
            <w:r w:rsidRPr="00474135">
              <w:rPr>
                <w:rFonts w:hint="cs"/>
                <w:rtl/>
              </w:rPr>
              <w:t>شده است؛ آن دو عدد را مشخص کنید.</w:t>
            </w:r>
          </w:p>
          <w:p w14:paraId="63B9F8EC" w14:textId="6B274D29" w:rsidR="0090487D" w:rsidRPr="00474135" w:rsidRDefault="0078353E" w:rsidP="00FD4846">
            <w:pPr>
              <w:spacing w:line="480" w:lineRule="auto"/>
              <w:rPr>
                <w:rFonts w:ascii="Vazirmatn" w:hAnsi="Vazirmatn"/>
                <w:rtl/>
                <w:lang w:bidi="fa-IR"/>
              </w:rPr>
            </w:pPr>
            <w:r>
              <w:rPr>
                <w:rFonts w:hint="cs"/>
                <w:rtl/>
              </w:rPr>
              <w:t>ب</w:t>
            </w:r>
            <w:r w:rsidR="00994400" w:rsidRPr="00474135">
              <w:rPr>
                <w:rtl/>
              </w:rPr>
              <w:t>) دوعدد مرکب بنو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Fonts w:hint="eastAsia"/>
                <w:rtl/>
              </w:rPr>
              <w:t>س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Fonts w:hint="eastAsia"/>
                <w:rtl/>
              </w:rPr>
              <w:t>د</w:t>
            </w:r>
            <w:r w:rsidR="00994400" w:rsidRPr="00474135">
              <w:rPr>
                <w:rtl/>
              </w:rPr>
              <w:t xml:space="preserve"> که غ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Fonts w:hint="eastAsia"/>
                <w:rtl/>
              </w:rPr>
              <w:t>ر</w:t>
            </w:r>
            <w:r w:rsidR="00994400" w:rsidRPr="00474135">
              <w:rPr>
                <w:rtl/>
              </w:rPr>
              <w:t xml:space="preserve"> از </w:t>
            </w:r>
            <w:r w:rsidR="00994400" w:rsidRPr="00474135">
              <w:rPr>
                <w:rtl/>
                <w:lang w:bidi="fa-IR"/>
              </w:rPr>
              <w:t>۲</w:t>
            </w:r>
            <w:r w:rsidR="00994400" w:rsidRPr="00474135">
              <w:rPr>
                <w:rtl/>
              </w:rPr>
              <w:t xml:space="preserve"> و </w:t>
            </w:r>
            <w:r w:rsidR="00994400" w:rsidRPr="00474135">
              <w:rPr>
                <w:rFonts w:hint="cs"/>
                <w:rtl/>
                <w:lang w:bidi="fa-IR"/>
              </w:rPr>
              <w:t xml:space="preserve">5 </w:t>
            </w:r>
            <w:r w:rsidR="00994400" w:rsidRPr="00474135">
              <w:rPr>
                <w:rtl/>
              </w:rPr>
              <w:t>شمارنده اول د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Fonts w:hint="eastAsia"/>
                <w:rtl/>
              </w:rPr>
              <w:t>گر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tl/>
              </w:rPr>
              <w:t xml:space="preserve"> نداشته باشند.</w:t>
            </w:r>
          </w:p>
        </w:tc>
        <w:tc>
          <w:tcPr>
            <w:tcW w:w="609" w:type="dxa"/>
            <w:vAlign w:val="center"/>
          </w:tcPr>
          <w:p w14:paraId="708F6167" w14:textId="5DC7FFE6" w:rsidR="006E2E00" w:rsidRPr="00474135" w:rsidRDefault="00994400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5598D" w:rsidRPr="00474135" w14:paraId="00AD0AEA" w14:textId="77777777" w:rsidTr="00547DB4">
        <w:trPr>
          <w:trHeight w:val="986"/>
        </w:trPr>
        <w:tc>
          <w:tcPr>
            <w:tcW w:w="616" w:type="dxa"/>
          </w:tcPr>
          <w:p w14:paraId="2D1E1C67" w14:textId="77777777" w:rsidR="0005598D" w:rsidRPr="00474135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1110064F" w14:textId="77777777" w:rsidR="0005598D" w:rsidRPr="00474135" w:rsidRDefault="0005598D" w:rsidP="00A52ADA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>مشخص کن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د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هر 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ک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از اعداد ز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ر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اول هستند 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ا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مرکب؟</w:t>
            </w:r>
          </w:p>
          <w:p w14:paraId="7734704F" w14:textId="3A24CA84" w:rsidR="0005598D" w:rsidRPr="00474135" w:rsidRDefault="0005598D" w:rsidP="0005598D">
            <w:pPr>
              <w:spacing w:line="276" w:lineRule="auto"/>
              <w:jc w:val="right"/>
              <w:rPr>
                <w:rFonts w:ascii="Vazirmatn" w:hAnsi="Vazirmatn"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>1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</w:t>
            </w:r>
            <w:r w:rsidR="002716A6" w:rsidRPr="00474135">
              <w:rPr>
                <w:rFonts w:ascii="Vazirmatn" w:hAnsi="Vazirmatn" w:hint="cs"/>
                <w:rtl/>
                <w:lang w:bidi="fa-IR"/>
              </w:rPr>
              <w:t xml:space="preserve">         87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  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Pr="00474135">
              <w:rPr>
                <w:rFonts w:ascii="Vazirmatn" w:hAnsi="Vazirmatn"/>
                <w:rtl/>
                <w:lang w:bidi="fa-IR"/>
              </w:rPr>
              <w:t>67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1402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474135">
              <w:rPr>
                <w:rFonts w:ascii="Vazirmatn" w:hAnsi="Vazirmatn"/>
                <w:lang w:bidi="fa-IR"/>
              </w:rPr>
              <w:t xml:space="preserve">   </w:t>
            </w:r>
          </w:p>
        </w:tc>
        <w:tc>
          <w:tcPr>
            <w:tcW w:w="609" w:type="dxa"/>
            <w:vAlign w:val="center"/>
          </w:tcPr>
          <w:p w14:paraId="31C57F2F" w14:textId="307A0465" w:rsidR="0005598D" w:rsidRPr="00474135" w:rsidRDefault="0083002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5598D" w:rsidRPr="00474135" w14:paraId="55B5ADE4" w14:textId="77777777" w:rsidTr="0078353E">
        <w:trPr>
          <w:trHeight w:val="1474"/>
        </w:trPr>
        <w:tc>
          <w:tcPr>
            <w:tcW w:w="616" w:type="dxa"/>
          </w:tcPr>
          <w:p w14:paraId="697C62DC" w14:textId="77777777" w:rsidR="0005598D" w:rsidRPr="00474135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AE5A88D" w14:textId="6105AD1D" w:rsidR="007B796F" w:rsidRPr="00474135" w:rsidRDefault="007B796F" w:rsidP="0078353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 xml:space="preserve">اول </w:t>
            </w:r>
            <w:r w:rsidR="00D516B0" w:rsidRPr="00474135">
              <w:rPr>
                <w:rFonts w:ascii="Vazirmatn" w:hAnsi="Vazirmatn" w:hint="cs"/>
                <w:rtl/>
                <w:lang w:bidi="fa-IR"/>
              </w:rPr>
              <w:t>یا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مرکب</w:t>
            </w:r>
            <w:r w:rsidR="00D516B0" w:rsidRPr="00474135">
              <w:rPr>
                <w:rFonts w:ascii="Vazirmatn" w:hAnsi="Vazirmatn" w:hint="cs"/>
                <w:rtl/>
                <w:lang w:bidi="fa-IR"/>
              </w:rPr>
              <w:t xml:space="preserve"> بودن </w:t>
            </w:r>
            <w:r w:rsidR="0078353E">
              <w:rPr>
                <w:rFonts w:ascii="Vazirmatn" w:hAnsi="Vazirmatn" w:hint="cs"/>
                <w:rtl/>
                <w:lang w:bidi="fa-IR"/>
              </w:rPr>
              <w:t>عدد 119</w:t>
            </w:r>
            <w:r w:rsidR="00D516B0" w:rsidRPr="00474135">
              <w:rPr>
                <w:rFonts w:ascii="Vazirmatn" w:hAnsi="Vazirmatn" w:hint="cs"/>
                <w:rtl/>
                <w:lang w:bidi="fa-IR"/>
              </w:rPr>
              <w:t xml:space="preserve"> را مشخص کنید. </w:t>
            </w:r>
            <w:r w:rsidR="00D375E6" w:rsidRPr="00474135">
              <w:rPr>
                <w:rFonts w:ascii="Vazirmatn" w:hAnsi="Vazirmatn" w:hint="cs"/>
                <w:rtl/>
                <w:lang w:bidi="fa-IR"/>
              </w:rPr>
              <w:t>( با راه حل)</w:t>
            </w:r>
          </w:p>
          <w:p w14:paraId="63E97AE5" w14:textId="6DA9F753" w:rsidR="00D375E6" w:rsidRPr="00474135" w:rsidRDefault="00D375E6" w:rsidP="00D11495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0F1C8F64" w14:textId="04804F74" w:rsidR="0005598D" w:rsidRPr="00474135" w:rsidRDefault="007B796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5598D" w:rsidRPr="00474135" w14:paraId="20994492" w14:textId="77777777" w:rsidTr="006E2E00">
        <w:trPr>
          <w:trHeight w:val="1449"/>
        </w:trPr>
        <w:tc>
          <w:tcPr>
            <w:tcW w:w="616" w:type="dxa"/>
          </w:tcPr>
          <w:p w14:paraId="137D46CD" w14:textId="77777777" w:rsidR="0005598D" w:rsidRPr="00474135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112FF5C8" w14:textId="6F91940C" w:rsidR="005E1EAC" w:rsidRPr="00BF1610" w:rsidRDefault="005E1EAC" w:rsidP="00BF1610">
            <w:pPr>
              <w:rPr>
                <w:rFonts w:asciiTheme="minorHAnsi" w:eastAsiaTheme="minorHAnsi" w:hAnsiTheme="minorHAnsi"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علی اعداد ۱ تا ۸۰ را نوشت و برای تعیین اعداد اول آنها را غربال کرد</w:t>
            </w:r>
            <w:r w:rsidR="009844E1">
              <w:rPr>
                <w:rFonts w:asciiTheme="minorHAnsi" w:eastAsiaTheme="minorHAnsi" w:hAnsiTheme="minorHAnsi" w:hint="cs"/>
                <w:rtl/>
                <w:lang w:bidi="fa-IR"/>
              </w:rPr>
              <w:t xml:space="preserve"> </w:t>
            </w: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:</w:t>
            </w:r>
          </w:p>
          <w:p w14:paraId="77F4A5F0" w14:textId="77777777" w:rsidR="005E1EAC" w:rsidRPr="00BF1610" w:rsidRDefault="005E1EAC" w:rsidP="00BF1610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الف) اولین عددی که علی با عدد اول ۵ برای اولین بار خط زده است چه عددی است؟</w:t>
            </w:r>
          </w:p>
          <w:p w14:paraId="7F8ECF6F" w14:textId="77777777" w:rsidR="005E1EAC" w:rsidRPr="00BF1610" w:rsidRDefault="005E1EAC" w:rsidP="00BF1610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ب) عدد ۴۵ اولین بار با کدام عدد اول خط خورده است؟</w:t>
            </w:r>
          </w:p>
          <w:p w14:paraId="24B8E138" w14:textId="2A9E7B3A" w:rsidR="005E1EAC" w:rsidRPr="00BF1610" w:rsidRDefault="00BF1610" w:rsidP="00BF1610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پ</w:t>
            </w:r>
            <w:r w:rsidR="005E1EAC" w:rsidRPr="00BF1610">
              <w:rPr>
                <w:rFonts w:asciiTheme="minorHAnsi" w:eastAsiaTheme="minorHAnsi" w:hAnsiTheme="minorHAnsi" w:hint="cs"/>
                <w:rtl/>
                <w:lang w:bidi="fa-IR"/>
              </w:rPr>
              <w:t>) علی غربال را تا خط زدن مضرب های کدام عدد اول ادامه داده است؟</w:t>
            </w:r>
          </w:p>
          <w:p w14:paraId="4811D11B" w14:textId="6CFCDBD9" w:rsidR="00BF1610" w:rsidRPr="005B0DEB" w:rsidRDefault="00BF1610" w:rsidP="005B0DEB">
            <w:pPr>
              <w:rPr>
                <w:rFonts w:ascii="Vazirmatn" w:hAnsi="Vazirmatn"/>
                <w:rtl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ت</w:t>
            </w:r>
            <w:r w:rsidR="005E1EAC" w:rsidRPr="00BF1610">
              <w:rPr>
                <w:rFonts w:asciiTheme="minorHAnsi" w:eastAsiaTheme="minorHAnsi" w:hAnsiTheme="minorHAnsi" w:hint="cs"/>
                <w:rtl/>
                <w:lang w:bidi="fa-IR"/>
              </w:rPr>
              <w:t>) علی بعد از عدد ۲۵ کدام عدد را خط زده است؟</w:t>
            </w:r>
          </w:p>
        </w:tc>
        <w:tc>
          <w:tcPr>
            <w:tcW w:w="609" w:type="dxa"/>
            <w:vAlign w:val="center"/>
          </w:tcPr>
          <w:p w14:paraId="6E8FE035" w14:textId="60E2D692" w:rsidR="0005598D" w:rsidRPr="00474135" w:rsidRDefault="005B0DEB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5B0DEB" w:rsidRPr="00474135" w14:paraId="594DEF76" w14:textId="77777777" w:rsidTr="0078353E">
        <w:trPr>
          <w:trHeight w:val="895"/>
        </w:trPr>
        <w:tc>
          <w:tcPr>
            <w:tcW w:w="616" w:type="dxa"/>
          </w:tcPr>
          <w:p w14:paraId="38C6D23F" w14:textId="77777777" w:rsidR="005B0DEB" w:rsidRPr="00474135" w:rsidRDefault="005B0DE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7DE797AF" w14:textId="77777777" w:rsidR="005B0DEB" w:rsidRDefault="005B0DEB" w:rsidP="00BF1610">
            <w:pPr>
              <w:rPr>
                <w:rFonts w:asciiTheme="minorHAnsi" w:eastAsiaTheme="minorHAnsi" w:hAnsiTheme="minorHAnsi" w:cs="Cambria"/>
                <w:rtl/>
                <w:lang w:bidi="fa-IR"/>
              </w:rPr>
            </w:pPr>
            <w:r>
              <w:rPr>
                <w:rFonts w:asciiTheme="minorHAnsi" w:eastAsiaTheme="minorHAnsi" w:hAnsiTheme="minorHAnsi" w:hint="cs"/>
                <w:rtl/>
                <w:lang w:bidi="fa-IR"/>
              </w:rPr>
              <w:t xml:space="preserve">در روش غربال ، </w:t>
            </w:r>
            <w:r w:rsidRPr="00BF1610">
              <w:rPr>
                <w:rtl/>
              </w:rPr>
              <w:t>ترت</w:t>
            </w:r>
            <w:r w:rsidRPr="00BF1610">
              <w:rPr>
                <w:rFonts w:hint="cs"/>
                <w:rtl/>
              </w:rPr>
              <w:t>ی</w:t>
            </w:r>
            <w:r w:rsidRPr="00BF1610">
              <w:rPr>
                <w:rFonts w:hint="eastAsia"/>
                <w:rtl/>
              </w:rPr>
              <w:t>ب</w:t>
            </w:r>
            <w:r w:rsidRPr="00BF1610">
              <w:rPr>
                <w:rtl/>
              </w:rPr>
              <w:t xml:space="preserve"> خط خوردن اعداد مرکب </w:t>
            </w:r>
            <w:r w:rsidRPr="00BF1610">
              <w:rPr>
                <w:rFonts w:hint="cs"/>
                <w:rtl/>
              </w:rPr>
              <w:t>39</w:t>
            </w:r>
            <w:r w:rsidRPr="00BF1610">
              <w:rPr>
                <w:rtl/>
              </w:rPr>
              <w:t xml:space="preserve"> ، 91 ، </w:t>
            </w:r>
            <w:r w:rsidRPr="00BF1610">
              <w:rPr>
                <w:rFonts w:hint="cs"/>
                <w:rtl/>
              </w:rPr>
              <w:t>55</w:t>
            </w:r>
            <w:r w:rsidRPr="00BF1610">
              <w:rPr>
                <w:rtl/>
              </w:rPr>
              <w:t xml:space="preserve"> ، </w:t>
            </w:r>
            <w:r w:rsidRPr="00BF1610">
              <w:rPr>
                <w:rFonts w:hint="cs"/>
                <w:rtl/>
              </w:rPr>
              <w:t xml:space="preserve">98 </w:t>
            </w:r>
            <w:r w:rsidRPr="00BF1610">
              <w:rPr>
                <w:rtl/>
              </w:rPr>
              <w:t>را مشخص کن</w:t>
            </w:r>
            <w:r w:rsidRPr="00BF1610">
              <w:rPr>
                <w:rFonts w:hint="cs"/>
                <w:rtl/>
              </w:rPr>
              <w:t>ی</w:t>
            </w:r>
            <w:r w:rsidRPr="00BF1610">
              <w:rPr>
                <w:rFonts w:hint="eastAsia"/>
                <w:rtl/>
              </w:rPr>
              <w:t>د</w:t>
            </w:r>
            <w:r w:rsidRPr="00BF1610">
              <w:rPr>
                <w:rtl/>
              </w:rPr>
              <w:t>.</w:t>
            </w:r>
          </w:p>
          <w:p w14:paraId="3E7C7D0C" w14:textId="38B30B90" w:rsidR="005B0DEB" w:rsidRPr="005B0DEB" w:rsidRDefault="005B0DEB" w:rsidP="00BF1610">
            <w:pPr>
              <w:rPr>
                <w:rFonts w:asciiTheme="minorHAnsi" w:eastAsiaTheme="minorHAnsi" w:hAnsiTheme="minorHAnsi" w:cs="Cambria"/>
                <w:rtl/>
                <w:lang w:bidi="fa-IR"/>
              </w:rPr>
            </w:pPr>
            <w:r w:rsidRPr="0042595B">
              <w:rPr>
                <w:rtl/>
              </w:rPr>
              <w:t xml:space="preserve">اول:                        </w:t>
            </w:r>
            <w:r w:rsidRPr="0042595B">
              <w:rPr>
                <w:rtl/>
              </w:rPr>
              <w:tab/>
              <w:t xml:space="preserve">دوم:       </w:t>
            </w:r>
            <w:r w:rsidRPr="0042595B">
              <w:rPr>
                <w:rFonts w:hint="cs"/>
                <w:rtl/>
              </w:rPr>
              <w:t xml:space="preserve">                </w:t>
            </w:r>
            <w:r w:rsidRPr="0042595B">
              <w:rPr>
                <w:rtl/>
              </w:rPr>
              <w:t xml:space="preserve">  </w:t>
            </w:r>
            <w:r w:rsidRPr="0042595B">
              <w:rPr>
                <w:rtl/>
              </w:rPr>
              <w:tab/>
              <w:t>سوم:</w:t>
            </w:r>
            <w:r w:rsidRPr="0042595B">
              <w:rPr>
                <w:rtl/>
              </w:rPr>
              <w:tab/>
            </w:r>
            <w:r w:rsidRPr="0042595B">
              <w:rPr>
                <w:rFonts w:hint="cs"/>
                <w:rtl/>
              </w:rPr>
              <w:t xml:space="preserve">                        </w:t>
            </w:r>
            <w:r w:rsidRPr="0042595B">
              <w:rPr>
                <w:rtl/>
              </w:rPr>
              <w:t>چهارم:</w:t>
            </w:r>
          </w:p>
        </w:tc>
        <w:tc>
          <w:tcPr>
            <w:tcW w:w="609" w:type="dxa"/>
            <w:vAlign w:val="center"/>
          </w:tcPr>
          <w:p w14:paraId="48D61E1C" w14:textId="794E8563" w:rsidR="005B0DEB" w:rsidRDefault="005B0DEB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A331B5" w:rsidRPr="00474135" w14:paraId="38E08104" w14:textId="77777777" w:rsidTr="0078353E">
        <w:trPr>
          <w:trHeight w:val="895"/>
        </w:trPr>
        <w:tc>
          <w:tcPr>
            <w:tcW w:w="616" w:type="dxa"/>
          </w:tcPr>
          <w:p w14:paraId="15E6A843" w14:textId="77777777" w:rsidR="00A331B5" w:rsidRPr="00474135" w:rsidRDefault="00A331B5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10F4686F" w14:textId="77777777" w:rsidR="00A331B5" w:rsidRPr="007D478D" w:rsidRDefault="00A331B5" w:rsidP="00A331B5">
            <w:pPr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/>
                <w:rtl/>
              </w:rPr>
              <w:t>برا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/>
                <w:rtl/>
              </w:rPr>
              <w:t xml:space="preserve"> رابطه ز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ر</w:t>
            </w:r>
            <w:r w:rsidRPr="007D478D">
              <w:rPr>
                <w:rFonts w:ascii="Vazirmatn" w:hAnsi="Vazirmatn"/>
                <w:rtl/>
              </w:rPr>
              <w:t xml:space="preserve"> 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ک</w:t>
            </w:r>
            <w:r w:rsidRPr="007D478D">
              <w:rPr>
                <w:rFonts w:ascii="Vazirmatn" w:hAnsi="Vazirmatn"/>
                <w:rtl/>
              </w:rPr>
              <w:t xml:space="preserve"> شکل</w:t>
            </w:r>
            <w:r>
              <w:rPr>
                <w:rFonts w:ascii="Vazirmatn" w:hAnsi="Vazirmatn" w:hint="cs"/>
                <w:rtl/>
              </w:rPr>
              <w:t xml:space="preserve"> مناسب</w:t>
            </w:r>
            <w:r w:rsidRPr="007D478D">
              <w:rPr>
                <w:rFonts w:ascii="Vazirmatn" w:hAnsi="Vazirmatn"/>
                <w:rtl/>
              </w:rPr>
              <w:t xml:space="preserve"> رسم کن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د</w:t>
            </w:r>
            <w:r w:rsidRPr="007D478D">
              <w:rPr>
                <w:rFonts w:ascii="Vazirmatn" w:hAnsi="Vazirmatn"/>
                <w:rtl/>
              </w:rPr>
              <w:t xml:space="preserve"> و نت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جه</w:t>
            </w:r>
            <w:r w:rsidRPr="007D478D">
              <w:rPr>
                <w:rFonts w:ascii="Vazirmatn" w:hAnsi="Vazirmatn"/>
                <w:rtl/>
              </w:rPr>
              <w:t xml:space="preserve"> را به زبان ر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اض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/>
                <w:rtl/>
              </w:rPr>
              <w:t xml:space="preserve"> بنو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س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د</w:t>
            </w:r>
            <w:r w:rsidRPr="007D478D">
              <w:rPr>
                <w:rFonts w:ascii="Vazirmatn" w:hAnsi="Vazirmatn"/>
                <w:rtl/>
              </w:rPr>
              <w:t>.</w:t>
            </w:r>
          </w:p>
          <w:p w14:paraId="4CD1DA58" w14:textId="0B572FDC" w:rsidR="00A331B5" w:rsidRDefault="00A331B5" w:rsidP="00A331B5">
            <w:pPr>
              <w:jc w:val="right"/>
              <w:rPr>
                <w:rFonts w:asciiTheme="minorHAnsi" w:eastAsiaTheme="minorHAnsi" w:hAnsiTheme="minorHAnsi" w:hint="cs"/>
                <w:rtl/>
                <w:lang w:bidi="fa-IR"/>
              </w:rPr>
            </w:pPr>
            <w:r w:rsidRPr="007D478D">
              <w:rPr>
                <w:rFonts w:ascii="Vazirmatn" w:hAnsi="Vazirmatn"/>
                <w:position w:val="-30"/>
              </w:rPr>
              <w:object w:dxaOrig="999" w:dyaOrig="720" w14:anchorId="17C2383E">
                <v:shape id="_x0000_i1061" type="#_x0000_t75" style="width:52.5pt;height:39pt" o:ole="">
                  <v:imagedata r:id="rId36" o:title=""/>
                </v:shape>
                <o:OLEObject Type="Embed" ProgID="Equation.DSMT4" ShapeID="_x0000_i1061" DrawAspect="Content" ObjectID="_1826536944" r:id="rId37"/>
              </w:object>
            </w:r>
            <w:r w:rsidRPr="007D478D">
              <w:rPr>
                <w:rFonts w:ascii="Vazirmatn" w:hAnsi="Vazirmatn"/>
              </w:rPr>
              <w:t xml:space="preserve">     </w:t>
            </w:r>
            <w:r w:rsidRPr="007D478D">
              <w:rPr>
                <w:rFonts w:ascii="Vazirmatn" w:hAnsi="Vazirmatn" w:hint="cs"/>
                <w:rtl/>
              </w:rPr>
              <w:t xml:space="preserve">  </w:t>
            </w:r>
          </w:p>
        </w:tc>
        <w:tc>
          <w:tcPr>
            <w:tcW w:w="609" w:type="dxa"/>
            <w:vAlign w:val="center"/>
          </w:tcPr>
          <w:p w14:paraId="29B2512A" w14:textId="259414C9" w:rsidR="00A331B5" w:rsidRDefault="00596D9A" w:rsidP="00FD1E05">
            <w:pPr>
              <w:jc w:val="center"/>
              <w:rPr>
                <w:rFonts w:ascii="Vazirmatn" w:hAnsi="Vazirmatn" w:hint="cs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A331B5" w:rsidRPr="00474135" w14:paraId="2FC4DC77" w14:textId="77777777" w:rsidTr="0078353E">
        <w:trPr>
          <w:trHeight w:val="895"/>
        </w:trPr>
        <w:tc>
          <w:tcPr>
            <w:tcW w:w="616" w:type="dxa"/>
          </w:tcPr>
          <w:p w14:paraId="4850F520" w14:textId="77777777" w:rsidR="00A331B5" w:rsidRPr="00474135" w:rsidRDefault="00A331B5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8554D20" w14:textId="77777777" w:rsidR="00A331B5" w:rsidRPr="007D478D" w:rsidRDefault="00A331B5" w:rsidP="00A331B5">
            <w:pPr>
              <w:rPr>
                <w:rFonts w:ascii="Vazirmatn" w:hAnsi="Vazirmatn"/>
                <w:rtl/>
              </w:rPr>
            </w:pPr>
            <w:r w:rsidRPr="007D478D">
              <w:rPr>
                <w:rFonts w:ascii="Vazirmatn" w:hAnsi="Vazirmatn"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32D55257" wp14:editId="3CC4A20E">
                      <wp:simplePos x="0" y="0"/>
                      <wp:positionH relativeFrom="column">
                        <wp:posOffset>2441290</wp:posOffset>
                      </wp:positionH>
                      <wp:positionV relativeFrom="paragraph">
                        <wp:posOffset>172720</wp:posOffset>
                      </wp:positionV>
                      <wp:extent cx="1336675" cy="933450"/>
                      <wp:effectExtent l="38100" t="0" r="15875" b="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36675" cy="933450"/>
                                <a:chOff x="0" y="-59655"/>
                                <a:chExt cx="1337310" cy="935065"/>
                              </a:xfrm>
                            </wpg:grpSpPr>
                            <wpg:grpSp>
                              <wpg:cNvPr id="24" name="Group 24"/>
                              <wpg:cNvGrpSpPr/>
                              <wpg:grpSpPr>
                                <a:xfrm>
                                  <a:off x="0" y="30823"/>
                                  <a:ext cx="1337310" cy="844587"/>
                                  <a:chOff x="0" y="-42206"/>
                                  <a:chExt cx="1337908" cy="844748"/>
                                </a:xfrm>
                              </wpg:grpSpPr>
                              <wps:wsp>
                                <wps:cNvPr id="6" name="Straight Arrow Connector 6"/>
                                <wps:cNvCnPr/>
                                <wps:spPr>
                                  <a:xfrm>
                                    <a:off x="3017" y="139575"/>
                                    <a:ext cx="1334891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" name="Straight Arrow Connector 7"/>
                                <wps:cNvCnPr/>
                                <wps:spPr>
                                  <a:xfrm>
                                    <a:off x="0" y="568105"/>
                                    <a:ext cx="1334891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" name="Straight Connector 9"/>
                                <wps:cNvCnPr/>
                                <wps:spPr>
                                  <a:xfrm flipH="1">
                                    <a:off x="473177" y="-42206"/>
                                    <a:ext cx="614235" cy="372579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" name="Straight Connector 14"/>
                                <wps:cNvCnPr/>
                                <wps:spPr>
                                  <a:xfrm>
                                    <a:off x="477947" y="331961"/>
                                    <a:ext cx="534832" cy="41910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" name="Arc 15"/>
                                <wps:cNvSpPr/>
                                <wps:spPr>
                                  <a:xfrm>
                                    <a:off x="517179" y="289711"/>
                                    <a:ext cx="57150" cy="80010"/>
                                  </a:xfrm>
                                  <a:prstGeom prst="arc">
                                    <a:avLst>
                                      <a:gd name="adj1" fmla="val 16364884"/>
                                      <a:gd name="adj2" fmla="val 5262563"/>
                                    </a:avLst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" name="Text Box 17"/>
                                <wps:cNvSpPr txBox="1"/>
                                <wps:spPr>
                                  <a:xfrm>
                                    <a:off x="643321" y="165798"/>
                                    <a:ext cx="193040" cy="2495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5FD9DE5" w14:textId="77777777" w:rsidR="00A331B5" w:rsidRPr="00BE1041" w:rsidRDefault="00A331B5" w:rsidP="00A331B5">
                                      <w:pPr>
                                        <w:rPr>
                                          <w:rFonts w:asciiTheme="majorBidi" w:hAnsiTheme="majorBidi" w:cstheme="majorBidi"/>
                                        </w:rPr>
                                      </w:pPr>
                                      <w:r w:rsidRPr="00BE1041">
                                        <w:rPr>
                                          <w:rFonts w:asciiTheme="majorBidi" w:hAnsiTheme="majorBidi" w:cstheme="majorBidi"/>
                                        </w:rP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Arc 18"/>
                                <wps:cNvSpPr/>
                                <wps:spPr>
                                  <a:xfrm rot="5400000">
                                    <a:off x="790779" y="537493"/>
                                    <a:ext cx="83820" cy="95250"/>
                                  </a:xfrm>
                                  <a:prstGeom prst="arc">
                                    <a:avLst>
                                      <a:gd name="adj1" fmla="val 14941760"/>
                                      <a:gd name="adj2" fmla="val 20711903"/>
                                    </a:avLst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" name="Arc 19"/>
                                <wps:cNvSpPr/>
                                <wps:spPr>
                                  <a:xfrm rot="10024997" flipV="1">
                                    <a:off x="724007" y="70396"/>
                                    <a:ext cx="143089" cy="136694"/>
                                  </a:xfrm>
                                  <a:prstGeom prst="arc">
                                    <a:avLst>
                                      <a:gd name="adj1" fmla="val 12211593"/>
                                      <a:gd name="adj2" fmla="val 20711903"/>
                                    </a:avLst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" name="Text Box 12"/>
                                <wps:cNvSpPr txBox="1"/>
                                <wps:spPr>
                                  <a:xfrm>
                                    <a:off x="851233" y="494837"/>
                                    <a:ext cx="404495" cy="307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1BEFF2DF" w14:textId="77777777" w:rsidR="00A331B5" w:rsidRPr="00FD7444" w:rsidRDefault="00A331B5" w:rsidP="00A331B5">
                                      <w:pPr>
                                        <w:rPr>
                                          <w:b w:val="0"/>
                                          <w:bCs w:val="0"/>
                                          <w:i/>
                                          <w:iCs/>
                                          <w:sz w:val="8"/>
                                          <w:szCs w:val="8"/>
                                          <w:rtl/>
                                        </w:rPr>
                                      </w:pPr>
                                      <w:r w:rsidRPr="00FD7444">
                                        <w:rPr>
                                          <w:rFonts w:ascii="Cambria" w:hAnsi="Cambria" w:cs="Cambria" w:hint="cs"/>
                                          <w:sz w:val="20"/>
                                          <w:szCs w:val="20"/>
                                          <w:rtl/>
                                        </w:rPr>
                                        <w:t>°</w:t>
                                      </w:r>
                                      <w:r w:rsidRPr="00FD7444">
                                        <w:rPr>
                                          <w:rFonts w:hint="cs"/>
                                          <w:sz w:val="20"/>
                                          <w:szCs w:val="20"/>
                                          <w:rtl/>
                                        </w:rPr>
                                        <w:t xml:space="preserve"> 45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Arrow: Chevron 21"/>
                                <wps:cNvSpPr/>
                                <wps:spPr>
                                  <a:xfrm>
                                    <a:off x="242557" y="111660"/>
                                    <a:ext cx="45719" cy="57150"/>
                                  </a:xfrm>
                                  <a:prstGeom prst="chevron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" name="Arrow: Chevron 22"/>
                                <wps:cNvSpPr/>
                                <wps:spPr>
                                  <a:xfrm>
                                    <a:off x="239539" y="543208"/>
                                    <a:ext cx="45719" cy="57150"/>
                                  </a:xfrm>
                                  <a:prstGeom prst="chevron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" name="Text Box 12"/>
                              <wps:cNvSpPr txBox="1"/>
                              <wps:spPr>
                                <a:xfrm>
                                  <a:off x="392201" y="-59655"/>
                                  <a:ext cx="487720" cy="2920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70D0D73" w14:textId="77777777" w:rsidR="00A331B5" w:rsidRPr="00FD7444" w:rsidRDefault="00A331B5" w:rsidP="00A331B5">
                                    <w:pPr>
                                      <w:rPr>
                                        <w:b w:val="0"/>
                                        <w:bCs w:val="0"/>
                                        <w:i/>
                                        <w:iCs/>
                                        <w:sz w:val="8"/>
                                        <w:szCs w:val="8"/>
                                        <w:rtl/>
                                      </w:rPr>
                                    </w:pPr>
                                    <w:r w:rsidRPr="00FD7444">
                                      <w:rPr>
                                        <w:rFonts w:ascii="Cambria" w:hAnsi="Cambria" w:cs="Cambria" w:hint="cs"/>
                                        <w:sz w:val="20"/>
                                        <w:szCs w:val="20"/>
                                        <w:rtl/>
                                      </w:rPr>
                                      <w:t>°</w:t>
                                    </w:r>
                                    <w:r w:rsidRPr="00FD7444">
                                      <w:rPr>
                                        <w:rFonts w:hint="cs"/>
                                        <w:sz w:val="20"/>
                                        <w:szCs w:val="20"/>
                                        <w:rtl/>
                                      </w:rPr>
                                      <w:t xml:space="preserve"> 150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2D55257" id="Group 8" o:spid="_x0000_s1026" style="position:absolute;left:0;text-align:left;margin-left:192.25pt;margin-top:13.6pt;width:105.25pt;height:73.5pt;z-index:251661312;mso-width-relative:margin;mso-height-relative:margin" coordorigin=",-596" coordsize="13373,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">
                      <v:group id="Group 24" o:spid="_x0000_s1027" style="position:absolute;top:308;width:13373;height:8446" coordorigin=",-422" coordsize="13379,8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6" o:spid="_x0000_s1028" type="#_x0000_t32" style="position:absolute;left:30;top:1395;width:133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" strokecolor="black [3040]">
                          <v:stroke startarrow="block" endarrow="block"/>
                        </v:shape>
                        <v:shape id="Straight Arrow Connector 7" o:spid="_x0000_s1029" type="#_x0000_t32" style="position:absolute;top:5681;width:133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" strokecolor="black [3040]">
                          <v:stroke startarrow="block" endarrow="block"/>
                        </v:shape>
                        <v:line id="Straight Connector 9" o:spid="_x0000_s1030" style="position:absolute;flip:x;visibility:visible;mso-wrap-style:square" from="4731,-422" to="10874,3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" strokecolor="black [3040]"/>
                        <v:line id="Straight Connector 14" o:spid="_x0000_s1031" style="position:absolute;visibility:visible;mso-wrap-style:square" from="4779,3319" to="10127,7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" strokecolor="black [3040]"/>
                        <v:shape id="Arc 15" o:spid="_x0000_s1032" style="position:absolute;left:5171;top:2897;width:572;height:800;visibility:visible;mso-wrap-style:square;v-text-anchor:middle" coordsize="5715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" path="m30491,90nsc45526,1505,57193,19022,57150,40119,57107,61300,45279,78763,30173,79947,29640,66633,29108,53319,28575,40005,29214,26700,29852,13395,30491,90xem30491,90nfc45526,1505,57193,19022,57150,40119,57107,61300,45279,78763,30173,79947e" filled="f" strokecolor="black [3040]">
                          <v:path arrowok="t" o:connecttype="custom" o:connectlocs="30491,90;57150,40119;30173,79947" o:connectangles="0,0,0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7" o:spid="_x0000_s1033" type="#_x0000_t202" style="position:absolute;left:6433;top:1657;width:1930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      <v:textbox>
                            <w:txbxContent>
                              <w:p w14:paraId="15FD9DE5" w14:textId="77777777" w:rsidR="00A331B5" w:rsidRPr="00BE1041" w:rsidRDefault="00A331B5" w:rsidP="00A331B5">
                                <w:p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BE1041">
                                  <w:rPr>
                                    <w:rFonts w:asciiTheme="majorBidi" w:hAnsiTheme="majorBidi" w:cstheme="majorBidi"/>
                                  </w:rPr>
                                  <w:t>x</w:t>
                                </w:r>
                              </w:p>
                            </w:txbxContent>
                          </v:textbox>
                        </v:shape>
                        <v:shape id="Arc 18" o:spid="_x0000_s1034" style="position:absolute;left:7908;top:5374;width:838;height:953;rotation:90;visibility:visible;mso-wrap-style:square;v-text-anchor:middle" coordsize="8382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" path="m25175,3962nsc37410,-2094,51452,-1166,62987,6461v9984,6601,17128,17592,19744,30377l41910,47625,25175,3962xem25175,3962nfc37410,-2094,51452,-1166,62987,6461v9984,6601,17128,17592,19744,30377e" filled="f" strokecolor="black [3040]">
                          <v:path arrowok="t" o:connecttype="custom" o:connectlocs="25175,3962;62987,6461;82731,36838" o:connectangles="0,0,0"/>
                        </v:shape>
                        <v:shape id="Arc 19" o:spid="_x0000_s1035" style="position:absolute;left:7240;top:703;width:1430;height:1367;rotation:-10949970fd;flip:y;visibility:visible;mso-wrap-style:square;v-text-anchor:middle" coordsize="143089,136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" path="m6442,40004nsc18852,13990,46899,-1897,76745,181v30167,2100,55692,22096,63756,49945l71545,68347,6442,40004xem6442,40004nfc18852,13990,46899,-1897,76745,181v30167,2100,55692,22096,63756,49945e" filled="f" strokecolor="black [3040]">
                          <v:path arrowok="t" o:connecttype="custom" o:connectlocs="6442,40004;76745,181;140501,50126" o:connectangles="0,0,0"/>
                        </v:shape>
                        <v:shape id="Text Box 12" o:spid="_x0000_s1036" type="#_x0000_t202" style="position:absolute;left:8512;top:4948;width:4045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      <v:textbox>
                            <w:txbxContent>
                              <w:p w14:paraId="1BEFF2DF" w14:textId="77777777" w:rsidR="00A331B5" w:rsidRPr="00FD7444" w:rsidRDefault="00A331B5" w:rsidP="00A331B5">
                                <w:pPr>
                                  <w:rPr>
                                    <w:b w:val="0"/>
                                    <w:bCs w:val="0"/>
                                    <w:i/>
                                    <w:iCs/>
                                    <w:sz w:val="8"/>
                                    <w:szCs w:val="8"/>
                                    <w:rtl/>
                                  </w:rPr>
                                </w:pPr>
                                <w:r w:rsidRPr="00FD7444">
                                  <w:rPr>
                                    <w:rFonts w:ascii="Cambria" w:hAnsi="Cambria" w:cs="Cambria" w:hint="cs"/>
                                    <w:sz w:val="20"/>
                                    <w:szCs w:val="20"/>
                                    <w:rtl/>
                                  </w:rPr>
                                  <w:t>°</w:t>
                                </w:r>
                                <w:r w:rsidRPr="00FD7444"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</w:rPr>
                                  <w:t xml:space="preserve"> 45</w:t>
                                </w:r>
                              </w:p>
                            </w:txbxContent>
                          </v:textbox>
                        </v:shape>
                        <v:shapetype id="_x0000_t55" coordsize="21600,21600" o:spt="55" adj="16200" path="m@0,l,0@1,10800,,21600@0,21600,21600,10800xe">
                          <v:stroke joinstyle="miter"/>
                          <v:formulas>
                            <v:f eqn="val #0"/>
                            <v:f eqn="sum 21600 0 @0"/>
                            <v:f eqn="prod #0 1 2"/>
                          </v:formulas>
                          <v:path o:connecttype="custom" o:connectlocs="@2,0;@1,10800;@2,21600;21600,10800" o:connectangles="270,180,90,0" textboxrect="0,0,10800,21600;0,0,16200,21600;0,0,21600,21600"/>
                          <v:handles>
                            <v:h position="#0,topLeft" xrange="0,21600"/>
                          </v:handles>
                        </v:shapetype>
                        <v:shape id="Arrow: Chevron 21" o:spid="_x0000_s1037" type="#_x0000_t55" style="position:absolute;left:2425;top:1116;width:457;height: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" adj="10800" fillcolor="black [3213]" stroked="f" strokeweight="2pt"/>
                        <v:shape id="Arrow: Chevron 22" o:spid="_x0000_s1038" type="#_x0000_t55" style="position:absolute;left:2395;top:5432;width:457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" adj="10800" fillcolor="black [3213]" stroked="f" strokeweight="2pt"/>
                      </v:group>
                      <v:shape id="Text Box 12" o:spid="_x0000_s1039" type="#_x0000_t202" style="position:absolute;left:3922;top:-596;width:4877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      <v:textbox>
                          <w:txbxContent>
                            <w:p w14:paraId="770D0D73" w14:textId="77777777" w:rsidR="00A331B5" w:rsidRPr="00FD7444" w:rsidRDefault="00A331B5" w:rsidP="00A331B5">
                              <w:pPr>
                                <w:rPr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  <w:rtl/>
                                </w:rPr>
                              </w:pPr>
                              <w:r w:rsidRPr="00FD7444">
                                <w:rPr>
                                  <w:rFonts w:ascii="Cambria" w:hAnsi="Cambria" w:cs="Cambria" w:hint="cs"/>
                                  <w:sz w:val="20"/>
                                  <w:szCs w:val="20"/>
                                  <w:rtl/>
                                </w:rPr>
                                <w:t>°</w:t>
                              </w:r>
                              <w:r w:rsidRPr="00FD7444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 xml:space="preserve"> 150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D478D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5E89D3BE" wp14:editId="688D0600">
                      <wp:simplePos x="0" y="0"/>
                      <wp:positionH relativeFrom="column">
                        <wp:posOffset>195612</wp:posOffset>
                      </wp:positionH>
                      <wp:positionV relativeFrom="paragraph">
                        <wp:posOffset>126048</wp:posOffset>
                      </wp:positionV>
                      <wp:extent cx="1035685" cy="979170"/>
                      <wp:effectExtent l="9208" t="0" r="21272" b="2223"/>
                      <wp:wrapNone/>
                      <wp:docPr id="511" name="Group 5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>
                                <a:off x="0" y="0"/>
                                <a:ext cx="1035685" cy="979170"/>
                                <a:chOff x="-268821" y="-148488"/>
                                <a:chExt cx="993021" cy="600593"/>
                              </a:xfrm>
                            </wpg:grpSpPr>
                            <wps:wsp>
                              <wps:cNvPr id="512" name="Arc 512"/>
                              <wps:cNvSpPr/>
                              <wps:spPr>
                                <a:xfrm rot="7577895" flipV="1">
                                  <a:off x="536015" y="-18884"/>
                                  <a:ext cx="114538" cy="58222"/>
                                </a:xfrm>
                                <a:prstGeom prst="arc">
                                  <a:avLst>
                                    <a:gd name="adj1" fmla="val 11926227"/>
                                    <a:gd name="adj2" fmla="val 21379841"/>
                                  </a:avLst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4" name="Text Box 12"/>
                              <wps:cNvSpPr txBox="1"/>
                              <wps:spPr>
                                <a:xfrm rot="16200000">
                                  <a:off x="-95806" y="122852"/>
                                  <a:ext cx="230297" cy="2587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EC58A01" w14:textId="77777777" w:rsidR="00A331B5" w:rsidRPr="00D00144" w:rsidRDefault="00A331B5" w:rsidP="00A331B5">
                                    <w:pPr>
                                      <w:rPr>
                                        <w:b w:val="0"/>
                                        <w:bCs w:val="0"/>
                                        <w:i/>
                                        <w:iCs/>
                                        <w:sz w:val="8"/>
                                        <w:szCs w:val="8"/>
                                        <w:rtl/>
                                        <w:lang w:bidi="fa-IR"/>
                                      </w:rPr>
                                    </w:pPr>
                                    <w:r w:rsidRPr="00D00144">
                                      <w:rPr>
                                        <w:rFonts w:ascii="Cambria" w:hAnsi="Cambria" w:cs="Cambria" w:hint="cs"/>
                                        <w:sz w:val="20"/>
                                        <w:szCs w:val="20"/>
                                        <w:rtl/>
                                      </w:rPr>
                                      <w:t>°</w:t>
                                    </w:r>
                                    <w:r w:rsidRPr="00D00144">
                                      <w:rPr>
                                        <w:rFonts w:hint="cs"/>
                                        <w:sz w:val="6"/>
                                        <w:szCs w:val="6"/>
                                        <w:rtl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cs"/>
                                        <w:sz w:val="20"/>
                                        <w:szCs w:val="20"/>
                                        <w:rtl/>
                                      </w:rPr>
                                      <w:t>2</w:t>
                                    </w:r>
                                    <w:r w:rsidRPr="00D00144">
                                      <w:rPr>
                                        <w:rFonts w:hint="cs"/>
                                        <w:sz w:val="20"/>
                                        <w:szCs w:val="20"/>
                                        <w:rtl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5" name="Arc 515"/>
                              <wps:cNvSpPr/>
                              <wps:spPr>
                                <a:xfrm rot="18145887" flipV="1">
                                  <a:off x="-184165" y="166467"/>
                                  <a:ext cx="84242" cy="151065"/>
                                </a:xfrm>
                                <a:prstGeom prst="arc">
                                  <a:avLst>
                                    <a:gd name="adj1" fmla="val 14509412"/>
                                    <a:gd name="adj2" fmla="val 21588108"/>
                                  </a:avLst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" name="Isosceles Triangle 516"/>
                              <wps:cNvSpPr/>
                              <wps:spPr>
                                <a:xfrm rot="16200000">
                                  <a:off x="-37557" y="-199248"/>
                                  <a:ext cx="420089" cy="882618"/>
                                </a:xfrm>
                                <a:prstGeom prst="triangle">
                                  <a:avLst>
                                    <a:gd name="adj" fmla="val 49623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7" name="Straight Connector 517"/>
                              <wps:cNvCnPr/>
                              <wps:spPr>
                                <a:xfrm rot="16200000" flipH="1" flipV="1">
                                  <a:off x="512301" y="-46992"/>
                                  <a:ext cx="20299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8" name="Text Box 12"/>
                              <wps:cNvSpPr txBox="1"/>
                              <wps:spPr>
                                <a:xfrm rot="16200000">
                                  <a:off x="464467" y="-244874"/>
                                  <a:ext cx="128859" cy="3906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4080834" w14:textId="77777777" w:rsidR="00A331B5" w:rsidRPr="00D00144" w:rsidRDefault="00A331B5" w:rsidP="00A331B5">
                                    <w:pPr>
                                      <w:rPr>
                                        <w:rFonts w:cs="Arial"/>
                                        <w:b w:val="0"/>
                                        <w:bCs w:val="0"/>
                                        <w:i/>
                                        <w:iCs/>
                                        <w:sz w:val="10"/>
                                        <w:szCs w:val="10"/>
                                      </w:rPr>
                                    </w:pPr>
                                    <w:r w:rsidRPr="00D00144">
                                      <w:rPr>
                                        <w:rFonts w:ascii="Cambria" w:hAnsi="Cambria" w:cs="Arial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" name="Rectangle 519"/>
                              <wps:cNvSpPr/>
                              <wps:spPr>
                                <a:xfrm rot="5051147" flipV="1">
                                  <a:off x="169936" y="127440"/>
                                  <a:ext cx="72000" cy="1799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0" name="Rectangle 520"/>
                              <wps:cNvSpPr/>
                              <wps:spPr>
                                <a:xfrm rot="16548853" flipH="1" flipV="1">
                                  <a:off x="186828" y="353923"/>
                                  <a:ext cx="72000" cy="1799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89D3BE" id="Group 511" o:spid="_x0000_s1040" style="position:absolute;left:0;text-align:left;margin-left:15.4pt;margin-top:9.95pt;width:81.55pt;height:77.1pt;rotation:90;z-index:251662336;mso-width-relative:margin;mso-height-relative:margin" coordorigin="-2688,-1484" coordsize="9930,6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">
                      <v:shape id="Arc 512" o:spid="_x0000_s1041" style="position:absolute;left:5360;top:-189;width:1144;height:582;rotation:-8277082fd;flip:y;visibility:visible;mso-wrap-style:square;v-text-anchor:middle" coordsize="114538,58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" path="m9660,12931nsc21049,4272,40673,-634,61119,66v27337,936,49539,11584,52969,25401l57269,29111,9660,12931xem9660,12931nfc21049,4272,40673,-634,61119,66v27337,936,49539,11584,52969,25401e" filled="f" strokecolor="windowText" strokeweight=".5pt">
                        <v:stroke joinstyle="miter"/>
                        <v:path arrowok="t" o:connecttype="custom" o:connectlocs="9660,12931;61119,66;114088,25467" o:connectangles="0,0,0"/>
                      </v:shape>
                      <v:shape id="Text Box 12" o:spid="_x0000_s1042" type="#_x0000_t202" style="position:absolute;left:-958;top:1228;width:2303;height:258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" filled="f" stroked="f" strokeweight=".5pt">
                        <v:textbox>
                          <w:txbxContent>
                            <w:p w14:paraId="3EC58A01" w14:textId="77777777" w:rsidR="00A331B5" w:rsidRPr="00D00144" w:rsidRDefault="00A331B5" w:rsidP="00A331B5">
                              <w:pPr>
                                <w:rPr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  <w:rtl/>
                                  <w:lang w:bidi="fa-IR"/>
                                </w:rPr>
                              </w:pPr>
                              <w:r w:rsidRPr="00D00144">
                                <w:rPr>
                                  <w:rFonts w:ascii="Cambria" w:hAnsi="Cambria" w:cs="Cambria" w:hint="cs"/>
                                  <w:sz w:val="20"/>
                                  <w:szCs w:val="20"/>
                                  <w:rtl/>
                                </w:rPr>
                                <w:t>°</w:t>
                              </w:r>
                              <w:r w:rsidRPr="00D00144">
                                <w:rPr>
                                  <w:rFonts w:hint="cs"/>
                                  <w:sz w:val="6"/>
                                  <w:szCs w:val="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2</w:t>
                              </w:r>
                              <w:r w:rsidRPr="00D00144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Arc 515" o:spid="_x0000_s1043" style="position:absolute;left:-1842;top:1665;width:843;height:1510;rotation:3772812fd;flip:y;visibility:visible;mso-wrap-style:square;v-text-anchor:middle" coordsize="84242,15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" path="m12942,21060nsc29879,-8114,56849,-6816,72889,23946v7276,13955,11333,32336,11354,51441l42121,75533,12942,21060xem12942,21060nfc29879,-8114,56849,-6816,72889,23946v7276,13955,11333,32336,11354,51441e" filled="f" strokecolor="windowText" strokeweight=".5pt">
                        <v:stroke joinstyle="miter"/>
                        <v:path arrowok="t" o:connecttype="custom" o:connectlocs="12942,21060;72889,23946;84243,75387" o:connectangles="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516" o:spid="_x0000_s1044" type="#_x0000_t5" style="position:absolute;left:-376;top:-1992;width:4201;height:882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" adj="10719" filled="f" strokecolor="black [3213]" strokeweight="1.5pt"/>
                      <v:line id="Straight Connector 517" o:spid="_x0000_s1045" style="position:absolute;rotation:-90;flip:x y;visibility:visible;mso-wrap-style:square" from="5122,-469" to="7151,-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" strokecolor="black [3213]" strokeweight="1pt"/>
                      <v:shape id="Text Box 12" o:spid="_x0000_s1046" type="#_x0000_t202" style="position:absolute;left:4645;top:-2450;width:1288;height:390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" filled="f" stroked="f" strokeweight=".5pt">
                        <v:textbox>
                          <w:txbxContent>
                            <w:p w14:paraId="74080834" w14:textId="77777777" w:rsidR="00A331B5" w:rsidRPr="00D00144" w:rsidRDefault="00A331B5" w:rsidP="00A331B5">
                              <w:pPr>
                                <w:rPr>
                                  <w:rFonts w:cs="Arial"/>
                                  <w:b w:val="0"/>
                                  <w:bCs w:val="0"/>
                                  <w:i/>
                                  <w:iCs/>
                                  <w:sz w:val="10"/>
                                  <w:szCs w:val="10"/>
                                </w:rPr>
                              </w:pPr>
                              <w:r w:rsidRPr="00D00144">
                                <w:rPr>
                                  <w:rFonts w:ascii="Cambria" w:hAnsi="Cambria" w:cs="Arial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v:rect id="Rectangle 519" o:spid="_x0000_s1047" style="position:absolute;left:1699;top:1274;width:720;height:180;rotation:-5517199fd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" fillcolor="black [3213]" stroked="f" strokeweight="2pt"/>
                      <v:rect id="Rectangle 520" o:spid="_x0000_s1048" style="position:absolute;left:1868;top:3539;width:720;height:180;rotation:-5517199fd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" fillcolor="black [3213]" stroked="f" strokeweight="2pt"/>
                    </v:group>
                  </w:pict>
                </mc:Fallback>
              </mc:AlternateContent>
            </w:r>
            <w:r w:rsidRPr="007D478D">
              <w:rPr>
                <w:rFonts w:ascii="Vazirmatn" w:hAnsi="Vazirmatn"/>
                <w:rtl/>
              </w:rPr>
              <w:t>در هر شکل اندازه زاو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ه</w:t>
            </w:r>
            <w:r w:rsidRPr="007D478D">
              <w:rPr>
                <w:rFonts w:ascii="Vazirmatn" w:hAnsi="Vazirmatn"/>
                <w:rtl/>
              </w:rPr>
              <w:t xml:space="preserve"> خواسته شده را به دست آور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د</w:t>
            </w:r>
            <w:r w:rsidRPr="007D478D">
              <w:rPr>
                <w:rFonts w:ascii="Vazirmatn" w:hAnsi="Vazirmatn"/>
                <w:rtl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593"/>
              <w:gridCol w:w="4594"/>
            </w:tblGrid>
            <w:tr w:rsidR="00A331B5" w:rsidRPr="007D478D" w14:paraId="53565A5C" w14:textId="77777777" w:rsidTr="00EC6E08">
              <w:tc>
                <w:tcPr>
                  <w:tcW w:w="4593" w:type="dxa"/>
                  <w:vAlign w:val="center"/>
                </w:tcPr>
                <w:p w14:paraId="4B7C892F" w14:textId="77777777" w:rsidR="00A331B5" w:rsidRPr="007D478D" w:rsidRDefault="00A331B5" w:rsidP="00A331B5">
                  <w:pPr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4594" w:type="dxa"/>
                  <w:vAlign w:val="center"/>
                </w:tcPr>
                <w:p w14:paraId="03A7B1A3" w14:textId="77777777" w:rsidR="00A331B5" w:rsidRPr="007D478D" w:rsidRDefault="00A331B5" w:rsidP="00A331B5">
                  <w:pPr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</w:tr>
          </w:tbl>
          <w:p w14:paraId="7149E971" w14:textId="77777777" w:rsidR="00A331B5" w:rsidRDefault="00A331B5" w:rsidP="00A331B5">
            <w:pPr>
              <w:rPr>
                <w:rFonts w:ascii="Vazirmatn" w:hAnsi="Vazirmatn"/>
                <w:rtl/>
              </w:rPr>
            </w:pPr>
          </w:p>
          <w:p w14:paraId="42074D27" w14:textId="77777777" w:rsidR="00A331B5" w:rsidRDefault="00A331B5" w:rsidP="00A331B5">
            <w:pPr>
              <w:rPr>
                <w:rFonts w:ascii="Vazirmatn" w:hAnsi="Vazirmatn"/>
                <w:rtl/>
              </w:rPr>
            </w:pPr>
          </w:p>
          <w:p w14:paraId="64D8A869" w14:textId="3B8D97DA" w:rsidR="00A331B5" w:rsidRPr="007D478D" w:rsidRDefault="00A331B5" w:rsidP="00A331B5">
            <w:pPr>
              <w:rPr>
                <w:rFonts w:ascii="Vazirmatn" w:hAnsi="Vazirmatn"/>
                <w:rtl/>
              </w:rPr>
            </w:pPr>
          </w:p>
        </w:tc>
        <w:tc>
          <w:tcPr>
            <w:tcW w:w="609" w:type="dxa"/>
            <w:vAlign w:val="center"/>
          </w:tcPr>
          <w:p w14:paraId="66C1B18A" w14:textId="04E7FA0C" w:rsidR="00A331B5" w:rsidRDefault="00596D9A" w:rsidP="00FD1E05">
            <w:pPr>
              <w:jc w:val="center"/>
              <w:rPr>
                <w:rFonts w:ascii="Vazirmatn" w:hAnsi="Vazirmatn" w:hint="cs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596D9A" w:rsidRPr="00474135" w14:paraId="1B5AED8F" w14:textId="77777777" w:rsidTr="0078353E">
        <w:trPr>
          <w:trHeight w:val="895"/>
        </w:trPr>
        <w:tc>
          <w:tcPr>
            <w:tcW w:w="616" w:type="dxa"/>
          </w:tcPr>
          <w:p w14:paraId="4BFF0E83" w14:textId="77777777" w:rsidR="00596D9A" w:rsidRPr="00474135" w:rsidRDefault="00596D9A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21AC989" w14:textId="77777777" w:rsidR="00596D9A" w:rsidRPr="007D478D" w:rsidRDefault="00596D9A" w:rsidP="00596D9A">
            <w:pPr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6B686AC3" wp14:editId="1FD49D5F">
                      <wp:simplePos x="0" y="0"/>
                      <wp:positionH relativeFrom="column">
                        <wp:posOffset>146128</wp:posOffset>
                      </wp:positionH>
                      <wp:positionV relativeFrom="paragraph">
                        <wp:posOffset>164278</wp:posOffset>
                      </wp:positionV>
                      <wp:extent cx="1400673" cy="866277"/>
                      <wp:effectExtent l="38100" t="38100" r="9525" b="48260"/>
                      <wp:wrapNone/>
                      <wp:docPr id="451" name="Group 4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673" cy="866277"/>
                                <a:chOff x="0" y="-31780"/>
                                <a:chExt cx="1400674" cy="866277"/>
                              </a:xfrm>
                            </wpg:grpSpPr>
                            <wps:wsp>
                              <wps:cNvPr id="452" name="Straight Arrow Connector 452"/>
                              <wps:cNvCnPr/>
                              <wps:spPr>
                                <a:xfrm>
                                  <a:off x="2107" y="231936"/>
                                  <a:ext cx="1333789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headEnd type="triangle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53" name="Straight Arrow Connector 453"/>
                              <wps:cNvCnPr/>
                              <wps:spPr>
                                <a:xfrm>
                                  <a:off x="0" y="512155"/>
                                  <a:ext cx="13335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headEnd type="triangle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54" name="Text Box 454"/>
                              <wps:cNvSpPr txBox="1"/>
                              <wps:spPr>
                                <a:xfrm>
                                  <a:off x="860560" y="454438"/>
                                  <a:ext cx="540114" cy="2533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291876A" w14:textId="77777777" w:rsidR="00596D9A" w:rsidRPr="00106C85" w:rsidRDefault="00596D9A" w:rsidP="00596D9A">
                                    <w:pPr>
                                      <w:rPr>
                                        <w:rFonts w:cs="Times New Roman"/>
                                      </w:rPr>
                                    </w:pPr>
                                    <w:r w:rsidRPr="00106C85">
                                      <w:rPr>
                                        <w:rFonts w:cs="Times New Roman"/>
                                        <w:position w:val="-6"/>
                                      </w:rPr>
                                      <w:object w:dxaOrig="880" w:dyaOrig="279" w14:anchorId="321DF6CB">
                                        <v:shape id="_x0000_i1065" type="#_x0000_t75" style="width:34.5pt;height:11.25pt" o:ole="">
                                          <v:imagedata r:id="rId38" o:title=""/>
                                        </v:shape>
                                        <o:OLEObject Type="Embed" ProgID="Equation.DSMT4" ShapeID="_x0000_i1065" DrawAspect="Content" ObjectID="_1826536945" r:id="rId39"/>
                                      </w:objec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5" name="Arc 455"/>
                              <wps:cNvSpPr/>
                              <wps:spPr>
                                <a:xfrm rot="10213180" flipV="1">
                                  <a:off x="553092" y="158187"/>
                                  <a:ext cx="126259" cy="105026"/>
                                </a:xfrm>
                                <a:prstGeom prst="arc">
                                  <a:avLst>
                                    <a:gd name="adj1" fmla="val 15919841"/>
                                    <a:gd name="adj2" fmla="val 672539"/>
                                  </a:avLst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6" name="Text Box 12"/>
                              <wps:cNvSpPr txBox="1"/>
                              <wps:spPr>
                                <a:xfrm>
                                  <a:off x="240813" y="-1154"/>
                                  <a:ext cx="397041" cy="2318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37234C3" w14:textId="77777777" w:rsidR="00596D9A" w:rsidRPr="001715F2" w:rsidRDefault="00596D9A" w:rsidP="00596D9A">
                                    <w:pPr>
                                      <w:rPr>
                                        <w:b w:val="0"/>
                                        <w:bCs w:val="0"/>
                                        <w:i/>
                                        <w:iCs/>
                                        <w:sz w:val="8"/>
                                        <w:szCs w:val="8"/>
                                        <w:rtl/>
                                      </w:rPr>
                                    </w:pPr>
                                    <w:r w:rsidRPr="001715F2">
                                      <w:rPr>
                                        <w:rFonts w:ascii="Cambria" w:hAnsi="Cambria" w:cs="Cambria" w:hint="cs"/>
                                        <w:sz w:val="20"/>
                                        <w:szCs w:val="20"/>
                                        <w:rtl/>
                                      </w:rPr>
                                      <w:t>°</w:t>
                                    </w:r>
                                    <w:r w:rsidRPr="001715F2">
                                      <w:rPr>
                                        <w:sz w:val="20"/>
                                        <w:szCs w:val="20"/>
                                      </w:rPr>
                                      <w:t>25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" name="Arrow: Chevron 457"/>
                              <wps:cNvSpPr/>
                              <wps:spPr>
                                <a:xfrm>
                                  <a:off x="153629" y="204195"/>
                                  <a:ext cx="45681" cy="57022"/>
                                </a:xfrm>
                                <a:prstGeom prst="chevron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Arrow: Chevron 458"/>
                              <wps:cNvSpPr/>
                              <wps:spPr>
                                <a:xfrm>
                                  <a:off x="176805" y="488628"/>
                                  <a:ext cx="45085" cy="56515"/>
                                </a:xfrm>
                                <a:prstGeom prst="chevron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9" name="Straight Arrow Connector 459"/>
                              <wps:cNvCnPr/>
                              <wps:spPr>
                                <a:xfrm>
                                  <a:off x="509516" y="-31780"/>
                                  <a:ext cx="437685" cy="86627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0" name="Arc 460"/>
                              <wps:cNvSpPr/>
                              <wps:spPr>
                                <a:xfrm rot="19882804" flipV="1">
                                  <a:off x="768617" y="505012"/>
                                  <a:ext cx="83185" cy="57785"/>
                                </a:xfrm>
                                <a:prstGeom prst="arc">
                                  <a:avLst>
                                    <a:gd name="adj1" fmla="val 15007127"/>
                                    <a:gd name="adj2" fmla="val 21588108"/>
                                  </a:avLst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686AC3" id="Group 451" o:spid="_x0000_s1049" style="position:absolute;left:0;text-align:left;margin-left:11.5pt;margin-top:12.95pt;width:110.3pt;height:68.2pt;z-index:251664384;mso-width-relative:margin;mso-height-relative:margin" coordorigin=",-317" coordsize="14006,8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">
                      <v:shape id="Straight Arrow Connector 452" o:spid="_x0000_s1050" type="#_x0000_t32" style="position:absolute;left:21;top:2319;width:133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" strokecolor="windowText" strokeweight=".5pt">
                        <v:stroke startarrow="block" endarrow="block" joinstyle="miter"/>
                      </v:shape>
                      <v:shape id="Straight Arrow Connector 453" o:spid="_x0000_s1051" type="#_x0000_t32" style="position:absolute;top:5121;width:133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" strokecolor="windowText" strokeweight=".5pt">
                        <v:stroke startarrow="block" endarrow="block" joinstyle="miter"/>
                      </v:shape>
                      <v:shape id="Text Box 454" o:spid="_x0000_s1052" type="#_x0000_t202" style="position:absolute;left:8605;top:4544;width:5401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" filled="f" stroked="f" strokeweight=".5pt">
                        <v:textbox>
                          <w:txbxContent>
                            <w:p w14:paraId="4291876A" w14:textId="77777777" w:rsidR="00596D9A" w:rsidRPr="00106C85" w:rsidRDefault="00596D9A" w:rsidP="00596D9A">
                              <w:pPr>
                                <w:rPr>
                                  <w:rFonts w:cs="Times New Roman"/>
                                </w:rPr>
                              </w:pPr>
                              <w:r w:rsidRPr="00106C85">
                                <w:rPr>
                                  <w:rFonts w:cs="Times New Roman"/>
                                  <w:position w:val="-6"/>
                                </w:rPr>
                                <w:object w:dxaOrig="880" w:dyaOrig="279" w14:anchorId="321DF6CB">
                                  <v:shape id="_x0000_i1065" type="#_x0000_t75" style="width:34.5pt;height:11.25pt" o:ole="">
                                    <v:imagedata r:id="rId38" o:title=""/>
                                  </v:shape>
                                  <o:OLEObject Type="Embed" ProgID="Equation.DSMT4" ShapeID="_x0000_i1065" DrawAspect="Content" ObjectID="_1826536945" r:id="rId40"/>
                                </w:object>
                              </w:r>
                            </w:p>
                          </w:txbxContent>
                        </v:textbox>
                      </v:shape>
                      <v:shape id="Arc 455" o:spid="_x0000_s1053" style="position:absolute;left:5530;top:1581;width:1263;height:1051;rotation:-11155516fd;flip:y;visibility:visible;mso-wrap-style:square;v-text-anchor:middle" coordsize="126259,105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" path="m58850,121nsc76276,-864,93413,4201,106187,14110v16608,12884,23617,32196,18354,50573l63130,52513,58850,121xem58850,121nfc76276,-864,93413,4201,106187,14110v16608,12884,23617,32196,18354,50573e" filled="f" strokecolor="windowText" strokeweight=".5pt">
                        <v:stroke joinstyle="miter"/>
                        <v:path arrowok="t" o:connecttype="custom" o:connectlocs="58850,121;106187,14110;124541,64683" o:connectangles="0,0,0"/>
                      </v:shape>
                      <v:shape id="Text Box 12" o:spid="_x0000_s1054" type="#_x0000_t202" style="position:absolute;left:2408;top:-11;width:3970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" filled="f" stroked="f" strokeweight=".5pt">
                        <v:textbox>
                          <w:txbxContent>
                            <w:p w14:paraId="237234C3" w14:textId="77777777" w:rsidR="00596D9A" w:rsidRPr="001715F2" w:rsidRDefault="00596D9A" w:rsidP="00596D9A">
                              <w:pPr>
                                <w:rPr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  <w:rtl/>
                                </w:rPr>
                              </w:pPr>
                              <w:r w:rsidRPr="001715F2">
                                <w:rPr>
                                  <w:rFonts w:ascii="Cambria" w:hAnsi="Cambria" w:cs="Cambria" w:hint="cs"/>
                                  <w:sz w:val="20"/>
                                  <w:szCs w:val="20"/>
                                  <w:rtl/>
                                </w:rPr>
                                <w:t>°</w:t>
                              </w:r>
                              <w:r w:rsidRPr="001715F2">
                                <w:rPr>
                                  <w:sz w:val="20"/>
                                  <w:szCs w:val="20"/>
                                </w:rPr>
                                <w:t>25</w:t>
                              </w:r>
                            </w:p>
                          </w:txbxContent>
                        </v:textbox>
                      </v:shape>
                      <v:shape id="Arrow: Chevron 457" o:spid="_x0000_s1055" type="#_x0000_t55" style="position:absolute;left:1536;top:2041;width:457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" adj="10800" fillcolor="windowText" stroked="f" strokeweight="1pt"/>
                      <v:shape id="Arrow: Chevron 458" o:spid="_x0000_s1056" type="#_x0000_t55" style="position:absolute;left:1768;top:4886;width:450;height: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" adj="10800" fillcolor="windowText" stroked="f" strokeweight="1pt"/>
                      <v:shape id="Straight Arrow Connector 459" o:spid="_x0000_s1057" type="#_x0000_t32" style="position:absolute;left:5095;top:-317;width:4377;height:86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" strokecolor="black [3040]">
                        <v:stroke startarrow="block" endarrow="block"/>
                      </v:shape>
                      <v:shape id="Arc 460" o:spid="_x0000_s1058" style="position:absolute;left:7686;top:5050;width:832;height:577;rotation:1875636fd;flip:y;visibility:visible;mso-wrap-style:square;v-text-anchor:middle" coordsize="831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" path="m31459,871nsc40945,-784,50966,-65,59764,2904,74023,7715,83106,17738,83185,28750r-41592,143l31459,871xem31459,871nfc40945,-784,50966,-65,59764,2904,74023,7715,83106,17738,83185,28750e" filled="f" strokecolor="windowText" strokeweight=".5pt">
                        <v:stroke joinstyle="miter"/>
                        <v:path arrowok="t" o:connecttype="custom" o:connectlocs="31459,871;59764,2904;83185,28750" o:connectangles="0,0,0"/>
                      </v:shape>
                    </v:group>
                  </w:pict>
                </mc:Fallback>
              </mc:AlternateContent>
            </w:r>
            <w:r w:rsidRPr="007D478D">
              <w:rPr>
                <w:rFonts w:ascii="Vazirmatn" w:hAnsi="Vazirmatn"/>
                <w:rtl/>
              </w:rPr>
              <w:t>با تشک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ل</w:t>
            </w:r>
            <w:r w:rsidRPr="007D478D">
              <w:rPr>
                <w:rFonts w:ascii="Vazirmatn" w:hAnsi="Vazirmatn"/>
                <w:rtl/>
              </w:rPr>
              <w:t xml:space="preserve"> معادله مقدار</w:t>
            </w:r>
            <w:r w:rsidRPr="007D478D">
              <w:rPr>
                <w:rFonts w:ascii="Vazirmatn" w:hAnsi="Vazirmatn" w:hint="cs"/>
                <w:rtl/>
              </w:rPr>
              <w:t xml:space="preserve"> </w:t>
            </w:r>
            <w:r w:rsidRPr="007D478D">
              <w:rPr>
                <w:rFonts w:asciiTheme="majorBidi" w:hAnsiTheme="majorBidi"/>
              </w:rPr>
              <w:t>x</w:t>
            </w:r>
            <w:r w:rsidRPr="007D478D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7D478D">
              <w:rPr>
                <w:rFonts w:ascii="Vazirmatn" w:hAnsi="Vazirmatn"/>
                <w:rtl/>
                <w:lang w:bidi="fa-IR"/>
              </w:rPr>
              <w:t>را به دست آور</w:t>
            </w:r>
            <w:r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Pr="007D478D">
              <w:rPr>
                <w:rFonts w:ascii="Vazirmatn" w:hAnsi="Vazirmatn" w:hint="eastAsia"/>
                <w:rtl/>
                <w:lang w:bidi="fa-IR"/>
              </w:rPr>
              <w:t>د</w:t>
            </w:r>
            <w:r w:rsidRPr="007D478D">
              <w:rPr>
                <w:rFonts w:ascii="Vazirmatn" w:hAnsi="Vazirmatn"/>
                <w:rtl/>
                <w:lang w:bidi="fa-IR"/>
              </w:rPr>
              <w:t>.</w:t>
            </w:r>
          </w:p>
          <w:p w14:paraId="78B24E07" w14:textId="77777777" w:rsidR="00596D9A" w:rsidRDefault="00596D9A" w:rsidP="00596D9A">
            <w:r w:rsidRPr="007D478D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3AA619F5" wp14:editId="113E9AAF">
                      <wp:simplePos x="0" y="0"/>
                      <wp:positionH relativeFrom="column">
                        <wp:posOffset>3191197</wp:posOffset>
                      </wp:positionH>
                      <wp:positionV relativeFrom="paragraph">
                        <wp:posOffset>17171</wp:posOffset>
                      </wp:positionV>
                      <wp:extent cx="1250315" cy="829209"/>
                      <wp:effectExtent l="0" t="38100" r="26035" b="0"/>
                      <wp:wrapNone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315" cy="829209"/>
                                <a:chOff x="2039403" y="22190"/>
                                <a:chExt cx="1251132" cy="829528"/>
                              </a:xfrm>
                            </wpg:grpSpPr>
                            <wpg:grpSp>
                              <wpg:cNvPr id="54" name="Group 54"/>
                              <wpg:cNvGrpSpPr/>
                              <wpg:grpSpPr>
                                <a:xfrm>
                                  <a:off x="2039403" y="22190"/>
                                  <a:ext cx="1219722" cy="829528"/>
                                  <a:chOff x="2065824" y="-209703"/>
                                  <a:chExt cx="1220119" cy="829794"/>
                                </a:xfrm>
                              </wpg:grpSpPr>
                              <wpg:grpSp>
                                <wpg:cNvPr id="55" name="Group 55"/>
                                <wpg:cNvGrpSpPr/>
                                <wpg:grpSpPr>
                                  <a:xfrm>
                                    <a:off x="2065824" y="-209703"/>
                                    <a:ext cx="1220119" cy="829794"/>
                                    <a:chOff x="2040067" y="-209703"/>
                                    <a:chExt cx="1220119" cy="829794"/>
                                  </a:xfrm>
                                </wpg:grpSpPr>
                                <wps:wsp>
                                  <wps:cNvPr id="59" name="Half Frame 59"/>
                                  <wps:cNvSpPr/>
                                  <wps:spPr>
                                    <a:xfrm rot="8154469">
                                      <a:off x="2614889" y="469965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0" name="Half Frame 60"/>
                                  <wps:cNvSpPr/>
                                  <wps:spPr>
                                    <a:xfrm rot="8154469">
                                      <a:off x="2651143" y="-209703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2" name="Arc 62"/>
                                  <wps:cNvSpPr/>
                                  <wps:spPr>
                                    <a:xfrm rot="18018344">
                                      <a:off x="2912480" y="411174"/>
                                      <a:ext cx="250836" cy="166997"/>
                                    </a:xfrm>
                                    <a:prstGeom prst="arc">
                                      <a:avLst>
                                        <a:gd name="adj1" fmla="val 13806559"/>
                                        <a:gd name="adj2" fmla="val 987953"/>
                                      </a:avLst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7" name="Half Frame 67"/>
                                  <wps:cNvSpPr/>
                                  <wps:spPr>
                                    <a:xfrm rot="2754469">
                                      <a:off x="3188186" y="31093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8" name="Half Frame 68"/>
                                  <wps:cNvSpPr/>
                                  <wps:spPr>
                                    <a:xfrm rot="2754469">
                                      <a:off x="2151109" y="64795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9" name="Half Frame 69"/>
                                  <wps:cNvSpPr/>
                                  <wps:spPr>
                                    <a:xfrm rot="2754469">
                                      <a:off x="3168861" y="140597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0" name="Half Frame 70"/>
                                  <wps:cNvSpPr/>
                                  <wps:spPr>
                                    <a:xfrm rot="2754469">
                                      <a:off x="2138225" y="148254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1" name="Arc 71"/>
                                  <wps:cNvSpPr/>
                                  <wps:spPr>
                                    <a:xfrm rot="560500">
                                      <a:off x="2040067" y="379240"/>
                                      <a:ext cx="250878" cy="166969"/>
                                    </a:xfrm>
                                    <a:prstGeom prst="arc">
                                      <a:avLst>
                                        <a:gd name="adj1" fmla="val 13806559"/>
                                        <a:gd name="adj2" fmla="val 987953"/>
                                      </a:avLst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3" name="Text Box 63"/>
                                <wps:cNvSpPr txBox="1"/>
                                <wps:spPr>
                                  <a:xfrm>
                                    <a:off x="2812691" y="160266"/>
                                    <a:ext cx="386366" cy="273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8FE36B" w14:textId="77777777" w:rsidR="00596D9A" w:rsidRDefault="00596D9A" w:rsidP="00596D9A">
                                      <w:pPr>
                                        <w:rPr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  <w:lang w:bidi="fa-IR"/>
                                        </w:rPr>
                                        <w:t>120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4" name="Text Box 64"/>
                                <wps:cNvSpPr txBox="1"/>
                                <wps:spPr>
                                  <a:xfrm>
                                    <a:off x="2119044" y="177182"/>
                                    <a:ext cx="624399" cy="2737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19E5184" w14:textId="77777777" w:rsidR="00596D9A" w:rsidRPr="00673441" w:rsidRDefault="00596D9A" w:rsidP="00596D9A">
                                      <w:pPr>
                                        <w:rPr>
                                          <w:i/>
                                          <w:iCs/>
                                          <w:rtl/>
                                          <w:lang w:bidi="fa-IR"/>
                                        </w:rPr>
                                      </w:pPr>
                                      <w:r w:rsidRPr="00023307">
                                        <w:rPr>
                                          <w:i/>
                                          <w:iCs/>
                                          <w:position w:val="-6"/>
                                          <w:lang w:bidi="fa-IR"/>
                                        </w:rPr>
                                        <w:object w:dxaOrig="705" w:dyaOrig="255" w14:anchorId="3F6C87B0">
                                          <v:shape id="_x0000_i1066" type="#_x0000_t75" style="width:35.25pt;height:12.75pt" o:ole="">
                                            <v:imagedata r:id="rId41" o:title=""/>
                                          </v:shape>
                                          <o:OLEObject Type="Embed" ProgID="Equation.DSMT4" ShapeID="_x0000_i1066" DrawAspect="Content" ObjectID="_1826536946" r:id="rId42"/>
                                        </w:object>
                                      </w:r>
                                      <w:r>
                                        <w:rPr>
                                          <w:i/>
                                          <w:iCs/>
                                          <w:rtl/>
                                          <w:lang w:bidi="fa-IR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5" name="Parallelogram 65"/>
                              <wps:cNvSpPr/>
                              <wps:spPr>
                                <a:xfrm>
                                  <a:off x="2079921" y="54584"/>
                                  <a:ext cx="1210614" cy="692391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A619F5" id="Group 66" o:spid="_x0000_s1059" style="position:absolute;left:0;text-align:left;margin-left:251.3pt;margin-top:1.35pt;width:98.45pt;height:65.3pt;z-index:251665408;mso-width-relative:margin;mso-height-relative:margin" coordorigin="20394,221" coordsize="12511,8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">
                      <v:group id="Group 54" o:spid="_x0000_s1060" style="position:absolute;left:20394;top:221;width:12197;height:8296" coordorigin="20658,-2097" coordsize="12201,8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group id="Group 55" o:spid="_x0000_s1061" style="position:absolute;left:20658;top:-2097;width:12201;height:8297" coordorigin="20400,-2097" coordsize="12201,8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<v:shape id="Half Frame 59" o:spid="_x0000_s1062" style="position:absolute;left:26148;top:4699;width:720;height:720;rotation:890685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Half Frame 60" o:spid="_x0000_s1063" style="position:absolute;left:26511;top:-2097;width:720;height:720;rotation:890685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Arc 62" o:spid="_x0000_s1064" style="position:absolute;left:29124;top:4111;width:2508;height:1670;rotation:-3912123fd;visibility:visible;mso-wrap-style:square;v-text-anchor:middle" coordsize="250836,16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" path="m64432,10536nsc98642,-2138,139779,-3450,175651,6990v63725,18545,92616,68071,64396,110389l125418,83499,64432,10536xem64432,10536nfc98642,-2138,139779,-3450,175651,6990v63725,18545,92616,68071,64396,110389e" filled="f" strokecolor="black [3213]">
                            <v:path arrowok="t" o:connecttype="custom" o:connectlocs="64432,10536;175651,6990;240047,117379" o:connectangles="0,0,0"/>
                          </v:shape>
                          <v:shape id="Half Frame 67" o:spid="_x0000_s1065" style="position:absolute;left:31881;top:310;width:720;height:720;rotation:300861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Half Frame 68" o:spid="_x0000_s1066" style="position:absolute;left:21511;top:647;width:720;height:720;rotation:300861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Half Frame 69" o:spid="_x0000_s1067" style="position:absolute;left:31688;top:1405;width:720;height:720;rotation:300861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Half Frame 70" o:spid="_x0000_s1068" style="position:absolute;left:21382;top:1482;width:720;height:720;rotation:300861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Arc 71" o:spid="_x0000_s1069" style="position:absolute;left:20400;top:3792;width:2509;height:1670;rotation:612215fd;visibility:visible;mso-wrap-style:square;v-text-anchor:middle" coordsize="250878,166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" path="m64459,10529nsc98667,-2136,139797,-3447,175667,6985v63750,18540,92652,68068,64415,110385l125439,83485,64459,10529xem64459,10529nfc98667,-2136,139797,-3447,175667,6985v63750,18540,92652,68068,64415,110385e" filled="f" strokecolor="black [3213]">
                            <v:path arrowok="t" o:connecttype="custom" o:connectlocs="64459,10529;175667,6985;240082,117370" o:connectangles="0,0,0"/>
                          </v:shape>
                        </v:group>
                        <v:shape id="Text Box 63" o:spid="_x0000_s1070" type="#_x0000_t202" style="position:absolute;left:28126;top:1602;width:386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        <v:textbox>
                            <w:txbxContent>
                              <w:p w14:paraId="238FE36B" w14:textId="77777777" w:rsidR="00596D9A" w:rsidRDefault="00596D9A" w:rsidP="00596D9A">
                                <w:pPr>
                                  <w:rPr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fa-IR"/>
                                  </w:rPr>
                                  <w:t>120</w:t>
                                </w:r>
                              </w:p>
                            </w:txbxContent>
                          </v:textbox>
                        </v:shape>
                        <v:shape id="Text Box 64" o:spid="_x0000_s1071" type="#_x0000_t202" style="position:absolute;left:21190;top:1771;width:6244;height: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        <v:textbox>
                            <w:txbxContent>
                              <w:p w14:paraId="419E5184" w14:textId="77777777" w:rsidR="00596D9A" w:rsidRPr="00673441" w:rsidRDefault="00596D9A" w:rsidP="00596D9A">
                                <w:pPr>
                                  <w:rPr>
                                    <w:i/>
                                    <w:iCs/>
                                    <w:rtl/>
                                    <w:lang w:bidi="fa-IR"/>
                                  </w:rPr>
                                </w:pPr>
                                <w:r w:rsidRPr="00023307">
                                  <w:rPr>
                                    <w:i/>
                                    <w:iCs/>
                                    <w:position w:val="-6"/>
                                    <w:lang w:bidi="fa-IR"/>
                                  </w:rPr>
                                  <w:object w:dxaOrig="705" w:dyaOrig="255" w14:anchorId="3F6C87B0">
                                    <v:shape id="_x0000_i1066" type="#_x0000_t75" style="width:35.25pt;height:12.75pt" o:ole="">
                                      <v:imagedata r:id="rId41" o:title=""/>
                                    </v:shape>
                                    <o:OLEObject Type="Embed" ProgID="Equation.DSMT4" ShapeID="_x0000_i1066" DrawAspect="Content" ObjectID="_1826536946" r:id="rId43"/>
                                  </w:object>
                                </w:r>
                                <w:r>
                                  <w:rPr>
                                    <w:i/>
                                    <w:iCs/>
                                    <w:rtl/>
                                    <w:lang w:bidi="fa-IR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v:group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Parallelogram 65" o:spid="_x0000_s1072" type="#_x0000_t7" style="position:absolute;left:20799;top:545;width:12106;height:6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" adj="3088" filled="f" strokecolor="black [3213]" strokeweight="1pt"/>
                    </v:group>
                  </w:pict>
                </mc:Fallback>
              </mc:AlternateContent>
            </w:r>
          </w:p>
          <w:p w14:paraId="7496420F" w14:textId="77777777" w:rsidR="00596D9A" w:rsidRDefault="00596D9A" w:rsidP="00A331B5">
            <w:pPr>
              <w:rPr>
                <w:rFonts w:ascii="Vazirmatn" w:hAnsi="Vazirmatn"/>
                <w:noProof/>
                <w:rtl/>
                <w:lang w:val="ar-SA"/>
              </w:rPr>
            </w:pPr>
          </w:p>
          <w:p w14:paraId="67D4E366" w14:textId="77777777" w:rsidR="00596D9A" w:rsidRDefault="00596D9A" w:rsidP="00A331B5">
            <w:pPr>
              <w:rPr>
                <w:rFonts w:ascii="Vazirmatn" w:hAnsi="Vazirmatn"/>
                <w:noProof/>
                <w:rtl/>
                <w:lang w:val="ar-SA"/>
              </w:rPr>
            </w:pPr>
          </w:p>
          <w:p w14:paraId="12DC9A20" w14:textId="43712CEA" w:rsidR="00596D9A" w:rsidRPr="007D478D" w:rsidRDefault="00596D9A" w:rsidP="00A331B5">
            <w:pPr>
              <w:rPr>
                <w:rFonts w:ascii="Vazirmatn" w:hAnsi="Vazirmatn"/>
                <w:noProof/>
                <w:rtl/>
                <w:lang w:val="ar-SA"/>
              </w:rPr>
            </w:pPr>
          </w:p>
        </w:tc>
        <w:tc>
          <w:tcPr>
            <w:tcW w:w="609" w:type="dxa"/>
            <w:vAlign w:val="center"/>
          </w:tcPr>
          <w:p w14:paraId="34116BA2" w14:textId="6D24AA73" w:rsidR="00596D9A" w:rsidRDefault="00596D9A" w:rsidP="00FD1E05">
            <w:pPr>
              <w:jc w:val="center"/>
              <w:rPr>
                <w:rFonts w:ascii="Vazirmatn" w:hAnsi="Vazirmatn" w:hint="cs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  <w:tr w:rsidR="00596D9A" w:rsidRPr="00474135" w14:paraId="3C236CFF" w14:textId="77777777" w:rsidTr="0078353E">
        <w:trPr>
          <w:trHeight w:val="895"/>
        </w:trPr>
        <w:tc>
          <w:tcPr>
            <w:tcW w:w="616" w:type="dxa"/>
          </w:tcPr>
          <w:p w14:paraId="43616C18" w14:textId="77777777" w:rsidR="00596D9A" w:rsidRPr="00474135" w:rsidRDefault="00596D9A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42CC4C8" w14:textId="77777777" w:rsidR="00596D9A" w:rsidRPr="007A3D20" w:rsidRDefault="00596D9A" w:rsidP="00596D9A">
            <w:pPr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/>
                <w:rtl/>
                <w:lang w:bidi="fa-IR"/>
              </w:rPr>
              <w:t>در هر مورد زاو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ه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ها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خواسته شده را به دست آور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د</w:t>
            </w:r>
            <w:r w:rsidRPr="007A3D20">
              <w:rPr>
                <w:rFonts w:ascii="Vazirmatn" w:hAnsi="Vazirmatn"/>
                <w:rtl/>
                <w:lang w:bidi="fa-IR"/>
              </w:rPr>
              <w:t>.</w:t>
            </w:r>
          </w:p>
          <w:p w14:paraId="24861F26" w14:textId="77777777" w:rsidR="00596D9A" w:rsidRPr="007A3D20" w:rsidRDefault="00596D9A" w:rsidP="00596D9A">
            <w:pPr>
              <w:spacing w:line="360" w:lineRule="auto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eastAsia"/>
                <w:rtl/>
                <w:lang w:bidi="fa-IR"/>
              </w:rPr>
              <w:t>الف</w:t>
            </w:r>
            <w:r w:rsidRPr="007A3D20">
              <w:rPr>
                <w:rFonts w:ascii="Vazirmatn" w:hAnsi="Vazirmatn" w:hint="cs"/>
                <w:rtl/>
                <w:lang w:bidi="fa-IR"/>
              </w:rPr>
              <w:t>)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مجموع زاو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ه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ها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خارج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ک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دوازده ضلع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:</w:t>
            </w:r>
          </w:p>
          <w:p w14:paraId="4865BD43" w14:textId="77777777" w:rsidR="00596D9A" w:rsidRPr="007A3D20" w:rsidRDefault="00596D9A" w:rsidP="00596D9A">
            <w:pPr>
              <w:spacing w:line="360" w:lineRule="auto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ب) مجموع زاویه های داخلی یک هشت ضلعی:</w:t>
            </w:r>
          </w:p>
          <w:p w14:paraId="021A7F9F" w14:textId="77777777" w:rsidR="00596D9A" w:rsidRPr="007A3D20" w:rsidRDefault="00596D9A" w:rsidP="00596D9A">
            <w:pPr>
              <w:spacing w:line="360" w:lineRule="auto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ج)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اندازه هر زاو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ه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داخل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ک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ده ضلع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منتظم:</w:t>
            </w:r>
          </w:p>
          <w:p w14:paraId="0B7CAC9D" w14:textId="4D9EA6CA" w:rsidR="00596D9A" w:rsidRPr="007D478D" w:rsidRDefault="00596D9A" w:rsidP="00596D9A">
            <w:pPr>
              <w:spacing w:line="360" w:lineRule="auto"/>
              <w:rPr>
                <w:noProof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د) اندازه هر زاویه خارجی یک بیست ضلعی منتظم:</w:t>
            </w:r>
          </w:p>
        </w:tc>
        <w:tc>
          <w:tcPr>
            <w:tcW w:w="609" w:type="dxa"/>
            <w:vAlign w:val="center"/>
          </w:tcPr>
          <w:p w14:paraId="48F6B8FC" w14:textId="674945C2" w:rsidR="00596D9A" w:rsidRDefault="00596D9A" w:rsidP="00FD1E05">
            <w:pPr>
              <w:jc w:val="center"/>
              <w:rPr>
                <w:rFonts w:ascii="Vazirmatn" w:hAnsi="Vazirmatn" w:hint="cs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  <w:tr w:rsidR="00596D9A" w:rsidRPr="00474135" w14:paraId="53703FCF" w14:textId="77777777" w:rsidTr="0078353E">
        <w:trPr>
          <w:trHeight w:val="895"/>
        </w:trPr>
        <w:tc>
          <w:tcPr>
            <w:tcW w:w="616" w:type="dxa"/>
          </w:tcPr>
          <w:p w14:paraId="4AEACFDC" w14:textId="77777777" w:rsidR="00596D9A" w:rsidRPr="00474135" w:rsidRDefault="00596D9A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FF3ADF2" w14:textId="77777777" w:rsidR="00596D9A" w:rsidRPr="007D478D" w:rsidRDefault="00596D9A" w:rsidP="00596D9A">
            <w:pPr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4295473D" wp14:editId="650FA444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40640</wp:posOffset>
                  </wp:positionV>
                  <wp:extent cx="1096431" cy="679938"/>
                  <wp:effectExtent l="0" t="0" r="8890" b="6350"/>
                  <wp:wrapNone/>
                  <wp:docPr id="513" name="Picture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431" cy="679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D478D">
              <w:rPr>
                <w:rFonts w:ascii="Vazirmatn" w:hAnsi="Vazirmatn"/>
                <w:rtl/>
                <w:lang w:bidi="fa-IR"/>
              </w:rPr>
              <w:t xml:space="preserve">شکل </w:t>
            </w:r>
            <w:r w:rsidRPr="007D478D">
              <w:rPr>
                <w:rFonts w:ascii="Vazirmatn" w:hAnsi="Vazirmatn" w:hint="cs"/>
                <w:rtl/>
                <w:lang w:bidi="fa-IR"/>
              </w:rPr>
              <w:t>مقابل</w:t>
            </w:r>
            <w:r w:rsidRPr="007D478D">
              <w:rPr>
                <w:rFonts w:ascii="Vazirmatn" w:hAnsi="Vazirmatn"/>
                <w:rtl/>
                <w:lang w:bidi="fa-IR"/>
              </w:rPr>
              <w:t xml:space="preserve"> بخش</w:t>
            </w:r>
            <w:r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Pr="007D478D">
              <w:rPr>
                <w:rFonts w:ascii="Vazirmatn" w:hAnsi="Vazirmatn"/>
                <w:rtl/>
                <w:lang w:bidi="fa-IR"/>
              </w:rPr>
              <w:t xml:space="preserve"> از </w:t>
            </w:r>
            <w:r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Pr="007D478D">
              <w:rPr>
                <w:rFonts w:ascii="Vazirmatn" w:hAnsi="Vazirmatn" w:hint="eastAsia"/>
                <w:rtl/>
                <w:lang w:bidi="fa-IR"/>
              </w:rPr>
              <w:t>ک</w:t>
            </w:r>
            <w:r w:rsidRPr="007D478D">
              <w:rPr>
                <w:rFonts w:ascii="Vazirmatn" w:hAnsi="Vazirmatn"/>
                <w:rtl/>
                <w:lang w:bidi="fa-IR"/>
              </w:rPr>
              <w:t xml:space="preserve"> چند ضلع</w:t>
            </w:r>
            <w:r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Pr="007D478D">
              <w:rPr>
                <w:rFonts w:ascii="Vazirmatn" w:hAnsi="Vazirmatn"/>
                <w:rtl/>
                <w:lang w:bidi="fa-IR"/>
              </w:rPr>
              <w:t xml:space="preserve"> منتظم را نشان م</w:t>
            </w:r>
            <w:r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Pr="007D478D">
              <w:rPr>
                <w:rFonts w:ascii="Vazirmatn" w:hAnsi="Vazirmatn"/>
                <w:rtl/>
                <w:lang w:bidi="fa-IR"/>
              </w:rPr>
              <w:t xml:space="preserve"> دهد. ا</w:t>
            </w:r>
            <w:r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Pr="007D478D">
              <w:rPr>
                <w:rFonts w:ascii="Vazirmatn" w:hAnsi="Vazirmatn" w:hint="eastAsia"/>
                <w:rtl/>
                <w:lang w:bidi="fa-IR"/>
              </w:rPr>
              <w:t>ن</w:t>
            </w:r>
            <w:r w:rsidRPr="007D478D">
              <w:rPr>
                <w:rFonts w:ascii="Vazirmatn" w:hAnsi="Vazirmatn"/>
                <w:rtl/>
                <w:lang w:bidi="fa-IR"/>
              </w:rPr>
              <w:t xml:space="preserve"> شکل چند</w:t>
            </w:r>
          </w:p>
          <w:p w14:paraId="1264DD95" w14:textId="77777777" w:rsidR="00596D9A" w:rsidRPr="007D478D" w:rsidRDefault="00596D9A" w:rsidP="00596D9A">
            <w:pPr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/>
                <w:rtl/>
                <w:lang w:bidi="fa-IR"/>
              </w:rPr>
              <w:t>ضلع دارد‌؟</w:t>
            </w:r>
            <w:r w:rsidRPr="007D478D">
              <w:rPr>
                <w:rFonts w:ascii="Vazirmatn" w:hAnsi="Vazirmatn" w:hint="cs"/>
                <w:rtl/>
                <w:lang w:bidi="fa-IR"/>
              </w:rPr>
              <w:t xml:space="preserve"> (با راه حل)</w:t>
            </w:r>
          </w:p>
          <w:p w14:paraId="2D3506EF" w14:textId="3C00511E" w:rsidR="00596D9A" w:rsidRPr="007A3D20" w:rsidRDefault="00596D9A" w:rsidP="00596D9A">
            <w:pPr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6657DAC2" w14:textId="494B0413" w:rsidR="00596D9A" w:rsidRDefault="00596D9A" w:rsidP="00FD1E05">
            <w:pPr>
              <w:jc w:val="center"/>
              <w:rPr>
                <w:rFonts w:ascii="Vazirmatn" w:hAnsi="Vazirmatn" w:hint="cs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</w:tbl>
    <w:p w14:paraId="615D838F" w14:textId="6CD2D251" w:rsidR="000B3006" w:rsidRPr="00596D9A" w:rsidRDefault="000B3006" w:rsidP="00D6577C">
      <w:pPr>
        <w:tabs>
          <w:tab w:val="left" w:pos="7696"/>
        </w:tabs>
        <w:rPr>
          <w:rFonts w:ascii="Vazirmatn" w:hAnsi="Vazirmatn"/>
          <w:sz w:val="4"/>
          <w:szCs w:val="4"/>
          <w:rtl/>
          <w:lang w:bidi="fa-IR"/>
        </w:rPr>
      </w:pPr>
      <w:bookmarkStart w:id="0" w:name="_GoBack"/>
      <w:bookmarkEnd w:id="0"/>
    </w:p>
    <w:sectPr w:rsidR="000B3006" w:rsidRPr="00596D9A" w:rsidSect="00554692">
      <w:footerReference w:type="even" r:id="rId45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994CDE" w14:textId="77777777" w:rsidR="00405DB4" w:rsidRDefault="00405DB4">
      <w:r>
        <w:separator/>
      </w:r>
    </w:p>
  </w:endnote>
  <w:endnote w:type="continuationSeparator" w:id="0">
    <w:p w14:paraId="0135CB00" w14:textId="77777777" w:rsidR="00405DB4" w:rsidRDefault="00405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ahel VF Regula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55A67C" w14:textId="77777777" w:rsidR="00405DB4" w:rsidRDefault="00405DB4">
      <w:r>
        <w:separator/>
      </w:r>
    </w:p>
  </w:footnote>
  <w:footnote w:type="continuationSeparator" w:id="0">
    <w:p w14:paraId="4CCA2F88" w14:textId="77777777" w:rsidR="00405DB4" w:rsidRDefault="00405D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F48AA"/>
    <w:multiLevelType w:val="hybridMultilevel"/>
    <w:tmpl w:val="61D6C29A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3E43D7"/>
    <w:multiLevelType w:val="hybridMultilevel"/>
    <w:tmpl w:val="A34404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5CB6"/>
    <w:rsid w:val="00015EB4"/>
    <w:rsid w:val="00044CE5"/>
    <w:rsid w:val="00051492"/>
    <w:rsid w:val="00051F35"/>
    <w:rsid w:val="0005598D"/>
    <w:rsid w:val="00060B1B"/>
    <w:rsid w:val="000633DE"/>
    <w:rsid w:val="00064B47"/>
    <w:rsid w:val="00071AC9"/>
    <w:rsid w:val="00076584"/>
    <w:rsid w:val="000812E2"/>
    <w:rsid w:val="00081A39"/>
    <w:rsid w:val="00081A78"/>
    <w:rsid w:val="00083DAE"/>
    <w:rsid w:val="00096D6F"/>
    <w:rsid w:val="000979F9"/>
    <w:rsid w:val="000A4E0D"/>
    <w:rsid w:val="000B0C9E"/>
    <w:rsid w:val="000B3006"/>
    <w:rsid w:val="000B714D"/>
    <w:rsid w:val="000C13A0"/>
    <w:rsid w:val="000C34EE"/>
    <w:rsid w:val="000C797C"/>
    <w:rsid w:val="000D33C8"/>
    <w:rsid w:val="000E2D5C"/>
    <w:rsid w:val="000F0AEE"/>
    <w:rsid w:val="000F1DC0"/>
    <w:rsid w:val="000F7D7C"/>
    <w:rsid w:val="00102989"/>
    <w:rsid w:val="00105998"/>
    <w:rsid w:val="00106CED"/>
    <w:rsid w:val="00111977"/>
    <w:rsid w:val="001369CE"/>
    <w:rsid w:val="00137D93"/>
    <w:rsid w:val="0014091B"/>
    <w:rsid w:val="00143C14"/>
    <w:rsid w:val="00153216"/>
    <w:rsid w:val="00156A69"/>
    <w:rsid w:val="001631AF"/>
    <w:rsid w:val="00163738"/>
    <w:rsid w:val="001648CA"/>
    <w:rsid w:val="001671F0"/>
    <w:rsid w:val="001752AE"/>
    <w:rsid w:val="00180E9B"/>
    <w:rsid w:val="00183AB2"/>
    <w:rsid w:val="00195B26"/>
    <w:rsid w:val="001964DB"/>
    <w:rsid w:val="00196F90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56BB"/>
    <w:rsid w:val="001D764F"/>
    <w:rsid w:val="001E0DCC"/>
    <w:rsid w:val="001E526C"/>
    <w:rsid w:val="001F07AB"/>
    <w:rsid w:val="001F6C57"/>
    <w:rsid w:val="002037DE"/>
    <w:rsid w:val="00204C64"/>
    <w:rsid w:val="002078FB"/>
    <w:rsid w:val="0022126B"/>
    <w:rsid w:val="00222EB3"/>
    <w:rsid w:val="00223C54"/>
    <w:rsid w:val="002304F7"/>
    <w:rsid w:val="0023052B"/>
    <w:rsid w:val="00232982"/>
    <w:rsid w:val="00236C72"/>
    <w:rsid w:val="00243FC8"/>
    <w:rsid w:val="00257904"/>
    <w:rsid w:val="002650E6"/>
    <w:rsid w:val="00266961"/>
    <w:rsid w:val="002716A6"/>
    <w:rsid w:val="00273271"/>
    <w:rsid w:val="00276119"/>
    <w:rsid w:val="00282D19"/>
    <w:rsid w:val="00283FFA"/>
    <w:rsid w:val="00285E84"/>
    <w:rsid w:val="00286A13"/>
    <w:rsid w:val="002876CD"/>
    <w:rsid w:val="002905F6"/>
    <w:rsid w:val="00291AA5"/>
    <w:rsid w:val="002937D6"/>
    <w:rsid w:val="00293E8A"/>
    <w:rsid w:val="00297EC0"/>
    <w:rsid w:val="002A0031"/>
    <w:rsid w:val="002A1926"/>
    <w:rsid w:val="002A1D7E"/>
    <w:rsid w:val="002A33DE"/>
    <w:rsid w:val="002B731E"/>
    <w:rsid w:val="002C3808"/>
    <w:rsid w:val="002C49FD"/>
    <w:rsid w:val="002D69A8"/>
    <w:rsid w:val="002D7D6C"/>
    <w:rsid w:val="002E7561"/>
    <w:rsid w:val="002F42CF"/>
    <w:rsid w:val="002F602F"/>
    <w:rsid w:val="003013D7"/>
    <w:rsid w:val="0030397B"/>
    <w:rsid w:val="003054F1"/>
    <w:rsid w:val="00320319"/>
    <w:rsid w:val="0032183E"/>
    <w:rsid w:val="0032391D"/>
    <w:rsid w:val="003240A4"/>
    <w:rsid w:val="00325DBF"/>
    <w:rsid w:val="00332AEC"/>
    <w:rsid w:val="00343621"/>
    <w:rsid w:val="00345FB1"/>
    <w:rsid w:val="00352925"/>
    <w:rsid w:val="00363EA9"/>
    <w:rsid w:val="00366B83"/>
    <w:rsid w:val="00372598"/>
    <w:rsid w:val="0037499B"/>
    <w:rsid w:val="00384F69"/>
    <w:rsid w:val="003860E1"/>
    <w:rsid w:val="003866EE"/>
    <w:rsid w:val="00387B55"/>
    <w:rsid w:val="00394BDA"/>
    <w:rsid w:val="00396865"/>
    <w:rsid w:val="00396939"/>
    <w:rsid w:val="003A2983"/>
    <w:rsid w:val="003A6F1F"/>
    <w:rsid w:val="003B1261"/>
    <w:rsid w:val="003B2220"/>
    <w:rsid w:val="003B2DC0"/>
    <w:rsid w:val="003B3CA8"/>
    <w:rsid w:val="003B5073"/>
    <w:rsid w:val="003B6512"/>
    <w:rsid w:val="003B6D7E"/>
    <w:rsid w:val="003C1872"/>
    <w:rsid w:val="003C58DD"/>
    <w:rsid w:val="003C6A43"/>
    <w:rsid w:val="003D1E47"/>
    <w:rsid w:val="003D30C8"/>
    <w:rsid w:val="003D43BA"/>
    <w:rsid w:val="003D7F40"/>
    <w:rsid w:val="003E2171"/>
    <w:rsid w:val="003E2AA3"/>
    <w:rsid w:val="003F272F"/>
    <w:rsid w:val="003F58FD"/>
    <w:rsid w:val="003F665C"/>
    <w:rsid w:val="00405DB4"/>
    <w:rsid w:val="00411079"/>
    <w:rsid w:val="0042595B"/>
    <w:rsid w:val="00427CF4"/>
    <w:rsid w:val="00443D47"/>
    <w:rsid w:val="0045654A"/>
    <w:rsid w:val="004568D6"/>
    <w:rsid w:val="00464B31"/>
    <w:rsid w:val="00474135"/>
    <w:rsid w:val="00480E18"/>
    <w:rsid w:val="0049180E"/>
    <w:rsid w:val="00492EE4"/>
    <w:rsid w:val="00493F7B"/>
    <w:rsid w:val="00495CCA"/>
    <w:rsid w:val="00496963"/>
    <w:rsid w:val="004A075B"/>
    <w:rsid w:val="004A0E94"/>
    <w:rsid w:val="004A1F88"/>
    <w:rsid w:val="004A72B7"/>
    <w:rsid w:val="004B1925"/>
    <w:rsid w:val="004B4415"/>
    <w:rsid w:val="004B5D83"/>
    <w:rsid w:val="004B7F7B"/>
    <w:rsid w:val="004C5023"/>
    <w:rsid w:val="004D0773"/>
    <w:rsid w:val="004D564E"/>
    <w:rsid w:val="004E1746"/>
    <w:rsid w:val="004F1A82"/>
    <w:rsid w:val="00500899"/>
    <w:rsid w:val="0050569F"/>
    <w:rsid w:val="00526347"/>
    <w:rsid w:val="00526388"/>
    <w:rsid w:val="00527D9D"/>
    <w:rsid w:val="00547DB4"/>
    <w:rsid w:val="00550734"/>
    <w:rsid w:val="0055430A"/>
    <w:rsid w:val="00554692"/>
    <w:rsid w:val="00563849"/>
    <w:rsid w:val="00563C64"/>
    <w:rsid w:val="005704C3"/>
    <w:rsid w:val="00574499"/>
    <w:rsid w:val="005849B5"/>
    <w:rsid w:val="00586538"/>
    <w:rsid w:val="00592C7E"/>
    <w:rsid w:val="0059312F"/>
    <w:rsid w:val="0059556C"/>
    <w:rsid w:val="00596D9A"/>
    <w:rsid w:val="005A04D4"/>
    <w:rsid w:val="005A0670"/>
    <w:rsid w:val="005A5D92"/>
    <w:rsid w:val="005B0A9C"/>
    <w:rsid w:val="005B0DEB"/>
    <w:rsid w:val="005B355E"/>
    <w:rsid w:val="005B6A44"/>
    <w:rsid w:val="005C70F1"/>
    <w:rsid w:val="005E0322"/>
    <w:rsid w:val="005E0EBA"/>
    <w:rsid w:val="005E13ED"/>
    <w:rsid w:val="005E1EAC"/>
    <w:rsid w:val="005E22DE"/>
    <w:rsid w:val="005E481B"/>
    <w:rsid w:val="005F5D12"/>
    <w:rsid w:val="005F7AFB"/>
    <w:rsid w:val="00604E3D"/>
    <w:rsid w:val="00610A06"/>
    <w:rsid w:val="0061122B"/>
    <w:rsid w:val="00611EB9"/>
    <w:rsid w:val="0061446A"/>
    <w:rsid w:val="00614E45"/>
    <w:rsid w:val="00634116"/>
    <w:rsid w:val="006404D1"/>
    <w:rsid w:val="00643DCF"/>
    <w:rsid w:val="00645BBA"/>
    <w:rsid w:val="00651A39"/>
    <w:rsid w:val="00652AE5"/>
    <w:rsid w:val="00654641"/>
    <w:rsid w:val="00662D5E"/>
    <w:rsid w:val="00664140"/>
    <w:rsid w:val="00666C36"/>
    <w:rsid w:val="00674005"/>
    <w:rsid w:val="006756C1"/>
    <w:rsid w:val="006917C9"/>
    <w:rsid w:val="006A34F2"/>
    <w:rsid w:val="006A45B3"/>
    <w:rsid w:val="006A4F45"/>
    <w:rsid w:val="006B1CD3"/>
    <w:rsid w:val="006B6EB5"/>
    <w:rsid w:val="006B7624"/>
    <w:rsid w:val="006C1DAF"/>
    <w:rsid w:val="006C36D2"/>
    <w:rsid w:val="006C5E32"/>
    <w:rsid w:val="006D1307"/>
    <w:rsid w:val="006E2E00"/>
    <w:rsid w:val="006F1C4E"/>
    <w:rsid w:val="00701928"/>
    <w:rsid w:val="007030CB"/>
    <w:rsid w:val="00712340"/>
    <w:rsid w:val="00714FF1"/>
    <w:rsid w:val="0071794E"/>
    <w:rsid w:val="007248D3"/>
    <w:rsid w:val="00725A73"/>
    <w:rsid w:val="00734C18"/>
    <w:rsid w:val="007409DF"/>
    <w:rsid w:val="00742506"/>
    <w:rsid w:val="0074647C"/>
    <w:rsid w:val="00752FC7"/>
    <w:rsid w:val="0076488E"/>
    <w:rsid w:val="007660E8"/>
    <w:rsid w:val="007702DA"/>
    <w:rsid w:val="00771433"/>
    <w:rsid w:val="00777B43"/>
    <w:rsid w:val="00777D5B"/>
    <w:rsid w:val="00783232"/>
    <w:rsid w:val="0078353E"/>
    <w:rsid w:val="0078593F"/>
    <w:rsid w:val="00785E79"/>
    <w:rsid w:val="0078625B"/>
    <w:rsid w:val="00786C62"/>
    <w:rsid w:val="00787DFF"/>
    <w:rsid w:val="007A19C2"/>
    <w:rsid w:val="007B0A27"/>
    <w:rsid w:val="007B24DA"/>
    <w:rsid w:val="007B2915"/>
    <w:rsid w:val="007B3075"/>
    <w:rsid w:val="007B4428"/>
    <w:rsid w:val="007B5DCD"/>
    <w:rsid w:val="007B796F"/>
    <w:rsid w:val="007D7552"/>
    <w:rsid w:val="007E582B"/>
    <w:rsid w:val="007E7962"/>
    <w:rsid w:val="007F0941"/>
    <w:rsid w:val="007F110E"/>
    <w:rsid w:val="007F1602"/>
    <w:rsid w:val="007F5653"/>
    <w:rsid w:val="008001C1"/>
    <w:rsid w:val="00802405"/>
    <w:rsid w:val="00802BC2"/>
    <w:rsid w:val="008064FD"/>
    <w:rsid w:val="00812683"/>
    <w:rsid w:val="0081326B"/>
    <w:rsid w:val="008133E6"/>
    <w:rsid w:val="00814666"/>
    <w:rsid w:val="00820188"/>
    <w:rsid w:val="00824E95"/>
    <w:rsid w:val="008274E0"/>
    <w:rsid w:val="00827D24"/>
    <w:rsid w:val="00827E7D"/>
    <w:rsid w:val="0083002C"/>
    <w:rsid w:val="00835DAB"/>
    <w:rsid w:val="0083627C"/>
    <w:rsid w:val="00851722"/>
    <w:rsid w:val="0085529B"/>
    <w:rsid w:val="008605CB"/>
    <w:rsid w:val="008612B1"/>
    <w:rsid w:val="008642EB"/>
    <w:rsid w:val="008674A6"/>
    <w:rsid w:val="00871834"/>
    <w:rsid w:val="00871AD4"/>
    <w:rsid w:val="0087271B"/>
    <w:rsid w:val="008770E7"/>
    <w:rsid w:val="008817EA"/>
    <w:rsid w:val="00885BB4"/>
    <w:rsid w:val="00897D81"/>
    <w:rsid w:val="008B2D29"/>
    <w:rsid w:val="008B327A"/>
    <w:rsid w:val="008B4FE3"/>
    <w:rsid w:val="008C0D25"/>
    <w:rsid w:val="008D43E1"/>
    <w:rsid w:val="008E0325"/>
    <w:rsid w:val="008E3DB6"/>
    <w:rsid w:val="008E431A"/>
    <w:rsid w:val="008E4A1D"/>
    <w:rsid w:val="008F4724"/>
    <w:rsid w:val="008F4B46"/>
    <w:rsid w:val="0090487D"/>
    <w:rsid w:val="00912525"/>
    <w:rsid w:val="009129B2"/>
    <w:rsid w:val="009215E0"/>
    <w:rsid w:val="0093371C"/>
    <w:rsid w:val="0093468C"/>
    <w:rsid w:val="00937508"/>
    <w:rsid w:val="00947F17"/>
    <w:rsid w:val="00952302"/>
    <w:rsid w:val="00961862"/>
    <w:rsid w:val="00961E46"/>
    <w:rsid w:val="009719A2"/>
    <w:rsid w:val="00976BE5"/>
    <w:rsid w:val="0098025A"/>
    <w:rsid w:val="009844E1"/>
    <w:rsid w:val="00984794"/>
    <w:rsid w:val="00984E89"/>
    <w:rsid w:val="00984F1C"/>
    <w:rsid w:val="009877D9"/>
    <w:rsid w:val="0099294B"/>
    <w:rsid w:val="00992D67"/>
    <w:rsid w:val="009934FF"/>
    <w:rsid w:val="00994400"/>
    <w:rsid w:val="00995DC7"/>
    <w:rsid w:val="009960AB"/>
    <w:rsid w:val="009A6252"/>
    <w:rsid w:val="009B20CE"/>
    <w:rsid w:val="009D1721"/>
    <w:rsid w:val="009E0671"/>
    <w:rsid w:val="009E5676"/>
    <w:rsid w:val="009F15B1"/>
    <w:rsid w:val="00A00BEA"/>
    <w:rsid w:val="00A06317"/>
    <w:rsid w:val="00A10B78"/>
    <w:rsid w:val="00A20A6A"/>
    <w:rsid w:val="00A20A6E"/>
    <w:rsid w:val="00A20E9F"/>
    <w:rsid w:val="00A210D6"/>
    <w:rsid w:val="00A26BF5"/>
    <w:rsid w:val="00A32A40"/>
    <w:rsid w:val="00A331B5"/>
    <w:rsid w:val="00A332D5"/>
    <w:rsid w:val="00A37C8D"/>
    <w:rsid w:val="00A40DA9"/>
    <w:rsid w:val="00A52ADA"/>
    <w:rsid w:val="00A54BD7"/>
    <w:rsid w:val="00A5530B"/>
    <w:rsid w:val="00A60BFB"/>
    <w:rsid w:val="00A61699"/>
    <w:rsid w:val="00A6281F"/>
    <w:rsid w:val="00A676CE"/>
    <w:rsid w:val="00A7134D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C13C2"/>
    <w:rsid w:val="00AC448A"/>
    <w:rsid w:val="00AD0171"/>
    <w:rsid w:val="00AD10C8"/>
    <w:rsid w:val="00AD45B7"/>
    <w:rsid w:val="00AE7D23"/>
    <w:rsid w:val="00AE7F98"/>
    <w:rsid w:val="00AF346F"/>
    <w:rsid w:val="00AF59E1"/>
    <w:rsid w:val="00B016A7"/>
    <w:rsid w:val="00B10C05"/>
    <w:rsid w:val="00B12096"/>
    <w:rsid w:val="00B14347"/>
    <w:rsid w:val="00B259F3"/>
    <w:rsid w:val="00B2713C"/>
    <w:rsid w:val="00B305E1"/>
    <w:rsid w:val="00B40735"/>
    <w:rsid w:val="00B44A14"/>
    <w:rsid w:val="00B463C0"/>
    <w:rsid w:val="00B46702"/>
    <w:rsid w:val="00B52219"/>
    <w:rsid w:val="00B56F1A"/>
    <w:rsid w:val="00B62053"/>
    <w:rsid w:val="00B73028"/>
    <w:rsid w:val="00B80042"/>
    <w:rsid w:val="00B80E06"/>
    <w:rsid w:val="00B92337"/>
    <w:rsid w:val="00BA098C"/>
    <w:rsid w:val="00BA153D"/>
    <w:rsid w:val="00BA7917"/>
    <w:rsid w:val="00BC1A19"/>
    <w:rsid w:val="00BC3411"/>
    <w:rsid w:val="00BC3D97"/>
    <w:rsid w:val="00BD447E"/>
    <w:rsid w:val="00BE776E"/>
    <w:rsid w:val="00BF1610"/>
    <w:rsid w:val="00BF4523"/>
    <w:rsid w:val="00C021D1"/>
    <w:rsid w:val="00C06990"/>
    <w:rsid w:val="00C06B8D"/>
    <w:rsid w:val="00C0768D"/>
    <w:rsid w:val="00C16173"/>
    <w:rsid w:val="00C17550"/>
    <w:rsid w:val="00C17567"/>
    <w:rsid w:val="00C17E8F"/>
    <w:rsid w:val="00C323A2"/>
    <w:rsid w:val="00C326B1"/>
    <w:rsid w:val="00C34A43"/>
    <w:rsid w:val="00C40BBF"/>
    <w:rsid w:val="00C45348"/>
    <w:rsid w:val="00C4546A"/>
    <w:rsid w:val="00C46C3E"/>
    <w:rsid w:val="00C46EFB"/>
    <w:rsid w:val="00C5022B"/>
    <w:rsid w:val="00C52EF2"/>
    <w:rsid w:val="00C60163"/>
    <w:rsid w:val="00C7450E"/>
    <w:rsid w:val="00C77310"/>
    <w:rsid w:val="00C82809"/>
    <w:rsid w:val="00C82A22"/>
    <w:rsid w:val="00C924A3"/>
    <w:rsid w:val="00CB1558"/>
    <w:rsid w:val="00CB31E1"/>
    <w:rsid w:val="00CB594B"/>
    <w:rsid w:val="00CB6C74"/>
    <w:rsid w:val="00CC13C8"/>
    <w:rsid w:val="00CC26EA"/>
    <w:rsid w:val="00CC318D"/>
    <w:rsid w:val="00CC3C49"/>
    <w:rsid w:val="00CC56BC"/>
    <w:rsid w:val="00CD4A8C"/>
    <w:rsid w:val="00CD6CA7"/>
    <w:rsid w:val="00CD7A5B"/>
    <w:rsid w:val="00CE1ECC"/>
    <w:rsid w:val="00CE23F5"/>
    <w:rsid w:val="00CE242C"/>
    <w:rsid w:val="00CE2F34"/>
    <w:rsid w:val="00CE2FB4"/>
    <w:rsid w:val="00CE5CCC"/>
    <w:rsid w:val="00CE7F63"/>
    <w:rsid w:val="00CF2157"/>
    <w:rsid w:val="00CF404F"/>
    <w:rsid w:val="00CF444A"/>
    <w:rsid w:val="00CF5820"/>
    <w:rsid w:val="00D033C5"/>
    <w:rsid w:val="00D11495"/>
    <w:rsid w:val="00D1197F"/>
    <w:rsid w:val="00D12852"/>
    <w:rsid w:val="00D2389A"/>
    <w:rsid w:val="00D23BA1"/>
    <w:rsid w:val="00D30350"/>
    <w:rsid w:val="00D375E6"/>
    <w:rsid w:val="00D40D63"/>
    <w:rsid w:val="00D43C9D"/>
    <w:rsid w:val="00D43EFD"/>
    <w:rsid w:val="00D516B0"/>
    <w:rsid w:val="00D56C37"/>
    <w:rsid w:val="00D57689"/>
    <w:rsid w:val="00D57FCC"/>
    <w:rsid w:val="00D656B0"/>
    <w:rsid w:val="00D6577C"/>
    <w:rsid w:val="00D70DCE"/>
    <w:rsid w:val="00D8485D"/>
    <w:rsid w:val="00D849E2"/>
    <w:rsid w:val="00D87200"/>
    <w:rsid w:val="00D97201"/>
    <w:rsid w:val="00DA1353"/>
    <w:rsid w:val="00DA7416"/>
    <w:rsid w:val="00DB1342"/>
    <w:rsid w:val="00DB4350"/>
    <w:rsid w:val="00DC1C76"/>
    <w:rsid w:val="00DC64FC"/>
    <w:rsid w:val="00DD01C4"/>
    <w:rsid w:val="00DF06AC"/>
    <w:rsid w:val="00DF24A7"/>
    <w:rsid w:val="00DF29EC"/>
    <w:rsid w:val="00DF3E96"/>
    <w:rsid w:val="00DF51A3"/>
    <w:rsid w:val="00E00254"/>
    <w:rsid w:val="00E12811"/>
    <w:rsid w:val="00E14C5C"/>
    <w:rsid w:val="00E205EF"/>
    <w:rsid w:val="00E21646"/>
    <w:rsid w:val="00E27D35"/>
    <w:rsid w:val="00E329CE"/>
    <w:rsid w:val="00E33963"/>
    <w:rsid w:val="00E41BA9"/>
    <w:rsid w:val="00E46476"/>
    <w:rsid w:val="00E54F04"/>
    <w:rsid w:val="00E56720"/>
    <w:rsid w:val="00E57C7D"/>
    <w:rsid w:val="00E601F9"/>
    <w:rsid w:val="00E62199"/>
    <w:rsid w:val="00E632FE"/>
    <w:rsid w:val="00E63EBC"/>
    <w:rsid w:val="00E64600"/>
    <w:rsid w:val="00E66FC4"/>
    <w:rsid w:val="00E72F7B"/>
    <w:rsid w:val="00E860C4"/>
    <w:rsid w:val="00E92EB7"/>
    <w:rsid w:val="00E939CA"/>
    <w:rsid w:val="00E94499"/>
    <w:rsid w:val="00E96E6B"/>
    <w:rsid w:val="00EA05B8"/>
    <w:rsid w:val="00EC2C10"/>
    <w:rsid w:val="00EE65B8"/>
    <w:rsid w:val="00EF59FB"/>
    <w:rsid w:val="00EF7AC4"/>
    <w:rsid w:val="00F01A3F"/>
    <w:rsid w:val="00F05AAD"/>
    <w:rsid w:val="00F05EBA"/>
    <w:rsid w:val="00F12626"/>
    <w:rsid w:val="00F14030"/>
    <w:rsid w:val="00F14AF6"/>
    <w:rsid w:val="00F17EC5"/>
    <w:rsid w:val="00F27946"/>
    <w:rsid w:val="00F35E5B"/>
    <w:rsid w:val="00F36768"/>
    <w:rsid w:val="00F37CCD"/>
    <w:rsid w:val="00F41481"/>
    <w:rsid w:val="00F44108"/>
    <w:rsid w:val="00F51DAC"/>
    <w:rsid w:val="00F521DE"/>
    <w:rsid w:val="00F615BA"/>
    <w:rsid w:val="00F632F8"/>
    <w:rsid w:val="00F63DF6"/>
    <w:rsid w:val="00F81292"/>
    <w:rsid w:val="00F826BE"/>
    <w:rsid w:val="00F930F7"/>
    <w:rsid w:val="00F96F1E"/>
    <w:rsid w:val="00FA00FC"/>
    <w:rsid w:val="00FA1DE2"/>
    <w:rsid w:val="00FA49FF"/>
    <w:rsid w:val="00FA78E1"/>
    <w:rsid w:val="00FC528B"/>
    <w:rsid w:val="00FC5A50"/>
    <w:rsid w:val="00FD1E05"/>
    <w:rsid w:val="00FD35E2"/>
    <w:rsid w:val="00FD4846"/>
    <w:rsid w:val="00FD53D3"/>
    <w:rsid w:val="00FD5C9F"/>
    <w:rsid w:val="00FE112C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149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78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7.bin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40" Type="http://schemas.openxmlformats.org/officeDocument/2006/relationships/oleObject" Target="embeddings/oleObject16.bin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1.bin"/><Relationship Id="rId44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8.bin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microsoft.com/office/2007/relationships/hdphoto" Target="media/hdphoto1.wdp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Relationship Id="rId46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image" Target="media/image17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278AD7-DA25-4045-87D6-4BFFDEACC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1257</TotalTime>
  <Pages>2</Pages>
  <Words>515</Words>
  <Characters>2938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206</cp:revision>
  <cp:lastPrinted>2023-10-26T12:42:00Z</cp:lastPrinted>
  <dcterms:created xsi:type="dcterms:W3CDTF">2018-10-12T13:02:00Z</dcterms:created>
  <dcterms:modified xsi:type="dcterms:W3CDTF">2025-12-06T11:02:00Z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