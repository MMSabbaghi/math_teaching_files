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64796" w14:textId="77777777" w:rsidR="00D90590" w:rsidRPr="007A6E98" w:rsidRDefault="00D90590" w:rsidP="007A6E98">
      <w:pPr>
        <w:bidi/>
        <w:rPr>
          <w:sz w:val="2"/>
          <w:szCs w:val="2"/>
          <w:rtl/>
          <w:lang w:bidi="fa-IR"/>
        </w:rPr>
      </w:pPr>
    </w:p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9677"/>
        <w:gridCol w:w="712"/>
      </w:tblGrid>
      <w:tr w:rsidR="007F37B6" w:rsidRPr="005B3F55" w14:paraId="78098B7D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5B2E2546" w:rsidR="003E1EDA" w:rsidRPr="007F135F" w:rsidRDefault="002923E5" w:rsidP="004323ED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7F135F">
              <w:rPr>
                <w:rFonts w:cs="B Nazanin"/>
                <w:lang w:bidi="fa-IR"/>
              </w:rPr>
              <w:t>1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580A97EB" w14:textId="1CF990E1" w:rsidR="00493FAB" w:rsidRPr="000328A6" w:rsidRDefault="00C30FF6" w:rsidP="00904A11">
            <w:pPr>
              <w:tabs>
                <w:tab w:val="left" w:pos="7747"/>
              </w:tabs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E266D21" wp14:editId="1AB6B5DB">
                      <wp:simplePos x="0" y="0"/>
                      <wp:positionH relativeFrom="column">
                        <wp:posOffset>1772285</wp:posOffset>
                      </wp:positionH>
                      <wp:positionV relativeFrom="paragraph">
                        <wp:posOffset>277495</wp:posOffset>
                      </wp:positionV>
                      <wp:extent cx="205740" cy="182880"/>
                      <wp:effectExtent l="0" t="0" r="22860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D3F48F" id="Rectangle 21" o:spid="_x0000_s1026" style="position:absolute;left:0;text-align:left;margin-left:139.55pt;margin-top:21.85pt;width:16.2pt;height:1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" fillcolor="white [3201]" strokecolor="black [3200]" strokeweight="2pt"/>
                  </w:pict>
                </mc:Fallback>
              </mc:AlternateContent>
            </w: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2741BB5" wp14:editId="6E6B5145">
                      <wp:simplePos x="0" y="0"/>
                      <wp:positionH relativeFrom="column">
                        <wp:posOffset>2696845</wp:posOffset>
                      </wp:positionH>
                      <wp:positionV relativeFrom="paragraph">
                        <wp:posOffset>295275</wp:posOffset>
                      </wp:positionV>
                      <wp:extent cx="205740" cy="182880"/>
                      <wp:effectExtent l="0" t="0" r="22860" b="2667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59DC8" id="Rectangle 1" o:spid="_x0000_s1026" style="position:absolute;left:0;text-align:left;margin-left:212.35pt;margin-top:23.25pt;width:16.2pt;height:1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" fillcolor="white [3201]" strokecolor="black [3200]" strokeweight="2pt"/>
                  </w:pict>
                </mc:Fallback>
              </mc:AlternateContent>
            </w:r>
            <w:r w:rsidR="00493FAB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درستی یا نادرستی عبارت های زیر را مشخص کنید.</w:t>
            </w:r>
            <w:r w:rsidRPr="000328A6"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 xml:space="preserve">   </w:t>
            </w:r>
            <w:r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درست              نادرست</w:t>
            </w:r>
          </w:p>
          <w:p w14:paraId="47209645" w14:textId="21DD0AC3" w:rsidR="00493FAB" w:rsidRPr="000328A6" w:rsidRDefault="00C30FF6" w:rsidP="00C30FF6">
            <w:pPr>
              <w:tabs>
                <w:tab w:val="left" w:pos="7747"/>
              </w:tabs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</w:rPr>
            </w:pP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3DA87EE" wp14:editId="2619C58B">
                      <wp:simplePos x="0" y="0"/>
                      <wp:positionH relativeFrom="column">
                        <wp:posOffset>2694305</wp:posOffset>
                      </wp:positionH>
                      <wp:positionV relativeFrom="paragraph">
                        <wp:posOffset>292735</wp:posOffset>
                      </wp:positionV>
                      <wp:extent cx="205740" cy="182880"/>
                      <wp:effectExtent l="0" t="0" r="22860" b="2667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35FE74" id="Rectangle 18" o:spid="_x0000_s1026" style="position:absolute;left:0;text-align:left;margin-left:212.15pt;margin-top:23.05pt;width:16.2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" fillcolor="white [3201]" strokecolor="black [3200]" strokeweight="2pt"/>
                  </w:pict>
                </mc:Fallback>
              </mc:AlternateContent>
            </w:r>
            <w:r w:rsidR="009E28FE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>الف)</w:t>
            </w:r>
            <w:r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>تنها عددی که معکوس ندارد صفر</w:t>
            </w:r>
            <w:r w:rsidR="00493FAB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 است.</w:t>
            </w: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2CEDB43B" w14:textId="055AA32C" w:rsidR="00555D3B" w:rsidRPr="000328A6" w:rsidRDefault="00C30FF6" w:rsidP="00493FAB">
            <w:pPr>
              <w:tabs>
                <w:tab w:val="left" w:pos="7747"/>
              </w:tabs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</w:rPr>
            </w:pP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2D02E14" wp14:editId="45BC3A8A">
                      <wp:simplePos x="0" y="0"/>
                      <wp:positionH relativeFrom="column">
                        <wp:posOffset>1779905</wp:posOffset>
                      </wp:positionH>
                      <wp:positionV relativeFrom="paragraph">
                        <wp:posOffset>14605</wp:posOffset>
                      </wp:positionV>
                      <wp:extent cx="205740" cy="182880"/>
                      <wp:effectExtent l="0" t="0" r="22860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3D5CA6" id="Rectangle 22" o:spid="_x0000_s1026" style="position:absolute;left:0;text-align:left;margin-left:140.15pt;margin-top:1.15pt;width:16.2pt;height:1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" fillcolor="white [3201]" strokecolor="black [3200]" strokeweight="2pt"/>
                  </w:pict>
                </mc:Fallback>
              </mc:AlternateContent>
            </w:r>
            <w:r w:rsidR="00493FAB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ب) </w:t>
            </w:r>
            <w:r w:rsidR="00555D3B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>هر عدد  طبیعی حداقل دو شمارنده دارد.</w:t>
            </w: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675DFA86" w14:textId="6E26B375" w:rsidR="00555D3B" w:rsidRPr="000328A6" w:rsidRDefault="00A7464D" w:rsidP="007F135F">
            <w:pPr>
              <w:tabs>
                <w:tab w:val="left" w:pos="7747"/>
              </w:tabs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</w:rPr>
            </w:pPr>
            <w:r w:rsidRPr="00555D3B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72928" behindDoc="0" locked="0" layoutInCell="1" allowOverlap="1" wp14:anchorId="3CF0DAED" wp14:editId="611EA030">
                  <wp:simplePos x="0" y="0"/>
                  <wp:positionH relativeFrom="column">
                    <wp:posOffset>4958311</wp:posOffset>
                  </wp:positionH>
                  <wp:positionV relativeFrom="paragraph">
                    <wp:posOffset>254346</wp:posOffset>
                  </wp:positionV>
                  <wp:extent cx="848995" cy="262890"/>
                  <wp:effectExtent l="0" t="0" r="8255" b="381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30FF6"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AF43F0A" wp14:editId="6EF44C64">
                      <wp:simplePos x="0" y="0"/>
                      <wp:positionH relativeFrom="column">
                        <wp:posOffset>1779905</wp:posOffset>
                      </wp:positionH>
                      <wp:positionV relativeFrom="paragraph">
                        <wp:posOffset>14605</wp:posOffset>
                      </wp:positionV>
                      <wp:extent cx="205740" cy="182880"/>
                      <wp:effectExtent l="0" t="0" r="22860" b="2667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70ECDC" id="Rectangle 24" o:spid="_x0000_s1026" style="position:absolute;left:0;text-align:left;margin-left:140.15pt;margin-top:1.15pt;width:16.2pt;height:14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" fillcolor="white [3201]" strokecolor="black [3200]" strokeweight="2pt"/>
                  </w:pict>
                </mc:Fallback>
              </mc:AlternateContent>
            </w:r>
            <w:r w:rsidR="00C30FF6"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271720D" wp14:editId="2D239B4E">
                      <wp:simplePos x="0" y="0"/>
                      <wp:positionH relativeFrom="column">
                        <wp:posOffset>2686685</wp:posOffset>
                      </wp:positionH>
                      <wp:positionV relativeFrom="paragraph">
                        <wp:posOffset>6985</wp:posOffset>
                      </wp:positionV>
                      <wp:extent cx="205740" cy="182880"/>
                      <wp:effectExtent l="0" t="0" r="22860" b="2667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02CE9D" id="Rectangle 19" o:spid="_x0000_s1026" style="position:absolute;left:0;text-align:left;margin-left:211.55pt;margin-top:.55pt;width:16.2pt;height:1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" fillcolor="white [3201]" strokecolor="black [3200]" strokeweight="2pt"/>
                  </w:pict>
                </mc:Fallback>
              </mc:AlternateContent>
            </w:r>
            <w:r w:rsidR="007F135F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>ج) یک شش ضلعی منتظم 6</w:t>
            </w:r>
            <w:r w:rsidR="00555D3B"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 محور تقارن دارد.</w:t>
            </w:r>
            <w:r w:rsidR="00C30FF6"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4C8AC38A" w14:textId="27D33F0E" w:rsidR="003E1EDA" w:rsidRPr="00555D3B" w:rsidRDefault="007F135F" w:rsidP="00555D3B">
            <w:pPr>
              <w:tabs>
                <w:tab w:val="left" w:pos="7747"/>
              </w:tabs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</w:rPr>
            </w:pPr>
            <w:r w:rsidRPr="000328A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7818532" wp14:editId="4A09C64B">
                      <wp:simplePos x="0" y="0"/>
                      <wp:positionH relativeFrom="column">
                        <wp:posOffset>2694305</wp:posOffset>
                      </wp:positionH>
                      <wp:positionV relativeFrom="paragraph">
                        <wp:posOffset>32673</wp:posOffset>
                      </wp:positionV>
                      <wp:extent cx="205740" cy="182880"/>
                      <wp:effectExtent l="0" t="0" r="22860" b="2667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17AFE" id="Rectangle 20" o:spid="_x0000_s1026" style="position:absolute;left:0;text-align:left;margin-left:212.15pt;margin-top:2.55pt;width:16.2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" fillcolor="white [3201]" strokecolor="black [3200]" strokeweight="2pt"/>
                  </w:pict>
                </mc:Fallback>
              </mc:AlternateContent>
            </w:r>
            <w:r w:rsidR="00C30FF6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D65643D" wp14:editId="7409059B">
                      <wp:simplePos x="0" y="0"/>
                      <wp:positionH relativeFrom="column">
                        <wp:posOffset>1795838</wp:posOffset>
                      </wp:positionH>
                      <wp:positionV relativeFrom="paragraph">
                        <wp:posOffset>42371</wp:posOffset>
                      </wp:positionV>
                      <wp:extent cx="205740" cy="182880"/>
                      <wp:effectExtent l="0" t="0" r="22860" b="2667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3FCD45" id="Rectangle 25" o:spid="_x0000_s1026" style="position:absolute;left:0;text-align:left;margin-left:141.4pt;margin-top:3.35pt;width:16.2pt;height:1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" fillcolor="white [3201]" strokecolor="black [3200]" strokeweight="2pt"/>
                  </w:pict>
                </mc:Fallback>
              </mc:AlternateContent>
            </w:r>
            <w:r w:rsidR="00555D3B" w:rsidRPr="00555D3B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>د)</w:t>
            </w:r>
            <w:r w:rsidR="00555D3B" w:rsidRPr="00555D3B">
              <w:rPr>
                <w:rFonts w:asciiTheme="majorBidi" w:hAnsiTheme="majorBidi" w:cs="B Nazanin" w:hint="cs"/>
                <w:bCs/>
                <w:sz w:val="26"/>
                <w:szCs w:val="26"/>
              </w:rPr>
              <w:t xml:space="preserve"> </w:t>
            </w:r>
            <w:r w:rsidR="00B6746A" w:rsidRPr="00555D3B">
              <w:rPr>
                <w:rFonts w:asciiTheme="majorBidi" w:hAnsiTheme="majorBidi" w:cs="B Nazanin"/>
                <w:bCs/>
                <w:sz w:val="26"/>
                <w:szCs w:val="26"/>
                <w:rtl/>
              </w:rPr>
              <w:tab/>
            </w: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027C5D07" w14:textId="3E9D7802" w:rsidR="007F37B6" w:rsidRPr="005B3F55" w:rsidRDefault="00950F8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96200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0650A7" w:rsidRPr="005B3F55" w14:paraId="4383BE7E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33EBB000" w:rsidR="003E1EDA" w:rsidRPr="00A52935" w:rsidRDefault="00555D3B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3821105" w14:textId="1C9AE708" w:rsidR="00EC4F62" w:rsidRPr="00950F88" w:rsidRDefault="00555D3B" w:rsidP="00D801C6">
            <w:pPr>
              <w:tabs>
                <w:tab w:val="left" w:pos="3374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جاهای خالی زیر را </w:t>
            </w:r>
            <w:r w:rsidR="00D801C6"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>با</w:t>
            </w:r>
            <w:r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کلمه یا عدد مناسب کامل کنید.</w:t>
            </w:r>
            <w:r w:rsidR="00B6746A" w:rsidRPr="00950F88">
              <w:rPr>
                <w:rFonts w:cs="B Nazanin"/>
                <w:b/>
                <w:bCs/>
                <w:sz w:val="26"/>
                <w:szCs w:val="26"/>
                <w:rtl/>
              </w:rPr>
              <w:tab/>
            </w:r>
          </w:p>
          <w:p w14:paraId="00D37DA0" w14:textId="3AA952F4" w:rsidR="00D801C6" w:rsidRPr="00950F88" w:rsidRDefault="00883ECE" w:rsidP="00D801C6">
            <w:pPr>
              <w:tabs>
                <w:tab w:val="left" w:pos="3374"/>
              </w:tabs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883ECE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0224" behindDoc="0" locked="0" layoutInCell="1" allowOverlap="1" wp14:anchorId="744031D1" wp14:editId="19290DC3">
                  <wp:simplePos x="0" y="0"/>
                  <wp:positionH relativeFrom="column">
                    <wp:posOffset>4722726</wp:posOffset>
                  </wp:positionH>
                  <wp:positionV relativeFrom="paragraph">
                    <wp:posOffset>64308</wp:posOffset>
                  </wp:positionV>
                  <wp:extent cx="221615" cy="159385"/>
                  <wp:effectExtent l="0" t="0" r="698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1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E6A35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الف)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معکوس عدد         برابر است با .................</w:t>
            </w:r>
          </w:p>
          <w:p w14:paraId="3D2762FD" w14:textId="37B0F839" w:rsidR="00BF5934" w:rsidRPr="00950F88" w:rsidRDefault="00D801C6" w:rsidP="0094142B">
            <w:pPr>
              <w:tabs>
                <w:tab w:val="left" w:pos="3374"/>
              </w:tabs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950F88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ب) </w:t>
            </w:r>
            <w:r w:rsidR="0094142B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برای این که بفهمیم عددهای کوچکتر از120 اول اند یا نه، حداکثر باید .......... تقسیم انجام دهیم</w:t>
            </w:r>
            <w:r w:rsidR="00BF5934" w:rsidRPr="00950F88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.</w:t>
            </w:r>
          </w:p>
          <w:p w14:paraId="3B5DC869" w14:textId="384F7871" w:rsidR="00D801C6" w:rsidRPr="00950F88" w:rsidRDefault="00BF5934" w:rsidP="00BF5934">
            <w:pPr>
              <w:tabs>
                <w:tab w:val="left" w:pos="3374"/>
              </w:tabs>
              <w:bidi/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</w:pPr>
            <w:r w:rsidRPr="00950F88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ج) متوازی الاضلاعی که 4 ضلع برابر دارد، ..................... نام دارد.  </w:t>
            </w:r>
            <w:r w:rsidR="00D801C6" w:rsidRPr="00950F88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       </w:t>
            </w:r>
          </w:p>
          <w:p w14:paraId="16A38DC3" w14:textId="41B52DBB" w:rsidR="00D801C6" w:rsidRPr="00B6746A" w:rsidRDefault="00883ECE" w:rsidP="00BF5934">
            <w:pPr>
              <w:tabs>
                <w:tab w:val="left" w:pos="3374"/>
              </w:tabs>
              <w:bidi/>
              <w:rPr>
                <w:rFonts w:cs="B Nazanin"/>
              </w:rPr>
            </w:pPr>
            <w:r w:rsidRPr="00883ECE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1248" behindDoc="0" locked="0" layoutInCell="1" allowOverlap="1" wp14:anchorId="7E6EB8C3" wp14:editId="5701AE75">
                  <wp:simplePos x="0" y="0"/>
                  <wp:positionH relativeFrom="column">
                    <wp:posOffset>4402340</wp:posOffset>
                  </wp:positionH>
                  <wp:positionV relativeFrom="paragraph">
                    <wp:posOffset>55130</wp:posOffset>
                  </wp:positionV>
                  <wp:extent cx="124460" cy="124460"/>
                  <wp:effectExtent l="0" t="0" r="8890" b="889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60" cy="12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B Nazanin" w:hint="cs"/>
                <w:b/>
                <w:bCs/>
                <w:sz w:val="26"/>
                <w:szCs w:val="26"/>
                <w:rtl/>
              </w:rPr>
              <w:t>د) مساحت مربعی به ضلع       برابر است با</w:t>
            </w:r>
            <w:r w:rsidR="00BF5934"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................</w:t>
            </w:r>
            <w:r w:rsidR="00BF5934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78ADEDAB" w14:textId="0275EB6A" w:rsidR="000650A7" w:rsidRPr="005B3F55" w:rsidRDefault="00950F88" w:rsidP="00950F88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96200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2C19EE" w:rsidRPr="005B3F55" w14:paraId="7F39929C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D9CFDCE" w14:textId="1891A079" w:rsidR="002C19EE" w:rsidRPr="00A52935" w:rsidRDefault="00950F8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3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529BF0B" w14:textId="77777777" w:rsidR="005B3F55" w:rsidRPr="000328A6" w:rsidRDefault="00950F88" w:rsidP="00950F8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هر مورد گزینه صحیح را انتخاب کنید. </w:t>
            </w:r>
          </w:p>
          <w:p w14:paraId="39C15078" w14:textId="463CA8D1" w:rsidR="00950F88" w:rsidRPr="000328A6" w:rsidRDefault="00DB7352" w:rsidP="00950F8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69504" behindDoc="0" locked="0" layoutInCell="1" allowOverlap="1" wp14:anchorId="3405A0CE" wp14:editId="768E9651">
                  <wp:simplePos x="0" y="0"/>
                  <wp:positionH relativeFrom="column">
                    <wp:posOffset>3954145</wp:posOffset>
                  </wp:positionH>
                  <wp:positionV relativeFrom="paragraph">
                    <wp:posOffset>247015</wp:posOffset>
                  </wp:positionV>
                  <wp:extent cx="251460" cy="259080"/>
                  <wp:effectExtent l="0" t="0" r="0" b="762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0528" behindDoc="0" locked="0" layoutInCell="1" allowOverlap="1" wp14:anchorId="7504FCBA" wp14:editId="57299D22">
                  <wp:simplePos x="0" y="0"/>
                  <wp:positionH relativeFrom="column">
                    <wp:posOffset>2331085</wp:posOffset>
                  </wp:positionH>
                  <wp:positionV relativeFrom="paragraph">
                    <wp:posOffset>239395</wp:posOffset>
                  </wp:positionV>
                  <wp:extent cx="327660" cy="259080"/>
                  <wp:effectExtent l="0" t="0" r="0" b="762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50F88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کدام یک از عدد های زیر گویا </w:t>
            </w:r>
            <w:r w:rsidR="00950F88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u w:val="single"/>
                <w:rtl/>
                <w:lang w:bidi="fa-IR"/>
              </w:rPr>
              <w:t>نیست</w:t>
            </w:r>
            <w:r w:rsidR="00950F88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؟</w:t>
            </w:r>
          </w:p>
          <w:p w14:paraId="04979A2A" w14:textId="24DE88D2" w:rsidR="00950F88" w:rsidRPr="000328A6" w:rsidRDefault="00950F88" w:rsidP="00950F8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</w:t>
            </w:r>
            <w:r w:rsidR="00C30FF6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صفر </w:t>
            </w:r>
            <w:r w:rsidR="009E28F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2)  </w:t>
            </w:r>
            <w:r w:rsidR="0062776A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 w:rsidR="0062776A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</w:t>
            </w:r>
            <w:r w:rsidR="0062776A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3)                                       4) 3/5-</w:t>
            </w:r>
          </w:p>
          <w:p w14:paraId="486A6F64" w14:textId="6349DE91" w:rsidR="00950F88" w:rsidRPr="000328A6" w:rsidRDefault="00950F88" w:rsidP="00CC1E0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کدام یک از عدد 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های زیر نسبت به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24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اول </w:t>
            </w:r>
            <w:r w:rsidR="00CC1E0D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u w:val="single"/>
                <w:rtl/>
                <w:lang w:bidi="fa-IR"/>
              </w:rPr>
              <w:t>نیست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؟</w:t>
            </w:r>
          </w:p>
          <w:p w14:paraId="7F8DF4F5" w14:textId="6A821EB1" w:rsidR="00E40CCE" w:rsidRPr="000328A6" w:rsidRDefault="00E40CCE" w:rsidP="00E40CC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25             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2) 1                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3) 36                                   4) 13</w:t>
            </w:r>
          </w:p>
          <w:p w14:paraId="13D63DE5" w14:textId="2CA017AA" w:rsidR="00E40CCE" w:rsidRPr="000328A6" w:rsidRDefault="00E40CCE" w:rsidP="00E40CC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ج) با کدام یک از چند ضلعی های زیر به تنهایی 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u w:val="single"/>
                <w:rtl/>
                <w:lang w:bidi="fa-IR"/>
              </w:rPr>
              <w:t>نمی توان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CC1E0D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یک سطح را </w:t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کاشی کاری کرد؟</w:t>
            </w:r>
          </w:p>
          <w:p w14:paraId="526E6327" w14:textId="38AD72D1" w:rsidR="00E40CCE" w:rsidRPr="000328A6" w:rsidRDefault="0062776A" w:rsidP="00E40CC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1552" behindDoc="0" locked="0" layoutInCell="1" allowOverlap="1" wp14:anchorId="3D6C4E31" wp14:editId="727DF6FE">
                  <wp:simplePos x="0" y="0"/>
                  <wp:positionH relativeFrom="column">
                    <wp:posOffset>3771265</wp:posOffset>
                  </wp:positionH>
                  <wp:positionV relativeFrom="paragraph">
                    <wp:posOffset>233045</wp:posOffset>
                  </wp:positionV>
                  <wp:extent cx="373380" cy="251460"/>
                  <wp:effectExtent l="0" t="0" r="762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1) مثلث متساوی الاضلا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ع       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2) مستطیل            </w:t>
            </w:r>
            <w:r w:rsidR="00DB7352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CC1E0D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3) شش ضلعی منتظم          4) پنج</w:t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ضلعی منتظم</w:t>
            </w:r>
          </w:p>
          <w:p w14:paraId="2C0D9077" w14:textId="29625CD0" w:rsidR="00E40CCE" w:rsidRPr="00DB7352" w:rsidRDefault="00F32964" w:rsidP="00E40CC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328A6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4624" behindDoc="0" locked="0" layoutInCell="1" allowOverlap="1" wp14:anchorId="321C08A3" wp14:editId="65795FB7">
                  <wp:simplePos x="0" y="0"/>
                  <wp:positionH relativeFrom="column">
                    <wp:posOffset>2513965</wp:posOffset>
                  </wp:positionH>
                  <wp:positionV relativeFrom="paragraph">
                    <wp:posOffset>219075</wp:posOffset>
                  </wp:positionV>
                  <wp:extent cx="274320" cy="25146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3600" behindDoc="0" locked="0" layoutInCell="1" allowOverlap="1" wp14:anchorId="5B8ACE29" wp14:editId="7C59C99E">
                  <wp:simplePos x="0" y="0"/>
                  <wp:positionH relativeFrom="column">
                    <wp:posOffset>3862705</wp:posOffset>
                  </wp:positionH>
                  <wp:positionV relativeFrom="paragraph">
                    <wp:posOffset>219075</wp:posOffset>
                  </wp:positionV>
                  <wp:extent cx="350520" cy="25146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40CCE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د)</w:t>
            </w:r>
            <w:r w:rsidR="0062776A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کدام یک از جملات زیر با جمله</w:t>
            </w:r>
            <w:r w:rsidR="0062776A" w:rsidRPr="00DB7352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</w:t>
            </w:r>
            <w:r w:rsidR="009E28F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متشابه است؟ </w:t>
            </w:r>
          </w:p>
          <w:p w14:paraId="3F580BE8" w14:textId="7AD5430F" w:rsidR="0062776A" w:rsidRPr="00DB7352" w:rsidRDefault="00F32964" w:rsidP="0062776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DB7352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5648" behindDoc="0" locked="0" layoutInCell="1" allowOverlap="1" wp14:anchorId="72FA299D" wp14:editId="1B989FF2">
                  <wp:simplePos x="0" y="0"/>
                  <wp:positionH relativeFrom="column">
                    <wp:posOffset>982345</wp:posOffset>
                  </wp:positionH>
                  <wp:positionV relativeFrom="paragraph">
                    <wp:posOffset>18415</wp:posOffset>
                  </wp:positionV>
                  <wp:extent cx="213360" cy="17526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72576" behindDoc="0" locked="0" layoutInCell="1" allowOverlap="1" wp14:anchorId="45933770" wp14:editId="493CCFF8">
                  <wp:simplePos x="0" y="0"/>
                  <wp:positionH relativeFrom="column">
                    <wp:posOffset>5386705</wp:posOffset>
                  </wp:positionH>
                  <wp:positionV relativeFrom="paragraph">
                    <wp:posOffset>3175</wp:posOffset>
                  </wp:positionV>
                  <wp:extent cx="464820" cy="25146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2776A" w:rsidRPr="00DB7352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</w:t>
            </w:r>
            <w:r w:rsid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</w:t>
            </w:r>
            <w:r w:rsid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2) 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3)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</w:t>
            </w:r>
            <w:r w:rsidR="0062776A" w:rsidRPr="00DB735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4) </w:t>
            </w: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2FCDA4D7" w14:textId="506DFDB8" w:rsidR="002C19EE" w:rsidRPr="00962006" w:rsidRDefault="00962006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96200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BB5075" w:rsidRPr="005B3F55" w14:paraId="11E71D85" w14:textId="77777777" w:rsidTr="007F135F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42C21D1" w14:textId="05D5D04D" w:rsidR="00BB5075" w:rsidRPr="00A52935" w:rsidRDefault="009E28F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4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5A4A6153" w14:textId="2A47CB0B" w:rsidR="00BB5075" w:rsidRPr="00957FB7" w:rsidRDefault="009E28FE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957FB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 هر یک از عبارت های زیر را به دست آورید.</w:t>
            </w:r>
          </w:p>
          <w:p w14:paraId="7C24DAD9" w14:textId="1F4521B1" w:rsidR="009E28FE" w:rsidRDefault="00A7464D" w:rsidP="009E28FE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957FB7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92032" behindDoc="0" locked="0" layoutInCell="1" allowOverlap="1" wp14:anchorId="780B2BD8" wp14:editId="3D033AC1">
                  <wp:simplePos x="0" y="0"/>
                  <wp:positionH relativeFrom="column">
                    <wp:posOffset>107431</wp:posOffset>
                  </wp:positionH>
                  <wp:positionV relativeFrom="paragraph">
                    <wp:posOffset>29210</wp:posOffset>
                  </wp:positionV>
                  <wp:extent cx="838200" cy="25146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684A656" w14:textId="739AFC64" w:rsidR="009E28FE" w:rsidRDefault="008A5767" w:rsidP="009E28FE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BD7451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71904" behindDoc="0" locked="0" layoutInCell="1" allowOverlap="1" wp14:anchorId="0EB2822E" wp14:editId="3FF1D9E7">
                  <wp:simplePos x="0" y="0"/>
                  <wp:positionH relativeFrom="column">
                    <wp:posOffset>19916</wp:posOffset>
                  </wp:positionH>
                  <wp:positionV relativeFrom="paragraph">
                    <wp:posOffset>185651</wp:posOffset>
                  </wp:positionV>
                  <wp:extent cx="3075940" cy="159385"/>
                  <wp:effectExtent l="0" t="0" r="0" b="0"/>
                  <wp:wrapNone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40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3898240" w14:textId="77777777" w:rsidR="009E28FE" w:rsidRPr="00FA7396" w:rsidRDefault="009E28FE" w:rsidP="007A6E98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6324B2AA" w14:textId="0FAA7D79" w:rsidR="00BB5075" w:rsidRPr="00957FB7" w:rsidRDefault="007F135F" w:rsidP="007F135F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noProof/>
                <w:rtl/>
              </w:rPr>
              <w:t>5/1</w:t>
            </w:r>
          </w:p>
        </w:tc>
      </w:tr>
      <w:tr w:rsidR="00BB5075" w:rsidRPr="005B3F55" w14:paraId="1E6BE931" w14:textId="77777777" w:rsidTr="007F135F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6F88267D" w:rsidR="00BB5075" w:rsidRPr="00A52935" w:rsidRDefault="00957FB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BF291FC" w14:textId="585F86AB" w:rsidR="00BB5075" w:rsidRPr="00F019D7" w:rsidRDefault="00957FB7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F019D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 عبارت های زیر را به دست آورید.</w:t>
            </w:r>
          </w:p>
          <w:p w14:paraId="64A00ABA" w14:textId="4F730771" w:rsidR="00A743F7" w:rsidRDefault="00A7464D" w:rsidP="00A743F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 w:rsidRPr="00EC656C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9200" behindDoc="0" locked="0" layoutInCell="1" allowOverlap="1" wp14:anchorId="78D0E02E" wp14:editId="3C4139F3">
                  <wp:simplePos x="0" y="0"/>
                  <wp:positionH relativeFrom="column">
                    <wp:posOffset>2761557</wp:posOffset>
                  </wp:positionH>
                  <wp:positionV relativeFrom="paragraph">
                    <wp:posOffset>97905</wp:posOffset>
                  </wp:positionV>
                  <wp:extent cx="928370" cy="450215"/>
                  <wp:effectExtent l="0" t="0" r="508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70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B6183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7152" behindDoc="0" locked="0" layoutInCell="1" allowOverlap="1" wp14:anchorId="026FDCE6" wp14:editId="2D59009C">
                  <wp:simplePos x="0" y="0"/>
                  <wp:positionH relativeFrom="column">
                    <wp:posOffset>79721</wp:posOffset>
                  </wp:positionH>
                  <wp:positionV relativeFrom="paragraph">
                    <wp:posOffset>198293</wp:posOffset>
                  </wp:positionV>
                  <wp:extent cx="810260" cy="221615"/>
                  <wp:effectExtent l="0" t="0" r="889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26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364E38" w14:textId="3F3CB5DC" w:rsidR="000654BA" w:rsidRDefault="000654BA" w:rsidP="000654BA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  <w:p w14:paraId="7F6C1751" w14:textId="546BF50E" w:rsidR="0010781A" w:rsidRDefault="00BD7451" w:rsidP="0010781A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 w:rsidRPr="0010781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95104" behindDoc="0" locked="0" layoutInCell="1" allowOverlap="1" wp14:anchorId="70547E9E" wp14:editId="4A7938A3">
                  <wp:simplePos x="0" y="0"/>
                  <wp:positionH relativeFrom="column">
                    <wp:posOffset>47567</wp:posOffset>
                  </wp:positionH>
                  <wp:positionV relativeFrom="paragraph">
                    <wp:posOffset>108989</wp:posOffset>
                  </wp:positionV>
                  <wp:extent cx="1572260" cy="450215"/>
                  <wp:effectExtent l="0" t="0" r="889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260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25181F" w14:textId="58E7EC95" w:rsidR="0010781A" w:rsidRDefault="0010781A" w:rsidP="0010781A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  <w:p w14:paraId="41B4CEF5" w14:textId="5736D4CF" w:rsidR="00396F7E" w:rsidRPr="004323ED" w:rsidRDefault="00EC656C" w:rsidP="00511AE3">
            <w:pPr>
              <w:tabs>
                <w:tab w:val="left" w:pos="2054"/>
              </w:tabs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  <w:tab/>
            </w: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507472FB" w14:textId="204FDBFD" w:rsidR="00BB5075" w:rsidRPr="007F135F" w:rsidRDefault="007F135F" w:rsidP="007F135F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noProof/>
                <w:rtl/>
              </w:rPr>
              <w:t>2</w:t>
            </w:r>
          </w:p>
        </w:tc>
      </w:tr>
      <w:tr w:rsidR="00BB5075" w:rsidRPr="005B3F55" w14:paraId="14C65E9A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75B3F30B" w:rsidR="00BB5075" w:rsidRPr="00A52935" w:rsidRDefault="00F019D7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3F81EC0" w14:textId="6827B7EF" w:rsidR="00BB5075" w:rsidRPr="00F019D7" w:rsidRDefault="00511AE3" w:rsidP="00511AE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511AE3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70880" behindDoc="0" locked="0" layoutInCell="1" allowOverlap="1" wp14:anchorId="69200138" wp14:editId="277EA87F">
                  <wp:simplePos x="0" y="0"/>
                  <wp:positionH relativeFrom="column">
                    <wp:posOffset>25515</wp:posOffset>
                  </wp:positionH>
                  <wp:positionV relativeFrom="paragraph">
                    <wp:posOffset>241357</wp:posOffset>
                  </wp:positionV>
                  <wp:extent cx="824230" cy="485140"/>
                  <wp:effectExtent l="0" t="0" r="0" b="0"/>
                  <wp:wrapNone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230" cy="48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396F7E" w:rsidRPr="00F019D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ابتدا علامت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هر کسر را تعیین و سپس آن</w:t>
            </w:r>
            <w:r w:rsidR="00A7464D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ها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</w:t>
            </w:r>
            <w:r w:rsidR="00396F7E" w:rsidRPr="00F019D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تا حد امکان ساده کنید.</w:t>
            </w:r>
          </w:p>
          <w:p w14:paraId="2EBDC447" w14:textId="3805FEFB" w:rsidR="00396F7E" w:rsidRPr="00F019D7" w:rsidRDefault="00511AE3" w:rsidP="00396F7E">
            <w:pP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511AE3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9856" behindDoc="0" locked="0" layoutInCell="1" allowOverlap="1" wp14:anchorId="788E38B4" wp14:editId="4112DD77">
                  <wp:simplePos x="0" y="0"/>
                  <wp:positionH relativeFrom="column">
                    <wp:posOffset>3593523</wp:posOffset>
                  </wp:positionH>
                  <wp:positionV relativeFrom="paragraph">
                    <wp:posOffset>35502</wp:posOffset>
                  </wp:positionV>
                  <wp:extent cx="609600" cy="450215"/>
                  <wp:effectExtent l="0" t="0" r="0" b="0"/>
                  <wp:wrapNone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532178A" w14:textId="52561AF4" w:rsidR="00396F7E" w:rsidRDefault="00396F7E" w:rsidP="00396F7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  <w:p w14:paraId="00C1D428" w14:textId="0B862B26" w:rsidR="00511AE3" w:rsidRPr="007A6E98" w:rsidRDefault="00511AE3" w:rsidP="00511AE3">
            <w:pPr>
              <w:bidi/>
              <w:rPr>
                <w:rFonts w:asciiTheme="minorHAnsi" w:eastAsiaTheme="minorHAnsi" w:hAnsiTheme="minorHAnsi" w:cs="B Nazanin"/>
                <w:b/>
                <w:bCs/>
                <w:sz w:val="22"/>
                <w:szCs w:val="22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26F4B4BC" w14:textId="2169E6C4" w:rsidR="00BB5075" w:rsidRPr="005B3F55" w:rsidRDefault="00511AE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lang w:bidi="fa-IR"/>
              </w:rPr>
            </w:pPr>
            <w:r w:rsidRPr="007F135F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BB5075" w:rsidRPr="005B3F55" w14:paraId="15D62F4D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1878C656" w:rsidR="00BB5075" w:rsidRPr="00A52935" w:rsidRDefault="00482C62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CC8D5BD" w14:textId="2CCD4EC8" w:rsidR="00BB5075" w:rsidRPr="00101823" w:rsidRDefault="00482C62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10182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مشخص کنید هر یک از اعداد زیر اول هستند یا مرکب؟</w:t>
            </w:r>
          </w:p>
          <w:p w14:paraId="33027604" w14:textId="111D5186" w:rsidR="00482C62" w:rsidRDefault="00CC1E0D" w:rsidP="00482C6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bookmarkStart w:id="0" w:name="_GoBack"/>
            <w:bookmarkEnd w:id="0"/>
            <w:r w:rsidRPr="00101823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7392" behindDoc="0" locked="0" layoutInCell="1" allowOverlap="1" wp14:anchorId="7FF0D77A" wp14:editId="0BC6E318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16510</wp:posOffset>
                  </wp:positionV>
                  <wp:extent cx="2936875" cy="249555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87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55BFC4E3" w14:textId="37076D8C" w:rsidR="00101823" w:rsidRPr="007A6E98" w:rsidRDefault="00101823" w:rsidP="00101823">
            <w:pPr>
              <w:bidi/>
              <w:rPr>
                <w:rFonts w:asciiTheme="minorHAnsi" w:eastAsiaTheme="minorHAnsi" w:hAnsiTheme="minorHAnsi" w:cs="B Nazanin"/>
                <w:sz w:val="16"/>
                <w:szCs w:val="16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38F122F0" w14:textId="6AE818C0" w:rsidR="00BB5075" w:rsidRPr="005B3F55" w:rsidRDefault="0010182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F135F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D03504" w:rsidRPr="005B3F55" w14:paraId="4E1C8196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A89AA2" w14:textId="3E2F2B3D" w:rsidR="00D03504" w:rsidRDefault="00D03504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8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CACDAC7" w14:textId="77777777" w:rsidR="00D03504" w:rsidRDefault="00D03504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مجموع دو عدد اول 81 شده است آن دو عدد را بنویسید.</w:t>
            </w:r>
          </w:p>
          <w:p w14:paraId="4D411A68" w14:textId="1CD2EDD9" w:rsidR="00D03504" w:rsidRPr="00101823" w:rsidRDefault="00D03504" w:rsidP="00AE0C2B">
            <w:pPr>
              <w:bidi/>
              <w:jc w:val="center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559EF4A7" w14:textId="5185EBC4" w:rsidR="00D03504" w:rsidRDefault="00D03504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F135F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5/0</w:t>
            </w:r>
          </w:p>
        </w:tc>
      </w:tr>
      <w:tr w:rsidR="00BB5075" w:rsidRPr="005B3F55" w14:paraId="267A1481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361DCEC0" w14:textId="7FD0A8BA" w:rsidR="00BB5075" w:rsidRPr="00A52935" w:rsidRDefault="00D03504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9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FE49A0D" w14:textId="1575574C" w:rsidR="00BB5075" w:rsidRPr="00D03504" w:rsidRDefault="008A5767" w:rsidP="008A576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با توجه به غرب</w:t>
            </w:r>
            <w:r w:rsid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ل اعداد</w:t>
            </w:r>
            <w:r w:rsidR="00B939DD"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1 </w:t>
            </w:r>
            <w:r w:rsid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تا 200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، </w:t>
            </w:r>
            <w:r w:rsidR="00B939DD"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به سوالات زیر پاسخ دهید.</w:t>
            </w:r>
          </w:p>
          <w:p w14:paraId="113FAB6E" w14:textId="77777777" w:rsidR="00B939DD" w:rsidRPr="00D03504" w:rsidRDefault="00B939DD" w:rsidP="00B939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اولین عددی که خط می خورد، چه عددی است؟</w:t>
            </w:r>
          </w:p>
          <w:p w14:paraId="242FCB2E" w14:textId="37EB16B2" w:rsidR="00B939DD" w:rsidRPr="00D03504" w:rsidRDefault="00B939DD" w:rsidP="00B939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اولین مضرب 7 که برای اولین بار خط می خورد</w:t>
            </w:r>
            <w:r w:rsid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،چه عددی است</w:t>
            </w: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؟</w:t>
            </w:r>
          </w:p>
          <w:p w14:paraId="05381BB3" w14:textId="1CF1F238" w:rsidR="00B939DD" w:rsidRPr="00D03504" w:rsidRDefault="008A5767" w:rsidP="008A576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ج) ترتیب خط خوردن اعداد مرکب </w:t>
            </w:r>
            <w:r w:rsidR="00B939DD"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91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، 33،</w:t>
            </w:r>
            <w:r w:rsidR="00B939DD"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115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و 198 </w:t>
            </w:r>
            <w:r w:rsidR="00D03504"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را مشخص کنید.</w:t>
            </w:r>
          </w:p>
          <w:p w14:paraId="309165C8" w14:textId="328E6DFA" w:rsidR="00D03504" w:rsidRPr="007A6E98" w:rsidRDefault="00D03504" w:rsidP="007A6E9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اول: 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</w:t>
            </w: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دوم: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سوم: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</w:t>
            </w: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Pr="00D03504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چهارم:</w:t>
            </w: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54FA6ED0" w14:textId="116A7E2D" w:rsidR="00BB5075" w:rsidRPr="005B3F55" w:rsidRDefault="00D03504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F135F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  <w:tr w:rsidR="0071447D" w:rsidRPr="005B3F55" w14:paraId="08E3F90F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B99AE3F" w14:textId="70CDC343" w:rsidR="0071447D" w:rsidRPr="00A52935" w:rsidRDefault="00D03504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1BB770A" w14:textId="0950F63A" w:rsidR="006741CE" w:rsidRPr="00E32462" w:rsidRDefault="006741CE" w:rsidP="00CA32A6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3246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برای رابطه زیر</w:t>
            </w:r>
            <w:r w:rsidR="00CA32A6" w:rsidRPr="00E3246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یک شکل رسم کنید و نتیجه را به زبان ریاضی بنویسید</w:t>
            </w:r>
            <w:r w:rsidRPr="00E3246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.</w:t>
            </w:r>
            <w:r w:rsidR="00E32462" w:rsidRPr="00E3246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lang w:bidi="fa-IR"/>
              </w:rPr>
              <w:t xml:space="preserve"> </w:t>
            </w:r>
          </w:p>
          <w:p w14:paraId="16987D67" w14:textId="7FDF9701" w:rsidR="0071447D" w:rsidRDefault="00E32462" w:rsidP="00E3246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 w:rsidRPr="00E32462">
              <w:rPr>
                <w:rFonts w:asciiTheme="minorHAnsi" w:eastAsiaTheme="minorHAnsi" w:hAnsiTheme="minorHAnsi" w:cs="B Nazanin"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08416" behindDoc="0" locked="0" layoutInCell="1" allowOverlap="1" wp14:anchorId="21B75C2D" wp14:editId="6802C06C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80067</wp:posOffset>
                  </wp:positionV>
                  <wp:extent cx="748030" cy="561340"/>
                  <wp:effectExtent l="0" t="0" r="0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030" cy="56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741CE">
              <w:rPr>
                <w:rFonts w:asciiTheme="minorHAnsi" w:eastAsiaTheme="minorHAnsi" w:hAnsiTheme="minorHAnsi" w:cs="B Nazanin" w:hint="cs"/>
                <w:sz w:val="28"/>
                <w:szCs w:val="28"/>
                <w:rtl/>
                <w:lang w:bidi="fa-IR"/>
              </w:rPr>
              <w:t xml:space="preserve"> </w:t>
            </w:r>
          </w:p>
          <w:p w14:paraId="343C06AF" w14:textId="392A3F93" w:rsidR="00E32462" w:rsidRDefault="00E32462" w:rsidP="00E3246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  <w:p w14:paraId="31BE8200" w14:textId="2BA333B4" w:rsidR="00E32462" w:rsidRPr="004323ED" w:rsidRDefault="00E32462" w:rsidP="00E3246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748E0F0A" w14:textId="6CD0518C" w:rsidR="0071447D" w:rsidRPr="007F135F" w:rsidRDefault="00E32462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F135F">
              <w:rPr>
                <w:rStyle w:val="Strong"/>
                <w:rFonts w:cs="B Nazanin"/>
                <w:b w:val="0"/>
                <w:bCs w:val="0"/>
                <w:lang w:bidi="fa-IR"/>
              </w:rPr>
              <w:t>0/75</w:t>
            </w:r>
          </w:p>
        </w:tc>
      </w:tr>
      <w:tr w:rsidR="0071447D" w:rsidRPr="005B3F55" w14:paraId="3AF6C23C" w14:textId="77777777" w:rsidTr="00D62BB1">
        <w:trPr>
          <w:trHeight w:val="2462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714E00FF" w14:textId="24D6BE2C" w:rsidR="0071447D" w:rsidRPr="00A52935" w:rsidRDefault="00E32462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11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96025EB" w14:textId="0F3580BA" w:rsidR="0071447D" w:rsidRDefault="008B27E9" w:rsidP="005B3F55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12982063" wp14:editId="4C9CCB9F">
                      <wp:simplePos x="0" y="0"/>
                      <wp:positionH relativeFrom="column">
                        <wp:posOffset>407595</wp:posOffset>
                      </wp:positionH>
                      <wp:positionV relativeFrom="paragraph">
                        <wp:posOffset>197431</wp:posOffset>
                      </wp:positionV>
                      <wp:extent cx="1743030" cy="1327384"/>
                      <wp:effectExtent l="38100" t="38100" r="86360" b="8255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43030" cy="1327384"/>
                                <a:chOff x="0" y="0"/>
                                <a:chExt cx="2146601" cy="1634729"/>
                              </a:xfrm>
                            </wpg:grpSpPr>
                            <wps:wsp>
                              <wps:cNvPr id="42" name="Straight Connector 42"/>
                              <wps:cNvCnPr/>
                              <wps:spPr>
                                <a:xfrm>
                                  <a:off x="13001" y="381361"/>
                                  <a:ext cx="21336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Connector 43"/>
                              <wps:cNvCnPr/>
                              <wps:spPr>
                                <a:xfrm>
                                  <a:off x="0" y="1178752"/>
                                  <a:ext cx="21336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Straight Connector 44"/>
                              <wps:cNvCnPr/>
                              <wps:spPr>
                                <a:xfrm flipV="1">
                                  <a:off x="602377" y="0"/>
                                  <a:ext cx="1219200" cy="76863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Straight Connector 45"/>
                              <wps:cNvCnPr/>
                              <wps:spPr>
                                <a:xfrm>
                                  <a:off x="606711" y="782675"/>
                                  <a:ext cx="810491" cy="8520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Arc 47"/>
                              <wps:cNvSpPr/>
                              <wps:spPr>
                                <a:xfrm rot="18975838">
                                  <a:off x="858965" y="328454"/>
                                  <a:ext cx="572988" cy="373130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Arc 48"/>
                              <wps:cNvSpPr/>
                              <wps:spPr>
                                <a:xfrm rot="3570993">
                                  <a:off x="424988" y="599559"/>
                                  <a:ext cx="350031" cy="314078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Arc 49"/>
                              <wps:cNvSpPr/>
                              <wps:spPr>
                                <a:xfrm rot="4987117">
                                  <a:off x="986807" y="1073481"/>
                                  <a:ext cx="252632" cy="315977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0" name="Picture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2311" y="52906"/>
                                  <a:ext cx="235585" cy="159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Picture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13998" y="1257661"/>
                                  <a:ext cx="214630" cy="159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3" name="Chevron 53"/>
                              <wps:cNvSpPr/>
                              <wps:spPr>
                                <a:xfrm>
                                  <a:off x="323308" y="308592"/>
                                  <a:ext cx="69273" cy="138545"/>
                                </a:xfrm>
                                <a:prstGeom prst="chevron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Chevron 54"/>
                              <wps:cNvSpPr/>
                              <wps:spPr>
                                <a:xfrm>
                                  <a:off x="340643" y="1123318"/>
                                  <a:ext cx="83127" cy="103909"/>
                                </a:xfrm>
                                <a:prstGeom prst="chevron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CEA744" id="Group 6" o:spid="_x0000_s1026" style="position:absolute;left:0;text-align:left;margin-left:32.1pt;margin-top:15.55pt;width:137.25pt;height:104.5pt;z-index:251728896;mso-width-relative:margin;mso-height-relative:margin" coordsize="21466,1634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">
                      <v:line id="Straight Connector 42" o:spid="_x0000_s1027" style="position:absolute;visibility:visible;mso-wrap-style:square" from="130,3813" to="21466,3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" strokecolor="black [3200]" strokeweight="2pt">
                        <v:shadow on="t" color="black" opacity="24903f" origin=",.5" offset="0,.55556mm"/>
                      </v:line>
                      <v:line id="Straight Connector 43" o:spid="_x0000_s1028" style="position:absolute;visibility:visible;mso-wrap-style:square" from="0,11787" to="21336,11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" strokecolor="black [3200]" strokeweight="2pt">
                        <v:shadow on="t" color="black" opacity="24903f" origin=",.5" offset="0,.55556mm"/>
                      </v:line>
                      <v:line id="Straight Connector 44" o:spid="_x0000_s1029" style="position:absolute;flip:y;visibility:visible;mso-wrap-style:square" from="6023,0" to="18215,7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" strokecolor="black [3200]" strokeweight="2pt">
                        <v:shadow on="t" color="black" opacity="24903f" origin=",.5" offset="0,.55556mm"/>
                      </v:line>
                      <v:line id="Straight Connector 45" o:spid="_x0000_s1030" style="position:absolute;visibility:visible;mso-wrap-style:square" from="6067,7826" to="14172,16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" strokecolor="black [3200]" strokeweight="2pt">
                        <v:shadow on="t" color="black" opacity="24903f" origin=",.5" offset="0,.55556mm"/>
                      </v:line>
                      <v:shape id="Arc 47" o:spid="_x0000_s1031" style="position:absolute;left:8589;top:3284;width:5730;height:3731;rotation:-2866285fd;visibility:visible;mso-wrap-style:square;v-text-anchor:middle" coordsize="572988,373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" path="m286494,nsc444720,,572988,83528,572988,186565r-286494,l286494,xem286494,nfc444720,,572988,83528,572988,186565e" filled="f" strokecolor="#4579b8 [3044]">
                        <v:path arrowok="t" o:connecttype="custom" o:connectlocs="286494,0;572988,186565" o:connectangles="0,0"/>
                      </v:shape>
                      <v:shape id="Arc 48" o:spid="_x0000_s1032" style="position:absolute;left:4249;top:5995;width:3501;height:3141;rotation:3900477fd;visibility:visible;mso-wrap-style:square;v-text-anchor:middle" coordsize="350031,314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" path="m175015,nsc271674,,350031,70309,350031,157039r-175015,c175016,104693,175015,52346,175015,xem175015,nfc271674,,350031,70309,350031,157039e" filled="f" strokecolor="#4579b8 [3044]">
                        <v:path arrowok="t" o:connecttype="custom" o:connectlocs="175015,0;350031,157039" o:connectangles="0,0"/>
                      </v:shape>
                      <v:shape id="Arc 49" o:spid="_x0000_s1033" style="position:absolute;left:9868;top:10734;width:2526;height:3160;rotation:5447262fd;visibility:visible;mso-wrap-style:square;v-text-anchor:middle" coordsize="252632,315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" path="m126316,nsc196078,,252632,70734,252632,157989r-126316,l126316,xem126316,nfc196078,,252632,70734,252632,157989e" filled="f" strokecolor="#4579b8 [3044]">
                        <v:path arrowok="t" o:connecttype="custom" o:connectlocs="126316,0;252632,157989" o:connectangles="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0" o:spid="_x0000_s1034" type="#_x0000_t75" style="position:absolute;left:10323;top:529;width:2355;height: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">
                        <v:imagedata r:id="rId29" o:title=""/>
                      </v:shape>
                      <v:shape id="Picture 51" o:spid="_x0000_s1035" type="#_x0000_t75" style="position:absolute;left:13139;top:12576;width:2147;height: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">
                        <v:imagedata r:id="rId30" o:title=""/>
                      </v:shape>
                      <v:shapetype id="_x0000_t55" coordsize="21600,21600" o:spt="55" adj="16200" path="m@0,l,0@1,10800,,21600@0,21600,21600,10800xe">
                        <v:stroke joinstyle="miter"/>
                        <v:formulas>
                          <v:f eqn="val #0"/>
                          <v:f eqn="sum 21600 0 @0"/>
                          <v:f eqn="prod #0 1 2"/>
                        </v:formulas>
                        <v:path o:connecttype="custom" o:connectlocs="@2,0;@1,10800;@2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Chevron 53" o:spid="_x0000_s1036" type="#_x0000_t55" style="position:absolute;left:3233;top:3085;width:692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" adj="10800" fillcolor="white [3201]" strokecolor="black [3200]" strokeweight="2pt"/>
                      <v:shape id="Chevron 54" o:spid="_x0000_s1037" type="#_x0000_t55" style="position:absolute;left:3406;top:11233;width:831;height: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" adj="10800" fillcolor="black [3200]" strokecolor="black [1600]" strokeweight="2pt"/>
                    </v:group>
                  </w:pict>
                </mc:Fallback>
              </mc:AlternateContent>
            </w:r>
            <w:r w:rsidR="00E11AA3" w:rsidRPr="000328A6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45720" distB="45720" distL="114300" distR="114300" simplePos="0" relativeHeight="251717632" behindDoc="1" locked="0" layoutInCell="1" allowOverlap="1" wp14:anchorId="74F1B26A" wp14:editId="363C6B2E">
                      <wp:simplePos x="0" y="0"/>
                      <wp:positionH relativeFrom="column">
                        <wp:posOffset>137218</wp:posOffset>
                      </wp:positionH>
                      <wp:positionV relativeFrom="paragraph">
                        <wp:posOffset>117186</wp:posOffset>
                      </wp:positionV>
                      <wp:extent cx="3408218" cy="1704109"/>
                      <wp:effectExtent l="0" t="0" r="190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8218" cy="17041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C7894A" w14:textId="00C9B9A1" w:rsidR="00E11AA3" w:rsidRDefault="00E11AA3" w:rsidP="00E11AA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F1B26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0.8pt;margin-top:9.25pt;width:268.35pt;height:134.2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" stroked="f">
                      <v:textbox>
                        <w:txbxContent>
                          <w:p w14:paraId="34C7894A" w14:textId="00C9B9A1" w:rsidR="00E11AA3" w:rsidRDefault="00E11AA3" w:rsidP="00E11AA3"/>
                        </w:txbxContent>
                      </v:textbox>
                    </v:shape>
                  </w:pict>
                </mc:Fallback>
              </mc:AlternateContent>
            </w:r>
            <w:r w:rsidR="00A90B90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هر شکل </w:t>
            </w:r>
            <w:r w:rsidR="00DC4E26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اندازه زاویه خواسته شده را </w:t>
            </w:r>
            <w:r w:rsidR="008A576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به دست آورید</w:t>
            </w:r>
            <w:r w:rsidR="00DC4E26">
              <w:rPr>
                <w:rFonts w:asciiTheme="minorHAnsi" w:eastAsiaTheme="minorHAnsi" w:hAnsiTheme="minorHAnsi" w:cs="B Nazanin" w:hint="cs"/>
                <w:sz w:val="28"/>
                <w:szCs w:val="28"/>
                <w:rtl/>
                <w:lang w:bidi="fa-IR"/>
              </w:rPr>
              <w:t>.</w:t>
            </w:r>
          </w:p>
          <w:p w14:paraId="0AA03D6A" w14:textId="089513D0" w:rsidR="00E32462" w:rsidRDefault="007A6E98" w:rsidP="00E3246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>
              <w:rPr>
                <w:rFonts w:asciiTheme="minorHAnsi" w:eastAsiaTheme="minorHAnsi" w:hAnsiTheme="minorHAnsi" w:cs="B Nazanin"/>
                <w:noProof/>
                <w:sz w:val="28"/>
                <w:szCs w:val="28"/>
                <w:lang w:bidi="fa-IR"/>
              </w:rPr>
              <mc:AlternateContent>
                <mc:Choice Requires="wpg">
                  <w:drawing>
                    <wp:anchor distT="0" distB="0" distL="114300" distR="114300" simplePos="0" relativeHeight="251754496" behindDoc="0" locked="0" layoutInCell="1" allowOverlap="1" wp14:anchorId="5A25D240" wp14:editId="46E88413">
                      <wp:simplePos x="0" y="0"/>
                      <wp:positionH relativeFrom="column">
                        <wp:posOffset>3814746</wp:posOffset>
                      </wp:positionH>
                      <wp:positionV relativeFrom="paragraph">
                        <wp:posOffset>69152</wp:posOffset>
                      </wp:positionV>
                      <wp:extent cx="1087746" cy="1043648"/>
                      <wp:effectExtent l="0" t="0" r="74930" b="42545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746" cy="1043648"/>
                                <a:chOff x="0" y="0"/>
                                <a:chExt cx="1362851" cy="1307839"/>
                              </a:xfrm>
                            </wpg:grpSpPr>
                            <wps:wsp>
                              <wps:cNvPr id="192" name="Isosceles Triangle 192"/>
                              <wps:cNvSpPr/>
                              <wps:spPr>
                                <a:xfrm>
                                  <a:off x="0" y="0"/>
                                  <a:ext cx="845127" cy="1253836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Straight Connector 193"/>
                              <wps:cNvCnPr/>
                              <wps:spPr>
                                <a:xfrm flipV="1">
                                  <a:off x="857160" y="1250480"/>
                                  <a:ext cx="50569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4" name="Arc 194"/>
                              <wps:cNvSpPr/>
                              <wps:spPr>
                                <a:xfrm rot="819140">
                                  <a:off x="576375" y="1072127"/>
                                  <a:ext cx="394194" cy="235712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Arc 195"/>
                              <wps:cNvSpPr/>
                              <wps:spPr>
                                <a:xfrm rot="6974083">
                                  <a:off x="276044" y="40312"/>
                                  <a:ext cx="230656" cy="294667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6" name="Picture 1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6640" y="338024"/>
                                  <a:ext cx="173356" cy="159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7" name="Picture 1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01399" y="884064"/>
                                  <a:ext cx="138430" cy="159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98" name="Straight Connector 198"/>
                              <wps:cNvCnPr/>
                              <wps:spPr>
                                <a:xfrm>
                                  <a:off x="150775" y="552089"/>
                                  <a:ext cx="152400" cy="900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Straight Connector 201"/>
                              <wps:cNvCnPr/>
                              <wps:spPr>
                                <a:xfrm flipH="1">
                                  <a:off x="555520" y="526087"/>
                                  <a:ext cx="118703" cy="13161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B08BBB" id="Group 5" o:spid="_x0000_s1026" style="position:absolute;left:0;text-align:left;margin-left:300.35pt;margin-top:5.45pt;width:85.65pt;height:82.2pt;z-index:251754496;mso-width-relative:margin;mso-height-relative:margin" coordsize="13628,1307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192" o:spid="_x0000_s1027" type="#_x0000_t5" style="position:absolute;width:8451;height:12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" fillcolor="white [3201]" strokecolor="black [3200]" strokeweight="2pt"/>
                      <v:line id="Straight Connector 193" o:spid="_x0000_s1028" style="position:absolute;flip:y;visibility:visible;mso-wrap-style:square" from="8571,12504" to="13628,12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" strokecolor="black [3200]" strokeweight="2pt">
                        <v:shadow on="t" color="black" opacity="24903f" origin=",.5" offset="0,.55556mm"/>
                      </v:line>
                      <v:shape id="Arc 194" o:spid="_x0000_s1029" style="position:absolute;left:5763;top:10721;width:3942;height:2357;rotation:894719fd;visibility:visible;mso-wrap-style:square;v-text-anchor:middle" coordsize="394194,235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" path="m197097,nsc305951,,394194,52766,394194,117856r-197097,l197097,xem197097,nfc305951,,394194,52766,394194,117856e" filled="f" strokecolor="#4579b8 [3044]">
                        <v:path arrowok="t" o:connecttype="custom" o:connectlocs="197097,0;394194,117856" o:connectangles="0,0"/>
                      </v:shape>
                      <v:shape id="Arc 195" o:spid="_x0000_s1030" style="position:absolute;left:2761;top:402;width:2306;height:2947;rotation:7617558fd;visibility:visible;mso-wrap-style:square;v-text-anchor:middle" coordsize="230656,29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" path="m115328,nsc179022,,230656,65964,230656,147334r-115328,l115328,xem115328,nfc179022,,230656,65964,230656,147334e" filled="f" strokecolor="#4579b8 [3044]">
                        <v:path arrowok="t" o:connecttype="custom" o:connectlocs="115328,0;230656,147334" o:connectangles="0,0"/>
                      </v:shape>
                      <v:shape id="Picture 196" o:spid="_x0000_s1031" type="#_x0000_t75" style="position:absolute;left:3466;top:3380;width:1733;height: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">
                        <v:imagedata r:id="rId33" o:title=""/>
                      </v:shape>
                      <v:shape id="Picture 197" o:spid="_x0000_s1032" type="#_x0000_t75" style="position:absolute;left:9013;top:8840;width:1385;height: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">
                        <v:imagedata r:id="rId34" o:title=""/>
                      </v:shape>
                      <v:line id="Straight Connector 198" o:spid="_x0000_s1033" style="position:absolute;visibility:visible;mso-wrap-style:square" from="1507,5520" to="303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" strokecolor="black [3200]" strokeweight="2pt">
                        <v:shadow on="t" color="black" opacity="24903f" origin=",.5" offset="0,.55556mm"/>
                      </v:line>
                      <v:line id="Straight Connector 201" o:spid="_x0000_s1034" style="position:absolute;flip:x;visibility:visible;mso-wrap-style:square" from="5555,5260" to="6742,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" strokecolor="black [3200]" strokeweight="2pt">
                        <v:shadow on="t" color="black" opacity="24903f" origin=",.5" offset="0,.55556mm"/>
                      </v:line>
                    </v:group>
                  </w:pict>
                </mc:Fallback>
              </mc:AlternateContent>
            </w:r>
          </w:p>
          <w:p w14:paraId="080A8D89" w14:textId="3BE72EF4" w:rsidR="00E32462" w:rsidRDefault="00E32462" w:rsidP="00E32462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625EE74C" w14:textId="68DC3224" w:rsidR="00DC4E26" w:rsidRDefault="00EA12EA" w:rsidP="00DC4E26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 w:rsidRPr="00EA12E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5824" behindDoc="0" locked="0" layoutInCell="1" allowOverlap="1" wp14:anchorId="5110EFC5" wp14:editId="611FA7DD">
                  <wp:simplePos x="0" y="0"/>
                  <wp:positionH relativeFrom="column">
                    <wp:posOffset>1071429</wp:posOffset>
                  </wp:positionH>
                  <wp:positionV relativeFrom="paragraph">
                    <wp:posOffset>35939</wp:posOffset>
                  </wp:positionV>
                  <wp:extent cx="138430" cy="124460"/>
                  <wp:effectExtent l="0" t="0" r="0" b="889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2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BB84F8" w14:textId="7B8805E3" w:rsidR="00511AE3" w:rsidRPr="00DC44EC" w:rsidRDefault="00EA12EA" w:rsidP="008B27E9">
            <w:pPr>
              <w:tabs>
                <w:tab w:val="left" w:pos="5632"/>
              </w:tabs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  <w:r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  <w:tab/>
            </w: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21043F22" w14:textId="3AA60183" w:rsidR="0071447D" w:rsidRPr="005B3F55" w:rsidRDefault="00A41016" w:rsidP="007C49E2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F135F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25/1</w:t>
            </w:r>
          </w:p>
        </w:tc>
      </w:tr>
      <w:tr w:rsidR="00BB5075" w:rsidRPr="005B3F55" w14:paraId="2BBB43CE" w14:textId="77777777" w:rsidTr="00CC7083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128E462" w14:textId="6584D4E0" w:rsidR="00BB5075" w:rsidRPr="00A52935" w:rsidRDefault="00DC44E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12</w:t>
            </w:r>
          </w:p>
        </w:tc>
        <w:tc>
          <w:tcPr>
            <w:tcW w:w="9677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2D7A6DA" w14:textId="6DC07398" w:rsidR="00BB5075" w:rsidRPr="000328A6" w:rsidRDefault="008B27E9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  <w:lang w:val="fa-IR" w:bidi="fa-IR"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0B1F7F5D" wp14:editId="0E6F2ADC">
                      <wp:simplePos x="0" y="0"/>
                      <wp:positionH relativeFrom="column">
                        <wp:posOffset>114719</wp:posOffset>
                      </wp:positionH>
                      <wp:positionV relativeFrom="paragraph">
                        <wp:posOffset>57827</wp:posOffset>
                      </wp:positionV>
                      <wp:extent cx="1862086" cy="1095345"/>
                      <wp:effectExtent l="38100" t="38100" r="5080" b="8636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62086" cy="1095345"/>
                                <a:chOff x="0" y="0"/>
                                <a:chExt cx="2202203" cy="1295400"/>
                              </a:xfrm>
                            </wpg:grpSpPr>
                            <wps:wsp>
                              <wps:cNvPr id="55" name="Straight Arrow Connector 55"/>
                              <wps:cNvCnPr/>
                              <wps:spPr>
                                <a:xfrm flipV="1">
                                  <a:off x="0" y="316045"/>
                                  <a:ext cx="1925782" cy="520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Arrow Connector 56"/>
                              <wps:cNvCnPr/>
                              <wps:spPr>
                                <a:xfrm flipV="1">
                                  <a:off x="36254" y="875964"/>
                                  <a:ext cx="1960418" cy="589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Straight Arrow Connector 57"/>
                              <wps:cNvCnPr/>
                              <wps:spPr>
                                <a:xfrm>
                                  <a:off x="322256" y="0"/>
                                  <a:ext cx="1454727" cy="1295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8" name="Picture 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4833" y="993118"/>
                                  <a:ext cx="547370" cy="159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" name="Picture 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2598" y="123028"/>
                                  <a:ext cx="200660" cy="159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60" name="Arc 60"/>
                              <wps:cNvSpPr/>
                              <wps:spPr>
                                <a:xfrm rot="7648821" flipV="1">
                                  <a:off x="486986" y="120676"/>
                                  <a:ext cx="290773" cy="263352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Arc 61"/>
                              <wps:cNvSpPr/>
                              <wps:spPr>
                                <a:xfrm rot="18289179" flipV="1">
                                  <a:off x="1313507" y="872253"/>
                                  <a:ext cx="290773" cy="263352"/>
                                </a:xfrm>
                                <a:prstGeom prst="arc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Chevron 62"/>
                              <wps:cNvSpPr/>
                              <wps:spPr>
                                <a:xfrm>
                                  <a:off x="272071" y="300268"/>
                                  <a:ext cx="103909" cy="103909"/>
                                </a:xfrm>
                                <a:prstGeom prst="chevron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Chevron 63"/>
                              <wps:cNvSpPr/>
                              <wps:spPr>
                                <a:xfrm>
                                  <a:off x="348607" y="860187"/>
                                  <a:ext cx="62345" cy="103909"/>
                                </a:xfrm>
                                <a:prstGeom prst="chevron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4F559F" id="Group 10" o:spid="_x0000_s1026" style="position:absolute;left:0;text-align:left;margin-left:9.05pt;margin-top:4.55pt;width:146.6pt;height:86.25pt;z-index:251742208;mso-width-relative:margin;mso-height-relative:margin" coordsize="22022,129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55" o:spid="_x0000_s1027" type="#_x0000_t32" style="position:absolute;top:3160;width:19257;height:5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" strokecolor="black [3200]" strokeweight="2pt">
                        <v:stroke startarrow="block" endarrow="block"/>
                        <v:shadow on="t" color="black" opacity="24903f" origin=",.5" offset="0,.55556mm"/>
                      </v:shape>
                      <v:shape id="Straight Arrow Connector 56" o:spid="_x0000_s1028" type="#_x0000_t32" style="position:absolute;left:362;top:8759;width:19604;height: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" strokecolor="black [3200]" strokeweight="2pt">
                        <v:stroke startarrow="block" endarrow="block"/>
                        <v:shadow on="t" color="black" opacity="24903f" origin=",.5" offset="0,.55556mm"/>
                      </v:shape>
                      <v:shape id="Straight Arrow Connector 57" o:spid="_x0000_s1029" type="#_x0000_t32" style="position:absolute;left:3222;width:14547;height:12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" strokecolor="black [3200]" strokeweight="2pt">
                        <v:stroke startarrow="block" endarrow="block"/>
                        <v:shadow on="t" color="black" opacity="24903f" origin=",.5" offset="0,.55556mm"/>
                      </v:shape>
                      <v:shape id="Picture 58" o:spid="_x0000_s1030" type="#_x0000_t75" style="position:absolute;left:16548;top:9931;width:5474;height: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">
                        <v:imagedata r:id="rId38" o:title=""/>
                      </v:shape>
                      <v:shape id="Picture 59" o:spid="_x0000_s1031" type="#_x0000_t75" style="position:absolute;left:1925;top:1230;width:2007;height:1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">
                        <v:imagedata r:id="rId39" o:title=""/>
                      </v:shape>
                      <v:shape id="Arc 60" o:spid="_x0000_s1032" style="position:absolute;left:4869;top:1206;width:2908;height:2634;rotation:-8354552fd;flip:y;visibility:visible;mso-wrap-style:square;v-text-anchor:middle" coordsize="290773,26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" path="m145386,nsc225681,,290773,58953,290773,131676r-145386,c145387,87784,145386,43892,145386,xem145386,nfc225681,,290773,58953,290773,131676e" filled="f" strokecolor="black [3200]" strokeweight="2pt">
                        <v:shadow on="t" color="black" opacity="24903f" origin=",.5" offset="0,.55556mm"/>
                        <v:path arrowok="t" o:connecttype="custom" o:connectlocs="145386,0;290773,131676" o:connectangles="0,0"/>
                      </v:shape>
                      <v:shape id="Arc 61" o:spid="_x0000_s1033" style="position:absolute;left:13135;top:8722;width:2908;height:2633;rotation:3616299fd;flip:y;visibility:visible;mso-wrap-style:square;v-text-anchor:middle" coordsize="290773,26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" path="m145386,nsc225681,,290773,58953,290773,131676r-145386,c145387,87784,145386,43892,145386,xem145386,nfc225681,,290773,58953,290773,131676e" filled="f" strokecolor="black [3200]" strokeweight="2pt">
                        <v:shadow on="t" color="black" opacity="24903f" origin=",.5" offset="0,.55556mm"/>
                        <v:path arrowok="t" o:connecttype="custom" o:connectlocs="145386,0;290773,131676" o:connectangles="0,0"/>
                      </v:shape>
                      <v:shape id="Chevron 62" o:spid="_x0000_s1034" type="#_x0000_t55" style="position:absolute;left:2720;top:3002;width:1039;height: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" adj="10800" fillcolor="white [3201]" strokecolor="black [3200]" strokeweight="2pt"/>
                      <v:shape id="Chevron 63" o:spid="_x0000_s1035" type="#_x0000_t55" style="position:absolute;left:3486;top:8601;width:623;height:1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" adj="10800" fillcolor="white [3201]" strokecolor="black [3200]" strokeweight="2pt"/>
                    </v:group>
                  </w:pict>
                </mc:Fallback>
              </mc:AlternateContent>
            </w:r>
            <w:r w:rsidR="00DC44EC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با تشکیل معادله مقدار </w:t>
            </w:r>
            <w:r w:rsidR="00DC44EC" w:rsidRPr="000328A6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x</w:t>
            </w:r>
            <w:r w:rsidR="00DC44EC"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به دست آورید.</w:t>
            </w:r>
          </w:p>
          <w:p w14:paraId="61C86EEA" w14:textId="00115D6F" w:rsidR="00DC44EC" w:rsidRDefault="00DC44EC" w:rsidP="00DC44EC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  <w:p w14:paraId="4C76D324" w14:textId="1EC038B0" w:rsidR="00DC44EC" w:rsidRDefault="00DC44EC" w:rsidP="00DC44EC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lang w:bidi="fa-IR"/>
              </w:rPr>
            </w:pPr>
          </w:p>
          <w:p w14:paraId="4BEB76C1" w14:textId="3820C651" w:rsidR="00DC44EC" w:rsidRDefault="00DC44EC" w:rsidP="00DC44EC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58CE6169" w14:textId="11093F5C" w:rsidR="00DC44EC" w:rsidRPr="004323ED" w:rsidRDefault="00DC44EC" w:rsidP="00DC44EC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</w:tcBorders>
            <w:vAlign w:val="center"/>
          </w:tcPr>
          <w:p w14:paraId="007BE2DF" w14:textId="60393B6F" w:rsidR="00BB5075" w:rsidRPr="005B3F55" w:rsidRDefault="00727F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 w:rsidRPr="007F135F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6C68DD" w:rsidRPr="005B3F55" w14:paraId="13CF5719" w14:textId="77777777" w:rsidTr="00CC7083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2C37EFB9" w:rsidR="006C68DD" w:rsidRPr="00790420" w:rsidRDefault="00727F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13</w:t>
            </w:r>
          </w:p>
        </w:tc>
        <w:tc>
          <w:tcPr>
            <w:tcW w:w="9677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09E15D7" w14:textId="1C50403D" w:rsidR="000F1973" w:rsidRPr="000328A6" w:rsidRDefault="00D24FE3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یک لوزی رسم کرده و وسط ضلع های آن را به ترتیب به هم وصل کنید. چهارضلعی به دست آمده چه نام دارد؟ </w:t>
            </w:r>
          </w:p>
          <w:p w14:paraId="31C04A00" w14:textId="42E82B9B" w:rsidR="00727FDE" w:rsidRPr="00325DB6" w:rsidRDefault="00727FDE" w:rsidP="00727FDE">
            <w:pPr>
              <w:bidi/>
              <w:rPr>
                <w:rStyle w:val="Strong"/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E3BCD0" w14:textId="028DEF7D" w:rsidR="006C68DD" w:rsidRPr="00790420" w:rsidRDefault="00D24FE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D24FE3" w:rsidRPr="005B3F55" w14:paraId="14F79827" w14:textId="77777777" w:rsidTr="00CC7083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B04BB9E" w14:textId="369FF1DF" w:rsidR="00D24FE3" w:rsidRDefault="00D24FE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14</w:t>
            </w:r>
          </w:p>
        </w:tc>
        <w:tc>
          <w:tcPr>
            <w:tcW w:w="9677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32E770D" w14:textId="77777777" w:rsidR="00D24FE3" w:rsidRPr="000328A6" w:rsidRDefault="00D24FE3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در هر مورد زاویه های خواسته شده را به دست آورید.</w:t>
            </w:r>
          </w:p>
          <w:p w14:paraId="2B415407" w14:textId="2B0594C3" w:rsidR="00CC1E0D" w:rsidRPr="000328A6" w:rsidRDefault="00A41016" w:rsidP="00CC1E0D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الف) مجموع زاویه های خارجی یک دوازده</w:t>
            </w:r>
            <w:r w:rsidR="007C49E2"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 ضلعی :</w:t>
            </w:r>
          </w:p>
          <w:p w14:paraId="4F9E44A2" w14:textId="181F848E" w:rsidR="00CC1E0D" w:rsidRDefault="007C49E2" w:rsidP="007A6E98">
            <w:pPr>
              <w:bidi/>
              <w:rPr>
                <w:rStyle w:val="Strong"/>
                <w:rFonts w:cs="B Nazanin"/>
                <w:sz w:val="28"/>
                <w:szCs w:val="28"/>
                <w:rtl/>
                <w:lang w:bidi="fa-IR"/>
              </w:rPr>
            </w:pPr>
            <w:r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ب) ا</w:t>
            </w:r>
            <w:r w:rsidR="00A41016"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ندازه هر زاویه داخلی یک ده </w:t>
            </w:r>
            <w:r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ضلعی منتظم:</w:t>
            </w:r>
            <w:r>
              <w:rPr>
                <w:rStyle w:val="Strong"/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712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5BBE973" w14:textId="331DF8FC" w:rsidR="00D24FE3" w:rsidRDefault="007C49E2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A41016" w:rsidRPr="005B3F55" w14:paraId="0915066E" w14:textId="77777777" w:rsidTr="00CC7083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27160B4A" w14:textId="43178CD8" w:rsidR="00A41016" w:rsidRDefault="00A41016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15</w:t>
            </w:r>
          </w:p>
        </w:tc>
        <w:tc>
          <w:tcPr>
            <w:tcW w:w="9677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2328849" w14:textId="0276A4AC" w:rsidR="00A41016" w:rsidRPr="000328A6" w:rsidRDefault="009629E8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328A6">
              <w:rPr>
                <w:rStyle w:val="Strong"/>
                <w:rFonts w:cs="B Nazanin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57568" behindDoc="0" locked="0" layoutInCell="1" allowOverlap="1" wp14:anchorId="6198B57B" wp14:editId="60225E6E">
                  <wp:simplePos x="0" y="0"/>
                  <wp:positionH relativeFrom="column">
                    <wp:posOffset>81338</wp:posOffset>
                  </wp:positionH>
                  <wp:positionV relativeFrom="paragraph">
                    <wp:posOffset>184670</wp:posOffset>
                  </wp:positionV>
                  <wp:extent cx="1711325" cy="249555"/>
                  <wp:effectExtent l="0" t="0" r="3175" b="0"/>
                  <wp:wrapNone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41016" w:rsidRPr="000328A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عبارت های جبری زیر را ساده کنید.</w:t>
            </w:r>
          </w:p>
          <w:p w14:paraId="54E55DD5" w14:textId="7542006A" w:rsidR="00A41016" w:rsidRPr="00D62BB1" w:rsidRDefault="00A41016" w:rsidP="00054E4F">
            <w:pPr>
              <w:bidi/>
              <w:rPr>
                <w:rStyle w:val="Strong"/>
                <w:rFonts w:cs="B Nazanin"/>
                <w:sz w:val="44"/>
                <w:szCs w:val="44"/>
                <w:rtl/>
                <w:lang w:bidi="fa-IR"/>
              </w:rPr>
            </w:pPr>
          </w:p>
          <w:p w14:paraId="4719BA1B" w14:textId="0016DB99" w:rsidR="00A41016" w:rsidRPr="000328A6" w:rsidRDefault="007F135F" w:rsidP="00A41016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  <w:r w:rsidRPr="000328A6">
              <w:rPr>
                <w:rStyle w:val="Strong"/>
                <w:rFonts w:cs="B Nazanin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7808" behindDoc="0" locked="0" layoutInCell="1" allowOverlap="1" wp14:anchorId="62FCE84A" wp14:editId="64E65DC3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31403</wp:posOffset>
                  </wp:positionV>
                  <wp:extent cx="1260475" cy="221615"/>
                  <wp:effectExtent l="0" t="0" r="0" b="0"/>
                  <wp:wrapNone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3BBD6D9" w14:textId="1685EB19" w:rsidR="007F135F" w:rsidRPr="000328A6" w:rsidRDefault="007F135F" w:rsidP="007F135F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58F72152" w14:textId="7E9745A7" w:rsidR="00A41016" w:rsidRDefault="00054E4F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1/</w:t>
            </w:r>
            <w:r w:rsidR="00511AE3">
              <w:rPr>
                <w:rStyle w:val="Strong"/>
                <w:rFonts w:cs="B Nazanin"/>
                <w:b w:val="0"/>
                <w:bCs w:val="0"/>
                <w:lang w:bidi="fa-IR"/>
              </w:rPr>
              <w:t>7</w:t>
            </w: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5</w:t>
            </w:r>
          </w:p>
          <w:p w14:paraId="282E08D1" w14:textId="1E3E595E" w:rsidR="00944CAD" w:rsidRDefault="00944CAD" w:rsidP="00944CAD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9629E8" w:rsidRPr="005B3F55" w14:paraId="59C20A80" w14:textId="77777777" w:rsidTr="00CC7083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12C040F3" w14:textId="408D92DF" w:rsidR="009629E8" w:rsidRDefault="009629E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16</w:t>
            </w:r>
          </w:p>
        </w:tc>
        <w:tc>
          <w:tcPr>
            <w:tcW w:w="9677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676F84C3" w14:textId="2C26505E" w:rsidR="009629E8" w:rsidRPr="000328A6" w:rsidRDefault="000328A6" w:rsidP="009629E8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0261560" wp14:editId="088E3A16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73660</wp:posOffset>
                      </wp:positionV>
                      <wp:extent cx="0" cy="976746"/>
                      <wp:effectExtent l="0" t="0" r="19050" b="33020"/>
                      <wp:wrapNone/>
                      <wp:docPr id="206" name="Straight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9767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05330F" id="Straight Connector 206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4pt,5.8pt" to="60.4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" strokecolor="black [3040]"/>
                  </w:pict>
                </mc:Fallback>
              </mc:AlternateContent>
            </w:r>
            <w:r w:rsidRPr="009629E8">
              <w:rPr>
                <w:rStyle w:val="Strong"/>
                <w:rFonts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62688" behindDoc="0" locked="0" layoutInCell="1" allowOverlap="1" wp14:anchorId="41DEBBCD" wp14:editId="2DFC3820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197254</wp:posOffset>
                  </wp:positionV>
                  <wp:extent cx="138430" cy="124460"/>
                  <wp:effectExtent l="0" t="0" r="0" b="0"/>
                  <wp:wrapNone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2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629E8">
              <w:rPr>
                <w:rStyle w:val="Strong"/>
                <w:rFonts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61664" behindDoc="0" locked="0" layoutInCell="1" allowOverlap="1" wp14:anchorId="0BD603AE" wp14:editId="7132FE84">
                  <wp:simplePos x="0" y="0"/>
                  <wp:positionH relativeFrom="column">
                    <wp:posOffset>1008669</wp:posOffset>
                  </wp:positionH>
                  <wp:positionV relativeFrom="paragraph">
                    <wp:posOffset>183746</wp:posOffset>
                  </wp:positionV>
                  <wp:extent cx="138430" cy="159385"/>
                  <wp:effectExtent l="0" t="0" r="0" b="0"/>
                  <wp:wrapNone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629E8">
              <w:rPr>
                <w:rStyle w:val="Strong"/>
                <w:rFonts w:cs="B Nazanin"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60640" behindDoc="0" locked="0" layoutInCell="1" allowOverlap="1" wp14:anchorId="0E8C486C" wp14:editId="57DF210F">
                  <wp:simplePos x="0" y="0"/>
                  <wp:positionH relativeFrom="column">
                    <wp:posOffset>4264025</wp:posOffset>
                  </wp:positionH>
                  <wp:positionV relativeFrom="paragraph">
                    <wp:posOffset>54437</wp:posOffset>
                  </wp:positionV>
                  <wp:extent cx="833620" cy="204932"/>
                  <wp:effectExtent l="0" t="0" r="5080" b="5080"/>
                  <wp:wrapNone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620" cy="20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629E8" w:rsidRPr="000328A6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>با توجه به رابطه</w:t>
            </w:r>
            <w:r w:rsidRPr="000328A6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              </w:t>
            </w:r>
            <w:r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   </w:t>
            </w:r>
            <w:r w:rsidRPr="000328A6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     </w:t>
            </w:r>
            <w:r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   </w:t>
            </w:r>
            <w:r w:rsidR="009629E8" w:rsidRPr="000328A6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>جدول را کامل کنید.</w:t>
            </w:r>
            <w:r w:rsidR="009629E8" w:rsidRPr="000328A6">
              <w:rPr>
                <w:rStyle w:val="Strong"/>
                <w:rFonts w:cs="B Nazanin" w:hint="cs"/>
                <w:b w:val="0"/>
                <w:bCs w:val="0"/>
                <w:noProof/>
                <w:sz w:val="26"/>
                <w:szCs w:val="26"/>
                <w:lang w:bidi="fa-IR"/>
              </w:rPr>
              <w:t xml:space="preserve"> </w:t>
            </w:r>
          </w:p>
          <w:p w14:paraId="58CBAB63" w14:textId="1BB1C5C3" w:rsidR="009629E8" w:rsidRDefault="000328A6" w:rsidP="009629E8">
            <w:pPr>
              <w:bidi/>
              <w:rPr>
                <w:rStyle w:val="Strong"/>
                <w:rFonts w:cs="B Nazanin"/>
                <w:noProof/>
                <w:sz w:val="28"/>
                <w:szCs w:val="28"/>
                <w:rtl/>
                <w:lang w:bidi="fa-IR"/>
              </w:rPr>
            </w:pPr>
            <w:r w:rsidRPr="00BF5F5C">
              <w:rPr>
                <w:rStyle w:val="Strong"/>
                <w:rFonts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63712" behindDoc="0" locked="0" layoutInCell="1" allowOverlap="1" wp14:anchorId="642460DC" wp14:editId="5054CC6D">
                  <wp:simplePos x="0" y="0"/>
                  <wp:positionH relativeFrom="column">
                    <wp:posOffset>414950</wp:posOffset>
                  </wp:positionH>
                  <wp:positionV relativeFrom="paragraph">
                    <wp:posOffset>254866</wp:posOffset>
                  </wp:positionV>
                  <wp:extent cx="214630" cy="159385"/>
                  <wp:effectExtent l="0" t="0" r="0" b="0"/>
                  <wp:wrapNone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62FFDB68" wp14:editId="4CD060AD">
                      <wp:simplePos x="0" y="0"/>
                      <wp:positionH relativeFrom="column">
                        <wp:posOffset>254577</wp:posOffset>
                      </wp:positionH>
                      <wp:positionV relativeFrom="paragraph">
                        <wp:posOffset>152400</wp:posOffset>
                      </wp:positionV>
                      <wp:extent cx="1090410" cy="0"/>
                      <wp:effectExtent l="0" t="0" r="33655" b="19050"/>
                      <wp:wrapNone/>
                      <wp:docPr id="205" name="Straight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04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F87DD5" id="Straight Connector 205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05pt,12pt" to="105.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" strokecolor="black [3040]"/>
                  </w:pict>
                </mc:Fallback>
              </mc:AlternateContent>
            </w:r>
          </w:p>
          <w:p w14:paraId="67FAE7D3" w14:textId="06FB2D6F" w:rsidR="009629E8" w:rsidRDefault="000328A6" w:rsidP="009629E8">
            <w:pPr>
              <w:bidi/>
              <w:rPr>
                <w:rStyle w:val="Strong"/>
                <w:rFonts w:cs="B Nazanin"/>
                <w:noProof/>
                <w:sz w:val="28"/>
                <w:szCs w:val="28"/>
                <w:rtl/>
                <w:lang w:bidi="fa-IR"/>
              </w:rPr>
            </w:pPr>
            <w:r w:rsidRPr="00BF5F5C">
              <w:rPr>
                <w:rStyle w:val="Strong"/>
                <w:rFonts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64736" behindDoc="0" locked="0" layoutInCell="1" allowOverlap="1" wp14:anchorId="3BB84DDF" wp14:editId="45640132">
                  <wp:simplePos x="0" y="0"/>
                  <wp:positionH relativeFrom="column">
                    <wp:posOffset>923629</wp:posOffset>
                  </wp:positionH>
                  <wp:positionV relativeFrom="paragraph">
                    <wp:posOffset>268201</wp:posOffset>
                  </wp:positionV>
                  <wp:extent cx="187325" cy="159385"/>
                  <wp:effectExtent l="0" t="0" r="3175" b="0"/>
                  <wp:wrapNone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2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885835" w14:textId="7E75ED73" w:rsidR="007F135F" w:rsidRPr="009629E8" w:rsidRDefault="007F135F" w:rsidP="007F135F">
            <w:pPr>
              <w:bidi/>
              <w:rPr>
                <w:rStyle w:val="Strong"/>
                <w:rFonts w:cs="B Nazanin"/>
                <w:noProof/>
                <w:sz w:val="28"/>
                <w:szCs w:val="28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2DACD05B" w14:textId="0B73D05F" w:rsidR="009629E8" w:rsidRDefault="009629E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BF5F5C" w:rsidRPr="005B3F55" w14:paraId="296BD06D" w14:textId="77777777" w:rsidTr="00CC7083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661E58CD" w14:textId="2D3D42BD" w:rsidR="00BF5F5C" w:rsidRDefault="00BF5F5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17</w:t>
            </w:r>
          </w:p>
        </w:tc>
        <w:tc>
          <w:tcPr>
            <w:tcW w:w="9677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7940F75" w14:textId="119B8B03" w:rsidR="00BF5F5C" w:rsidRDefault="00BF5F5C" w:rsidP="009629E8">
            <w:pPr>
              <w:bidi/>
              <w:rPr>
                <w:rStyle w:val="Strong"/>
                <w:rFonts w:cs="B Nazanin"/>
                <w:noProof/>
                <w:sz w:val="28"/>
                <w:szCs w:val="28"/>
                <w:lang w:bidi="fa-IR"/>
              </w:rPr>
            </w:pPr>
            <w:r w:rsidRPr="000328A6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65760" behindDoc="0" locked="0" layoutInCell="1" allowOverlap="1" wp14:anchorId="6F791B3B" wp14:editId="2EDF34C6">
                  <wp:simplePos x="0" y="0"/>
                  <wp:positionH relativeFrom="column">
                    <wp:posOffset>109394</wp:posOffset>
                  </wp:positionH>
                  <wp:positionV relativeFrom="paragraph">
                    <wp:posOffset>188999</wp:posOffset>
                  </wp:positionV>
                  <wp:extent cx="775970" cy="173355"/>
                  <wp:effectExtent l="0" t="0" r="5080" b="0"/>
                  <wp:wrapNone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17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328A6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>عبارت های جبری زیر را تجزیه کنید</w:t>
            </w:r>
            <w:r>
              <w:rPr>
                <w:rStyle w:val="Strong"/>
                <w:rFonts w:cs="B Nazanin" w:hint="cs"/>
                <w:noProof/>
                <w:sz w:val="28"/>
                <w:szCs w:val="28"/>
                <w:rtl/>
                <w:lang w:bidi="fa-IR"/>
              </w:rPr>
              <w:t>.</w:t>
            </w:r>
            <w:r>
              <w:rPr>
                <w:rStyle w:val="Strong"/>
                <w:rFonts w:cs="B Nazanin" w:hint="cs"/>
                <w:b w:val="0"/>
                <w:bCs w:val="0"/>
                <w:noProof/>
                <w:sz w:val="28"/>
                <w:szCs w:val="28"/>
                <w:lang w:bidi="fa-IR"/>
              </w:rPr>
              <w:t xml:space="preserve"> </w:t>
            </w:r>
          </w:p>
          <w:p w14:paraId="0786EE5D" w14:textId="56EE2206" w:rsidR="00BF5F5C" w:rsidRDefault="00BF5F5C" w:rsidP="00BF5F5C">
            <w:pPr>
              <w:bidi/>
              <w:rPr>
                <w:rStyle w:val="Strong"/>
                <w:rFonts w:cs="B Nazanin"/>
                <w:noProof/>
                <w:sz w:val="28"/>
                <w:szCs w:val="28"/>
                <w:rtl/>
                <w:lang w:bidi="fa-IR"/>
              </w:rPr>
            </w:pPr>
          </w:p>
          <w:p w14:paraId="6B681096" w14:textId="089C15D4" w:rsidR="00BF5F5C" w:rsidRDefault="000328A6" w:rsidP="00BF5F5C">
            <w:pPr>
              <w:bidi/>
              <w:rPr>
                <w:rStyle w:val="Strong"/>
                <w:rFonts w:cs="B Nazanin"/>
                <w:noProof/>
                <w:sz w:val="28"/>
                <w:szCs w:val="28"/>
                <w:rtl/>
                <w:lang w:bidi="fa-IR"/>
              </w:rPr>
            </w:pPr>
            <w:r w:rsidRPr="00BF5F5C">
              <w:rPr>
                <w:rStyle w:val="Strong"/>
                <w:rFonts w:cs="B Nazanin"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66784" behindDoc="0" locked="0" layoutInCell="1" allowOverlap="1" wp14:anchorId="0A80123F" wp14:editId="131EAF1B">
                  <wp:simplePos x="0" y="0"/>
                  <wp:positionH relativeFrom="column">
                    <wp:posOffset>81627</wp:posOffset>
                  </wp:positionH>
                  <wp:positionV relativeFrom="paragraph">
                    <wp:posOffset>52070</wp:posOffset>
                  </wp:positionV>
                  <wp:extent cx="1184275" cy="339725"/>
                  <wp:effectExtent l="0" t="0" r="0" b="0"/>
                  <wp:wrapNone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27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5419208" w14:textId="4563AAC6" w:rsidR="000328A6" w:rsidRPr="009629E8" w:rsidRDefault="000328A6" w:rsidP="000328A6">
            <w:pPr>
              <w:bidi/>
              <w:rPr>
                <w:rStyle w:val="Strong"/>
                <w:rFonts w:cs="B Nazanin"/>
                <w:noProof/>
                <w:sz w:val="28"/>
                <w:szCs w:val="28"/>
                <w:rtl/>
                <w:lang w:bidi="fa-IR"/>
              </w:rPr>
            </w:pPr>
          </w:p>
        </w:tc>
        <w:tc>
          <w:tcPr>
            <w:tcW w:w="712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2F8C036A" w14:textId="56A7AFBE" w:rsidR="00BF5F5C" w:rsidRDefault="00BF5F5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5/1</w:t>
            </w:r>
          </w:p>
        </w:tc>
      </w:tr>
    </w:tbl>
    <w:p w14:paraId="367624D5" w14:textId="77777777" w:rsidR="002C762D" w:rsidRPr="00D62BB1" w:rsidRDefault="002C762D" w:rsidP="00D62BB1">
      <w:pPr>
        <w:bidi/>
        <w:rPr>
          <w:sz w:val="2"/>
          <w:szCs w:val="2"/>
          <w:lang w:bidi="fa-IR"/>
        </w:rPr>
      </w:pPr>
    </w:p>
    <w:sectPr w:rsidR="002C762D" w:rsidRPr="00D62BB1" w:rsidSect="00C30FF6">
      <w:headerReference w:type="even" r:id="rId49"/>
      <w:headerReference w:type="default" r:id="rId50"/>
      <w:footerReference w:type="even" r:id="rId51"/>
      <w:footerReference w:type="default" r:id="rId52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50E725" w14:textId="77777777" w:rsidR="005D3B98" w:rsidRDefault="005D3B98" w:rsidP="001B4C7C">
      <w:r>
        <w:separator/>
      </w:r>
    </w:p>
  </w:endnote>
  <w:endnote w:type="continuationSeparator" w:id="0">
    <w:p w14:paraId="3BC677FC" w14:textId="77777777" w:rsidR="005D3B98" w:rsidRDefault="005D3B98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714838-6024-4F9C-AFC2-7763119CDA2B}"/>
    <w:embedBold r:id="rId2" w:fontKey="{7DB6D532-1CF9-4A76-BCD5-5D23A92B536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A289778-F780-4B91-BF18-299B22A62C4A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C220AE68-84B7-4D46-89E0-C51D34FE2543}"/>
    <w:embedBold r:id="rId5" w:fontKey="{3D741E7E-3943-4DEB-B692-958664BC14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880CF7-C528-4868-A812-D3FCE09871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3A07A" w14:textId="46652D8C" w:rsidR="00DC44EC" w:rsidRPr="00DC44EC" w:rsidRDefault="00DC44EC" w:rsidP="00FA7396">
    <w:pPr>
      <w:pStyle w:val="Footer"/>
      <w:bidi/>
      <w:jc w:val="center"/>
      <w:rPr>
        <w:rFonts w:cs="B Nazanin"/>
        <w:sz w:val="22"/>
        <w:szCs w:val="22"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8E4EB" w14:textId="4E0F7D74" w:rsidR="00BB5075" w:rsidRDefault="00BB5075" w:rsidP="00AE0C2B">
    <w:pPr>
      <w:pStyle w:val="Footer"/>
      <w:bidi/>
      <w:jc w:val="center"/>
    </w:pPr>
    <w:r>
      <w:rPr>
        <w:rFonts w:hint="cs"/>
        <w:rtl/>
      </w:rPr>
      <w:t xml:space="preserve"> </w:t>
    </w:r>
  </w:p>
  <w:p w14:paraId="22E38FB6" w14:textId="77777777" w:rsidR="004C0A55" w:rsidRDefault="004C0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9956C1" w14:textId="77777777" w:rsidR="005D3B98" w:rsidRDefault="005D3B98" w:rsidP="001B4C7C">
      <w:r>
        <w:separator/>
      </w:r>
    </w:p>
  </w:footnote>
  <w:footnote w:type="continuationSeparator" w:id="0">
    <w:p w14:paraId="33B8FBC9" w14:textId="77777777" w:rsidR="005D3B98" w:rsidRDefault="005D3B98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7CA9D7A1" w:rsidR="00325DB6" w:rsidRDefault="00325DB6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embedTrueType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28A6"/>
    <w:rsid w:val="00035FFC"/>
    <w:rsid w:val="00036082"/>
    <w:rsid w:val="00036F4A"/>
    <w:rsid w:val="00040843"/>
    <w:rsid w:val="00040990"/>
    <w:rsid w:val="00040D12"/>
    <w:rsid w:val="0004137A"/>
    <w:rsid w:val="00044D1A"/>
    <w:rsid w:val="00046487"/>
    <w:rsid w:val="00054E4F"/>
    <w:rsid w:val="000555DF"/>
    <w:rsid w:val="00056869"/>
    <w:rsid w:val="00057E21"/>
    <w:rsid w:val="00061CB0"/>
    <w:rsid w:val="00064DA7"/>
    <w:rsid w:val="000650A7"/>
    <w:rsid w:val="000654BA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E6A35"/>
    <w:rsid w:val="000F1973"/>
    <w:rsid w:val="000F416B"/>
    <w:rsid w:val="00101823"/>
    <w:rsid w:val="0010268E"/>
    <w:rsid w:val="001029A4"/>
    <w:rsid w:val="00106681"/>
    <w:rsid w:val="00106C10"/>
    <w:rsid w:val="0010781A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6700"/>
    <w:rsid w:val="001E019A"/>
    <w:rsid w:val="001E0D32"/>
    <w:rsid w:val="001E166D"/>
    <w:rsid w:val="001E7990"/>
    <w:rsid w:val="001F6633"/>
    <w:rsid w:val="001F6FAE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63E3C"/>
    <w:rsid w:val="002643D7"/>
    <w:rsid w:val="0027675E"/>
    <w:rsid w:val="002767F6"/>
    <w:rsid w:val="00276C24"/>
    <w:rsid w:val="0027793E"/>
    <w:rsid w:val="002808ED"/>
    <w:rsid w:val="0028276E"/>
    <w:rsid w:val="00282FD0"/>
    <w:rsid w:val="00290195"/>
    <w:rsid w:val="0029192B"/>
    <w:rsid w:val="002923E5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164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96F7E"/>
    <w:rsid w:val="003A1BB7"/>
    <w:rsid w:val="003A3A7A"/>
    <w:rsid w:val="003B1476"/>
    <w:rsid w:val="003B60F9"/>
    <w:rsid w:val="003C072E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4517"/>
    <w:rsid w:val="004323ED"/>
    <w:rsid w:val="004331C2"/>
    <w:rsid w:val="00435F9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2C62"/>
    <w:rsid w:val="004856A0"/>
    <w:rsid w:val="0049163B"/>
    <w:rsid w:val="00493FAB"/>
    <w:rsid w:val="004964BA"/>
    <w:rsid w:val="00497D5B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D69"/>
    <w:rsid w:val="004F1F0A"/>
    <w:rsid w:val="00501633"/>
    <w:rsid w:val="00501A16"/>
    <w:rsid w:val="00502A40"/>
    <w:rsid w:val="00502C38"/>
    <w:rsid w:val="00503305"/>
    <w:rsid w:val="00503A2B"/>
    <w:rsid w:val="005040F6"/>
    <w:rsid w:val="0050549C"/>
    <w:rsid w:val="00511AE3"/>
    <w:rsid w:val="00513D4B"/>
    <w:rsid w:val="005156DF"/>
    <w:rsid w:val="0051715B"/>
    <w:rsid w:val="00517FE4"/>
    <w:rsid w:val="00522585"/>
    <w:rsid w:val="00525EF9"/>
    <w:rsid w:val="00535B7F"/>
    <w:rsid w:val="005440B0"/>
    <w:rsid w:val="005444B1"/>
    <w:rsid w:val="0054738F"/>
    <w:rsid w:val="00554E3B"/>
    <w:rsid w:val="00555D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3B98"/>
    <w:rsid w:val="005D7220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2776A"/>
    <w:rsid w:val="0063181D"/>
    <w:rsid w:val="006322D2"/>
    <w:rsid w:val="00632B13"/>
    <w:rsid w:val="00635FC8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741CE"/>
    <w:rsid w:val="006854A4"/>
    <w:rsid w:val="00687CCE"/>
    <w:rsid w:val="006942FF"/>
    <w:rsid w:val="00695D3E"/>
    <w:rsid w:val="006966B7"/>
    <w:rsid w:val="006A3114"/>
    <w:rsid w:val="006A3F4E"/>
    <w:rsid w:val="006B2CD8"/>
    <w:rsid w:val="006B509F"/>
    <w:rsid w:val="006B5AAF"/>
    <w:rsid w:val="006B6183"/>
    <w:rsid w:val="006B6C7C"/>
    <w:rsid w:val="006C0652"/>
    <w:rsid w:val="006C68DD"/>
    <w:rsid w:val="006D3668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27FDE"/>
    <w:rsid w:val="00732CB9"/>
    <w:rsid w:val="00733436"/>
    <w:rsid w:val="007363B4"/>
    <w:rsid w:val="007403E3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408D"/>
    <w:rsid w:val="00775163"/>
    <w:rsid w:val="007755FA"/>
    <w:rsid w:val="0078135F"/>
    <w:rsid w:val="00781FA9"/>
    <w:rsid w:val="007848CC"/>
    <w:rsid w:val="007863F7"/>
    <w:rsid w:val="00790420"/>
    <w:rsid w:val="00796551"/>
    <w:rsid w:val="007A1581"/>
    <w:rsid w:val="007A6D3A"/>
    <w:rsid w:val="007A6E98"/>
    <w:rsid w:val="007A73B3"/>
    <w:rsid w:val="007B1E09"/>
    <w:rsid w:val="007B2E4C"/>
    <w:rsid w:val="007B62B7"/>
    <w:rsid w:val="007B74A4"/>
    <w:rsid w:val="007B76CC"/>
    <w:rsid w:val="007C181F"/>
    <w:rsid w:val="007C2775"/>
    <w:rsid w:val="007C49E2"/>
    <w:rsid w:val="007D1D2B"/>
    <w:rsid w:val="007E0101"/>
    <w:rsid w:val="007E0348"/>
    <w:rsid w:val="007E2AF9"/>
    <w:rsid w:val="007E62B3"/>
    <w:rsid w:val="007E6CBC"/>
    <w:rsid w:val="007E6EC5"/>
    <w:rsid w:val="007F135F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ECE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A5767"/>
    <w:rsid w:val="008B1195"/>
    <w:rsid w:val="008B27E9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4A11"/>
    <w:rsid w:val="00905E2B"/>
    <w:rsid w:val="00907A87"/>
    <w:rsid w:val="00911E92"/>
    <w:rsid w:val="0091311B"/>
    <w:rsid w:val="0091459E"/>
    <w:rsid w:val="0092105B"/>
    <w:rsid w:val="0092181D"/>
    <w:rsid w:val="0092206E"/>
    <w:rsid w:val="00922A9D"/>
    <w:rsid w:val="00926ACD"/>
    <w:rsid w:val="00927137"/>
    <w:rsid w:val="009275CD"/>
    <w:rsid w:val="00930B2B"/>
    <w:rsid w:val="00932497"/>
    <w:rsid w:val="00934199"/>
    <w:rsid w:val="00937D1B"/>
    <w:rsid w:val="009402E9"/>
    <w:rsid w:val="0094142B"/>
    <w:rsid w:val="009432BB"/>
    <w:rsid w:val="00943581"/>
    <w:rsid w:val="00944CAD"/>
    <w:rsid w:val="0094549D"/>
    <w:rsid w:val="00947277"/>
    <w:rsid w:val="00950F88"/>
    <w:rsid w:val="00952F67"/>
    <w:rsid w:val="0095786F"/>
    <w:rsid w:val="00957FB7"/>
    <w:rsid w:val="00960376"/>
    <w:rsid w:val="009606E2"/>
    <w:rsid w:val="00962006"/>
    <w:rsid w:val="009629E8"/>
    <w:rsid w:val="009671E9"/>
    <w:rsid w:val="00970C7B"/>
    <w:rsid w:val="00972818"/>
    <w:rsid w:val="00972BFB"/>
    <w:rsid w:val="00973A8E"/>
    <w:rsid w:val="0097424E"/>
    <w:rsid w:val="0097606B"/>
    <w:rsid w:val="009806EE"/>
    <w:rsid w:val="00986160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8FE"/>
    <w:rsid w:val="009E2BCB"/>
    <w:rsid w:val="009E413F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2C13"/>
    <w:rsid w:val="00A13968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1016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3F7"/>
    <w:rsid w:val="00A7464D"/>
    <w:rsid w:val="00A74D17"/>
    <w:rsid w:val="00A757BA"/>
    <w:rsid w:val="00A75F3E"/>
    <w:rsid w:val="00A804C7"/>
    <w:rsid w:val="00A84AA5"/>
    <w:rsid w:val="00A90B90"/>
    <w:rsid w:val="00A940DD"/>
    <w:rsid w:val="00A95502"/>
    <w:rsid w:val="00A95EE2"/>
    <w:rsid w:val="00A968B9"/>
    <w:rsid w:val="00A974F3"/>
    <w:rsid w:val="00AA113D"/>
    <w:rsid w:val="00AA14A6"/>
    <w:rsid w:val="00AA1F8F"/>
    <w:rsid w:val="00AA201A"/>
    <w:rsid w:val="00AA290F"/>
    <w:rsid w:val="00AA3633"/>
    <w:rsid w:val="00AA45CA"/>
    <w:rsid w:val="00AA5417"/>
    <w:rsid w:val="00AA60AD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C2B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336B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6746A"/>
    <w:rsid w:val="00B76556"/>
    <w:rsid w:val="00B76CF2"/>
    <w:rsid w:val="00B80525"/>
    <w:rsid w:val="00B90979"/>
    <w:rsid w:val="00B9108C"/>
    <w:rsid w:val="00B939DD"/>
    <w:rsid w:val="00B9533B"/>
    <w:rsid w:val="00B95AD8"/>
    <w:rsid w:val="00BA1738"/>
    <w:rsid w:val="00BA2050"/>
    <w:rsid w:val="00BA3BEA"/>
    <w:rsid w:val="00BA44BD"/>
    <w:rsid w:val="00BB04DA"/>
    <w:rsid w:val="00BB180D"/>
    <w:rsid w:val="00BB5075"/>
    <w:rsid w:val="00BB700F"/>
    <w:rsid w:val="00BC3172"/>
    <w:rsid w:val="00BC4A55"/>
    <w:rsid w:val="00BC6F49"/>
    <w:rsid w:val="00BD2A30"/>
    <w:rsid w:val="00BD4052"/>
    <w:rsid w:val="00BD7451"/>
    <w:rsid w:val="00BE6431"/>
    <w:rsid w:val="00BF1144"/>
    <w:rsid w:val="00BF2037"/>
    <w:rsid w:val="00BF21CD"/>
    <w:rsid w:val="00BF2F9A"/>
    <w:rsid w:val="00BF3926"/>
    <w:rsid w:val="00BF4668"/>
    <w:rsid w:val="00BF5934"/>
    <w:rsid w:val="00BF5F5C"/>
    <w:rsid w:val="00C032DC"/>
    <w:rsid w:val="00C0705A"/>
    <w:rsid w:val="00C11DBD"/>
    <w:rsid w:val="00C13099"/>
    <w:rsid w:val="00C13BF4"/>
    <w:rsid w:val="00C151DC"/>
    <w:rsid w:val="00C1584C"/>
    <w:rsid w:val="00C173F0"/>
    <w:rsid w:val="00C179B1"/>
    <w:rsid w:val="00C22FD1"/>
    <w:rsid w:val="00C26712"/>
    <w:rsid w:val="00C26D11"/>
    <w:rsid w:val="00C30FF6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2A6"/>
    <w:rsid w:val="00CA3B1C"/>
    <w:rsid w:val="00CA5A46"/>
    <w:rsid w:val="00CC1E0D"/>
    <w:rsid w:val="00CC39B1"/>
    <w:rsid w:val="00CC39C8"/>
    <w:rsid w:val="00CC7083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3504"/>
    <w:rsid w:val="00D06418"/>
    <w:rsid w:val="00D07BF2"/>
    <w:rsid w:val="00D07D5D"/>
    <w:rsid w:val="00D10B43"/>
    <w:rsid w:val="00D1330B"/>
    <w:rsid w:val="00D20F4B"/>
    <w:rsid w:val="00D222E5"/>
    <w:rsid w:val="00D2470C"/>
    <w:rsid w:val="00D24FE3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2BB1"/>
    <w:rsid w:val="00D66FA3"/>
    <w:rsid w:val="00D677A6"/>
    <w:rsid w:val="00D700A3"/>
    <w:rsid w:val="00D72066"/>
    <w:rsid w:val="00D7475D"/>
    <w:rsid w:val="00D75A22"/>
    <w:rsid w:val="00D75AB2"/>
    <w:rsid w:val="00D77B73"/>
    <w:rsid w:val="00D801C6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6158"/>
    <w:rsid w:val="00DA0E57"/>
    <w:rsid w:val="00DA1357"/>
    <w:rsid w:val="00DA474E"/>
    <w:rsid w:val="00DA518B"/>
    <w:rsid w:val="00DA5B3F"/>
    <w:rsid w:val="00DB1F04"/>
    <w:rsid w:val="00DB53ED"/>
    <w:rsid w:val="00DB7352"/>
    <w:rsid w:val="00DC0C3F"/>
    <w:rsid w:val="00DC2E8B"/>
    <w:rsid w:val="00DC35CE"/>
    <w:rsid w:val="00DC3AFF"/>
    <w:rsid w:val="00DC44EC"/>
    <w:rsid w:val="00DC4E26"/>
    <w:rsid w:val="00DC71D1"/>
    <w:rsid w:val="00DC77DF"/>
    <w:rsid w:val="00DD11EF"/>
    <w:rsid w:val="00DD55B1"/>
    <w:rsid w:val="00DD7063"/>
    <w:rsid w:val="00DD7EF7"/>
    <w:rsid w:val="00DE2390"/>
    <w:rsid w:val="00DE2F36"/>
    <w:rsid w:val="00DE3129"/>
    <w:rsid w:val="00DE39AA"/>
    <w:rsid w:val="00DF1F14"/>
    <w:rsid w:val="00DF2022"/>
    <w:rsid w:val="00DF3311"/>
    <w:rsid w:val="00E02D90"/>
    <w:rsid w:val="00E052B8"/>
    <w:rsid w:val="00E056B6"/>
    <w:rsid w:val="00E07F33"/>
    <w:rsid w:val="00E11AA3"/>
    <w:rsid w:val="00E11BBF"/>
    <w:rsid w:val="00E131A7"/>
    <w:rsid w:val="00E1484F"/>
    <w:rsid w:val="00E15F42"/>
    <w:rsid w:val="00E21501"/>
    <w:rsid w:val="00E249E6"/>
    <w:rsid w:val="00E25EAD"/>
    <w:rsid w:val="00E32462"/>
    <w:rsid w:val="00E33DB0"/>
    <w:rsid w:val="00E34580"/>
    <w:rsid w:val="00E35361"/>
    <w:rsid w:val="00E3765B"/>
    <w:rsid w:val="00E40CCE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A12EA"/>
    <w:rsid w:val="00EB48D8"/>
    <w:rsid w:val="00EB4B67"/>
    <w:rsid w:val="00EB61BB"/>
    <w:rsid w:val="00EB6CA2"/>
    <w:rsid w:val="00EB7613"/>
    <w:rsid w:val="00EC3281"/>
    <w:rsid w:val="00EC4F62"/>
    <w:rsid w:val="00EC656C"/>
    <w:rsid w:val="00ED0C0B"/>
    <w:rsid w:val="00ED0FB3"/>
    <w:rsid w:val="00ED281B"/>
    <w:rsid w:val="00ED2C5F"/>
    <w:rsid w:val="00ED32F2"/>
    <w:rsid w:val="00ED5986"/>
    <w:rsid w:val="00EF6263"/>
    <w:rsid w:val="00F019D7"/>
    <w:rsid w:val="00F031A6"/>
    <w:rsid w:val="00F03685"/>
    <w:rsid w:val="00F104C5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5D14"/>
    <w:rsid w:val="00F32964"/>
    <w:rsid w:val="00F34162"/>
    <w:rsid w:val="00F35771"/>
    <w:rsid w:val="00F403D8"/>
    <w:rsid w:val="00F4372D"/>
    <w:rsid w:val="00F46333"/>
    <w:rsid w:val="00F4795C"/>
    <w:rsid w:val="00F47E9C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A7396"/>
    <w:rsid w:val="00FA7E8C"/>
    <w:rsid w:val="00FB1E43"/>
    <w:rsid w:val="00FB4DC8"/>
    <w:rsid w:val="00FB58C6"/>
    <w:rsid w:val="00FC1A59"/>
    <w:rsid w:val="00FC288B"/>
    <w:rsid w:val="00FC37BF"/>
    <w:rsid w:val="00FC7E1F"/>
    <w:rsid w:val="00FD1218"/>
    <w:rsid w:val="00FD5CA2"/>
    <w:rsid w:val="00FD675D"/>
    <w:rsid w:val="00FD6865"/>
    <w:rsid w:val="00FD6DBB"/>
    <w:rsid w:val="00FD6FAD"/>
    <w:rsid w:val="00FE0F00"/>
    <w:rsid w:val="00FE1634"/>
    <w:rsid w:val="00FE2D95"/>
    <w:rsid w:val="00FE7893"/>
    <w:rsid w:val="00FE78E5"/>
    <w:rsid w:val="00FF1929"/>
    <w:rsid w:val="00FF2444"/>
    <w:rsid w:val="00FF50FC"/>
    <w:rsid w:val="00FF5E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2A945495-8C71-4C24-9298-5F57FC1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49424-89C2-43CE-B8ED-84B1B32E6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631</TotalTime>
  <Pages>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Sazeh</dc:creator>
  <cp:lastModifiedBy>M.Mahdi Sabbaghi</cp:lastModifiedBy>
  <cp:revision>30</cp:revision>
  <cp:lastPrinted>2024-01-01T07:17:00Z</cp:lastPrinted>
  <dcterms:created xsi:type="dcterms:W3CDTF">2023-12-05T10:12:00Z</dcterms:created>
  <dcterms:modified xsi:type="dcterms:W3CDTF">2024-12-22T03:29:00Z</dcterms:modified>
</cp:coreProperties>
</file>