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3B2391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509"/>
        <w:gridCol w:w="4004"/>
        <w:gridCol w:w="3029"/>
        <w:gridCol w:w="2455"/>
        <w:gridCol w:w="539"/>
      </w:tblGrid>
      <w:tr w:rsidR="006B6EB5" w:rsidRPr="003B2391" w14:paraId="52F37251" w14:textId="12DC3CC1" w:rsidTr="000145A4">
        <w:trPr>
          <w:trHeight w:val="522"/>
        </w:trPr>
        <w:tc>
          <w:tcPr>
            <w:tcW w:w="451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3B2391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029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3B2391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کلاس ه</w:t>
            </w:r>
            <w:r w:rsidR="00CE23F5" w:rsidRPr="003B2391">
              <w:rPr>
                <w:rFonts w:ascii="Vazirmatn" w:hAnsi="Vazirmatn" w:hint="cs"/>
                <w:rtl/>
              </w:rPr>
              <w:t>شتم</w:t>
            </w:r>
            <w:r w:rsidRPr="003B2391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994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3B2391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664140" w:rsidRPr="003B2391" w14:paraId="1B61AC97" w14:textId="77777777" w:rsidTr="000145A4">
        <w:trPr>
          <w:cantSplit/>
          <w:trHeight w:val="983"/>
        </w:trPr>
        <w:tc>
          <w:tcPr>
            <w:tcW w:w="509" w:type="dxa"/>
            <w:textDirection w:val="btLr"/>
          </w:tcPr>
          <w:p w14:paraId="087B7E85" w14:textId="6E23BA5B" w:rsidR="00664140" w:rsidRPr="003B2391" w:rsidRDefault="00080A9A" w:rsidP="00550D0D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sz w:val="18"/>
                <w:szCs w:val="18"/>
                <w:rtl/>
              </w:rPr>
              <w:t>صحیح</w:t>
            </w:r>
            <w:r w:rsidR="00550D0D" w:rsidRPr="003B2391">
              <w:rPr>
                <w:rFonts w:ascii="Vazirmatn" w:hAnsi="Vazirmatn" w:hint="cs"/>
                <w:sz w:val="18"/>
                <w:szCs w:val="18"/>
                <w:rtl/>
              </w:rPr>
              <w:t>/</w:t>
            </w:r>
            <w:r w:rsidRPr="003B2391">
              <w:rPr>
                <w:rFonts w:ascii="Vazirmatn" w:hAnsi="Vazirmatn" w:hint="cs"/>
                <w:sz w:val="18"/>
                <w:szCs w:val="18"/>
                <w:rtl/>
              </w:rPr>
              <w:t>غلط</w:t>
            </w:r>
          </w:p>
        </w:tc>
        <w:tc>
          <w:tcPr>
            <w:tcW w:w="9488" w:type="dxa"/>
            <w:gridSpan w:val="3"/>
          </w:tcPr>
          <w:p w14:paraId="07A911AF" w14:textId="3E5EB9D6" w:rsidR="000365BE" w:rsidRPr="003B2391" w:rsidRDefault="00080A9A" w:rsidP="00080A9A">
            <w:r w:rsidRPr="003B2391">
              <w:rPr>
                <w:rFonts w:hint="cs"/>
                <w:rtl/>
              </w:rPr>
              <w:t>الف</w:t>
            </w:r>
            <w:r w:rsidR="000365BE" w:rsidRPr="003B2391">
              <w:rPr>
                <w:rFonts w:hint="cs"/>
                <w:rtl/>
              </w:rPr>
              <w:t xml:space="preserve">) </w:t>
            </w:r>
            <w:r w:rsidR="000365BE" w:rsidRPr="003B2391">
              <w:rPr>
                <w:rFonts w:asciiTheme="majorBidi" w:hAnsiTheme="majorBidi" w:hint="cs"/>
                <w:rtl/>
              </w:rPr>
              <w:t xml:space="preserve">معکوس عدد </w:t>
            </w:r>
            <w:r w:rsidRPr="003B2391">
              <w:rPr>
                <w:rFonts w:asciiTheme="majorBidi" w:hAnsiTheme="majorBidi"/>
                <w:position w:val="-26"/>
              </w:rPr>
              <w:object w:dxaOrig="400" w:dyaOrig="680" w14:anchorId="45060F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16" type="#_x0000_t75" style="width:17.3pt;height:29.75pt" o:ole="">
                  <v:imagedata r:id="rId8" o:title=""/>
                </v:shape>
                <o:OLEObject Type="Embed" ProgID="Equation.DSMT4" ShapeID="_x0000_i1316" DrawAspect="Content" ObjectID="_1822161793" r:id="rId9"/>
              </w:object>
            </w:r>
            <w:r w:rsidR="000365BE" w:rsidRPr="003B2391">
              <w:rPr>
                <w:rFonts w:asciiTheme="majorBidi" w:hAnsiTheme="majorBidi" w:hint="cs"/>
                <w:rtl/>
              </w:rPr>
              <w:t xml:space="preserve"> برابر است با </w:t>
            </w:r>
            <w:r w:rsidR="000365BE" w:rsidRPr="003B2391">
              <w:rPr>
                <w:rFonts w:asciiTheme="majorBidi" w:hAnsiTheme="majorBidi"/>
              </w:rPr>
              <w:t xml:space="preserve"> </w:t>
            </w:r>
            <w:r w:rsidR="000365BE" w:rsidRPr="003B2391">
              <w:rPr>
                <w:rFonts w:asciiTheme="majorBidi" w:hAnsiTheme="majorBidi"/>
                <w:position w:val="-26"/>
              </w:rPr>
              <w:object w:dxaOrig="390" w:dyaOrig="690" w14:anchorId="14911A34">
                <v:shape id="_x0000_i1317" type="#_x0000_t75" style="width:16.6pt;height:29.75pt" o:ole="">
                  <v:imagedata r:id="rId10" o:title=""/>
                </v:shape>
                <o:OLEObject Type="Embed" ProgID="Equation.DSMT4" ShapeID="_x0000_i1317" DrawAspect="Content" ObjectID="_1822161794" r:id="rId11"/>
              </w:object>
            </w:r>
            <w:r w:rsidR="000365BE" w:rsidRPr="003B2391">
              <w:rPr>
                <w:rFonts w:asciiTheme="majorBidi" w:hAnsiTheme="majorBidi" w:hint="cs"/>
                <w:rtl/>
              </w:rPr>
              <w:t>.</w:t>
            </w:r>
            <w:r w:rsidR="000365BE" w:rsidRPr="003B2391">
              <w:rPr>
                <w:rFonts w:hint="cs"/>
                <w:rtl/>
              </w:rPr>
              <w:t xml:space="preserve"> (           )</w:t>
            </w:r>
            <w:r w:rsidRPr="003B2391">
              <w:rPr>
                <w:rFonts w:hint="cs"/>
                <w:rtl/>
              </w:rPr>
              <w:t xml:space="preserve">         ب</w:t>
            </w:r>
            <w:r w:rsidR="000365BE" w:rsidRPr="003B2391">
              <w:rPr>
                <w:rtl/>
              </w:rPr>
              <w:t>) عدد صفر ، تنها عدد</w:t>
            </w:r>
            <w:r w:rsidR="000365BE" w:rsidRPr="003B2391">
              <w:rPr>
                <w:rFonts w:hint="cs"/>
                <w:rtl/>
              </w:rPr>
              <w:t>ی</w:t>
            </w:r>
            <w:r w:rsidR="000365BE" w:rsidRPr="003B2391">
              <w:rPr>
                <w:rtl/>
              </w:rPr>
              <w:t xml:space="preserve"> است که معکوس ندارد. (       )</w:t>
            </w:r>
          </w:p>
          <w:p w14:paraId="04B16792" w14:textId="52F5CD57" w:rsidR="00C5022B" w:rsidRPr="003B2391" w:rsidRDefault="000365BE" w:rsidP="00080A9A">
            <w:pPr>
              <w:rPr>
                <w:rtl/>
              </w:rPr>
            </w:pPr>
            <w:r w:rsidRPr="003B2391">
              <w:rPr>
                <w:rFonts w:hint="eastAsia"/>
                <w:rtl/>
              </w:rPr>
              <w:t>ب</w:t>
            </w:r>
            <w:r w:rsidRPr="003B2391">
              <w:rPr>
                <w:rtl/>
              </w:rPr>
              <w:t>)  تمام مضرب ها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tl/>
              </w:rPr>
              <w:t xml:space="preserve"> عدد </w:t>
            </w:r>
            <w:r w:rsidRPr="003B2391">
              <w:rPr>
                <w:rtl/>
                <w:lang w:bidi="fa-IR"/>
              </w:rPr>
              <w:t>۱۷</w:t>
            </w:r>
            <w:r w:rsidRPr="003B2391">
              <w:rPr>
                <w:rtl/>
              </w:rPr>
              <w:t>، مرکب هستند. (           )</w:t>
            </w:r>
            <w:r w:rsidR="00080A9A" w:rsidRPr="003B2391">
              <w:rPr>
                <w:rFonts w:hint="cs"/>
                <w:rtl/>
              </w:rPr>
              <w:t xml:space="preserve">                            </w:t>
            </w:r>
            <w:r w:rsidRPr="003B2391">
              <w:rPr>
                <w:rFonts w:hint="eastAsia"/>
                <w:rtl/>
              </w:rPr>
              <w:t>پ</w:t>
            </w:r>
            <w:r w:rsidRPr="003B2391">
              <w:rPr>
                <w:rtl/>
              </w:rPr>
              <w:t xml:space="preserve">) همه 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tl/>
              </w:rPr>
              <w:t xml:space="preserve"> اعداد اول فرد هستند. (        )</w:t>
            </w:r>
          </w:p>
        </w:tc>
        <w:tc>
          <w:tcPr>
            <w:tcW w:w="539" w:type="dxa"/>
            <w:vAlign w:val="center"/>
          </w:tcPr>
          <w:p w14:paraId="24DF08CF" w14:textId="2859D8BB" w:rsidR="00664140" w:rsidRPr="003B2391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022B" w:rsidRPr="003B2391" w14:paraId="12C14B64" w14:textId="77777777" w:rsidTr="000145A4">
        <w:trPr>
          <w:cantSplit/>
          <w:trHeight w:val="1176"/>
        </w:trPr>
        <w:tc>
          <w:tcPr>
            <w:tcW w:w="509" w:type="dxa"/>
            <w:textDirection w:val="btLr"/>
          </w:tcPr>
          <w:p w14:paraId="121BCB51" w14:textId="16A7C10F" w:rsidR="00C5022B" w:rsidRPr="003B2391" w:rsidRDefault="006C34F1" w:rsidP="00550D0D">
            <w:pPr>
              <w:ind w:left="141" w:right="113"/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کوتاه پاسخ</w:t>
            </w:r>
          </w:p>
        </w:tc>
        <w:tc>
          <w:tcPr>
            <w:tcW w:w="9488" w:type="dxa"/>
            <w:gridSpan w:val="3"/>
          </w:tcPr>
          <w:p w14:paraId="0D49D830" w14:textId="7FAEA0CB" w:rsidR="00F51DAC" w:rsidRPr="003B2391" w:rsidRDefault="008E0325" w:rsidP="002B363A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الف</w:t>
            </w:r>
            <w:r w:rsidR="00C5022B" w:rsidRPr="003B2391">
              <w:rPr>
                <w:rFonts w:ascii="Vazirmatn" w:hAnsi="Vazirmatn" w:hint="cs"/>
                <w:rtl/>
              </w:rPr>
              <w:t xml:space="preserve">) </w:t>
            </w:r>
            <w:r w:rsidR="003F665C" w:rsidRPr="003B2391">
              <w:rPr>
                <w:rFonts w:ascii="Vazirmatn" w:hAnsi="Vazirmatn" w:hint="cs"/>
                <w:rtl/>
                <w:lang w:bidi="fa-IR"/>
              </w:rPr>
              <w:t>معکوس عدد</w:t>
            </w:r>
            <w:r w:rsidR="009910BF" w:rsidRPr="003B2391">
              <w:rPr>
                <w:rFonts w:ascii="Vazirmatn" w:hAnsi="Vazirmatn" w:hint="cs"/>
                <w:rtl/>
                <w:lang w:bidi="fa-IR"/>
              </w:rPr>
              <w:t xml:space="preserve"> 5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 xml:space="preserve"> :</w:t>
            </w:r>
            <w:r w:rsidR="003F665C" w:rsidRPr="003B2391">
              <w:rPr>
                <w:rFonts w:ascii="Vazirmatn" w:hAnsi="Vazirmatn" w:hint="cs"/>
                <w:rtl/>
                <w:lang w:bidi="fa-IR"/>
              </w:rPr>
              <w:t xml:space="preserve"> ................ 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 xml:space="preserve">             </w:t>
            </w:r>
            <w:r w:rsidR="002B363A" w:rsidRPr="003B2391">
              <w:rPr>
                <w:rFonts w:ascii="Vazirmatn" w:hAnsi="Vazirmatn" w:hint="cs"/>
                <w:rtl/>
                <w:lang w:bidi="fa-IR"/>
              </w:rPr>
              <w:t xml:space="preserve">                 </w:t>
            </w:r>
            <w:r w:rsidR="00AB2DCC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2B363A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244184" w:rsidRPr="003B2391">
              <w:rPr>
                <w:rFonts w:ascii="Vazirmatn" w:hAnsi="Vazirmatn" w:hint="cs"/>
                <w:rtl/>
                <w:lang w:bidi="fa-IR"/>
              </w:rPr>
              <w:t>ب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>) حاصل ضرب هر عدد در معکوسش برابراست با</w:t>
            </w:r>
            <w:r w:rsidR="00243060" w:rsidRPr="003B2391">
              <w:rPr>
                <w:rFonts w:ascii="Vazirmatn" w:hAnsi="Vazirmatn" w:hint="cs"/>
                <w:rtl/>
                <w:lang w:bidi="fa-IR"/>
              </w:rPr>
              <w:t xml:space="preserve"> :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 xml:space="preserve"> .................  </w:t>
            </w:r>
          </w:p>
          <w:p w14:paraId="79D6FBE6" w14:textId="2C6AFB8C" w:rsidR="008C1FFC" w:rsidRPr="003B2391" w:rsidRDefault="002B363A" w:rsidP="002B363A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پ</w:t>
            </w:r>
            <w:r w:rsidR="008C1FFC" w:rsidRPr="003B2391">
              <w:rPr>
                <w:rFonts w:asciiTheme="minorHAnsi" w:eastAsiaTheme="minorHAnsi" w:hAnsiTheme="minorHAnsi" w:hint="cs"/>
                <w:rtl/>
                <w:lang w:bidi="fa-IR"/>
              </w:rPr>
              <w:t>) کوچک ترین عدد مرکب : ..............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       ت</w:t>
            </w:r>
            <w:r w:rsidR="008C1FFC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) </w:t>
            </w:r>
            <w:r w:rsidR="001A0542" w:rsidRPr="003B2391">
              <w:rPr>
                <w:rFonts w:asciiTheme="minorHAnsi" w:eastAsiaTheme="minorHAnsi" w:hAnsiTheme="minorHAnsi" w:hint="cs"/>
                <w:rtl/>
              </w:rPr>
              <w:t>بزرگ</w:t>
            </w:r>
            <w:r w:rsidR="00A70FC2" w:rsidRPr="003B2391">
              <w:rPr>
                <w:rFonts w:ascii="Vazirmatn" w:hAnsi="Vazirmatn" w:hint="cs"/>
                <w:rtl/>
              </w:rPr>
              <w:t>ت</w:t>
            </w:r>
            <w:r w:rsidR="00A70FC2" w:rsidRPr="003B2391">
              <w:rPr>
                <w:rFonts w:ascii="Vazirmatn" w:hAnsi="Vazirmatn"/>
                <w:rtl/>
              </w:rPr>
              <w:t>ر</w:t>
            </w:r>
            <w:r w:rsidR="00A70FC2" w:rsidRPr="003B2391">
              <w:rPr>
                <w:rFonts w:ascii="Vazirmatn" w:hAnsi="Vazirmatn" w:hint="cs"/>
                <w:rtl/>
              </w:rPr>
              <w:t>ی</w:t>
            </w:r>
            <w:r w:rsidR="00A70FC2" w:rsidRPr="003B2391">
              <w:rPr>
                <w:rFonts w:ascii="Vazirmatn" w:hAnsi="Vazirmatn" w:hint="eastAsia"/>
                <w:rtl/>
              </w:rPr>
              <w:t>ن</w:t>
            </w:r>
            <w:r w:rsidR="00A70FC2" w:rsidRPr="003B2391">
              <w:rPr>
                <w:rFonts w:ascii="Vazirmatn" w:hAnsi="Vazirmatn"/>
                <w:rtl/>
              </w:rPr>
              <w:t xml:space="preserve"> عدد صح</w:t>
            </w:r>
            <w:r w:rsidR="00A70FC2" w:rsidRPr="003B2391">
              <w:rPr>
                <w:rFonts w:ascii="Vazirmatn" w:hAnsi="Vazirmatn" w:hint="cs"/>
                <w:rtl/>
              </w:rPr>
              <w:t>ی</w:t>
            </w:r>
            <w:r w:rsidR="00A70FC2" w:rsidRPr="003B2391">
              <w:rPr>
                <w:rFonts w:ascii="Vazirmatn" w:hAnsi="Vazirmatn" w:hint="eastAsia"/>
                <w:rtl/>
              </w:rPr>
              <w:t>ح</w:t>
            </w:r>
            <w:r w:rsidR="00A70FC2" w:rsidRPr="003B2391">
              <w:rPr>
                <w:rFonts w:ascii="Vazirmatn" w:hAnsi="Vazirmatn"/>
                <w:rtl/>
              </w:rPr>
              <w:t xml:space="preserve"> </w:t>
            </w:r>
            <w:r w:rsidR="00A70FC2" w:rsidRPr="003B2391">
              <w:rPr>
                <w:rFonts w:ascii="Vazirmatn" w:hAnsi="Vazirmatn" w:hint="cs"/>
                <w:rtl/>
              </w:rPr>
              <w:t xml:space="preserve">منفی </w:t>
            </w:r>
            <w:r w:rsidR="000365BE" w:rsidRPr="003B2391">
              <w:rPr>
                <w:rFonts w:ascii="Vazirmatn" w:hAnsi="Vazirmatn" w:hint="cs"/>
                <w:rtl/>
              </w:rPr>
              <w:t>:</w:t>
            </w:r>
            <w:r w:rsidR="00A70FC2" w:rsidRPr="003B2391">
              <w:rPr>
                <w:rFonts w:ascii="Vazirmatn" w:hAnsi="Vazirmatn"/>
                <w:rtl/>
              </w:rPr>
              <w:t xml:space="preserve"> ............</w:t>
            </w:r>
          </w:p>
          <w:p w14:paraId="478A917A" w14:textId="29FF80C3" w:rsidR="002B363A" w:rsidRPr="003B2391" w:rsidRDefault="002B363A" w:rsidP="002B363A">
            <w:pPr>
              <w:rPr>
                <w:rFonts w:asciiTheme="minorHAnsi" w:eastAsiaTheme="minorHAnsi" w:hAnsiTheme="minorHAnsi"/>
                <w:lang w:bidi="fa-IR"/>
              </w:rPr>
            </w:pP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ث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) عددی مثال بزنید که گویا باشد ولی صحیح نباشد : .................</w:t>
            </w:r>
          </w:p>
          <w:p w14:paraId="4F539BF8" w14:textId="4E20C978" w:rsidR="002B363A" w:rsidRPr="003B2391" w:rsidRDefault="002B363A" w:rsidP="002B363A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ج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) یک عدد اول و یک عدد مرکب مثال بزنید که نسبت به هم اول باشند: ..............</w:t>
            </w:r>
          </w:p>
        </w:tc>
        <w:tc>
          <w:tcPr>
            <w:tcW w:w="539" w:type="dxa"/>
            <w:vAlign w:val="center"/>
          </w:tcPr>
          <w:p w14:paraId="5593661D" w14:textId="7A67B9D8" w:rsidR="00C5022B" w:rsidRPr="003B2391" w:rsidRDefault="008C1FF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204C64" w:rsidRPr="003B2391" w14:paraId="49518A23" w14:textId="77777777" w:rsidTr="000145A4">
        <w:trPr>
          <w:cantSplit/>
          <w:trHeight w:val="1255"/>
        </w:trPr>
        <w:tc>
          <w:tcPr>
            <w:tcW w:w="509" w:type="dxa"/>
            <w:textDirection w:val="btLr"/>
          </w:tcPr>
          <w:p w14:paraId="2E128B51" w14:textId="26E69B5B" w:rsidR="00204C64" w:rsidRPr="003B2391" w:rsidRDefault="00550D0D" w:rsidP="00550D0D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rtl/>
              </w:rPr>
              <w:t>چهارگزینه ای</w:t>
            </w:r>
          </w:p>
        </w:tc>
        <w:tc>
          <w:tcPr>
            <w:tcW w:w="9488" w:type="dxa"/>
            <w:gridSpan w:val="3"/>
          </w:tcPr>
          <w:p w14:paraId="26CA7B2E" w14:textId="7A3A3730" w:rsidR="00204C64" w:rsidRPr="003B2391" w:rsidRDefault="00762CF0" w:rsidP="00D93D2A">
            <w:pPr>
              <w:rPr>
                <w:rtl/>
              </w:rPr>
            </w:pPr>
            <w:r w:rsidRPr="003B2391">
              <w:rPr>
                <w:rFonts w:hint="cs"/>
                <w:rtl/>
              </w:rPr>
              <w:t>الف</w:t>
            </w:r>
            <w:r w:rsidR="00204C64" w:rsidRPr="003B2391">
              <w:rPr>
                <w:rFonts w:hint="cs"/>
                <w:rtl/>
              </w:rPr>
              <w:t xml:space="preserve">) </w:t>
            </w:r>
            <w:r w:rsidR="00204C64" w:rsidRPr="003B2391">
              <w:rPr>
                <w:rtl/>
              </w:rPr>
              <w:t xml:space="preserve">کدام عدد </w:t>
            </w:r>
            <w:r w:rsidR="00204C64" w:rsidRPr="003B2391">
              <w:rPr>
                <w:rFonts w:hint="cs"/>
                <w:rtl/>
              </w:rPr>
              <w:t xml:space="preserve"> </w:t>
            </w:r>
            <w:r w:rsidR="00204C64" w:rsidRPr="003B2391">
              <w:rPr>
                <w:rtl/>
              </w:rPr>
              <w:t xml:space="preserve">نسبت به </w:t>
            </w:r>
            <w:r w:rsidR="003F665C" w:rsidRPr="003B2391">
              <w:rPr>
                <w:rFonts w:hint="cs"/>
                <w:rtl/>
              </w:rPr>
              <w:t>18</w:t>
            </w:r>
            <w:r w:rsidR="00204C64" w:rsidRPr="003B2391">
              <w:rPr>
                <w:rtl/>
              </w:rPr>
              <w:t xml:space="preserve"> اول</w:t>
            </w:r>
            <w:r w:rsidR="00DA1353" w:rsidRPr="003B2391">
              <w:rPr>
                <w:rFonts w:hint="cs"/>
                <w:rtl/>
              </w:rPr>
              <w:t xml:space="preserve"> است </w:t>
            </w:r>
            <w:r w:rsidR="00204C64" w:rsidRPr="003B2391">
              <w:rPr>
                <w:rFonts w:hint="eastAsia"/>
                <w:rtl/>
              </w:rPr>
              <w:t>؟</w:t>
            </w:r>
            <w:r w:rsidR="00204C64" w:rsidRPr="003B2391">
              <w:rPr>
                <w:rFonts w:hint="cs"/>
                <w:rtl/>
              </w:rPr>
              <w:t xml:space="preserve">     </w:t>
            </w:r>
            <w:r w:rsidR="00244184" w:rsidRPr="003B2391">
              <w:rPr>
                <w:rFonts w:hint="cs"/>
                <w:rtl/>
              </w:rPr>
              <w:t xml:space="preserve">      </w:t>
            </w:r>
            <w:r w:rsidR="00204C64" w:rsidRPr="003B2391">
              <w:rPr>
                <w:rFonts w:hint="cs"/>
                <w:rtl/>
              </w:rPr>
              <w:t xml:space="preserve">   1) </w:t>
            </w:r>
            <w:r w:rsidR="00DA1353" w:rsidRPr="003B2391">
              <w:rPr>
                <w:rFonts w:hint="cs"/>
                <w:rtl/>
              </w:rPr>
              <w:t>12</w:t>
            </w:r>
            <w:r w:rsidR="00204C64" w:rsidRPr="003B2391">
              <w:rPr>
                <w:rFonts w:hint="cs"/>
                <w:rtl/>
              </w:rPr>
              <w:t xml:space="preserve">           </w:t>
            </w:r>
            <w:r w:rsidR="00AC13C2" w:rsidRPr="003B2391">
              <w:rPr>
                <w:rFonts w:hint="cs"/>
                <w:rtl/>
              </w:rPr>
              <w:t xml:space="preserve"> </w:t>
            </w:r>
            <w:r w:rsidR="00204C64" w:rsidRPr="003B2391">
              <w:rPr>
                <w:rFonts w:hint="cs"/>
                <w:rtl/>
              </w:rPr>
              <w:t xml:space="preserve">    2) </w:t>
            </w:r>
            <w:r w:rsidR="00DA1353" w:rsidRPr="003B2391">
              <w:rPr>
                <w:rFonts w:hint="cs"/>
                <w:rtl/>
              </w:rPr>
              <w:t>9</w:t>
            </w:r>
            <w:r w:rsidR="00204C64" w:rsidRPr="003B2391">
              <w:rPr>
                <w:rFonts w:hint="cs"/>
                <w:rtl/>
              </w:rPr>
              <w:t xml:space="preserve">          </w:t>
            </w:r>
            <w:r w:rsidR="003F665C" w:rsidRPr="003B2391">
              <w:rPr>
                <w:rFonts w:hint="cs"/>
                <w:rtl/>
              </w:rPr>
              <w:t xml:space="preserve">   </w:t>
            </w:r>
            <w:r w:rsidR="00204C64" w:rsidRPr="003B2391">
              <w:rPr>
                <w:rFonts w:hint="cs"/>
                <w:rtl/>
              </w:rPr>
              <w:t xml:space="preserve">   3) </w:t>
            </w:r>
            <w:r w:rsidR="00DA1353" w:rsidRPr="003B2391">
              <w:rPr>
                <w:rFonts w:hint="cs"/>
                <w:rtl/>
              </w:rPr>
              <w:t>21</w:t>
            </w:r>
            <w:r w:rsidR="00204C64" w:rsidRPr="003B2391">
              <w:rPr>
                <w:rFonts w:hint="cs"/>
                <w:rtl/>
              </w:rPr>
              <w:t xml:space="preserve">         </w:t>
            </w:r>
            <w:r w:rsidR="003F665C" w:rsidRPr="003B2391">
              <w:rPr>
                <w:rFonts w:hint="cs"/>
                <w:rtl/>
              </w:rPr>
              <w:t xml:space="preserve">  </w:t>
            </w:r>
            <w:r w:rsidR="00204C64" w:rsidRPr="003B2391">
              <w:rPr>
                <w:rFonts w:hint="cs"/>
                <w:rtl/>
              </w:rPr>
              <w:t xml:space="preserve">     </w:t>
            </w:r>
            <w:r w:rsidR="003F665C" w:rsidRPr="003B2391">
              <w:rPr>
                <w:rFonts w:hint="cs"/>
                <w:rtl/>
              </w:rPr>
              <w:t xml:space="preserve">    </w:t>
            </w:r>
            <w:r w:rsidR="00204C64" w:rsidRPr="003B2391">
              <w:rPr>
                <w:rFonts w:hint="cs"/>
                <w:rtl/>
              </w:rPr>
              <w:t xml:space="preserve"> 4) </w:t>
            </w:r>
            <w:r w:rsidR="00F930F7" w:rsidRPr="003B2391">
              <w:rPr>
                <w:rFonts w:hint="cs"/>
                <w:rtl/>
              </w:rPr>
              <w:t>25</w:t>
            </w:r>
          </w:p>
          <w:p w14:paraId="63FE4690" w14:textId="4A2F6BF6" w:rsidR="00D11495" w:rsidRPr="003B2391" w:rsidRDefault="00762CF0" w:rsidP="00D93D2A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hint="cs"/>
                <w:rtl/>
              </w:rPr>
              <w:t>ب</w:t>
            </w:r>
            <w:r w:rsidR="003F665C" w:rsidRPr="003B2391">
              <w:rPr>
                <w:rFonts w:hint="cs"/>
                <w:rtl/>
              </w:rPr>
              <w:t>)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حاصل عبارت </w:t>
            </w:r>
            <w:r w:rsidR="00D93D2A" w:rsidRPr="003B2391">
              <w:rPr>
                <w:rFonts w:ascii="Vazirmatn" w:hAnsi="Vazirmatn"/>
                <w:b w:val="0"/>
                <w:bCs w:val="0"/>
                <w:position w:val="-6"/>
                <w:lang w:bidi="fa-IR"/>
              </w:rPr>
              <w:object w:dxaOrig="960" w:dyaOrig="279" w14:anchorId="42F43EAD">
                <v:shape id="_x0000_i1318" type="#_x0000_t75" style="width:38.1pt;height:11.75pt" o:ole="">
                  <v:imagedata r:id="rId12" o:title=""/>
                </v:shape>
                <o:OLEObject Type="Embed" ProgID="Equation.DSMT4" ShapeID="_x0000_i1318" DrawAspect="Content" ObjectID="_1822161795" r:id="rId13"/>
              </w:objec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کدام است؟         </w:t>
            </w:r>
            <w:r w:rsidR="00BB660F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  1)  7-      </w:t>
            </w:r>
            <w:r w:rsidR="00BB660F" w:rsidRPr="003B2391">
              <w:rPr>
                <w:rFonts w:ascii="Vazirmatn" w:hAnsi="Vazirmatn" w:hint="cs"/>
                <w:rtl/>
                <w:lang w:bidi="fa-IR"/>
              </w:rPr>
              <w:t xml:space="preserve">      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 2)  5+             3)  5-       </w:t>
            </w:r>
            <w:r w:rsidR="00BB660F" w:rsidRPr="003B2391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   4)   7+ </w:t>
            </w:r>
            <w:r w:rsidR="00D93D2A" w:rsidRPr="003B2391">
              <w:rPr>
                <w:rFonts w:ascii="Vazirmatn" w:hAnsi="Vazirmatn"/>
                <w:lang w:bidi="fa-IR"/>
              </w:rPr>
              <w:t xml:space="preserve"> </w:t>
            </w:r>
            <w:r w:rsidR="003F665C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  <w:p w14:paraId="1777D3DE" w14:textId="77777777" w:rsidR="00243060" w:rsidRPr="003B2391" w:rsidRDefault="00243060" w:rsidP="00D93D2A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ج)</w:t>
            </w:r>
            <w:r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بزرگ ترین عدد اول دو رقمی کدام است؟</w:t>
            </w:r>
            <w:r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 </w:t>
            </w:r>
            <w:r w:rsidR="00BB660F"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</w:t>
            </w:r>
            <w:r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 </w:t>
            </w:r>
            <w:r w:rsidRPr="003B2391">
              <w:rPr>
                <w:rFonts w:asciiTheme="majorBidi" w:hAnsiTheme="majorBidi" w:hint="cs"/>
                <w:rtl/>
                <w:lang w:bidi="fa-IR"/>
              </w:rPr>
              <w:t>1</w:t>
            </w:r>
            <w:r w:rsidRPr="003B2391">
              <w:rPr>
                <w:rFonts w:hint="cs"/>
                <w:rtl/>
              </w:rPr>
              <w:t>) 99               2) 97               3) 93                   4) 91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</w:p>
          <w:p w14:paraId="187776DF" w14:textId="34FF981B" w:rsidR="0029546E" w:rsidRPr="003B2391" w:rsidRDefault="0029546E" w:rsidP="00986C74">
            <w:pPr>
              <w:rPr>
                <w:rFonts w:asciiTheme="minorHAnsi" w:eastAsiaTheme="minorHAnsi" w:hAnsiTheme="minorHAnsi" w:hint="cs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د) کسر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40" w:dyaOrig="720" w14:anchorId="2A6BE6E8">
                <v:shape id="_x0000_i1418" type="#_x0000_t75" style="width:15.9pt;height:28.4pt" o:ole="">
                  <v:imagedata r:id="rId14" o:title=""/>
                </v:shape>
                <o:OLEObject Type="Embed" ProgID="Equation.DSMT4" ShapeID="_x0000_i1418" DrawAspect="Content" ObjectID="_1822161796" r:id="rId15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با کدام کسر برابر</w:t>
            </w:r>
            <w:r w:rsidR="000C3291" w:rsidRPr="003B2391">
              <w:rPr>
                <w:rFonts w:asciiTheme="minorHAnsi" w:eastAsiaTheme="minorHAnsi" w:hAnsiTheme="minorHAnsi"/>
                <w:lang w:bidi="fa-IR"/>
              </w:rPr>
              <w:t xml:space="preserve"> </w:t>
            </w:r>
            <w:r w:rsidR="000C3291" w:rsidRPr="003B2391">
              <w:rPr>
                <w:rFonts w:asciiTheme="minorHAnsi" w:eastAsiaTheme="minorHAnsi" w:hAnsiTheme="minorHAnsi" w:hint="cs"/>
                <w:u w:val="single"/>
                <w:rtl/>
                <w:lang w:bidi="fa-IR"/>
              </w:rPr>
              <w:t>نیست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؟                1)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600" w:dyaOrig="720" w14:anchorId="40C2F4D8">
                <v:shape id="_x0000_i1404" type="#_x0000_t75" style="width:22.15pt;height:28.4pt" o:ole="">
                  <v:imagedata r:id="rId16" o:title=""/>
                </v:shape>
                <o:OLEObject Type="Embed" ProgID="Equation.DSMT4" ShapeID="_x0000_i1404" DrawAspect="Content" ObjectID="_1822161797" r:id="rId17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2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30B9C7B3">
                <v:shape id="_x0000_i1412" type="#_x0000_t75" style="width:15.25pt;height:28.4pt" o:ole="">
                  <v:imagedata r:id="rId18" o:title=""/>
                </v:shape>
                <o:OLEObject Type="Embed" ProgID="Equation.DSMT4" ShapeID="_x0000_i1412" DrawAspect="Content" ObjectID="_1822161798" r:id="rId19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>3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0B149180">
                <v:shape id="_x0000_i1414" type="#_x0000_t75" style="width:15.25pt;height:28.4pt" o:ole="">
                  <v:imagedata r:id="rId20" o:title=""/>
                </v:shape>
                <o:OLEObject Type="Embed" ProgID="Equation.DSMT4" ShapeID="_x0000_i1414" DrawAspect="Content" ObjectID="_1822161799" r:id="rId21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>4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2C03ED3B">
                <v:shape id="_x0000_i1416" type="#_x0000_t75" style="width:15.25pt;height:28.4pt" o:ole="">
                  <v:imagedata r:id="rId22" o:title=""/>
                </v:shape>
                <o:OLEObject Type="Embed" ProgID="Equation.DSMT4" ShapeID="_x0000_i1416" DrawAspect="Content" ObjectID="_1822161800" r:id="rId23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</w:t>
            </w:r>
          </w:p>
        </w:tc>
        <w:tc>
          <w:tcPr>
            <w:tcW w:w="539" w:type="dxa"/>
            <w:vAlign w:val="center"/>
          </w:tcPr>
          <w:p w14:paraId="3A1817B0" w14:textId="1ABE1E69" w:rsidR="00204C64" w:rsidRPr="003B2391" w:rsidRDefault="00776A62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3240A4" w:rsidRPr="003B2391" w14:paraId="5DD31A91" w14:textId="77777777" w:rsidTr="000145A4">
        <w:trPr>
          <w:trHeight w:val="818"/>
        </w:trPr>
        <w:tc>
          <w:tcPr>
            <w:tcW w:w="509" w:type="dxa"/>
          </w:tcPr>
          <w:p w14:paraId="5C7D8819" w14:textId="02081A47" w:rsidR="003240A4" w:rsidRPr="003B2391" w:rsidRDefault="003240A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7080A9D5" w14:textId="64F02817" w:rsidR="00310797" w:rsidRPr="003B2391" w:rsidRDefault="0078593F" w:rsidP="003F665C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hint="cs"/>
                <w:rtl/>
              </w:rPr>
              <w:t>الف</w:t>
            </w:r>
            <w:r w:rsidR="00310797" w:rsidRPr="003B2391">
              <w:rPr>
                <w:rFonts w:hint="cs"/>
                <w:rtl/>
              </w:rPr>
              <w:t>)</w:t>
            </w:r>
            <w:r w:rsidRPr="003B2391">
              <w:rPr>
                <w:rFonts w:hint="cs"/>
                <w:rtl/>
              </w:rPr>
              <w:t xml:space="preserve"> </w:t>
            </w:r>
            <w:r w:rsidR="00C17550" w:rsidRPr="003B2391">
              <w:rPr>
                <w:rtl/>
              </w:rPr>
              <w:t xml:space="preserve">علامت &gt; </w:t>
            </w:r>
            <w:r w:rsidR="00C17550" w:rsidRPr="003B2391">
              <w:rPr>
                <w:rFonts w:hint="cs"/>
                <w:rtl/>
              </w:rPr>
              <w:t>ی</w:t>
            </w:r>
            <w:r w:rsidR="00C17550" w:rsidRPr="003B2391">
              <w:rPr>
                <w:rFonts w:hint="eastAsia"/>
                <w:rtl/>
              </w:rPr>
              <w:t>ا</w:t>
            </w:r>
            <w:r w:rsidR="00C17550" w:rsidRPr="003B2391">
              <w:rPr>
                <w:rtl/>
              </w:rPr>
              <w:t xml:space="preserve"> &lt; </w:t>
            </w:r>
            <w:r w:rsidR="00C17550" w:rsidRPr="003B2391">
              <w:rPr>
                <w:rFonts w:hint="cs"/>
                <w:rtl/>
              </w:rPr>
              <w:t>ی</w:t>
            </w:r>
            <w:r w:rsidR="00C17550" w:rsidRPr="003B2391">
              <w:rPr>
                <w:rFonts w:hint="eastAsia"/>
                <w:rtl/>
              </w:rPr>
              <w:t>ا</w:t>
            </w:r>
            <w:r w:rsidR="00C17550" w:rsidRPr="003B2391">
              <w:rPr>
                <w:rtl/>
              </w:rPr>
              <w:t xml:space="preserve"> </w:t>
            </w:r>
            <w:r w:rsidR="00C17550" w:rsidRPr="003B2391">
              <w:rPr>
                <w:rFonts w:asciiTheme="majorBidi" w:hAnsiTheme="majorBidi" w:cstheme="majorBidi"/>
                <w:rtl/>
              </w:rPr>
              <w:t>=</w:t>
            </w:r>
            <w:r w:rsidR="00C17550" w:rsidRPr="003B2391">
              <w:rPr>
                <w:rtl/>
              </w:rPr>
              <w:t xml:space="preserve"> بگذار</w:t>
            </w:r>
            <w:r w:rsidR="00C17550" w:rsidRPr="003B2391">
              <w:rPr>
                <w:rFonts w:hint="cs"/>
                <w:rtl/>
              </w:rPr>
              <w:t>ی</w:t>
            </w:r>
            <w:r w:rsidR="00C17550" w:rsidRPr="003B2391">
              <w:rPr>
                <w:rFonts w:hint="eastAsia"/>
                <w:rtl/>
              </w:rPr>
              <w:t>د</w:t>
            </w:r>
            <w:r w:rsidR="00C17550" w:rsidRPr="003B2391">
              <w:rPr>
                <w:rtl/>
              </w:rPr>
              <w:t>.</w:t>
            </w:r>
            <w:r w:rsidR="00C17550" w:rsidRPr="003B2391">
              <w:rPr>
                <w:rFonts w:hint="cs"/>
                <w:rtl/>
              </w:rPr>
              <w:t xml:space="preserve">    </w:t>
            </w:r>
            <w:r w:rsidR="00244184" w:rsidRPr="003B2391">
              <w:rPr>
                <w:rFonts w:hint="cs"/>
                <w:rtl/>
              </w:rPr>
              <w:t xml:space="preserve">   </w:t>
            </w:r>
            <w:r w:rsidR="00C17550" w:rsidRPr="003B2391">
              <w:rPr>
                <w:rFonts w:hint="cs"/>
                <w:rtl/>
              </w:rPr>
              <w:t xml:space="preserve"> </w:t>
            </w:r>
            <w:r w:rsidRPr="003B2391">
              <w:rPr>
                <w:rFonts w:hint="cs"/>
                <w:rtl/>
              </w:rPr>
              <w:t xml:space="preserve"> </w:t>
            </w:r>
            <w:r w:rsidR="00243060" w:rsidRPr="003B2391">
              <w:rPr>
                <w:rFonts w:hint="cs"/>
                <w:rtl/>
              </w:rPr>
              <w:t xml:space="preserve"> </w:t>
            </w:r>
            <w:r w:rsidR="00AB2DCC" w:rsidRPr="003B2391">
              <w:rPr>
                <w:rFonts w:hint="cs"/>
                <w:rtl/>
              </w:rPr>
              <w:t xml:space="preserve">                     </w:t>
            </w:r>
            <w:r w:rsidR="00243060" w:rsidRPr="003B2391">
              <w:rPr>
                <w:rFonts w:hint="cs"/>
                <w:rtl/>
              </w:rPr>
              <w:t xml:space="preserve">   </w:t>
            </w:r>
            <w:r w:rsidR="002B363A" w:rsidRPr="003B2391">
              <w:rPr>
                <w:rFonts w:ascii="Vazirmatn" w:hAnsi="Vazirmatn"/>
                <w:position w:val="-28"/>
                <w:lang w:bidi="fa-IR"/>
              </w:rPr>
              <w:object w:dxaOrig="1120" w:dyaOrig="720" w14:anchorId="1CCFD539">
                <v:shape id="_x0000_i1319" type="#_x0000_t75" style="width:40.15pt;height:28.4pt" o:ole="">
                  <v:imagedata r:id="rId24" o:title=""/>
                </v:shape>
                <o:OLEObject Type="Embed" ProgID="Equation.DSMT4" ShapeID="_x0000_i1319" DrawAspect="Content" ObjectID="_1822161801" r:id="rId25"/>
              </w:object>
            </w:r>
            <w:r w:rsidR="00243060" w:rsidRPr="003B2391">
              <w:rPr>
                <w:rFonts w:hint="cs"/>
                <w:rtl/>
              </w:rPr>
              <w:t xml:space="preserve">                   </w:t>
            </w:r>
            <w:r w:rsidR="00C17550" w:rsidRPr="003B2391">
              <w:rPr>
                <w:rFonts w:hint="cs"/>
                <w:rtl/>
              </w:rPr>
              <w:t xml:space="preserve">      </w:t>
            </w:r>
            <w:r w:rsidR="002B363A" w:rsidRPr="003B2391">
              <w:rPr>
                <w:rFonts w:ascii="Vazirmatn" w:hAnsi="Vazirmatn"/>
                <w:position w:val="-28"/>
                <w:lang w:bidi="fa-IR"/>
              </w:rPr>
              <w:object w:dxaOrig="1260" w:dyaOrig="720" w14:anchorId="0BD13DA7">
                <v:shape id="_x0000_i1320" type="#_x0000_t75" style="width:45.7pt;height:28.4pt" o:ole="">
                  <v:imagedata r:id="rId26" o:title=""/>
                </v:shape>
                <o:OLEObject Type="Embed" ProgID="Equation.DSMT4" ShapeID="_x0000_i1320" DrawAspect="Content" ObjectID="_1822161802" r:id="rId27"/>
              </w:object>
            </w:r>
            <w:r w:rsidR="003240A4" w:rsidRPr="003B2391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C17550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240A4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</w:p>
          <w:p w14:paraId="5CD99F17" w14:textId="02C0384E" w:rsidR="003240A4" w:rsidRPr="003B2391" w:rsidRDefault="002B363A" w:rsidP="00310797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ب</w:t>
            </w:r>
            <w:r w:rsidR="00310797" w:rsidRPr="003B2391">
              <w:rPr>
                <w:rFonts w:ascii="Vazirmatn" w:hAnsi="Vazirmatn" w:hint="cs"/>
                <w:rtl/>
              </w:rPr>
              <w:t xml:space="preserve">) </w: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در تساوی مقابل مقدار </w:t>
            </w:r>
            <w:r w:rsidR="00310797" w:rsidRPr="003B2391">
              <w:rPr>
                <w:rFonts w:asciiTheme="majorBidi" w:hAnsiTheme="majorBidi" w:cstheme="majorBidi"/>
                <w:lang w:bidi="fa-IR"/>
              </w:rPr>
              <w:t>x</w: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را بیابید.                                                                                     </w:t>
            </w:r>
            <w:r w:rsidR="003B2391" w:rsidRPr="003B2391">
              <w:rPr>
                <w:rFonts w:ascii="Vazirmatn" w:hAnsi="Vazirmatn" w:hint="cs"/>
                <w:rtl/>
                <w:lang w:bidi="fa-IR"/>
              </w:rPr>
              <w:t xml:space="preserve">            </w: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310797" w:rsidRPr="003B2391">
              <w:rPr>
                <w:rFonts w:ascii="Vazirmatn" w:hAnsi="Vazirmatn"/>
                <w:position w:val="-28"/>
                <w:lang w:bidi="fa-IR"/>
              </w:rPr>
              <w:object w:dxaOrig="1160" w:dyaOrig="720" w14:anchorId="100A8A86">
                <v:shape id="_x0000_i1321" type="#_x0000_t75" style="width:48.45pt;height:31.15pt" o:ole="">
                  <v:imagedata r:id="rId28" o:title=""/>
                </v:shape>
                <o:OLEObject Type="Embed" ProgID="Equation.DSMT4" ShapeID="_x0000_i1321" DrawAspect="Content" ObjectID="_1822161803" r:id="rId29"/>
              </w:object>
            </w:r>
            <w:r w:rsidR="003240A4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  <w:p w14:paraId="5D8C0C77" w14:textId="29D124F1" w:rsidR="00822EE8" w:rsidRPr="003B2391" w:rsidRDefault="00310797" w:rsidP="00822EE8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3B2391">
              <w:rPr>
                <w:rFonts w:hint="cs"/>
                <w:rtl/>
                <w:lang w:bidi="fa-IR"/>
              </w:rPr>
              <w:t>پ)</w:t>
            </w:r>
            <w:r w:rsidR="00B30F2B" w:rsidRPr="003B2391">
              <w:rPr>
                <w:rFonts w:hint="cs"/>
                <w:rtl/>
                <w:lang w:bidi="fa-IR"/>
              </w:rPr>
              <w:t xml:space="preserve"> </w:t>
            </w:r>
            <w:r w:rsidR="00822EE8" w:rsidRPr="003B2391">
              <w:rPr>
                <w:rFonts w:hint="cs"/>
                <w:rtl/>
                <w:lang w:bidi="fa-IR"/>
              </w:rPr>
              <w:t xml:space="preserve"> </w:t>
            </w:r>
            <w:r w:rsidR="00822EE8" w:rsidRPr="003B2391">
              <w:rPr>
                <w:rFonts w:asciiTheme="minorHAnsi" w:eastAsiaTheme="minorHAnsi" w:hAnsiTheme="minorHAnsi" w:hint="cs"/>
                <w:rtl/>
                <w:lang w:bidi="fa-IR"/>
              </w:rPr>
              <w:t>با کمک محور حاصل عبارت زیر را به دست آورید.</w:t>
            </w:r>
            <w:r w:rsidR="00E61CFB" w:rsidRPr="003B2391">
              <w:rPr>
                <w:rFonts w:cs="Times New Roman"/>
                <w:b w:val="0"/>
                <w:bCs w:val="0"/>
                <w:noProof/>
              </w:rPr>
              <w:t xml:space="preserve">  </w:t>
            </w:r>
          </w:p>
          <w:p w14:paraId="56DB0CFC" w14:textId="137BA69D" w:rsidR="00B30F2B" w:rsidRPr="003B2391" w:rsidRDefault="00E61CFB" w:rsidP="00822EE8">
            <w:pPr>
              <w:jc w:val="right"/>
              <w:rPr>
                <w:rFonts w:asciiTheme="minorHAnsi" w:eastAsiaTheme="minorHAnsi" w:hAnsiTheme="minorHAnsi"/>
                <w:b w:val="0"/>
                <w:bCs w:val="0"/>
                <w:lang w:bidi="fa-IR"/>
              </w:rPr>
            </w:pPr>
            <w:r w:rsidRPr="003B2391">
              <w:rPr>
                <w:rFonts w:asciiTheme="minorHAnsi" w:eastAsiaTheme="minorHAnsi" w:hAnsiTheme="minorHAnsi"/>
                <w:noProof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1ECFCE7A" wp14:editId="009F9DC3">
                      <wp:simplePos x="0" y="0"/>
                      <wp:positionH relativeFrom="column">
                        <wp:posOffset>1947545</wp:posOffset>
                      </wp:positionH>
                      <wp:positionV relativeFrom="paragraph">
                        <wp:posOffset>133921</wp:posOffset>
                      </wp:positionV>
                      <wp:extent cx="3680896" cy="321675"/>
                      <wp:effectExtent l="38100" t="19050" r="34290" b="254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80896" cy="321675"/>
                                <a:chOff x="0" y="0"/>
                                <a:chExt cx="3680896" cy="321675"/>
                              </a:xfrm>
                            </wpg:grpSpPr>
                            <wps:wsp>
                              <wps:cNvPr id="2" name="Straight Arrow Connector 2"/>
                              <wps:cNvCnPr/>
                              <wps:spPr>
                                <a:xfrm>
                                  <a:off x="0" y="59499"/>
                                  <a:ext cx="368089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275051" y="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1052569" y="7716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1829548" y="254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2606797" y="508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3384411" y="10256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2500863" y="40370"/>
                                  <a:ext cx="241935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1EA4128" w14:textId="113D5AA9" w:rsidR="00E61CFB" w:rsidRPr="00AB2DCC" w:rsidRDefault="00E61CF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3260960" y="47990"/>
                                  <a:ext cx="25717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D1A2E1" w14:textId="045538DC" w:rsidR="00E61CFB" w:rsidRPr="00AB2DCC" w:rsidRDefault="00E61CFB" w:rsidP="00E61CF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Text Box 10"/>
                              <wps:cNvSpPr txBox="1"/>
                              <wps:spPr>
                                <a:xfrm>
                                  <a:off x="1719311" y="29135"/>
                                  <a:ext cx="23939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69650D" w14:textId="36227B8D" w:rsidR="00E61CFB" w:rsidRPr="00AB2DCC" w:rsidRDefault="00E61CFB" w:rsidP="00E61CF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Text Box 11"/>
                              <wps:cNvSpPr txBox="1"/>
                              <wps:spPr>
                                <a:xfrm>
                                  <a:off x="905979" y="40325"/>
                                  <a:ext cx="30670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EAA4D1" w14:textId="08DDE850" w:rsidR="00E61CFB" w:rsidRPr="00AB2DCC" w:rsidRDefault="00E61CFB" w:rsidP="00E61CF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1-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112852" y="32000"/>
                                  <a:ext cx="32639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418705D" w14:textId="16F8681A" w:rsidR="00E61CFB" w:rsidRPr="00AB2DCC" w:rsidRDefault="00E61CFB" w:rsidP="00E61CF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  <w:t>2</w:t>
                                    </w: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CFCE7A" id="Group 13" o:spid="_x0000_s1026" style="position:absolute;margin-left:153.35pt;margin-top:10.55pt;width:289.85pt;height:25.35pt;z-index:251677696;mso-height-relative:margin" coordsize="36808,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" o:spid="_x0000_s1027" type="#_x0000_t32" style="position:absolute;top:594;width:36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" strokecolor="black [3213]">
                        <v:stroke startarrow="block" endarrow="block"/>
                      </v:shape>
                      <v:rect id="Rectangle 3" o:spid="_x0000_s1028" style="position:absolute;left:2750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" fillcolor="black [3213]" stroked="f" strokeweight="2pt"/>
                      <v:rect id="Rectangle 4" o:spid="_x0000_s1029" style="position:absolute;left:10525;top:77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" fillcolor="black [3213]" stroked="f" strokeweight="2pt"/>
                      <v:rect id="Rectangle 5" o:spid="_x0000_s1030" style="position:absolute;left:18295;top:25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" fillcolor="black [3213]" stroked="f" strokeweight="2pt"/>
                      <v:rect id="Rectangle 6" o:spid="_x0000_s1031" style="position:absolute;left:26067;top:50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" fillcolor="black [3213]" stroked="f" strokeweight="2pt"/>
                      <v:rect id="Rectangle 7" o:spid="_x0000_s1032" style="position:absolute;left:33844;top:102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" fillcolor="black [3213]" stroked="f" strokeweight="2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3" type="#_x0000_t202" style="position:absolute;left:25008;top:403;width:2419;height:27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<v:textbox>
                          <w:txbxContent>
                            <w:p w14:paraId="61EA4128" w14:textId="113D5AA9" w:rsidR="00E61CFB" w:rsidRPr="00AB2DCC" w:rsidRDefault="00E61CF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9" o:spid="_x0000_s1034" type="#_x0000_t202" style="position:absolute;left:32609;top:479;width:2572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" filled="f" stroked="f" strokeweight=".5pt">
                        <v:textbox>
                          <w:txbxContent>
                            <w:p w14:paraId="4AD1A2E1" w14:textId="045538DC" w:rsidR="00E61CFB" w:rsidRPr="00AB2DCC" w:rsidRDefault="00E61CFB" w:rsidP="00E61CF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0" o:spid="_x0000_s1035" type="#_x0000_t202" style="position:absolute;left:17193;top:291;width:2394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<v:textbox>
                          <w:txbxContent>
                            <w:p w14:paraId="1369650D" w14:textId="36227B8D" w:rsidR="00E61CFB" w:rsidRPr="00AB2DCC" w:rsidRDefault="00E61CFB" w:rsidP="00E61CF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11" o:spid="_x0000_s1036" type="#_x0000_t202" style="position:absolute;left:9059;top:403;width:3067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WowgAAANsAAAAPAAAAZHJzL2Rvd25yZXYueG1sRE9LawIx&#10;EL4X/A9hBC9Fs/YgZTWKChaRtuID8Thsxs3iZrIkUdd/3xQKvc3H95zJrLW1uJMPlWMFw0EGgrhw&#10;uuJSwfGw6r+DCBFZY+2YFDwpwGzaeZlgrt2Dd3Tfx1KkEA45KjAxNrmUoTBkMQxcQ5y4i/MWY4K+&#10;lNrjI4XbWr5l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AyykWowgAAANsAAAAPAAAA&#10;AAAAAAAAAAAAAAcCAABkcnMvZG93bnJldi54bWxQSwUGAAAAAAMAAwC3AAAA9gIAAAAA&#10;" filled="f" stroked="f" strokeweight=".5pt">
                        <v:textbox>
                          <w:txbxContent>
                            <w:p w14:paraId="63EAA4D1" w14:textId="08DDE850" w:rsidR="00E61CFB" w:rsidRPr="00AB2DCC" w:rsidRDefault="00E61CFB" w:rsidP="00E61CF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1-</w:t>
                              </w:r>
                            </w:p>
                          </w:txbxContent>
                        </v:textbox>
                      </v:shape>
                      <v:shape id="Text Box 12" o:spid="_x0000_s1037" type="#_x0000_t202" style="position:absolute;left:1128;top:320;width:3264;height:27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5418705D" w14:textId="16F8681A" w:rsidR="00E61CFB" w:rsidRPr="00AB2DCC" w:rsidRDefault="00E61CFB" w:rsidP="00E61CF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  <w:t>2</w:t>
                              </w: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822EE8" w:rsidRPr="003B2391">
              <w:rPr>
                <w:rFonts w:asciiTheme="minorHAnsi" w:eastAsiaTheme="minorHAnsi" w:hAnsiTheme="minorHAnsi"/>
                <w:lang w:bidi="fa-IR"/>
              </w:rPr>
              <w:t xml:space="preserve">  </w:t>
            </w:r>
            <w:r w:rsidRPr="003B2391">
              <w:rPr>
                <w:rFonts w:asciiTheme="minorHAnsi" w:eastAsiaTheme="minorHAnsi" w:hAnsiTheme="minorHAnsi"/>
                <w:lang w:bidi="fa-IR"/>
              </w:rPr>
              <w:t xml:space="preserve">  </w:t>
            </w:r>
            <w:r w:rsidR="00310797" w:rsidRPr="003B2391">
              <w:rPr>
                <w:rFonts w:asciiTheme="minorHAnsi" w:eastAsiaTheme="minorHAnsi" w:hAnsiTheme="minorHAnsi"/>
                <w:position w:val="-28"/>
                <w:lang w:bidi="fa-IR"/>
              </w:rPr>
              <w:object w:dxaOrig="1470" w:dyaOrig="720" w14:anchorId="1B7473D2">
                <v:shape id="_x0000_i1322" type="#_x0000_t75" style="width:62.3pt;height:31.15pt" o:ole="">
                  <v:imagedata r:id="rId30" o:title=""/>
                </v:shape>
                <o:OLEObject Type="Embed" ProgID="Equation.DSMT4" ShapeID="_x0000_i1322" DrawAspect="Content" ObjectID="_1822161804" r:id="rId31"/>
              </w:object>
            </w:r>
          </w:p>
        </w:tc>
        <w:tc>
          <w:tcPr>
            <w:tcW w:w="539" w:type="dxa"/>
            <w:vAlign w:val="center"/>
          </w:tcPr>
          <w:p w14:paraId="2C8DFA96" w14:textId="6D0057E7" w:rsidR="003240A4" w:rsidRPr="003B2391" w:rsidRDefault="00E366E6" w:rsidP="001A054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75</w:t>
            </w:r>
            <w:r w:rsidR="009A0D09" w:rsidRPr="003B2391">
              <w:rPr>
                <w:rFonts w:ascii="Vazirmatn" w:hAnsi="Vazirmatn" w:hint="cs"/>
                <w:rtl/>
                <w:lang w:bidi="fa-IR"/>
              </w:rPr>
              <w:t>/1</w:t>
            </w:r>
          </w:p>
        </w:tc>
      </w:tr>
      <w:tr w:rsidR="00D11495" w:rsidRPr="003B2391" w14:paraId="2E7BFA20" w14:textId="77777777" w:rsidTr="000145A4">
        <w:trPr>
          <w:trHeight w:val="3088"/>
        </w:trPr>
        <w:tc>
          <w:tcPr>
            <w:tcW w:w="509" w:type="dxa"/>
          </w:tcPr>
          <w:p w14:paraId="3566923D" w14:textId="77777777" w:rsidR="00D11495" w:rsidRPr="003B2391" w:rsidRDefault="00D1149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0FB7D180" w14:textId="70A0E48D" w:rsidR="00D11495" w:rsidRPr="003B2391" w:rsidRDefault="00D11495" w:rsidP="00D11495">
            <w:pPr>
              <w:rPr>
                <w:rtl/>
                <w:lang w:bidi="fa-IR"/>
              </w:rPr>
            </w:pPr>
            <w:r w:rsidRPr="003B2391">
              <w:rPr>
                <w:rFonts w:hint="cs"/>
                <w:rtl/>
              </w:rPr>
              <w:t>حاصل عبارت</w:t>
            </w:r>
            <w:r w:rsidRPr="003B2391">
              <w:rPr>
                <w:rFonts w:hint="cs"/>
                <w:rtl/>
              </w:rPr>
              <w:softHyphen/>
              <w:t>های زیر را بدست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A7134D" w:rsidRPr="003B2391" w14:paraId="69FA009D" w14:textId="77777777" w:rsidTr="003356BD">
              <w:trPr>
                <w:trHeight w:val="624"/>
              </w:trPr>
              <w:tc>
                <w:tcPr>
                  <w:tcW w:w="4593" w:type="dxa"/>
                </w:tcPr>
                <w:p w14:paraId="66251472" w14:textId="5641223C" w:rsidR="00A7134D" w:rsidRPr="003B2391" w:rsidRDefault="00794F5E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939" w:dyaOrig="279" w14:anchorId="4C508A01">
                      <v:shape id="_x0000_i1565" type="#_x0000_t75" style="width:87.9pt;height:12.45pt" o:ole="">
                        <v:imagedata r:id="rId32" o:title=""/>
                      </v:shape>
                      <o:OLEObject Type="Embed" ProgID="Equation.DSMT4" ShapeID="_x0000_i1565" DrawAspect="Content" ObjectID="_1822161805" r:id="rId33"/>
                    </w:object>
                  </w:r>
                </w:p>
              </w:tc>
              <w:tc>
                <w:tcPr>
                  <w:tcW w:w="4594" w:type="dxa"/>
                </w:tcPr>
                <w:p w14:paraId="378E5259" w14:textId="518B9962" w:rsidR="00A7134D" w:rsidRPr="003B2391" w:rsidRDefault="00982B38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position w:val="-6"/>
                    </w:rPr>
                    <w:object w:dxaOrig="2620" w:dyaOrig="279" w14:anchorId="5476E5F2">
                      <v:shape id="_x0000_i1558" type="#_x0000_t75" style="width:120.45pt;height:11.75pt" o:ole="">
                        <v:imagedata r:id="rId34" o:title=""/>
                      </v:shape>
                      <o:OLEObject Type="Embed" ProgID="Equation.DSMT4" ShapeID="_x0000_i1558" DrawAspect="Content" ObjectID="_1822161806" r:id="rId35"/>
                    </w:object>
                  </w:r>
                </w:p>
              </w:tc>
            </w:tr>
            <w:tr w:rsidR="00236C72" w:rsidRPr="003B2391" w14:paraId="4A0EFCB9" w14:textId="77777777" w:rsidTr="003356BD">
              <w:trPr>
                <w:trHeight w:val="624"/>
              </w:trPr>
              <w:tc>
                <w:tcPr>
                  <w:tcW w:w="4593" w:type="dxa"/>
                </w:tcPr>
                <w:p w14:paraId="433601CB" w14:textId="792EDD88" w:rsidR="00236C72" w:rsidRPr="003B2391" w:rsidRDefault="00D060DD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359" w:dyaOrig="300" w14:anchorId="57051621">
                      <v:shape id="_x0000_i1559" type="#_x0000_t75" style="width:58.15pt;height:14.55pt" o:ole="">
                        <v:imagedata r:id="rId36" o:title=""/>
                      </v:shape>
                      <o:OLEObject Type="Embed" ProgID="Equation.DSMT4" ShapeID="_x0000_i1559" DrawAspect="Content" ObjectID="_1822161807" r:id="rId37"/>
                    </w:object>
                  </w:r>
                </w:p>
              </w:tc>
              <w:tc>
                <w:tcPr>
                  <w:tcW w:w="4594" w:type="dxa"/>
                </w:tcPr>
                <w:p w14:paraId="09EFA80F" w14:textId="49798B26" w:rsidR="00236C72" w:rsidRPr="003B2391" w:rsidRDefault="00982B38" w:rsidP="00FE0275">
                  <w:pPr>
                    <w:spacing w:line="360" w:lineRule="auto"/>
                    <w:jc w:val="right"/>
                    <w:rPr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240" w:dyaOrig="300" w14:anchorId="16D6BEF8">
                      <v:shape id="_x0000_i1560" type="#_x0000_t75" style="width:58.85pt;height:13.85pt" o:ole="">
                        <v:imagedata r:id="rId38" o:title=""/>
                      </v:shape>
                      <o:OLEObject Type="Embed" ProgID="Equation.DSMT4" ShapeID="_x0000_i1560" DrawAspect="Content" ObjectID="_1822161808" r:id="rId39"/>
                    </w:object>
                  </w:r>
                </w:p>
              </w:tc>
            </w:tr>
            <w:tr w:rsidR="00D060DD" w:rsidRPr="003B2391" w14:paraId="06360051" w14:textId="77777777" w:rsidTr="003356BD">
              <w:trPr>
                <w:trHeight w:val="624"/>
              </w:trPr>
              <w:tc>
                <w:tcPr>
                  <w:tcW w:w="4593" w:type="dxa"/>
                </w:tcPr>
                <w:p w14:paraId="169392CD" w14:textId="4499B016" w:rsidR="00D060DD" w:rsidRPr="003B2391" w:rsidRDefault="00D060DD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28"/>
                      <w:lang w:bidi="fa-IR"/>
                    </w:rPr>
                    <w:object w:dxaOrig="1400" w:dyaOrig="720" w14:anchorId="06281BA5">
                      <v:shape id="_x0000_i1561" type="#_x0000_t75" style="width:58.15pt;height:31.15pt" o:ole="">
                        <v:imagedata r:id="rId40" o:title=""/>
                      </v:shape>
                      <o:OLEObject Type="Embed" ProgID="Equation.DSMT4" ShapeID="_x0000_i1561" DrawAspect="Content" ObjectID="_1822161809" r:id="rId41"/>
                    </w:object>
                  </w:r>
                </w:p>
              </w:tc>
              <w:tc>
                <w:tcPr>
                  <w:tcW w:w="4594" w:type="dxa"/>
                </w:tcPr>
                <w:p w14:paraId="36737400" w14:textId="37B74757" w:rsidR="00D060DD" w:rsidRPr="003B2391" w:rsidRDefault="00D060DD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28"/>
                      <w:lang w:bidi="fa-IR"/>
                    </w:rPr>
                    <w:object w:dxaOrig="1280" w:dyaOrig="720" w14:anchorId="60B6CE82">
                      <v:shape id="_x0000_i1562" type="#_x0000_t75" style="width:51.9pt;height:31.15pt" o:ole="">
                        <v:imagedata r:id="rId42" o:title=""/>
                      </v:shape>
                      <o:OLEObject Type="Embed" ProgID="Equation.DSMT4" ShapeID="_x0000_i1562" DrawAspect="Content" ObjectID="_1822161810" r:id="rId43"/>
                    </w:object>
                  </w:r>
                </w:p>
              </w:tc>
            </w:tr>
            <w:tr w:rsidR="00544221" w:rsidRPr="003B2391" w14:paraId="5CB39533" w14:textId="77777777" w:rsidTr="003356BD">
              <w:trPr>
                <w:trHeight w:val="624"/>
              </w:trPr>
              <w:tc>
                <w:tcPr>
                  <w:tcW w:w="4593" w:type="dxa"/>
                </w:tcPr>
                <w:p w14:paraId="553CB6DE" w14:textId="77777777" w:rsidR="00544221" w:rsidRPr="003B2391" w:rsidRDefault="00544221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</w:p>
              </w:tc>
              <w:tc>
                <w:tcPr>
                  <w:tcW w:w="4594" w:type="dxa"/>
                </w:tcPr>
                <w:p w14:paraId="15403EBD" w14:textId="43B21325" w:rsidR="00544221" w:rsidRPr="003B2391" w:rsidRDefault="00982B38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  <w:r w:rsidRPr="003B2391">
                    <w:rPr>
                      <w:position w:val="-6"/>
                    </w:rPr>
                    <w:object w:dxaOrig="3400" w:dyaOrig="279" w14:anchorId="431391CA">
                      <v:shape id="_x0000_i1563" type="#_x0000_t75" style="width:154.4pt;height:13.15pt" o:ole="">
                        <v:imagedata r:id="rId44" o:title=""/>
                      </v:shape>
                      <o:OLEObject Type="Embed" ProgID="Equation.DSMT4" ShapeID="_x0000_i1563" DrawAspect="Content" ObjectID="_1822161811" r:id="rId45"/>
                    </w:object>
                  </w:r>
                </w:p>
              </w:tc>
            </w:tr>
            <w:tr w:rsidR="00236C72" w:rsidRPr="003B2391" w14:paraId="7ED837DF" w14:textId="77777777" w:rsidTr="003356BD">
              <w:trPr>
                <w:trHeight w:val="624"/>
              </w:trPr>
              <w:tc>
                <w:tcPr>
                  <w:tcW w:w="4593" w:type="dxa"/>
                </w:tcPr>
                <w:p w14:paraId="4D434BEE" w14:textId="77777777" w:rsidR="00236C72" w:rsidRPr="003B2391" w:rsidRDefault="00236C72" w:rsidP="00FE0275">
                  <w:pPr>
                    <w:spacing w:line="36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594" w:type="dxa"/>
                </w:tcPr>
                <w:p w14:paraId="29C4D2D0" w14:textId="091B7418" w:rsidR="00CE16A7" w:rsidRPr="003B2391" w:rsidRDefault="00080A9A" w:rsidP="00FE0275">
                  <w:pPr>
                    <w:spacing w:line="360" w:lineRule="auto"/>
                    <w:jc w:val="right"/>
                    <w:rPr>
                      <w:rtl/>
                    </w:rPr>
                  </w:pPr>
                  <w:r w:rsidRPr="003B2391">
                    <w:rPr>
                      <w:position w:val="-24"/>
                    </w:rPr>
                    <w:object w:dxaOrig="2420" w:dyaOrig="639" w14:anchorId="258CDCDB">
                      <v:shape id="_x0000_i1564" type="#_x0000_t75" style="width:109.4pt;height:30.45pt" o:ole="">
                        <v:imagedata r:id="rId46" o:title=""/>
                      </v:shape>
                      <o:OLEObject Type="Embed" ProgID="Equation.DSMT4" ShapeID="_x0000_i1564" DrawAspect="Content" ObjectID="_1822161812" r:id="rId47"/>
                    </w:object>
                  </w:r>
                </w:p>
              </w:tc>
            </w:tr>
          </w:tbl>
          <w:p w14:paraId="3B050467" w14:textId="77777777" w:rsidR="00D11495" w:rsidRPr="003B2391" w:rsidRDefault="00D11495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4A86BFE1" w14:textId="57E002DF" w:rsidR="00D11495" w:rsidRPr="003B2391" w:rsidRDefault="00292556" w:rsidP="00292556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</w:t>
            </w:r>
          </w:p>
        </w:tc>
      </w:tr>
      <w:tr w:rsidR="00174B8E" w:rsidRPr="003B2391" w14:paraId="1E91C9F2" w14:textId="77777777" w:rsidTr="000145A4">
        <w:trPr>
          <w:trHeight w:val="1124"/>
        </w:trPr>
        <w:tc>
          <w:tcPr>
            <w:tcW w:w="509" w:type="dxa"/>
          </w:tcPr>
          <w:p w14:paraId="643AE649" w14:textId="77777777" w:rsidR="00174B8E" w:rsidRPr="003B2391" w:rsidRDefault="00174B8E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47F4AB6B" w14:textId="013D4301" w:rsidR="00174B8E" w:rsidRPr="003B2391" w:rsidRDefault="00174B8E" w:rsidP="00174B8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/>
                <w:rtl/>
              </w:rPr>
              <w:t>ابتدا علامت هر کسر را تع</w:t>
            </w:r>
            <w:r w:rsidRPr="003B2391">
              <w:rPr>
                <w:rFonts w:ascii="Vazirmatn" w:hAnsi="Vazirmatn" w:hint="cs"/>
                <w:rtl/>
              </w:rPr>
              <w:t>یی</w:t>
            </w:r>
            <w:r w:rsidRPr="003B2391">
              <w:rPr>
                <w:rFonts w:ascii="Vazirmatn" w:hAnsi="Vazirmatn" w:hint="eastAsia"/>
                <w:rtl/>
              </w:rPr>
              <w:t>ن</w:t>
            </w:r>
            <w:r w:rsidRPr="003B2391">
              <w:rPr>
                <w:rFonts w:ascii="Vazirmatn" w:hAnsi="Vazirmatn"/>
                <w:rtl/>
              </w:rPr>
              <w:t xml:space="preserve"> و س</w:t>
            </w:r>
            <w:r w:rsidR="00544221" w:rsidRPr="003B2391">
              <w:rPr>
                <w:rFonts w:ascii="Vazirmatn" w:hAnsi="Vazirmatn" w:hint="cs"/>
                <w:rtl/>
              </w:rPr>
              <w:t>پ</w:t>
            </w:r>
            <w:r w:rsidRPr="003B2391">
              <w:rPr>
                <w:rFonts w:ascii="Vazirmatn" w:hAnsi="Vazirmatn"/>
                <w:rtl/>
              </w:rPr>
              <w:t>س تا حد امکان ساده کن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د</w:t>
            </w:r>
            <w:r w:rsidRPr="003B2391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338"/>
              <w:gridCol w:w="5849"/>
            </w:tblGrid>
            <w:tr w:rsidR="00174B8E" w:rsidRPr="003B2391" w14:paraId="1CF43E17" w14:textId="77777777" w:rsidTr="00ED0840">
              <w:tc>
                <w:tcPr>
                  <w:tcW w:w="3338" w:type="dxa"/>
                </w:tcPr>
                <w:p w14:paraId="10610A68" w14:textId="6507F434" w:rsidR="00174B8E" w:rsidRPr="003B2391" w:rsidRDefault="00D86242" w:rsidP="00174B8E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28"/>
                      <w:lang w:bidi="fa-IR"/>
                    </w:rPr>
                    <w:object w:dxaOrig="999" w:dyaOrig="720" w14:anchorId="05D753DE">
                      <v:shape id="_x0000_i1331" type="#_x0000_t75" style="width:41.55pt;height:31.15pt" o:ole="">
                        <v:imagedata r:id="rId48" o:title=""/>
                      </v:shape>
                      <o:OLEObject Type="Embed" ProgID="Equation.DSMT4" ShapeID="_x0000_i1331" DrawAspect="Content" ObjectID="_1822161813" r:id="rId49"/>
                    </w:object>
                  </w:r>
                </w:p>
              </w:tc>
              <w:tc>
                <w:tcPr>
                  <w:tcW w:w="5849" w:type="dxa"/>
                </w:tcPr>
                <w:p w14:paraId="75D8E5C9" w14:textId="5B30257D" w:rsidR="00174B8E" w:rsidRPr="003B2391" w:rsidRDefault="00D86242" w:rsidP="00174B8E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32"/>
                      <w:lang w:bidi="fa-IR"/>
                    </w:rPr>
                    <w:object w:dxaOrig="1340" w:dyaOrig="760" w14:anchorId="30B918AE">
                      <v:shape id="_x0000_i1332" type="#_x0000_t75" style="width:58.85pt;height:35.3pt" o:ole="">
                        <v:imagedata r:id="rId50" o:title=""/>
                      </v:shape>
                      <o:OLEObject Type="Embed" ProgID="Equation.DSMT4" ShapeID="_x0000_i1332" DrawAspect="Content" ObjectID="_1822161814" r:id="rId51"/>
                    </w:object>
                  </w:r>
                </w:p>
              </w:tc>
            </w:tr>
          </w:tbl>
          <w:p w14:paraId="42A1641F" w14:textId="2441F87C" w:rsidR="00174B8E" w:rsidRPr="003B2391" w:rsidRDefault="00174B8E" w:rsidP="00174B8E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39" w:type="dxa"/>
            <w:vAlign w:val="center"/>
          </w:tcPr>
          <w:p w14:paraId="448ADECA" w14:textId="7EF3C22B" w:rsidR="00174B8E" w:rsidRPr="003B2391" w:rsidRDefault="008C1FFC" w:rsidP="00174B8E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B95ABF" w:rsidRPr="003B2391" w14:paraId="78D1C066" w14:textId="77777777" w:rsidTr="00B95ABF">
        <w:trPr>
          <w:trHeight w:val="90"/>
        </w:trPr>
        <w:tc>
          <w:tcPr>
            <w:tcW w:w="509" w:type="dxa"/>
          </w:tcPr>
          <w:p w14:paraId="1A9FEEE3" w14:textId="77777777" w:rsidR="00B95ABF" w:rsidRPr="003B2391" w:rsidRDefault="00B95ABF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049C3F8D" w14:textId="00FFFF66" w:rsidR="00B95ABF" w:rsidRPr="003B2391" w:rsidRDefault="00B95ABF" w:rsidP="0029546E">
            <w:pPr>
              <w:spacing w:line="276" w:lineRule="auto"/>
              <w:rPr>
                <w:rFonts w:ascii="Vazirmatn" w:hAnsi="Vazirmatn" w:hint="cs"/>
                <w:rtl/>
                <w:lang w:bidi="fa-IR"/>
              </w:rPr>
            </w:pPr>
            <w:r w:rsidRPr="003B2391">
              <w:rPr>
                <w:rFonts w:ascii="AmuzehNewNormalPS" w:hint="cs"/>
                <w:rtl/>
                <w:lang w:bidi="fa-IR"/>
              </w:rPr>
              <w:t>در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جاهای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خالی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علامت</w:t>
            </w:r>
            <w:r w:rsidRPr="003B2391">
              <w:rPr>
                <w:rFonts w:ascii="Vazirmatn" w:hAnsi="Vazirmatn" w:hint="cs"/>
                <w:rtl/>
              </w:rPr>
              <w:t xml:space="preserve"> + یا - را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طوری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قرار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دهید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که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حاصل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عبارت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زیر،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بزرگ</w:t>
            </w:r>
            <w:r w:rsidRPr="003B2391">
              <w:rPr>
                <w:rFonts w:ascii="AmuzehNewNormalPS"/>
                <w:u w:val="single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ترین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مقدار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ممکن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شود</w:t>
            </w:r>
            <w:r w:rsidRPr="003B2391">
              <w:rPr>
                <w:rFonts w:ascii="AmuzehNewNormalPS" w:cs="AmuzehNewNormalPS"/>
                <w:b w:val="0"/>
                <w:bCs w:val="0"/>
                <w:lang w:bidi="fa-IR"/>
              </w:rPr>
              <w:t>.</w:t>
            </w:r>
            <w:r w:rsidR="0029546E" w:rsidRPr="003B2391">
              <w:rPr>
                <w:rFonts w:ascii="Vazirmatn" w:hAnsi="Vazirmatn" w:hint="cs"/>
                <w:rtl/>
                <w:lang w:bidi="fa-IR"/>
              </w:rPr>
              <w:t xml:space="preserve"> سپس حاصل را به دست آورید.                                                                                                 </w:t>
            </w:r>
            <w:r w:rsidR="0029546E" w:rsidRPr="003B2391">
              <w:rPr>
                <w:rFonts w:ascii="Vazirmatn" w:hAnsi="Vazirmatn"/>
                <w:position w:val="-12"/>
                <w:lang w:bidi="fa-IR"/>
              </w:rPr>
              <w:object w:dxaOrig="2860" w:dyaOrig="420" w14:anchorId="5A813B5B">
                <v:shape id="_x0000_i1396" type="#_x0000_t75" style="width:132.9pt;height:21.45pt" o:ole="">
                  <v:imagedata r:id="rId52" o:title=""/>
                </v:shape>
                <o:OLEObject Type="Embed" ProgID="Equation.DSMT4" ShapeID="_x0000_i1396" DrawAspect="Content" ObjectID="_1822161815" r:id="rId53"/>
              </w:object>
            </w:r>
          </w:p>
        </w:tc>
        <w:tc>
          <w:tcPr>
            <w:tcW w:w="539" w:type="dxa"/>
            <w:vAlign w:val="center"/>
          </w:tcPr>
          <w:p w14:paraId="793EC9D4" w14:textId="5B762C22" w:rsidR="00B95ABF" w:rsidRPr="003B2391" w:rsidRDefault="0029546E" w:rsidP="00174B8E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75</w:t>
            </w:r>
            <w:r w:rsidR="00B95ABF" w:rsidRPr="003B2391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174B8E" w:rsidRPr="003B2391" w14:paraId="4798AD4B" w14:textId="77777777" w:rsidTr="000145A4">
        <w:trPr>
          <w:trHeight w:val="703"/>
        </w:trPr>
        <w:tc>
          <w:tcPr>
            <w:tcW w:w="509" w:type="dxa"/>
          </w:tcPr>
          <w:p w14:paraId="4BD27406" w14:textId="77777777" w:rsidR="00174B8E" w:rsidRPr="003B2391" w:rsidRDefault="00174B8E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42E96E98" w14:textId="123481CF" w:rsidR="000365BE" w:rsidRPr="003B2391" w:rsidRDefault="000365BE" w:rsidP="003356BD">
            <w:pPr>
              <w:spacing w:line="276" w:lineRule="auto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rtl/>
              </w:rPr>
              <w:t xml:space="preserve">الف) </w:t>
            </w:r>
            <w:r w:rsidR="00292556">
              <w:rPr>
                <w:rFonts w:ascii="Vazirmatn" w:hAnsi="Vazirmatn" w:hint="cs"/>
                <w:rtl/>
              </w:rPr>
              <w:t xml:space="preserve">یک </w:t>
            </w:r>
            <w:r w:rsidRPr="003B2391">
              <w:rPr>
                <w:rFonts w:ascii="Vazirmatn" w:hAnsi="Vazirmatn"/>
                <w:rtl/>
              </w:rPr>
              <w:t>عدد مرکب</w:t>
            </w:r>
            <w:r w:rsidRPr="003B2391">
              <w:rPr>
                <w:rFonts w:ascii="Vazirmatn" w:hAnsi="Vazirmatn" w:hint="cs"/>
                <w:rtl/>
              </w:rPr>
              <w:t xml:space="preserve"> بنویسید</w:t>
            </w:r>
            <w:r w:rsidRPr="003B2391">
              <w:rPr>
                <w:rFonts w:ascii="Vazirmatn" w:hAnsi="Vazirmatn"/>
                <w:rtl/>
              </w:rPr>
              <w:t xml:space="preserve"> که غ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ر</w:t>
            </w:r>
            <w:r w:rsidRPr="003B2391">
              <w:rPr>
                <w:rFonts w:ascii="Vazirmatn" w:hAnsi="Vazirmatn"/>
                <w:rtl/>
              </w:rPr>
              <w:t xml:space="preserve"> از </w:t>
            </w:r>
            <w:r w:rsidRPr="003B2391">
              <w:rPr>
                <w:rFonts w:ascii="Vazirmatn" w:hAnsi="Vazirmatn"/>
                <w:rtl/>
                <w:lang w:bidi="fa-IR"/>
              </w:rPr>
              <w:t>۲</w:t>
            </w:r>
            <w:r w:rsidRPr="003B2391">
              <w:rPr>
                <w:rFonts w:ascii="Vazirmatn" w:hAnsi="Vazirmatn"/>
                <w:rtl/>
              </w:rPr>
              <w:t xml:space="preserve"> و </w:t>
            </w:r>
            <w:r w:rsidR="00292556">
              <w:rPr>
                <w:rFonts w:ascii="Vazirmatn" w:hAnsi="Vazirmatn" w:hint="cs"/>
                <w:rtl/>
                <w:lang w:bidi="fa-IR"/>
              </w:rPr>
              <w:t>7</w:t>
            </w:r>
            <w:r w:rsidRPr="003B2391">
              <w:rPr>
                <w:rFonts w:ascii="Vazirmatn" w:hAnsi="Vazirmatn"/>
                <w:rtl/>
              </w:rPr>
              <w:t xml:space="preserve"> شمارنده اول د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گر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/>
                <w:rtl/>
              </w:rPr>
              <w:t xml:space="preserve"> نداشته باشند</w:t>
            </w:r>
            <w:r w:rsidR="002C4F44" w:rsidRPr="003B2391">
              <w:rPr>
                <w:rFonts w:ascii="Vazirmatn" w:hAnsi="Vazirmatn" w:hint="cs"/>
                <w:rtl/>
              </w:rPr>
              <w:t>: ......................</w:t>
            </w:r>
          </w:p>
          <w:p w14:paraId="36C22243" w14:textId="2FF31C2B" w:rsidR="000145A4" w:rsidRPr="003B2391" w:rsidRDefault="000365BE" w:rsidP="003356B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ب)</w:t>
            </w:r>
            <w:r w:rsidRPr="003B2391">
              <w:rPr>
                <w:rtl/>
              </w:rPr>
              <w:t xml:space="preserve"> </w:t>
            </w:r>
            <w:r w:rsidRPr="003B2391">
              <w:rPr>
                <w:rFonts w:ascii="Vazirmatn" w:hAnsi="Vazirmatn"/>
                <w:rtl/>
              </w:rPr>
              <w:t>مجموع دو عدد اول 81 شده است آن دو عدد را بنو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س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د</w:t>
            </w:r>
            <w:r w:rsidR="002C4F44" w:rsidRPr="003B2391">
              <w:rPr>
                <w:rFonts w:ascii="Vazirmatn" w:hAnsi="Vazirmatn" w:hint="cs"/>
                <w:rtl/>
              </w:rPr>
              <w:t xml:space="preserve">:  </w:t>
            </w:r>
            <w:r w:rsidR="002C4F44" w:rsidRPr="003B2391">
              <w:rPr>
                <w:rFonts w:ascii="Vazirmatn" w:hAnsi="Vazirmatn" w:hint="cs"/>
                <w:rtl/>
              </w:rPr>
              <w:t>...................... و ......................</w:t>
            </w:r>
          </w:p>
          <w:p w14:paraId="63B9F8EC" w14:textId="4F1A79F4" w:rsidR="00FC0CAA" w:rsidRPr="003B2391" w:rsidRDefault="00FC0CAA" w:rsidP="003356BD">
            <w:pPr>
              <w:spacing w:line="276" w:lineRule="auto"/>
              <w:rPr>
                <w:rFonts w:ascii="Vazirmatn" w:hAnsi="Vazirmatn" w:hint="cs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 xml:space="preserve">ج) ب.م.م جفت عدد مقابل را بنویسید.     </w:t>
            </w:r>
            <w:r w:rsidRPr="003B2391">
              <w:rPr>
                <w:rFonts w:ascii="Vazirmatn" w:hAnsi="Vazirmatn"/>
                <w:lang w:bidi="fa-IR"/>
              </w:rPr>
              <w:t xml:space="preserve"> </w:t>
            </w:r>
            <w:r w:rsidR="002C4F44" w:rsidRPr="003B2391">
              <w:rPr>
                <w:rFonts w:ascii="Vazirmatn" w:hAnsi="Vazirmatn"/>
                <w:position w:val="-12"/>
                <w:lang w:bidi="fa-IR"/>
              </w:rPr>
              <w:object w:dxaOrig="1620" w:dyaOrig="360" w14:anchorId="5CF879F1">
                <v:shape id="_x0000_i1432" type="#_x0000_t75" style="width:69.25pt;height:17.3pt" o:ole="">
                  <v:imagedata r:id="rId54" o:title=""/>
                </v:shape>
                <o:OLEObject Type="Embed" ProgID="Equation.DSMT4" ShapeID="_x0000_i1432" DrawAspect="Content" ObjectID="_1822161816" r:id="rId55"/>
              </w:object>
            </w:r>
          </w:p>
        </w:tc>
        <w:tc>
          <w:tcPr>
            <w:tcW w:w="539" w:type="dxa"/>
            <w:vAlign w:val="center"/>
          </w:tcPr>
          <w:p w14:paraId="708F6167" w14:textId="1BD0CF7D" w:rsidR="00174B8E" w:rsidRPr="003B2391" w:rsidRDefault="00FC0CAA" w:rsidP="00292556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174B8E" w:rsidRPr="003B2391" w14:paraId="00AD0AEA" w14:textId="77777777" w:rsidTr="002C4F44">
        <w:trPr>
          <w:trHeight w:val="914"/>
        </w:trPr>
        <w:tc>
          <w:tcPr>
            <w:tcW w:w="509" w:type="dxa"/>
          </w:tcPr>
          <w:p w14:paraId="2D1E1C67" w14:textId="77777777" w:rsidR="00174B8E" w:rsidRPr="003B2391" w:rsidRDefault="00174B8E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1110064F" w14:textId="77777777" w:rsidR="00174B8E" w:rsidRPr="003B2391" w:rsidRDefault="00174B8E" w:rsidP="00174B8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/>
                <w:rtl/>
                <w:lang w:bidi="fa-IR"/>
              </w:rPr>
              <w:t>مشخص کن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د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هر 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ک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از اعداد ز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ر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اول هستند 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ا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مرکب؟</w:t>
            </w:r>
          </w:p>
          <w:p w14:paraId="7734704F" w14:textId="250206C3" w:rsidR="00174B8E" w:rsidRPr="003B2391" w:rsidRDefault="00D10487" w:rsidP="00174B8E">
            <w:pPr>
              <w:spacing w:line="276" w:lineRule="auto"/>
              <w:jc w:val="right"/>
              <w:rPr>
                <w:rFonts w:ascii="Vazirmatn" w:hAnsi="Vazirmatn"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</w:t>
            </w:r>
            <w:r w:rsidR="00174B8E" w:rsidRPr="003B2391">
              <w:rPr>
                <w:rFonts w:ascii="Vazirmatn" w:hAnsi="Vazirmatn"/>
                <w:rtl/>
                <w:lang w:bidi="fa-IR"/>
              </w:rPr>
              <w:t>1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</w:t>
            </w:r>
            <w:r w:rsidR="00FD101D" w:rsidRPr="003B2391">
              <w:rPr>
                <w:rFonts w:ascii="Vazirmatn" w:hAnsi="Vazirmatn" w:hint="cs"/>
                <w:rtl/>
                <w:lang w:bidi="fa-IR"/>
              </w:rPr>
              <w:t>49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 w:rsidR="00AB2DCC" w:rsidRPr="003B2391">
              <w:rPr>
                <w:rFonts w:ascii="Vazirmatn" w:hAnsi="Vazirmatn" w:hint="cs"/>
                <w:rtl/>
                <w:lang w:bidi="fa-IR"/>
              </w:rPr>
              <w:t>31</w:t>
            </w:r>
            <w:r w:rsidR="00174B8E" w:rsidRPr="003B2391">
              <w:rPr>
                <w:rFonts w:ascii="Vazirmatn" w:hAnsi="Vazirmatn" w:hint="cs"/>
                <w:rtl/>
                <w:lang w:bidi="fa-IR"/>
              </w:rPr>
              <w:t xml:space="preserve">         87            </w:t>
            </w:r>
            <w:r w:rsidR="00174B8E" w:rsidRPr="003B2391">
              <w:rPr>
                <w:rFonts w:ascii="Vazirmatn" w:hAnsi="Vazirmatn"/>
                <w:rtl/>
                <w:lang w:bidi="fa-IR"/>
              </w:rPr>
              <w:t>67</w:t>
            </w:r>
            <w:r w:rsidR="00174B8E" w:rsidRPr="003B2391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="00174B8E" w:rsidRPr="003B2391">
              <w:rPr>
                <w:rFonts w:ascii="Vazirmatn" w:hAnsi="Vazirmatn"/>
                <w:rtl/>
                <w:lang w:bidi="fa-IR"/>
              </w:rPr>
              <w:t xml:space="preserve"> </w:t>
            </w:r>
            <w:r w:rsidR="00AB2DCC" w:rsidRPr="003B2391">
              <w:rPr>
                <w:rFonts w:ascii="Vazirmatn" w:hAnsi="Vazirmatn" w:hint="cs"/>
                <w:rtl/>
                <w:lang w:bidi="fa-IR"/>
              </w:rPr>
              <w:t>21</w:t>
            </w:r>
            <w:r w:rsidR="00174B8E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174B8E" w:rsidRPr="003B2391">
              <w:rPr>
                <w:rFonts w:ascii="Vazirmatn" w:hAnsi="Vazirmatn"/>
                <w:lang w:bidi="fa-IR"/>
              </w:rPr>
              <w:t xml:space="preserve">   </w:t>
            </w:r>
          </w:p>
        </w:tc>
        <w:tc>
          <w:tcPr>
            <w:tcW w:w="539" w:type="dxa"/>
            <w:vAlign w:val="center"/>
          </w:tcPr>
          <w:p w14:paraId="31C57F2F" w14:textId="5B82C285" w:rsidR="00174B8E" w:rsidRPr="003B2391" w:rsidRDefault="00D10487" w:rsidP="00174B8E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</w:tbl>
    <w:p w14:paraId="615D838F" w14:textId="64BAA824" w:rsidR="000B3006" w:rsidRPr="00445126" w:rsidRDefault="00445126" w:rsidP="00445126">
      <w:pPr>
        <w:tabs>
          <w:tab w:val="left" w:pos="7696"/>
        </w:tabs>
        <w:jc w:val="center"/>
        <w:rPr>
          <w:rFonts w:ascii="Vazirmatn" w:hAnsi="Vazirmatn"/>
          <w:sz w:val="18"/>
          <w:szCs w:val="18"/>
          <w:rtl/>
          <w:lang w:bidi="fa-IR"/>
        </w:rPr>
      </w:pPr>
      <w:r>
        <w:rPr>
          <w:rFonts w:ascii="Vazirmatn" w:hAnsi="Vazirmatn" w:hint="cs"/>
          <w:sz w:val="18"/>
          <w:szCs w:val="18"/>
          <w:rtl/>
          <w:lang w:bidi="fa-IR"/>
        </w:rPr>
        <w:t xml:space="preserve">موفق باشید.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Vazirmatn" w:hAnsi="Vazirmatn" w:hint="cs"/>
          <w:sz w:val="18"/>
          <w:szCs w:val="18"/>
          <w:rtl/>
          <w:lang w:bidi="fa-IR"/>
        </w:rPr>
        <w:t xml:space="preserve"> جمع نمرات : 15</w:t>
      </w:r>
    </w:p>
    <w:sectPr w:rsidR="000B3006" w:rsidRPr="00445126" w:rsidSect="00554692">
      <w:footerReference w:type="even" r:id="rId56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72EF93" w14:textId="77777777" w:rsidR="00D040CA" w:rsidRDefault="00D040CA">
      <w:r>
        <w:separator/>
      </w:r>
    </w:p>
  </w:endnote>
  <w:endnote w:type="continuationSeparator" w:id="0">
    <w:p w14:paraId="0A20686E" w14:textId="77777777" w:rsidR="00D040CA" w:rsidRDefault="00D04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CE072D" w14:textId="77777777" w:rsidR="00D040CA" w:rsidRDefault="00D040CA">
      <w:r>
        <w:separator/>
      </w:r>
    </w:p>
  </w:footnote>
  <w:footnote w:type="continuationSeparator" w:id="0">
    <w:p w14:paraId="590721BD" w14:textId="77777777" w:rsidR="00D040CA" w:rsidRDefault="00D04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45A4"/>
    <w:rsid w:val="00015EB4"/>
    <w:rsid w:val="000365BE"/>
    <w:rsid w:val="00044CE5"/>
    <w:rsid w:val="00051492"/>
    <w:rsid w:val="00051F35"/>
    <w:rsid w:val="0005598D"/>
    <w:rsid w:val="00060B1B"/>
    <w:rsid w:val="000633DE"/>
    <w:rsid w:val="00064B47"/>
    <w:rsid w:val="00076584"/>
    <w:rsid w:val="00080A9A"/>
    <w:rsid w:val="000812E2"/>
    <w:rsid w:val="00081A39"/>
    <w:rsid w:val="00081A78"/>
    <w:rsid w:val="00083DAE"/>
    <w:rsid w:val="00096D6F"/>
    <w:rsid w:val="000A4E0D"/>
    <w:rsid w:val="000B0C9E"/>
    <w:rsid w:val="000B161A"/>
    <w:rsid w:val="000B3006"/>
    <w:rsid w:val="000B714D"/>
    <w:rsid w:val="000C13A0"/>
    <w:rsid w:val="000C3291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13356"/>
    <w:rsid w:val="001369CE"/>
    <w:rsid w:val="00143C14"/>
    <w:rsid w:val="00153216"/>
    <w:rsid w:val="00156A69"/>
    <w:rsid w:val="001631AF"/>
    <w:rsid w:val="00163738"/>
    <w:rsid w:val="001648CA"/>
    <w:rsid w:val="001671F0"/>
    <w:rsid w:val="00174B8E"/>
    <w:rsid w:val="001752AE"/>
    <w:rsid w:val="00180E9B"/>
    <w:rsid w:val="00183AB2"/>
    <w:rsid w:val="00195B26"/>
    <w:rsid w:val="001964DB"/>
    <w:rsid w:val="00196F90"/>
    <w:rsid w:val="001A0542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37DE"/>
    <w:rsid w:val="00204C64"/>
    <w:rsid w:val="002078FB"/>
    <w:rsid w:val="0022126B"/>
    <w:rsid w:val="00222EB3"/>
    <w:rsid w:val="00223C54"/>
    <w:rsid w:val="002304F7"/>
    <w:rsid w:val="0023052B"/>
    <w:rsid w:val="00232982"/>
    <w:rsid w:val="00236C72"/>
    <w:rsid w:val="002378E2"/>
    <w:rsid w:val="00243060"/>
    <w:rsid w:val="00243FC8"/>
    <w:rsid w:val="00244184"/>
    <w:rsid w:val="00257904"/>
    <w:rsid w:val="002650E6"/>
    <w:rsid w:val="00266961"/>
    <w:rsid w:val="002716A6"/>
    <w:rsid w:val="00273271"/>
    <w:rsid w:val="00282D19"/>
    <w:rsid w:val="00283FFA"/>
    <w:rsid w:val="00285E84"/>
    <w:rsid w:val="00286A13"/>
    <w:rsid w:val="002876CD"/>
    <w:rsid w:val="002905F6"/>
    <w:rsid w:val="00291AA5"/>
    <w:rsid w:val="00292556"/>
    <w:rsid w:val="002937D6"/>
    <w:rsid w:val="00293E8A"/>
    <w:rsid w:val="0029546E"/>
    <w:rsid w:val="00297EC0"/>
    <w:rsid w:val="002A0031"/>
    <w:rsid w:val="002A1926"/>
    <w:rsid w:val="002A1D7E"/>
    <w:rsid w:val="002A33DE"/>
    <w:rsid w:val="002B363A"/>
    <w:rsid w:val="002B731E"/>
    <w:rsid w:val="002C3808"/>
    <w:rsid w:val="002C49FD"/>
    <w:rsid w:val="002C4F44"/>
    <w:rsid w:val="002D69A8"/>
    <w:rsid w:val="002D7D6C"/>
    <w:rsid w:val="002E7561"/>
    <w:rsid w:val="002F42CF"/>
    <w:rsid w:val="002F602F"/>
    <w:rsid w:val="003013D7"/>
    <w:rsid w:val="003054F1"/>
    <w:rsid w:val="00310797"/>
    <w:rsid w:val="00320319"/>
    <w:rsid w:val="0032183E"/>
    <w:rsid w:val="0032391D"/>
    <w:rsid w:val="003240A4"/>
    <w:rsid w:val="00325DBF"/>
    <w:rsid w:val="00332AEC"/>
    <w:rsid w:val="003356BD"/>
    <w:rsid w:val="00343621"/>
    <w:rsid w:val="00345FB1"/>
    <w:rsid w:val="00352925"/>
    <w:rsid w:val="00363EA9"/>
    <w:rsid w:val="00366B83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391"/>
    <w:rsid w:val="003B2DC0"/>
    <w:rsid w:val="003B3CA8"/>
    <w:rsid w:val="003B5073"/>
    <w:rsid w:val="003B6D7E"/>
    <w:rsid w:val="003C58DD"/>
    <w:rsid w:val="003C6A43"/>
    <w:rsid w:val="003D1E47"/>
    <w:rsid w:val="003D30C8"/>
    <w:rsid w:val="003D43BA"/>
    <w:rsid w:val="003D7F40"/>
    <w:rsid w:val="003E2171"/>
    <w:rsid w:val="003E2AA3"/>
    <w:rsid w:val="003F272F"/>
    <w:rsid w:val="003F58FD"/>
    <w:rsid w:val="003F665C"/>
    <w:rsid w:val="00411079"/>
    <w:rsid w:val="00427CF4"/>
    <w:rsid w:val="00443D47"/>
    <w:rsid w:val="00445126"/>
    <w:rsid w:val="0045654A"/>
    <w:rsid w:val="004568D6"/>
    <w:rsid w:val="00464B31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C5023"/>
    <w:rsid w:val="004D564E"/>
    <w:rsid w:val="004E1746"/>
    <w:rsid w:val="004F1A82"/>
    <w:rsid w:val="00504470"/>
    <w:rsid w:val="0050569F"/>
    <w:rsid w:val="00526347"/>
    <w:rsid w:val="00526388"/>
    <w:rsid w:val="00527D9D"/>
    <w:rsid w:val="00544221"/>
    <w:rsid w:val="00550734"/>
    <w:rsid w:val="00550D0D"/>
    <w:rsid w:val="0055430A"/>
    <w:rsid w:val="00554692"/>
    <w:rsid w:val="00563849"/>
    <w:rsid w:val="00563C64"/>
    <w:rsid w:val="005704C3"/>
    <w:rsid w:val="00574499"/>
    <w:rsid w:val="005849B5"/>
    <w:rsid w:val="00592C7E"/>
    <w:rsid w:val="0059312F"/>
    <w:rsid w:val="0059556C"/>
    <w:rsid w:val="005A04D4"/>
    <w:rsid w:val="005A0670"/>
    <w:rsid w:val="005A5D92"/>
    <w:rsid w:val="005B0A9C"/>
    <w:rsid w:val="005B355E"/>
    <w:rsid w:val="005B6A44"/>
    <w:rsid w:val="005C70F1"/>
    <w:rsid w:val="005E0EBA"/>
    <w:rsid w:val="005E13ED"/>
    <w:rsid w:val="005E22DE"/>
    <w:rsid w:val="005E481B"/>
    <w:rsid w:val="005F5D12"/>
    <w:rsid w:val="005F7AFB"/>
    <w:rsid w:val="00604E3D"/>
    <w:rsid w:val="00610A06"/>
    <w:rsid w:val="0061122B"/>
    <w:rsid w:val="00611EB9"/>
    <w:rsid w:val="0061446A"/>
    <w:rsid w:val="00614E45"/>
    <w:rsid w:val="00634116"/>
    <w:rsid w:val="006404D1"/>
    <w:rsid w:val="006415D5"/>
    <w:rsid w:val="00645BBA"/>
    <w:rsid w:val="00651A39"/>
    <w:rsid w:val="00652AE5"/>
    <w:rsid w:val="00654641"/>
    <w:rsid w:val="00662D5E"/>
    <w:rsid w:val="00664140"/>
    <w:rsid w:val="00666C36"/>
    <w:rsid w:val="00674005"/>
    <w:rsid w:val="006756C1"/>
    <w:rsid w:val="006917C9"/>
    <w:rsid w:val="006A34F2"/>
    <w:rsid w:val="006A45B3"/>
    <w:rsid w:val="006A4F45"/>
    <w:rsid w:val="006B1CD3"/>
    <w:rsid w:val="006B6EB5"/>
    <w:rsid w:val="006B7624"/>
    <w:rsid w:val="006C1DAF"/>
    <w:rsid w:val="006C34F1"/>
    <w:rsid w:val="006C36D2"/>
    <w:rsid w:val="006C5E32"/>
    <w:rsid w:val="006D1307"/>
    <w:rsid w:val="006E2E00"/>
    <w:rsid w:val="006F1C4E"/>
    <w:rsid w:val="00701928"/>
    <w:rsid w:val="007030CB"/>
    <w:rsid w:val="00712340"/>
    <w:rsid w:val="00714FF1"/>
    <w:rsid w:val="007154EC"/>
    <w:rsid w:val="0071794E"/>
    <w:rsid w:val="007248D3"/>
    <w:rsid w:val="00725A73"/>
    <w:rsid w:val="00734C18"/>
    <w:rsid w:val="007409DF"/>
    <w:rsid w:val="00742506"/>
    <w:rsid w:val="0074647C"/>
    <w:rsid w:val="00750B9F"/>
    <w:rsid w:val="00762CF0"/>
    <w:rsid w:val="0076488E"/>
    <w:rsid w:val="007660E8"/>
    <w:rsid w:val="007702DA"/>
    <w:rsid w:val="00771433"/>
    <w:rsid w:val="00776A62"/>
    <w:rsid w:val="00777B43"/>
    <w:rsid w:val="00777D5B"/>
    <w:rsid w:val="00783232"/>
    <w:rsid w:val="0078593F"/>
    <w:rsid w:val="00785E79"/>
    <w:rsid w:val="0078625B"/>
    <w:rsid w:val="00786C62"/>
    <w:rsid w:val="00787DFF"/>
    <w:rsid w:val="00794F5E"/>
    <w:rsid w:val="007B0A27"/>
    <w:rsid w:val="007B24DA"/>
    <w:rsid w:val="007B2915"/>
    <w:rsid w:val="007B3075"/>
    <w:rsid w:val="007B4428"/>
    <w:rsid w:val="007B5DCD"/>
    <w:rsid w:val="007B796F"/>
    <w:rsid w:val="007D7552"/>
    <w:rsid w:val="007E582B"/>
    <w:rsid w:val="007E7962"/>
    <w:rsid w:val="007F110E"/>
    <w:rsid w:val="007F1602"/>
    <w:rsid w:val="007F5653"/>
    <w:rsid w:val="008001C1"/>
    <w:rsid w:val="00802405"/>
    <w:rsid w:val="00802BC2"/>
    <w:rsid w:val="008064FD"/>
    <w:rsid w:val="00812683"/>
    <w:rsid w:val="0081326B"/>
    <w:rsid w:val="008133E6"/>
    <w:rsid w:val="00814666"/>
    <w:rsid w:val="00817D73"/>
    <w:rsid w:val="00820188"/>
    <w:rsid w:val="00822EE8"/>
    <w:rsid w:val="00824E95"/>
    <w:rsid w:val="008274E0"/>
    <w:rsid w:val="00827D24"/>
    <w:rsid w:val="0083002C"/>
    <w:rsid w:val="00851722"/>
    <w:rsid w:val="0085529B"/>
    <w:rsid w:val="008605CB"/>
    <w:rsid w:val="008612B1"/>
    <w:rsid w:val="008642EB"/>
    <w:rsid w:val="008674A6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C1FFC"/>
    <w:rsid w:val="008D43E1"/>
    <w:rsid w:val="008E0325"/>
    <w:rsid w:val="008E3DB6"/>
    <w:rsid w:val="008E431A"/>
    <w:rsid w:val="008E4A1D"/>
    <w:rsid w:val="008F4B46"/>
    <w:rsid w:val="0090487D"/>
    <w:rsid w:val="00912378"/>
    <w:rsid w:val="00912525"/>
    <w:rsid w:val="009129B2"/>
    <w:rsid w:val="009215E0"/>
    <w:rsid w:val="0093371C"/>
    <w:rsid w:val="0093468C"/>
    <w:rsid w:val="00937508"/>
    <w:rsid w:val="00947F17"/>
    <w:rsid w:val="00952302"/>
    <w:rsid w:val="0096082F"/>
    <w:rsid w:val="00961862"/>
    <w:rsid w:val="00961E46"/>
    <w:rsid w:val="009719A2"/>
    <w:rsid w:val="0098025A"/>
    <w:rsid w:val="00982B38"/>
    <w:rsid w:val="00984794"/>
    <w:rsid w:val="00984E89"/>
    <w:rsid w:val="00986C74"/>
    <w:rsid w:val="009877D9"/>
    <w:rsid w:val="009910BF"/>
    <w:rsid w:val="0099294B"/>
    <w:rsid w:val="00992D67"/>
    <w:rsid w:val="009934FF"/>
    <w:rsid w:val="00994400"/>
    <w:rsid w:val="00995DC7"/>
    <w:rsid w:val="009960AB"/>
    <w:rsid w:val="009A0D09"/>
    <w:rsid w:val="009B20CE"/>
    <w:rsid w:val="009D1721"/>
    <w:rsid w:val="009E0671"/>
    <w:rsid w:val="009E5676"/>
    <w:rsid w:val="009F15B1"/>
    <w:rsid w:val="00A06317"/>
    <w:rsid w:val="00A10B78"/>
    <w:rsid w:val="00A20A6A"/>
    <w:rsid w:val="00A20A6E"/>
    <w:rsid w:val="00A20E9F"/>
    <w:rsid w:val="00A210D6"/>
    <w:rsid w:val="00A26BF5"/>
    <w:rsid w:val="00A32A40"/>
    <w:rsid w:val="00A332D5"/>
    <w:rsid w:val="00A37C8D"/>
    <w:rsid w:val="00A37E0E"/>
    <w:rsid w:val="00A40DA9"/>
    <w:rsid w:val="00A52ADA"/>
    <w:rsid w:val="00A54BD7"/>
    <w:rsid w:val="00A5530B"/>
    <w:rsid w:val="00A60BFB"/>
    <w:rsid w:val="00A61699"/>
    <w:rsid w:val="00A6281F"/>
    <w:rsid w:val="00A676CE"/>
    <w:rsid w:val="00A70FC2"/>
    <w:rsid w:val="00A7134D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B2DCC"/>
    <w:rsid w:val="00AC13C2"/>
    <w:rsid w:val="00AC448A"/>
    <w:rsid w:val="00AD0171"/>
    <w:rsid w:val="00AD10C8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30F2B"/>
    <w:rsid w:val="00B40735"/>
    <w:rsid w:val="00B44A14"/>
    <w:rsid w:val="00B463C0"/>
    <w:rsid w:val="00B46702"/>
    <w:rsid w:val="00B52219"/>
    <w:rsid w:val="00B56F1A"/>
    <w:rsid w:val="00B61F56"/>
    <w:rsid w:val="00B62053"/>
    <w:rsid w:val="00B73028"/>
    <w:rsid w:val="00B80042"/>
    <w:rsid w:val="00B80E06"/>
    <w:rsid w:val="00B92337"/>
    <w:rsid w:val="00B95ABF"/>
    <w:rsid w:val="00BA098C"/>
    <w:rsid w:val="00BA153D"/>
    <w:rsid w:val="00BA7917"/>
    <w:rsid w:val="00BB660F"/>
    <w:rsid w:val="00BC1A19"/>
    <w:rsid w:val="00BC3411"/>
    <w:rsid w:val="00BC3D97"/>
    <w:rsid w:val="00BD2472"/>
    <w:rsid w:val="00BD447E"/>
    <w:rsid w:val="00BE4FE5"/>
    <w:rsid w:val="00BE776E"/>
    <w:rsid w:val="00BF4523"/>
    <w:rsid w:val="00C021D1"/>
    <w:rsid w:val="00C02FF1"/>
    <w:rsid w:val="00C06990"/>
    <w:rsid w:val="00C0768D"/>
    <w:rsid w:val="00C16173"/>
    <w:rsid w:val="00C17550"/>
    <w:rsid w:val="00C17567"/>
    <w:rsid w:val="00C17E8F"/>
    <w:rsid w:val="00C323A2"/>
    <w:rsid w:val="00C326B1"/>
    <w:rsid w:val="00C34A43"/>
    <w:rsid w:val="00C40BBF"/>
    <w:rsid w:val="00C45348"/>
    <w:rsid w:val="00C4546A"/>
    <w:rsid w:val="00C46C3E"/>
    <w:rsid w:val="00C5022B"/>
    <w:rsid w:val="00C52EF2"/>
    <w:rsid w:val="00C60163"/>
    <w:rsid w:val="00C6280F"/>
    <w:rsid w:val="00C7450E"/>
    <w:rsid w:val="00C77310"/>
    <w:rsid w:val="00C82809"/>
    <w:rsid w:val="00C82A22"/>
    <w:rsid w:val="00C924A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C7CB4"/>
    <w:rsid w:val="00CD4A8C"/>
    <w:rsid w:val="00CD7A5B"/>
    <w:rsid w:val="00CE16A7"/>
    <w:rsid w:val="00CE1ECC"/>
    <w:rsid w:val="00CE23F5"/>
    <w:rsid w:val="00CE242C"/>
    <w:rsid w:val="00CE2F34"/>
    <w:rsid w:val="00CE5CCC"/>
    <w:rsid w:val="00CE7F63"/>
    <w:rsid w:val="00CF2157"/>
    <w:rsid w:val="00CF404F"/>
    <w:rsid w:val="00CF444A"/>
    <w:rsid w:val="00CF5820"/>
    <w:rsid w:val="00D033C5"/>
    <w:rsid w:val="00D040CA"/>
    <w:rsid w:val="00D060DD"/>
    <w:rsid w:val="00D10487"/>
    <w:rsid w:val="00D11495"/>
    <w:rsid w:val="00D1197F"/>
    <w:rsid w:val="00D12852"/>
    <w:rsid w:val="00D14381"/>
    <w:rsid w:val="00D2389A"/>
    <w:rsid w:val="00D23BA1"/>
    <w:rsid w:val="00D30350"/>
    <w:rsid w:val="00D375E6"/>
    <w:rsid w:val="00D43C9D"/>
    <w:rsid w:val="00D43EFD"/>
    <w:rsid w:val="00D516B0"/>
    <w:rsid w:val="00D56C37"/>
    <w:rsid w:val="00D57689"/>
    <w:rsid w:val="00D57FCC"/>
    <w:rsid w:val="00D656B0"/>
    <w:rsid w:val="00D6577C"/>
    <w:rsid w:val="00D70DCE"/>
    <w:rsid w:val="00D714D7"/>
    <w:rsid w:val="00D8485D"/>
    <w:rsid w:val="00D849E2"/>
    <w:rsid w:val="00D86242"/>
    <w:rsid w:val="00D87200"/>
    <w:rsid w:val="00D90EBE"/>
    <w:rsid w:val="00D93D2A"/>
    <w:rsid w:val="00D97201"/>
    <w:rsid w:val="00DA1353"/>
    <w:rsid w:val="00DA7416"/>
    <w:rsid w:val="00DB0A0B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028FF"/>
    <w:rsid w:val="00E12811"/>
    <w:rsid w:val="00E14C5C"/>
    <w:rsid w:val="00E205EF"/>
    <w:rsid w:val="00E21646"/>
    <w:rsid w:val="00E27D35"/>
    <w:rsid w:val="00E329CE"/>
    <w:rsid w:val="00E33963"/>
    <w:rsid w:val="00E366E6"/>
    <w:rsid w:val="00E41BA9"/>
    <w:rsid w:val="00E46476"/>
    <w:rsid w:val="00E54F04"/>
    <w:rsid w:val="00E56720"/>
    <w:rsid w:val="00E57C7D"/>
    <w:rsid w:val="00E601F9"/>
    <w:rsid w:val="00E61CFB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45D5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4FA"/>
    <w:rsid w:val="00F27946"/>
    <w:rsid w:val="00F35E5B"/>
    <w:rsid w:val="00F36768"/>
    <w:rsid w:val="00F37CCD"/>
    <w:rsid w:val="00F41481"/>
    <w:rsid w:val="00F44108"/>
    <w:rsid w:val="00F51DAC"/>
    <w:rsid w:val="00F521DE"/>
    <w:rsid w:val="00F612EF"/>
    <w:rsid w:val="00F615BA"/>
    <w:rsid w:val="00F632F8"/>
    <w:rsid w:val="00F63DF6"/>
    <w:rsid w:val="00F81292"/>
    <w:rsid w:val="00F826BE"/>
    <w:rsid w:val="00F930F7"/>
    <w:rsid w:val="00F96F1E"/>
    <w:rsid w:val="00FA00FC"/>
    <w:rsid w:val="00FA1DE2"/>
    <w:rsid w:val="00FA49FF"/>
    <w:rsid w:val="00FC0CAA"/>
    <w:rsid w:val="00FC528B"/>
    <w:rsid w:val="00FC5A50"/>
    <w:rsid w:val="00FD101D"/>
    <w:rsid w:val="00FD1E05"/>
    <w:rsid w:val="00FD4846"/>
    <w:rsid w:val="00FD53D3"/>
    <w:rsid w:val="00FD5C9F"/>
    <w:rsid w:val="00FE0275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49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A01A09-229B-4122-8D1E-26C291610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1277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225</cp:revision>
  <cp:lastPrinted>2023-10-26T12:42:00Z</cp:lastPrinted>
  <dcterms:created xsi:type="dcterms:W3CDTF">2018-10-12T13:02:00Z</dcterms:created>
  <dcterms:modified xsi:type="dcterms:W3CDTF">2025-10-16T19:40:00Z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