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474135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2976"/>
        <w:gridCol w:w="4113"/>
        <w:gridCol w:w="2222"/>
        <w:gridCol w:w="609"/>
      </w:tblGrid>
      <w:tr w:rsidR="006B6EB5" w:rsidRPr="00474135" w14:paraId="52F37251" w14:textId="12DC3CC1" w:rsidTr="0014091B">
        <w:trPr>
          <w:trHeight w:val="522"/>
        </w:trPr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51FF8739" w14:textId="4C6A06A4" w:rsidR="006B6EB5" w:rsidRPr="00474135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 xml:space="preserve">نام </w:t>
            </w:r>
            <w:r w:rsidR="0014091B">
              <w:rPr>
                <w:rFonts w:ascii="Vazirmatn" w:hAnsi="Vazirmatn" w:hint="cs"/>
                <w:rtl/>
              </w:rPr>
              <w:t>:</w:t>
            </w:r>
          </w:p>
        </w:tc>
        <w:tc>
          <w:tcPr>
            <w:tcW w:w="4113" w:type="dxa"/>
            <w:shd w:val="clear" w:color="auto" w:fill="F2F2F2" w:themeFill="background1" w:themeFillShade="F2"/>
            <w:vAlign w:val="center"/>
          </w:tcPr>
          <w:p w14:paraId="6BE2F352" w14:textId="6D56002C" w:rsidR="006B6EB5" w:rsidRPr="00474135" w:rsidRDefault="0014091B" w:rsidP="0014091B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D94EF4">
              <w:rPr>
                <w:rFonts w:hint="cs"/>
                <w:rtl/>
              </w:rPr>
              <w:t xml:space="preserve">مدرسه متوسطه اول </w:t>
            </w:r>
            <w:r w:rsidR="003C1872">
              <w:rPr>
                <w:rFonts w:hint="cs"/>
                <w:rtl/>
              </w:rPr>
              <w:t>.................</w:t>
            </w:r>
            <w:bookmarkStart w:id="0" w:name="_GoBack"/>
            <w:bookmarkEnd w:id="0"/>
          </w:p>
        </w:tc>
        <w:tc>
          <w:tcPr>
            <w:tcW w:w="2831" w:type="dxa"/>
            <w:gridSpan w:val="2"/>
            <w:shd w:val="clear" w:color="auto" w:fill="F2F2F2" w:themeFill="background1" w:themeFillShade="F2"/>
            <w:vAlign w:val="center"/>
          </w:tcPr>
          <w:p w14:paraId="26137302" w14:textId="5DBA6A87" w:rsidR="006B6EB5" w:rsidRPr="00474135" w:rsidRDefault="0014091B" w:rsidP="0014091B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آزمون فصل 1 و2</w:t>
            </w:r>
          </w:p>
        </w:tc>
      </w:tr>
      <w:tr w:rsidR="0014091B" w:rsidRPr="00474135" w14:paraId="0642440B" w14:textId="77777777" w:rsidTr="0014091B">
        <w:trPr>
          <w:trHeight w:val="522"/>
        </w:trPr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5F0D411C" w14:textId="4F6A93DC" w:rsidR="0014091B" w:rsidRPr="00474135" w:rsidRDefault="0014091B" w:rsidP="006B6EB5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نام خانوادگی : </w:t>
            </w:r>
          </w:p>
        </w:tc>
        <w:tc>
          <w:tcPr>
            <w:tcW w:w="4113" w:type="dxa"/>
            <w:shd w:val="clear" w:color="auto" w:fill="F2F2F2" w:themeFill="background1" w:themeFillShade="F2"/>
            <w:vAlign w:val="center"/>
          </w:tcPr>
          <w:p w14:paraId="1A87A5B7" w14:textId="20D41F56" w:rsidR="0014091B" w:rsidRPr="00474135" w:rsidRDefault="0014091B" w:rsidP="0014091B">
            <w:pPr>
              <w:jc w:val="center"/>
              <w:rPr>
                <w:rFonts w:ascii="Vazirmatn" w:hAnsi="Vazirmatn"/>
                <w:rtl/>
              </w:rPr>
            </w:pPr>
            <w:r w:rsidRPr="00D94EF4">
              <w:rPr>
                <w:rFonts w:hint="cs"/>
                <w:rtl/>
              </w:rPr>
              <w:t xml:space="preserve">سؤالات درس: ریاضی           پایه: </w:t>
            </w:r>
            <w:r>
              <w:rPr>
                <w:rFonts w:hint="cs"/>
                <w:rtl/>
              </w:rPr>
              <w:t>هشتم</w:t>
            </w:r>
          </w:p>
        </w:tc>
        <w:tc>
          <w:tcPr>
            <w:tcW w:w="2831" w:type="dxa"/>
            <w:gridSpan w:val="2"/>
            <w:shd w:val="clear" w:color="auto" w:fill="F2F2F2" w:themeFill="background1" w:themeFillShade="F2"/>
            <w:vAlign w:val="center"/>
          </w:tcPr>
          <w:p w14:paraId="60ED2F73" w14:textId="1C812B39" w:rsidR="0014091B" w:rsidRPr="00474135" w:rsidRDefault="0014091B" w:rsidP="006B6EB5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474135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474135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7777777" w:rsidR="00C5022B" w:rsidRPr="00474135" w:rsidRDefault="00C5022B" w:rsidP="00C5022B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6190"/>
            </w:tblGrid>
            <w:tr w:rsidR="0032183E" w:rsidRPr="00474135" w14:paraId="3BF3DC96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4F1F5EA2" w14:textId="06ADD197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الف)</w:t>
                  </w:r>
                  <w:r w:rsidRPr="00474135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="00FD35E2"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حاصل ضرب هر عدد در معکوسش برابراست با </w:t>
                  </w:r>
                  <w:r w:rsidR="00FD35E2">
                    <w:rPr>
                      <w:rFonts w:ascii="Vazirmatn" w:hAnsi="Vazirmatn" w:hint="cs"/>
                      <w:rtl/>
                      <w:lang w:bidi="fa-IR"/>
                    </w:rPr>
                    <w:t>صفر</w:t>
                  </w:r>
                  <w:r w:rsidR="00CE2FB4">
                    <w:rPr>
                      <w:rFonts w:ascii="Vazirmatn" w:hAnsi="Vazirmatn" w:hint="cs"/>
                      <w:rtl/>
                      <w:lang w:bidi="fa-IR"/>
                    </w:rPr>
                    <w:t>.</w:t>
                  </w:r>
                  <w:r w:rsidR="00FD35E2">
                    <w:rPr>
                      <w:rFonts w:ascii="Vazirmatn" w:hAnsi="Vazirmatn" w:hint="cs"/>
                      <w:rtl/>
                      <w:lang w:bidi="fa-IR"/>
                    </w:rPr>
                    <w:t xml:space="preserve"> </w:t>
                  </w:r>
                  <w:r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  <w:tr w:rsidR="0032183E" w:rsidRPr="00474135" w14:paraId="6951F4BA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1562286F" w14:textId="15C6CCDC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ب)</w:t>
                  </w:r>
                  <w:r w:rsidR="00CE2FB4">
                    <w:rPr>
                      <w:rFonts w:hint="cs"/>
                      <w:rtl/>
                    </w:rPr>
                    <w:t xml:space="preserve"> </w:t>
                  </w:r>
                  <w:r w:rsidR="00CE2FB4" w:rsidRPr="00474135">
                    <w:rPr>
                      <w:rFonts w:hint="cs"/>
                      <w:rtl/>
                    </w:rPr>
                    <w:t>هر عدد صحیح ، یک عدد گویا نیز هست.</w:t>
                  </w:r>
                  <w:r w:rsidR="00CE2FB4" w:rsidRPr="00474135">
                    <w:rPr>
                      <w:rFonts w:cs="Cambria" w:hint="cs"/>
                      <w:rtl/>
                      <w:lang w:bidi="fa-IR"/>
                    </w:rPr>
                    <w:t xml:space="preserve"> </w:t>
                  </w:r>
                  <w:r w:rsidRPr="00474135">
                    <w:rPr>
                      <w:rFonts w:hint="cs"/>
                      <w:rtl/>
                    </w:rPr>
                    <w:t xml:space="preserve"> (           )</w:t>
                  </w:r>
                </w:p>
              </w:tc>
            </w:tr>
            <w:tr w:rsidR="0032183E" w:rsidRPr="00474135" w14:paraId="63F5663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01D1BCCC" w14:textId="3BDB0027" w:rsidR="0032183E" w:rsidRPr="00474135" w:rsidRDefault="00C021D1" w:rsidP="00C5022B">
                  <w:pPr>
                    <w:rPr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پ</w:t>
                  </w:r>
                  <w:r w:rsidR="0032183E" w:rsidRPr="00474135">
                    <w:rPr>
                      <w:rFonts w:hint="cs"/>
                      <w:rtl/>
                    </w:rPr>
                    <w:t xml:space="preserve">) </w:t>
                  </w:r>
                  <w:r w:rsidR="00071AC9">
                    <w:rPr>
                      <w:rFonts w:hint="cs"/>
                      <w:rtl/>
                    </w:rPr>
                    <w:t xml:space="preserve">هیچ عدد اولی زوج نیست. </w:t>
                  </w:r>
                  <w:r w:rsidR="0032183E"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  <w:tr w:rsidR="0032183E" w:rsidRPr="00474135" w14:paraId="18A872A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2E0A0440" w14:textId="127E23D6" w:rsidR="0032183E" w:rsidRPr="00474135" w:rsidRDefault="00C021D1" w:rsidP="00C5022B">
                  <w:pPr>
                    <w:rPr>
                      <w:rFonts w:cs="Cambria"/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ت</w:t>
                  </w:r>
                  <w:r w:rsidR="0032183E" w:rsidRPr="00474135">
                    <w:rPr>
                      <w:rFonts w:hint="cs"/>
                      <w:rtl/>
                    </w:rPr>
                    <w:t>)</w:t>
                  </w:r>
                  <w:r w:rsidR="00C46EFB">
                    <w:rPr>
                      <w:rFonts w:hint="cs"/>
                      <w:rtl/>
                    </w:rPr>
                    <w:t xml:space="preserve"> </w:t>
                  </w:r>
                  <w:r w:rsidR="00C06B8D" w:rsidRPr="003B2391">
                    <w:rPr>
                      <w:rtl/>
                    </w:rPr>
                    <w:t>تمام مضرب ها</w:t>
                  </w:r>
                  <w:r w:rsidR="00C06B8D" w:rsidRPr="003B2391">
                    <w:rPr>
                      <w:rFonts w:hint="cs"/>
                      <w:rtl/>
                    </w:rPr>
                    <w:t>ی</w:t>
                  </w:r>
                  <w:r w:rsidR="00C06B8D" w:rsidRPr="003B2391">
                    <w:rPr>
                      <w:rtl/>
                    </w:rPr>
                    <w:t xml:space="preserve"> عدد </w:t>
                  </w:r>
                  <w:r w:rsidR="00C06B8D" w:rsidRPr="003B2391">
                    <w:rPr>
                      <w:rtl/>
                      <w:lang w:bidi="fa-IR"/>
                    </w:rPr>
                    <w:t>۱</w:t>
                  </w:r>
                  <w:r w:rsidR="00C06B8D">
                    <w:rPr>
                      <w:rFonts w:hint="cs"/>
                      <w:rtl/>
                      <w:lang w:bidi="fa-IR"/>
                    </w:rPr>
                    <w:t>3</w:t>
                  </w:r>
                  <w:r w:rsidR="00C06B8D" w:rsidRPr="003B2391">
                    <w:rPr>
                      <w:rtl/>
                    </w:rPr>
                    <w:t>، مرکب هستند. (           )</w:t>
                  </w:r>
                </w:p>
              </w:tc>
            </w:tr>
          </w:tbl>
          <w:p w14:paraId="04B16792" w14:textId="73DBB6AD" w:rsidR="00C5022B" w:rsidRPr="00474135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474135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474135" w14:paraId="12C14B64" w14:textId="77777777" w:rsidTr="006E2E00">
        <w:trPr>
          <w:trHeight w:val="1322"/>
        </w:trPr>
        <w:tc>
          <w:tcPr>
            <w:tcW w:w="616" w:type="dxa"/>
          </w:tcPr>
          <w:p w14:paraId="121BCB51" w14:textId="77777777" w:rsidR="00C5022B" w:rsidRPr="00474135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802C0F" w14:textId="49EBE775" w:rsidR="00C5022B" w:rsidRPr="00474135" w:rsidRDefault="00C5022B" w:rsidP="008E0325">
            <w:pPr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جاهای خالی را با اعداد یا کلمات مناسب پر کنید.</w:t>
            </w:r>
          </w:p>
          <w:p w14:paraId="11271C69" w14:textId="09CC6D51" w:rsidR="00C5022B" w:rsidRDefault="008E0325" w:rsidP="00C5022B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الف</w:t>
            </w:r>
            <w:r w:rsidR="00C5022B" w:rsidRPr="00474135">
              <w:rPr>
                <w:rFonts w:ascii="Vazirmatn" w:hAnsi="Vazirmatn" w:hint="cs"/>
                <w:rtl/>
              </w:rPr>
              <w:t xml:space="preserve">) </w:t>
            </w:r>
            <w:r w:rsidR="00474135">
              <w:rPr>
                <w:rFonts w:ascii="Vazirmatn" w:hAnsi="Vazirmatn" w:hint="cs"/>
                <w:rtl/>
                <w:lang w:bidi="fa-IR"/>
              </w:rPr>
              <w:t xml:space="preserve">قرینه </w: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معکوس عدد </w:t>
            </w:r>
            <w:r w:rsidR="003F665C" w:rsidRPr="00474135"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400" w:dyaOrig="720" w14:anchorId="419E6D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3.75pt" o:ole="">
                  <v:imagedata r:id="rId8" o:title=""/>
                </v:shape>
                <o:OLEObject Type="Embed" ProgID="Equation.DSMT4" ShapeID="_x0000_i1025" DrawAspect="Content" ObjectID="_1826535122" r:id="rId9"/>
              </w:objec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 عدد ................ است.</w:t>
            </w:r>
          </w:p>
          <w:p w14:paraId="028A6378" w14:textId="0CD38E0D" w:rsidR="00FD35E2" w:rsidRPr="00474135" w:rsidRDefault="00FD35E2" w:rsidP="00C5022B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Pr="00474135">
              <w:rPr>
                <w:rFonts w:ascii="Vazirmatn" w:hAnsi="Vazirmatn" w:hint="cs"/>
                <w:rtl/>
              </w:rPr>
              <w:t xml:space="preserve">عدد </w:t>
            </w:r>
            <w:r>
              <w:rPr>
                <w:rFonts w:ascii="Vazirmatn" w:hAnsi="Vazirmatn" w:hint="cs"/>
                <w:rtl/>
              </w:rPr>
              <w:t>...................</w:t>
            </w:r>
            <w:r w:rsidRPr="00474135">
              <w:rPr>
                <w:rFonts w:ascii="Vazirmatn" w:hAnsi="Vazirmatn" w:hint="cs"/>
                <w:rtl/>
              </w:rPr>
              <w:t xml:space="preserve"> ، تنها عددی است که معکوس ندارد.</w:t>
            </w:r>
          </w:p>
          <w:p w14:paraId="4D6180E8" w14:textId="5A8A24B1" w:rsidR="00D375E6" w:rsidRPr="00474135" w:rsidRDefault="00FD35E2" w:rsidP="00FD35E2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>پ</w:t>
            </w:r>
            <w:r w:rsidR="00C5022B" w:rsidRPr="00474135">
              <w:rPr>
                <w:rFonts w:ascii="Vazirmatn" w:hAnsi="Vazirmatn" w:hint="cs"/>
                <w:rtl/>
              </w:rPr>
              <w:t>)</w:t>
            </w:r>
            <w:r w:rsidR="00C5022B" w:rsidRPr="00474135">
              <w:rPr>
                <w:rtl/>
              </w:rPr>
              <w:t xml:space="preserve"> </w:t>
            </w:r>
            <w:r w:rsidR="00BC3411" w:rsidRPr="00474135">
              <w:rPr>
                <w:rFonts w:ascii="Vazirmatn" w:hAnsi="Vazirmatn" w:hint="cs"/>
                <w:rtl/>
              </w:rPr>
              <w:t>کوچکت</w:t>
            </w:r>
            <w:r w:rsidR="00CE7F63" w:rsidRPr="00474135">
              <w:rPr>
                <w:rFonts w:ascii="Vazirmatn" w:hAnsi="Vazirmatn"/>
                <w:rtl/>
              </w:rPr>
              <w:t>ر</w:t>
            </w:r>
            <w:r w:rsidR="00CE7F63" w:rsidRPr="00474135">
              <w:rPr>
                <w:rFonts w:ascii="Vazirmatn" w:hAnsi="Vazirmatn" w:hint="cs"/>
                <w:rtl/>
              </w:rPr>
              <w:t>ی</w:t>
            </w:r>
            <w:r w:rsidR="00CE7F63" w:rsidRPr="00474135">
              <w:rPr>
                <w:rFonts w:ascii="Vazirmatn" w:hAnsi="Vazirmatn" w:hint="eastAsia"/>
                <w:rtl/>
              </w:rPr>
              <w:t>ن</w:t>
            </w:r>
            <w:r w:rsidR="00CE7F63" w:rsidRPr="00474135">
              <w:rPr>
                <w:rFonts w:ascii="Vazirmatn" w:hAnsi="Vazirmatn"/>
                <w:rtl/>
              </w:rPr>
              <w:t xml:space="preserve"> عدد صح</w:t>
            </w:r>
            <w:r w:rsidR="00CE7F63" w:rsidRPr="00474135">
              <w:rPr>
                <w:rFonts w:ascii="Vazirmatn" w:hAnsi="Vazirmatn" w:hint="cs"/>
                <w:rtl/>
              </w:rPr>
              <w:t>ی</w:t>
            </w:r>
            <w:r w:rsidR="00CE7F63" w:rsidRPr="00474135">
              <w:rPr>
                <w:rFonts w:ascii="Vazirmatn" w:hAnsi="Vazirmatn" w:hint="eastAsia"/>
                <w:rtl/>
              </w:rPr>
              <w:t>ح</w:t>
            </w:r>
            <w:r w:rsidR="00CE7F63" w:rsidRPr="00474135">
              <w:rPr>
                <w:rFonts w:ascii="Vazirmatn" w:hAnsi="Vazirmatn"/>
                <w:rtl/>
              </w:rPr>
              <w:t xml:space="preserve"> م</w:t>
            </w:r>
            <w:r w:rsidR="00A00BEA">
              <w:rPr>
                <w:rFonts w:ascii="Vazirmatn" w:hAnsi="Vazirmatn" w:hint="cs"/>
                <w:rtl/>
              </w:rPr>
              <w:t xml:space="preserve">نفی دورقمی </w:t>
            </w:r>
            <w:r w:rsidR="00CE7F63" w:rsidRPr="00474135">
              <w:rPr>
                <w:rFonts w:ascii="Vazirmatn" w:hAnsi="Vazirmatn"/>
                <w:rtl/>
              </w:rPr>
              <w:t>عدد ........</w:t>
            </w:r>
            <w:r w:rsidR="00C06B8D">
              <w:rPr>
                <w:rFonts w:ascii="Vazirmatn" w:hAnsi="Vazirmatn" w:hint="cs"/>
                <w:rtl/>
              </w:rPr>
              <w:t>..</w:t>
            </w:r>
            <w:r w:rsidR="00CE7F63" w:rsidRPr="00474135">
              <w:rPr>
                <w:rFonts w:ascii="Vazirmatn" w:hAnsi="Vazirmatn"/>
                <w:rtl/>
              </w:rPr>
              <w:t>.... است.</w:t>
            </w:r>
          </w:p>
          <w:p w14:paraId="4F539BF8" w14:textId="4195E4A3" w:rsidR="00204C64" w:rsidRPr="00474135" w:rsidRDefault="009877D9" w:rsidP="00276119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ت)</w:t>
            </w:r>
            <w:r w:rsidR="00195B26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E7F63" w:rsidRPr="00474135">
              <w:rPr>
                <w:rFonts w:ascii="Tahoma" w:hAnsi="Tahoma"/>
                <w:rtl/>
                <w:lang w:bidi="fa-IR"/>
              </w:rPr>
              <w:t>کوچکتر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ی</w:t>
            </w:r>
            <w:r w:rsidR="00CE7F63" w:rsidRPr="00474135">
              <w:rPr>
                <w:rFonts w:ascii="Tahoma" w:hAnsi="Tahoma" w:hint="eastAsia"/>
                <w:rtl/>
                <w:lang w:bidi="fa-IR"/>
              </w:rPr>
              <w:t>ن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عدد مرکب عدد 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.............</w:t>
            </w:r>
            <w:r w:rsidR="00C06B8D">
              <w:rPr>
                <w:rFonts w:ascii="Tahoma" w:hAnsi="Tahoma" w:hint="cs"/>
                <w:rtl/>
                <w:lang w:bidi="fa-IR"/>
              </w:rPr>
              <w:t>..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است.</w:t>
            </w:r>
          </w:p>
        </w:tc>
        <w:tc>
          <w:tcPr>
            <w:tcW w:w="609" w:type="dxa"/>
            <w:vAlign w:val="center"/>
          </w:tcPr>
          <w:p w14:paraId="5593661D" w14:textId="1F4D1EEC" w:rsidR="00C5022B" w:rsidRPr="00474135" w:rsidRDefault="009877D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04C64" w:rsidRPr="00474135" w14:paraId="49518A23" w14:textId="77777777" w:rsidTr="00CE1ECC">
        <w:trPr>
          <w:trHeight w:val="1112"/>
        </w:trPr>
        <w:tc>
          <w:tcPr>
            <w:tcW w:w="616" w:type="dxa"/>
          </w:tcPr>
          <w:p w14:paraId="2E128B51" w14:textId="77777777" w:rsidR="00204C64" w:rsidRPr="00474135" w:rsidRDefault="00204C6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8FD8C54" w14:textId="56CB0332" w:rsidR="00DA1353" w:rsidRPr="00474135" w:rsidRDefault="00DA1353" w:rsidP="003F665C">
            <w:pPr>
              <w:rPr>
                <w:rFonts w:cs="Cambria"/>
                <w:rtl/>
              </w:rPr>
            </w:pPr>
            <w:r w:rsidRPr="00474135">
              <w:rPr>
                <w:rFonts w:hint="cs"/>
                <w:rtl/>
              </w:rPr>
              <w:t>در هر مورد ، گزینه ی مناسب را انتخاب کنید.</w:t>
            </w:r>
          </w:p>
          <w:p w14:paraId="52B4FED1" w14:textId="77777777" w:rsidR="009A6252" w:rsidRDefault="00204C64" w:rsidP="009A6252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 xml:space="preserve">الف) </w:t>
            </w:r>
            <w:r w:rsidR="009A6252" w:rsidRPr="00AD4667">
              <w:rPr>
                <w:rFonts w:hint="cs"/>
                <w:rtl/>
              </w:rPr>
              <w:t xml:space="preserve">حاصل عبارت </w:t>
            </w:r>
            <w:r w:rsidR="009A6252" w:rsidRPr="00AD4667">
              <w:rPr>
                <w:position w:val="-28"/>
              </w:rPr>
              <w:object w:dxaOrig="1100" w:dyaOrig="720" w14:anchorId="11AE4CF5">
                <v:shape id="_x0000_i1026" type="#_x0000_t75" style="width:55.5pt;height:36.75pt" o:ole="">
                  <v:imagedata r:id="rId10" o:title=""/>
                </v:shape>
                <o:OLEObject Type="Embed" ProgID="Equation.DSMT4" ShapeID="_x0000_i1026" DrawAspect="Content" ObjectID="_1826535123" r:id="rId11"/>
              </w:object>
            </w:r>
            <w:r w:rsidR="009A6252" w:rsidRPr="00AD4667">
              <w:rPr>
                <w:rFonts w:hint="cs"/>
                <w:rtl/>
              </w:rPr>
              <w:t xml:space="preserve">کدام گزینه است؟   </w:t>
            </w:r>
          </w:p>
          <w:p w14:paraId="56521DD6" w14:textId="47E2439D" w:rsidR="00204C64" w:rsidRPr="00474135" w:rsidRDefault="009A6252" w:rsidP="009A6252">
            <w:pPr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1</w:t>
            </w:r>
            <w:r w:rsidRPr="00AD4667">
              <w:rPr>
                <w:rFonts w:hint="cs"/>
                <w:rtl/>
              </w:rPr>
              <w:t xml:space="preserve">) </w:t>
            </w:r>
            <w:r w:rsidRPr="00AD4667">
              <w:rPr>
                <w:position w:val="-22"/>
              </w:rPr>
              <w:object w:dxaOrig="440" w:dyaOrig="580" w14:anchorId="66CB1E01">
                <v:shape id="_x0000_i1027" type="#_x0000_t75" style="width:21.75pt;height:29.25pt" o:ole="">
                  <v:imagedata r:id="rId12" o:title=""/>
                </v:shape>
                <o:OLEObject Type="Embed" ProgID="Equation.DSMT4" ShapeID="_x0000_i1027" DrawAspect="Content" ObjectID="_1826535124" r:id="rId13"/>
              </w:object>
            </w:r>
            <w:r w:rsidRPr="00AD4667">
              <w:rPr>
                <w:rFonts w:hint="cs"/>
                <w:rtl/>
              </w:rPr>
              <w:t xml:space="preserve">               2) </w:t>
            </w:r>
            <w:r w:rsidRPr="00AD4667">
              <w:rPr>
                <w:position w:val="-22"/>
              </w:rPr>
              <w:object w:dxaOrig="279" w:dyaOrig="580" w14:anchorId="194B05C0">
                <v:shape id="_x0000_i1028" type="#_x0000_t75" style="width:14.25pt;height:29.25pt" o:ole="">
                  <v:imagedata r:id="rId14" o:title=""/>
                </v:shape>
                <o:OLEObject Type="Embed" ProgID="Equation.DSMT4" ShapeID="_x0000_i1028" DrawAspect="Content" ObjectID="_1826535125" r:id="rId15"/>
              </w:object>
            </w:r>
            <w:r w:rsidRPr="00AD4667">
              <w:rPr>
                <w:rFonts w:hint="cs"/>
                <w:rtl/>
              </w:rPr>
              <w:t xml:space="preserve">                3) </w:t>
            </w:r>
            <w:r w:rsidRPr="00AD4667">
              <w:rPr>
                <w:position w:val="-28"/>
              </w:rPr>
              <w:object w:dxaOrig="499" w:dyaOrig="720" w14:anchorId="6E28541D">
                <v:shape id="_x0000_i1029" type="#_x0000_t75" style="width:23.25pt;height:33pt" o:ole="">
                  <v:imagedata r:id="rId16" o:title=""/>
                </v:shape>
                <o:OLEObject Type="Embed" ProgID="Equation.DSMT4" ShapeID="_x0000_i1029" DrawAspect="Content" ObjectID="_1826535126" r:id="rId17"/>
              </w:object>
            </w:r>
            <w:r w:rsidRPr="00AD4667">
              <w:rPr>
                <w:rFonts w:hint="cs"/>
                <w:rtl/>
              </w:rPr>
              <w:t xml:space="preserve">             4) </w:t>
            </w:r>
            <w:r w:rsidRPr="00AD4667">
              <w:rPr>
                <w:position w:val="-28"/>
              </w:rPr>
              <w:object w:dxaOrig="660" w:dyaOrig="720" w14:anchorId="1C2FD3AC">
                <v:shape id="_x0000_i1030" type="#_x0000_t75" style="width:30.75pt;height:33.75pt" o:ole="">
                  <v:imagedata r:id="rId18" o:title=""/>
                </v:shape>
                <o:OLEObject Type="Embed" ProgID="Equation.DSMT4" ShapeID="_x0000_i1030" DrawAspect="Content" ObjectID="_1826535127" r:id="rId19"/>
              </w:object>
            </w:r>
          </w:p>
          <w:p w14:paraId="24FC5F62" w14:textId="0CF25637" w:rsidR="005E0322" w:rsidRPr="005E0322" w:rsidRDefault="00DA1353" w:rsidP="005E0322">
            <w:pPr>
              <w:rPr>
                <w:rtl/>
              </w:rPr>
            </w:pPr>
            <w:r w:rsidRPr="005E0322">
              <w:rPr>
                <w:rFonts w:hint="cs"/>
                <w:rtl/>
              </w:rPr>
              <w:t>ب</w:t>
            </w:r>
            <w:r w:rsidR="00204C64" w:rsidRPr="005E0322">
              <w:rPr>
                <w:rFonts w:hint="cs"/>
                <w:rtl/>
              </w:rPr>
              <w:t xml:space="preserve">) </w:t>
            </w:r>
            <w:r w:rsidR="005E0322" w:rsidRPr="005E0322">
              <w:rPr>
                <w:rFonts w:ascii="Shabnam" w:hAnsi="Shabnam"/>
                <w:rtl/>
              </w:rPr>
              <w:t>کدام جفت از اعداد ز</w:t>
            </w:r>
            <w:r w:rsidR="005E0322" w:rsidRPr="005E0322">
              <w:rPr>
                <w:rFonts w:ascii="Shabnam" w:hAnsi="Shabnam" w:hint="cs"/>
                <w:rtl/>
              </w:rPr>
              <w:t>ی</w:t>
            </w:r>
            <w:r w:rsidR="005E0322" w:rsidRPr="005E0322">
              <w:rPr>
                <w:rFonts w:ascii="Shabnam" w:hAnsi="Shabnam" w:hint="eastAsia"/>
                <w:rtl/>
              </w:rPr>
              <w:t>ر</w:t>
            </w:r>
            <w:r w:rsidR="005E0322" w:rsidRPr="005E0322">
              <w:rPr>
                <w:rFonts w:ascii="Shabnam" w:hAnsi="Shabnam"/>
                <w:rtl/>
              </w:rPr>
              <w:t xml:space="preserve"> نسبت به هم اول</w:t>
            </w:r>
            <w:r w:rsidR="005E0322" w:rsidRPr="008B4FE3">
              <w:rPr>
                <w:rFonts w:ascii="Shabnam" w:hAnsi="Shabnam"/>
                <w:u w:val="single"/>
                <w:rtl/>
              </w:rPr>
              <w:t xml:space="preserve"> ن</w:t>
            </w:r>
            <w:r w:rsidR="005E0322" w:rsidRPr="008B4FE3">
              <w:rPr>
                <w:rFonts w:ascii="Shabnam" w:hAnsi="Shabnam" w:hint="cs"/>
                <w:u w:val="single"/>
                <w:rtl/>
              </w:rPr>
              <w:t>ی</w:t>
            </w:r>
            <w:r w:rsidR="005E0322" w:rsidRPr="008B4FE3">
              <w:rPr>
                <w:rFonts w:ascii="Shabnam" w:hAnsi="Shabnam" w:hint="eastAsia"/>
                <w:u w:val="single"/>
                <w:rtl/>
              </w:rPr>
              <w:t>ستند</w:t>
            </w:r>
            <w:r w:rsidR="005E0322" w:rsidRPr="005E0322">
              <w:rPr>
                <w:rFonts w:ascii="Shabnam" w:hAnsi="Shabnam" w:hint="eastAsia"/>
                <w:rtl/>
              </w:rPr>
              <w:t>؟</w:t>
            </w:r>
          </w:p>
          <w:p w14:paraId="5ED4CE54" w14:textId="7FC39DE8" w:rsidR="005E0322" w:rsidRPr="005E0322" w:rsidRDefault="005E0322" w:rsidP="005E0322">
            <w:pPr>
              <w:rPr>
                <w:rtl/>
              </w:rPr>
            </w:pPr>
            <w:r>
              <w:rPr>
                <w:rFonts w:ascii="Shabnam" w:hAnsi="Shabnam" w:hint="cs"/>
                <w:rtl/>
              </w:rPr>
              <w:t>1</w:t>
            </w:r>
            <w:r w:rsidRPr="005E0322">
              <w:rPr>
                <w:rFonts w:ascii="Shabnam" w:hAnsi="Shabnam"/>
                <w:rtl/>
              </w:rPr>
              <w:t xml:space="preserve">)12و13          </w:t>
            </w:r>
            <w:r w:rsidRPr="005E0322">
              <w:rPr>
                <w:rFonts w:ascii="Shabnam" w:hAnsi="Shabnam" w:hint="cs"/>
                <w:rtl/>
              </w:rPr>
              <w:t xml:space="preserve">               </w:t>
            </w:r>
            <w:r w:rsidRPr="005E0322">
              <w:rPr>
                <w:rFonts w:ascii="Shabnam" w:hAnsi="Shabnam"/>
                <w:rtl/>
              </w:rPr>
              <w:t xml:space="preserve">       </w:t>
            </w:r>
            <w:r>
              <w:rPr>
                <w:rFonts w:ascii="Shabnam" w:hAnsi="Shabnam" w:hint="cs"/>
                <w:rtl/>
              </w:rPr>
              <w:t>2</w:t>
            </w:r>
            <w:r w:rsidRPr="005E0322">
              <w:rPr>
                <w:rFonts w:ascii="Shabnam" w:hAnsi="Shabnam"/>
                <w:rtl/>
              </w:rPr>
              <w:t xml:space="preserve">)7و11                               </w:t>
            </w:r>
            <w:r>
              <w:rPr>
                <w:rFonts w:ascii="Shabnam" w:hAnsi="Shabnam" w:hint="cs"/>
                <w:rtl/>
              </w:rPr>
              <w:t>3</w:t>
            </w:r>
            <w:r w:rsidRPr="005E0322">
              <w:rPr>
                <w:rFonts w:ascii="Shabnam" w:hAnsi="Shabnam"/>
                <w:rtl/>
              </w:rPr>
              <w:t xml:space="preserve">)9و6            </w:t>
            </w:r>
            <w:r w:rsidRPr="005E0322">
              <w:rPr>
                <w:rFonts w:ascii="Shabnam" w:hAnsi="Shabnam" w:hint="cs"/>
                <w:rtl/>
              </w:rPr>
              <w:t xml:space="preserve">                   </w:t>
            </w:r>
            <w:r w:rsidRPr="005E0322">
              <w:rPr>
                <w:rFonts w:ascii="Shabnam" w:hAnsi="Shabnam"/>
                <w:rtl/>
              </w:rPr>
              <w:t xml:space="preserve">       </w:t>
            </w:r>
            <w:r>
              <w:rPr>
                <w:rFonts w:ascii="Shabnam" w:hAnsi="Shabnam" w:hint="cs"/>
                <w:rtl/>
              </w:rPr>
              <w:t>4</w:t>
            </w:r>
            <w:r w:rsidRPr="005E0322">
              <w:rPr>
                <w:rFonts w:ascii="Shabnam" w:hAnsi="Shabnam"/>
                <w:rtl/>
              </w:rPr>
              <w:t>)24و35</w:t>
            </w:r>
          </w:p>
          <w:p w14:paraId="092741A7" w14:textId="35468094" w:rsidR="003F665C" w:rsidRDefault="003F665C" w:rsidP="00827E7D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ج)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FD35E2">
              <w:rPr>
                <w:rFonts w:ascii="Vazirmatn" w:hAnsi="Vazirmatn" w:hint="cs"/>
                <w:rtl/>
                <w:lang w:bidi="fa-IR"/>
              </w:rPr>
              <w:t xml:space="preserve">ب.م.م دوعدد </w:t>
            </w:r>
            <w:r w:rsidR="00D40D63" w:rsidRPr="00E14C5C">
              <w:rPr>
                <w:position w:val="-14"/>
              </w:rPr>
              <w:object w:dxaOrig="940" w:dyaOrig="440" w14:anchorId="202EBEF7">
                <v:shape id="_x0000_i1031" type="#_x0000_t75" style="width:47.25pt;height:21.75pt" o:ole="">
                  <v:imagedata r:id="rId20" o:title=""/>
                </v:shape>
                <o:OLEObject Type="Embed" ProgID="Equation.DSMT4" ShapeID="_x0000_i1031" DrawAspect="Content" ObjectID="_1826535128" r:id="rId21"/>
              </w:object>
            </w:r>
            <w:r w:rsidR="00D40D63">
              <w:rPr>
                <w:rFonts w:ascii="Vazirmatn" w:hAnsi="Vazirmatn" w:hint="cs"/>
                <w:rtl/>
                <w:lang w:bidi="fa-IR"/>
              </w:rPr>
              <w:t xml:space="preserve"> با کدام گزینه برابر است ؟</w:t>
            </w:r>
          </w:p>
          <w:p w14:paraId="6CBF6E34" w14:textId="4CFC474B" w:rsidR="00D40D63" w:rsidRPr="00474135" w:rsidRDefault="00D40D63" w:rsidP="00827E7D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1) 2                     2) 3                              3 ) 6                             4) 8    </w:t>
            </w:r>
          </w:p>
          <w:p w14:paraId="12FD76A2" w14:textId="62925799" w:rsidR="003F665C" w:rsidRPr="00474135" w:rsidRDefault="003F665C" w:rsidP="003F665C">
            <w:pPr>
              <w:rPr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د)</w:t>
            </w:r>
            <w:r w:rsidR="00D11495" w:rsidRPr="00474135">
              <w:rPr>
                <w:rFonts w:hint="cs"/>
                <w:rtl/>
              </w:rPr>
              <w:t xml:space="preserve"> 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>برا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که بفهم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عددها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کوچکتر از 1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5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0 اول اند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نه، حداکثر با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چند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تقس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انجام ده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؟</w:t>
            </w:r>
          </w:p>
          <w:p w14:paraId="187776DF" w14:textId="37F8DE3B" w:rsidR="00D11495" w:rsidRPr="00474135" w:rsidRDefault="00D11495" w:rsidP="00D1149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1) </w:t>
            </w:r>
            <w:r w:rsidR="009719A2" w:rsidRPr="00474135">
              <w:rPr>
                <w:rFonts w:hint="cs"/>
                <w:rtl/>
              </w:rPr>
              <w:t xml:space="preserve">دو </w:t>
            </w:r>
            <w:r w:rsidRPr="00474135">
              <w:rPr>
                <w:rFonts w:hint="cs"/>
                <w:rtl/>
              </w:rPr>
              <w:t xml:space="preserve">                2) </w:t>
            </w:r>
            <w:r w:rsidR="009719A2" w:rsidRPr="00474135">
              <w:rPr>
                <w:rFonts w:hint="cs"/>
                <w:rtl/>
              </w:rPr>
              <w:t>سه</w:t>
            </w:r>
            <w:r w:rsidRPr="00474135">
              <w:rPr>
                <w:rFonts w:hint="cs"/>
                <w:rtl/>
              </w:rPr>
              <w:t xml:space="preserve">                             3) </w:t>
            </w:r>
            <w:r w:rsidR="009719A2" w:rsidRPr="00474135">
              <w:rPr>
                <w:rFonts w:hint="cs"/>
                <w:rtl/>
              </w:rPr>
              <w:t>چهار</w:t>
            </w:r>
            <w:r w:rsidRPr="00474135">
              <w:rPr>
                <w:rFonts w:hint="cs"/>
                <w:rtl/>
              </w:rPr>
              <w:t xml:space="preserve">                           4) </w:t>
            </w:r>
            <w:r w:rsidR="009719A2" w:rsidRPr="00474135">
              <w:rPr>
                <w:rFonts w:hint="cs"/>
                <w:rtl/>
              </w:rPr>
              <w:t>پنج</w:t>
            </w:r>
          </w:p>
        </w:tc>
        <w:tc>
          <w:tcPr>
            <w:tcW w:w="609" w:type="dxa"/>
            <w:vAlign w:val="center"/>
          </w:tcPr>
          <w:p w14:paraId="3A1817B0" w14:textId="1CDD6D2E" w:rsidR="00204C64" w:rsidRPr="00474135" w:rsidRDefault="00D1149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3240A4" w:rsidRPr="00474135" w14:paraId="5DD31A91" w14:textId="77777777" w:rsidTr="00443D47">
        <w:trPr>
          <w:trHeight w:val="818"/>
        </w:trPr>
        <w:tc>
          <w:tcPr>
            <w:tcW w:w="616" w:type="dxa"/>
          </w:tcPr>
          <w:p w14:paraId="5C7D8819" w14:textId="77777777" w:rsidR="003240A4" w:rsidRPr="00474135" w:rsidRDefault="003240A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E3256BD" w14:textId="734F3124" w:rsidR="00827E7D" w:rsidRDefault="0078593F" w:rsidP="00827E7D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 - </w:t>
            </w:r>
            <w:r w:rsidR="00C17550" w:rsidRPr="00474135">
              <w:rPr>
                <w:rtl/>
              </w:rPr>
              <w:t>در جا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خال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علامت &gt;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&lt;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</w:t>
            </w:r>
            <w:r w:rsidR="00C17550" w:rsidRPr="00474135">
              <w:rPr>
                <w:rFonts w:asciiTheme="majorBidi" w:hAnsiTheme="majorBidi" w:cstheme="majorBidi"/>
                <w:rtl/>
              </w:rPr>
              <w:t>=</w:t>
            </w:r>
            <w:r w:rsidR="00C17550" w:rsidRPr="00474135">
              <w:rPr>
                <w:rtl/>
              </w:rPr>
              <w:t xml:space="preserve"> بگذار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د</w:t>
            </w:r>
            <w:r w:rsidR="00C17550" w:rsidRPr="00474135">
              <w:rPr>
                <w:rtl/>
              </w:rPr>
              <w:t>.</w:t>
            </w:r>
            <w:r w:rsidR="00C17550" w:rsidRPr="00474135">
              <w:rPr>
                <w:rFonts w:hint="cs"/>
                <w:rtl/>
              </w:rPr>
              <w:t xml:space="preserve">     </w:t>
            </w:r>
            <w:r w:rsidRPr="00474135">
              <w:rPr>
                <w:rFonts w:hint="cs"/>
                <w:rtl/>
              </w:rPr>
              <w:t xml:space="preserve">     </w:t>
            </w:r>
            <w:r w:rsidR="00C17550" w:rsidRPr="00474135">
              <w:rPr>
                <w:rFonts w:hint="cs"/>
                <w:rtl/>
              </w:rPr>
              <w:t xml:space="preserve">         </w:t>
            </w:r>
            <w:r w:rsidR="0078353E" w:rsidRPr="00474135">
              <w:rPr>
                <w:rFonts w:ascii="Vazirmatn" w:hAnsi="Vazirmatn"/>
                <w:position w:val="-28"/>
                <w:lang w:bidi="fa-IR"/>
              </w:rPr>
              <w:object w:dxaOrig="880" w:dyaOrig="720" w14:anchorId="0BD13DA7">
                <v:shape id="_x0000_i1032" type="#_x0000_t75" style="width:38.25pt;height:33.75pt" o:ole="">
                  <v:imagedata r:id="rId22" o:title=""/>
                </v:shape>
                <o:OLEObject Type="Embed" ProgID="Equation.DSMT4" ShapeID="_x0000_i1032" DrawAspect="Content" ObjectID="_1826535129" r:id="rId23"/>
              </w:objec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C17550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3240A4" w:rsidRPr="00474135">
              <w:rPr>
                <w:rFonts w:ascii="Vazirmatn" w:hAnsi="Vazirmatn"/>
                <w:position w:val="-28"/>
                <w:lang w:bidi="fa-IR"/>
              </w:rPr>
              <w:object w:dxaOrig="1120" w:dyaOrig="720" w14:anchorId="7536DA60">
                <v:shape id="_x0000_i1033" type="#_x0000_t75" style="width:47.25pt;height:33pt" o:ole="">
                  <v:imagedata r:id="rId24" o:title=""/>
                </v:shape>
                <o:OLEObject Type="Embed" ProgID="Equation.DSMT4" ShapeID="_x0000_i1033" DrawAspect="Content" ObjectID="_1826535130" r:id="rId25"/>
              </w:object>
            </w:r>
          </w:p>
          <w:p w14:paraId="56DB0CFC" w14:textId="54554597" w:rsidR="00827E7D" w:rsidRPr="00474135" w:rsidRDefault="00827E7D" w:rsidP="00827E7D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ب- در تساوی روبرو مقدار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 xml:space="preserve"> را به دست آورید کنید.                                                             </w:t>
            </w:r>
            <w:r w:rsidRPr="00474135">
              <w:rPr>
                <w:rFonts w:ascii="Vazirmatn" w:hAnsi="Vazirmatn"/>
                <w:position w:val="-28"/>
                <w:lang w:bidi="fa-IR"/>
              </w:rPr>
              <w:object w:dxaOrig="840" w:dyaOrig="720" w14:anchorId="36DD2B62">
                <v:shape id="_x0000_i1034" type="#_x0000_t75" style="width:37.5pt;height:34.5pt" o:ole="">
                  <v:imagedata r:id="rId26" o:title=""/>
                </v:shape>
                <o:OLEObject Type="Embed" ProgID="Equation.DSMT4" ShapeID="_x0000_i1034" DrawAspect="Content" ObjectID="_1826535131" r:id="rId27"/>
              </w:object>
            </w:r>
          </w:p>
        </w:tc>
        <w:tc>
          <w:tcPr>
            <w:tcW w:w="609" w:type="dxa"/>
            <w:vAlign w:val="center"/>
          </w:tcPr>
          <w:p w14:paraId="2C8DFA96" w14:textId="145ADD08" w:rsidR="003240A4" w:rsidRPr="00474135" w:rsidRDefault="00827E7D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27E7D" w:rsidRPr="00474135" w14:paraId="56D4E6EB" w14:textId="77777777" w:rsidTr="00827E7D">
        <w:trPr>
          <w:trHeight w:val="1479"/>
        </w:trPr>
        <w:tc>
          <w:tcPr>
            <w:tcW w:w="616" w:type="dxa"/>
          </w:tcPr>
          <w:p w14:paraId="09B4619A" w14:textId="77777777" w:rsidR="00827E7D" w:rsidRPr="00474135" w:rsidRDefault="00827E7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FE8E9E9" w14:textId="3DC0E3A7" w:rsidR="00827E7D" w:rsidRDefault="00827E7D" w:rsidP="00827E7D">
            <w:pPr>
              <w:rPr>
                <w:rtl/>
                <w:lang w:bidi="fa-IR"/>
              </w:rPr>
            </w:pPr>
            <w:r>
              <w:rPr>
                <w:rFonts w:hint="c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7D82332F" wp14:editId="62CDD37F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110490</wp:posOffset>
                  </wp:positionV>
                  <wp:extent cx="3400425" cy="747780"/>
                  <wp:effectExtent l="0" t="0" r="0" b="0"/>
                  <wp:wrapNone/>
                  <wp:docPr id="11" name="Picture 11" descr="D:\پروژه تدوین نمونه سوال ریاضی\هشتم\فصل اول\غیره\عکس‌های فصل اول\14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پروژه تدوین نمونه سوال ریاضی\هشتم\فصل اول\غیره\عکس‌های فصل اول\14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74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cs"/>
                <w:rtl/>
                <w:lang w:bidi="fa-IR"/>
              </w:rPr>
              <w:t>برای محور مقابل یک تساوی جمع بنویسید.</w:t>
            </w:r>
          </w:p>
          <w:p w14:paraId="3F440007" w14:textId="77777777" w:rsidR="00827E7D" w:rsidRDefault="00827E7D" w:rsidP="00827E7D">
            <w:pPr>
              <w:ind w:firstLine="720"/>
              <w:rPr>
                <w:rtl/>
                <w:lang w:bidi="fa-IR"/>
              </w:rPr>
            </w:pPr>
          </w:p>
          <w:p w14:paraId="681100D3" w14:textId="626B55D4" w:rsidR="00827E7D" w:rsidRPr="00474135" w:rsidRDefault="00827E7D" w:rsidP="00827E7D">
            <w:pPr>
              <w:rPr>
                <w:rtl/>
                <w:lang w:bidi="fa-IR"/>
              </w:rPr>
            </w:pPr>
            <w:r w:rsidRPr="00827E7D">
              <w:rPr>
                <w:rFonts w:ascii="Vazirmatn" w:hAnsi="Vazirmatn"/>
                <w:position w:val="-12"/>
                <w:lang w:bidi="fa-IR"/>
              </w:rPr>
              <w:object w:dxaOrig="3700" w:dyaOrig="360" w14:anchorId="2EC1E3E9">
                <v:shape id="_x0000_i1035" type="#_x0000_t75" style="width:165pt;height:18pt" o:ole="">
                  <v:imagedata r:id="rId30" o:title=""/>
                </v:shape>
                <o:OLEObject Type="Embed" ProgID="Equation.DSMT4" ShapeID="_x0000_i1035" DrawAspect="Content" ObjectID="_1826535132" r:id="rId31"/>
              </w:object>
            </w:r>
          </w:p>
        </w:tc>
        <w:tc>
          <w:tcPr>
            <w:tcW w:w="609" w:type="dxa"/>
            <w:vAlign w:val="center"/>
          </w:tcPr>
          <w:p w14:paraId="6F597B1C" w14:textId="6133445D" w:rsidR="00827E7D" w:rsidRPr="00474135" w:rsidRDefault="00827E7D" w:rsidP="00FD1E05">
            <w:pPr>
              <w:jc w:val="center"/>
              <w:rPr>
                <w:rFonts w:ascii="Vazirmatn" w:hAnsi="Vazirmatn"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D11495" w:rsidRPr="00474135" w14:paraId="2E7BFA20" w14:textId="77777777" w:rsidTr="009877D9">
        <w:trPr>
          <w:trHeight w:val="692"/>
        </w:trPr>
        <w:tc>
          <w:tcPr>
            <w:tcW w:w="616" w:type="dxa"/>
          </w:tcPr>
          <w:p w14:paraId="3566923D" w14:textId="77777777" w:rsidR="00D11495" w:rsidRPr="00474135" w:rsidRDefault="00D1149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FB7D180" w14:textId="1FFBA71F" w:rsidR="00D11495" w:rsidRDefault="00D11495" w:rsidP="00D11495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حاصل عبارت</w:t>
            </w:r>
            <w:r w:rsidRPr="00474135">
              <w:rPr>
                <w:rFonts w:hint="cs"/>
                <w:rtl/>
              </w:rPr>
              <w:softHyphen/>
              <w:t>های زیر را بدست آورید.</w:t>
            </w:r>
          </w:p>
          <w:p w14:paraId="70E50662" w14:textId="5EE07319" w:rsidR="00D40D63" w:rsidRDefault="00CD6CA7" w:rsidP="00547DB4">
            <w:pPr>
              <w:bidi w:val="0"/>
              <w:spacing w:line="480" w:lineRule="auto"/>
              <w:rPr>
                <w:lang w:bidi="fa-IR"/>
              </w:rPr>
            </w:pPr>
            <w:r>
              <w:t xml:space="preserve"> </w:t>
            </w:r>
            <w:r w:rsidR="00643DCF" w:rsidRPr="00643DCF">
              <w:rPr>
                <w:position w:val="-6"/>
              </w:rPr>
              <w:object w:dxaOrig="3440" w:dyaOrig="279" w14:anchorId="1D32CD06">
                <v:shape id="_x0000_i1036" type="#_x0000_t75" style="width:156pt;height:13.5pt" o:ole="">
                  <v:imagedata r:id="rId32" o:title=""/>
                </v:shape>
                <o:OLEObject Type="Embed" ProgID="Equation.DSMT4" ShapeID="_x0000_i1036" DrawAspect="Content" ObjectID="_1826535133" r:id="rId33"/>
              </w:object>
            </w:r>
          </w:p>
          <w:p w14:paraId="7C235886" w14:textId="491310EF" w:rsidR="00D40D63" w:rsidRDefault="00CD6CA7" w:rsidP="00547DB4">
            <w:pPr>
              <w:bidi w:val="0"/>
              <w:spacing w:line="480" w:lineRule="auto"/>
              <w:rPr>
                <w:lang w:bidi="fa-IR"/>
              </w:rPr>
            </w:pPr>
            <w:r>
              <w:rPr>
                <w:rFonts w:asciiTheme="minorHAnsi" w:eastAsiaTheme="minorHAnsi" w:hAnsiTheme="minorHAnsi"/>
                <w:sz w:val="26"/>
                <w:szCs w:val="26"/>
                <w:lang w:bidi="fa-IR"/>
              </w:rPr>
              <w:t xml:space="preserve"> </w:t>
            </w:r>
            <w:r w:rsidR="00D40D63">
              <w:rPr>
                <w:rFonts w:eastAsiaTheme="minorHAnsi"/>
                <w:position w:val="-12"/>
                <w:lang w:bidi="fa-IR"/>
              </w:rPr>
              <w:object w:dxaOrig="2260" w:dyaOrig="360" w14:anchorId="2E6E2E14">
                <v:shape id="_x0000_i1037" type="#_x0000_t75" style="width:113.25pt;height:18pt" o:ole="">
                  <v:imagedata r:id="rId34" o:title=""/>
                </v:shape>
                <o:OLEObject Type="Embed" ProgID="Equation.DSMT4" ShapeID="_x0000_i1037" DrawAspect="Content" ObjectID="_1826535134" r:id="rId35"/>
              </w:object>
            </w:r>
            <w:r>
              <w:rPr>
                <w:lang w:bidi="fa-IR"/>
              </w:rPr>
              <w:t xml:space="preserve">   </w:t>
            </w:r>
          </w:p>
          <w:p w14:paraId="7B7D8440" w14:textId="24AF77A0" w:rsidR="00547DB4" w:rsidRDefault="00547DB4" w:rsidP="00547DB4">
            <w:pPr>
              <w:bidi w:val="0"/>
              <w:spacing w:line="480" w:lineRule="auto"/>
              <w:rPr>
                <w:lang w:bidi="fa-IR"/>
              </w:rPr>
            </w:pPr>
            <w:r w:rsidRPr="00547DB4">
              <w:rPr>
                <w:position w:val="-6"/>
              </w:rPr>
              <w:object w:dxaOrig="1500" w:dyaOrig="300" w14:anchorId="19478CE1">
                <v:shape id="_x0000_i1038" type="#_x0000_t75" style="width:68.25pt;height:14.25pt" o:ole="">
                  <v:imagedata r:id="rId36" o:title=""/>
                </v:shape>
                <o:OLEObject Type="Embed" ProgID="Equation.DSMT4" ShapeID="_x0000_i1038" DrawAspect="Content" ObjectID="_1826535135" r:id="rId37"/>
              </w:object>
            </w:r>
          </w:p>
          <w:p w14:paraId="3B050467" w14:textId="5C8CB040" w:rsidR="00137D93" w:rsidRPr="00D40D63" w:rsidRDefault="00CD6CA7" w:rsidP="00547DB4">
            <w:pPr>
              <w:bidi w:val="0"/>
              <w:spacing w:line="480" w:lineRule="auto"/>
              <w:rPr>
                <w:rtl/>
                <w:lang w:bidi="fa-IR"/>
              </w:rPr>
            </w:pPr>
            <w:r>
              <w:t xml:space="preserve"> </w:t>
            </w:r>
            <w:r w:rsidR="00586538" w:rsidRPr="00474135">
              <w:object w:dxaOrig="1920" w:dyaOrig="639" w14:anchorId="42121E66">
                <v:shape id="_x0000_i1039" type="#_x0000_t75" style="width:94.5pt;height:33pt" o:ole="">
                  <v:imagedata r:id="rId38" o:title=""/>
                </v:shape>
                <o:OLEObject Type="Embed" ProgID="Equation.DSMT4" ShapeID="_x0000_i1039" DrawAspect="Content" ObjectID="_1826535136" r:id="rId39"/>
              </w:object>
            </w:r>
          </w:p>
        </w:tc>
        <w:tc>
          <w:tcPr>
            <w:tcW w:w="609" w:type="dxa"/>
            <w:vAlign w:val="center"/>
          </w:tcPr>
          <w:p w14:paraId="4A86BFE1" w14:textId="51975BB2" w:rsidR="00D11495" w:rsidRPr="00474135" w:rsidRDefault="00547DB4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/>
                <w:lang w:bidi="fa-IR"/>
              </w:rPr>
              <w:t>3</w:t>
            </w:r>
          </w:p>
        </w:tc>
      </w:tr>
      <w:tr w:rsidR="00787DFF" w:rsidRPr="00474135" w14:paraId="1E91C9F2" w14:textId="77777777" w:rsidTr="009877D9">
        <w:trPr>
          <w:trHeight w:val="692"/>
        </w:trPr>
        <w:tc>
          <w:tcPr>
            <w:tcW w:w="616" w:type="dxa"/>
          </w:tcPr>
          <w:p w14:paraId="643AE649" w14:textId="77777777" w:rsidR="00787DFF" w:rsidRPr="00474135" w:rsidRDefault="00787DF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ABE8ABD" w14:textId="77777777" w:rsidR="00787DFF" w:rsidRPr="00474135" w:rsidRDefault="00787DFF" w:rsidP="00787DFF">
            <w:pPr>
              <w:spacing w:line="276" w:lineRule="auto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/>
                <w:rtl/>
              </w:rPr>
              <w:t xml:space="preserve">ابتدا علامت کسر </w:t>
            </w:r>
            <w:r w:rsidRPr="00474135">
              <w:rPr>
                <w:rFonts w:ascii="Vazirmatn" w:hAnsi="Vazirmatn" w:hint="cs"/>
                <w:rtl/>
              </w:rPr>
              <w:t xml:space="preserve">زیر </w:t>
            </w:r>
            <w:r w:rsidRPr="00474135">
              <w:rPr>
                <w:rFonts w:ascii="Vazirmatn" w:hAnsi="Vazirmatn"/>
                <w:rtl/>
              </w:rPr>
              <w:t>را تع</w:t>
            </w:r>
            <w:r w:rsidRPr="00474135">
              <w:rPr>
                <w:rFonts w:ascii="Vazirmatn" w:hAnsi="Vazirmatn" w:hint="cs"/>
                <w:rtl/>
              </w:rPr>
              <w:t>یی</w:t>
            </w:r>
            <w:r w:rsidRPr="00474135">
              <w:rPr>
                <w:rFonts w:ascii="Vazirmatn" w:hAnsi="Vazirmatn" w:hint="eastAsia"/>
                <w:rtl/>
              </w:rPr>
              <w:t>ن</w:t>
            </w:r>
            <w:r w:rsidRPr="00474135">
              <w:rPr>
                <w:rFonts w:ascii="Vazirmatn" w:hAnsi="Vazirmatn"/>
                <w:rtl/>
              </w:rPr>
              <w:t xml:space="preserve"> و سپس آن را تا حد امکان ساده کن</w:t>
            </w:r>
            <w:r w:rsidRPr="00474135">
              <w:rPr>
                <w:rFonts w:ascii="Vazirmatn" w:hAnsi="Vazirmatn" w:hint="cs"/>
                <w:rtl/>
              </w:rPr>
              <w:t>ی</w:t>
            </w:r>
            <w:r w:rsidRPr="00474135">
              <w:rPr>
                <w:rFonts w:ascii="Vazirmatn" w:hAnsi="Vazirmatn" w:hint="eastAsia"/>
                <w:rtl/>
              </w:rPr>
              <w:t>د</w:t>
            </w:r>
            <w:r w:rsidRPr="00474135">
              <w:rPr>
                <w:rFonts w:ascii="Vazirmatn" w:hAnsi="Vazirmatn"/>
                <w:rtl/>
              </w:rPr>
              <w:t>.</w:t>
            </w:r>
          </w:p>
          <w:p w14:paraId="42A1641F" w14:textId="2EF4165E" w:rsidR="00787DFF" w:rsidRPr="00474135" w:rsidRDefault="007A19C2" w:rsidP="00827E7D">
            <w:pPr>
              <w:jc w:val="right"/>
              <w:rPr>
                <w:rtl/>
                <w:lang w:bidi="fa-IR"/>
              </w:rPr>
            </w:pPr>
            <w:r>
              <w:rPr>
                <w:sz w:val="54"/>
                <w:szCs w:val="54"/>
              </w:rPr>
              <w:t xml:space="preserve">                   </w:t>
            </w:r>
            <w:r w:rsidR="00827E7D" w:rsidRPr="008A46AE">
              <w:rPr>
                <w:position w:val="-32"/>
                <w:sz w:val="54"/>
                <w:szCs w:val="54"/>
              </w:rPr>
              <w:object w:dxaOrig="1800" w:dyaOrig="800" w14:anchorId="1CD635CF">
                <v:shape id="_x0000_i1040" type="#_x0000_t75" style="width:90pt;height:39.75pt" o:ole="">
                  <v:imagedata r:id="rId40" o:title=""/>
                </v:shape>
                <o:OLEObject Type="Embed" ProgID="Equation.DSMT4" ShapeID="_x0000_i1040" DrawAspect="Content" ObjectID="_1826535137" r:id="rId41"/>
              </w:object>
            </w:r>
            <w:r w:rsidR="00827E7D">
              <w:rPr>
                <w:rtl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  </w:t>
            </w:r>
            <w:r w:rsidRPr="008A46AE">
              <w:rPr>
                <w:position w:val="-24"/>
              </w:rPr>
              <w:object w:dxaOrig="1180" w:dyaOrig="639" w14:anchorId="2EFC52B2">
                <v:shape id="_x0000_i1041" type="#_x0000_t75" style="width:59.25pt;height:32.25pt" o:ole="">
                  <v:imagedata r:id="rId42" o:title=""/>
                </v:shape>
                <o:OLEObject Type="Embed" ProgID="Equation.DSMT4" ShapeID="_x0000_i1041" DrawAspect="Content" ObjectID="_1826535138" r:id="rId43"/>
              </w:object>
            </w:r>
            <w:r w:rsidR="00827E7D">
              <w:rPr>
                <w:rtl/>
              </w:rPr>
              <w:tab/>
            </w:r>
            <w:r w:rsidR="00827E7D">
              <w:rPr>
                <w:rFonts w:hint="cs"/>
                <w:rtl/>
              </w:rPr>
              <w:t xml:space="preserve">   </w:t>
            </w:r>
            <w:r w:rsidR="00827E7D">
              <w:rPr>
                <w:rFonts w:hint="cs"/>
                <w:rtl/>
                <w:lang w:bidi="fa-IR"/>
              </w:rPr>
              <w:t xml:space="preserve">                               </w:t>
            </w:r>
            <w:r w:rsidR="00827E7D">
              <w:rPr>
                <w:rFonts w:hint="cs"/>
                <w:rtl/>
              </w:rPr>
              <w:t xml:space="preserve">       </w:t>
            </w:r>
          </w:p>
        </w:tc>
        <w:tc>
          <w:tcPr>
            <w:tcW w:w="609" w:type="dxa"/>
            <w:vAlign w:val="center"/>
          </w:tcPr>
          <w:p w14:paraId="448ADECA" w14:textId="0FF03339" w:rsidR="00787DFF" w:rsidRPr="00474135" w:rsidRDefault="007A19C2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976BE5" w:rsidRPr="00474135" w14:paraId="7B602C2D" w14:textId="77777777" w:rsidTr="009877D9">
        <w:trPr>
          <w:trHeight w:val="692"/>
        </w:trPr>
        <w:tc>
          <w:tcPr>
            <w:tcW w:w="616" w:type="dxa"/>
          </w:tcPr>
          <w:p w14:paraId="4C57F74F" w14:textId="77777777" w:rsidR="00976BE5" w:rsidRPr="00474135" w:rsidRDefault="00976BE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5B76E4F" w14:textId="1E0EE791" w:rsidR="00976BE5" w:rsidRPr="00474135" w:rsidRDefault="00976BE5" w:rsidP="00787DFF">
            <w:pPr>
              <w:spacing w:line="276" w:lineRule="auto"/>
              <w:rPr>
                <w:rFonts w:ascii="Vazirmatn" w:hAnsi="Vazirmatn"/>
                <w:rtl/>
              </w:rPr>
            </w:pPr>
            <w:r w:rsidRPr="003B2391">
              <w:rPr>
                <w:rFonts w:ascii="AmuzehNewNormalPS" w:hint="cs"/>
                <w:rtl/>
                <w:lang w:bidi="fa-IR"/>
              </w:rPr>
              <w:t>در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جاهای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خالی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علامت</w:t>
            </w:r>
            <w:r w:rsidRPr="003B2391">
              <w:rPr>
                <w:rFonts w:ascii="Vazirmatn" w:hAnsi="Vazirmatn" w:hint="cs"/>
                <w:rtl/>
              </w:rPr>
              <w:t xml:space="preserve"> + یا - را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طوری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قرار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دهید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که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حاصل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عبارت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زیر،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/>
                <w:u w:val="single"/>
                <w:rtl/>
                <w:lang w:bidi="fa-IR"/>
              </w:rPr>
              <w:t xml:space="preserve"> </w:t>
            </w:r>
            <w:r w:rsidR="00FA78E1">
              <w:rPr>
                <w:rFonts w:ascii="AmuzehNewNormalPS" w:hint="cs"/>
                <w:u w:val="single"/>
                <w:rtl/>
                <w:lang w:bidi="fa-IR"/>
              </w:rPr>
              <w:t>کم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ترین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مقدار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ممکن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شود</w:t>
            </w:r>
            <w:r w:rsidRPr="003B2391">
              <w:rPr>
                <w:rFonts w:ascii="AmuzehNewNormalPS" w:cs="AmuzehNewNormalPS"/>
                <w:b w:val="0"/>
                <w:bCs w:val="0"/>
                <w:lang w:bidi="fa-IR"/>
              </w:rPr>
              <w:t>.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سپس حاصل را به دست آورید.                                                       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="005B0DEB" w:rsidRPr="003B2391">
              <w:rPr>
                <w:rFonts w:ascii="Vazirmatn" w:hAnsi="Vazirmatn"/>
                <w:position w:val="-12"/>
                <w:lang w:bidi="fa-IR"/>
              </w:rPr>
              <w:object w:dxaOrig="2840" w:dyaOrig="420" w14:anchorId="338BBCCD">
                <v:shape id="_x0000_i1042" type="#_x0000_t75" style="width:156.75pt;height:26.25pt" o:ole="">
                  <v:imagedata r:id="rId44" o:title=""/>
                </v:shape>
                <o:OLEObject Type="Embed" ProgID="Equation.DSMT4" ShapeID="_x0000_i1042" DrawAspect="Content" ObjectID="_1826535139" r:id="rId45"/>
              </w:object>
            </w:r>
          </w:p>
        </w:tc>
        <w:tc>
          <w:tcPr>
            <w:tcW w:w="609" w:type="dxa"/>
            <w:vAlign w:val="center"/>
          </w:tcPr>
          <w:p w14:paraId="490FBA05" w14:textId="79172A1C" w:rsidR="00976BE5" w:rsidRDefault="00976BE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6E2E00" w:rsidRPr="00474135" w14:paraId="4798AD4B" w14:textId="77777777" w:rsidTr="00547DB4">
        <w:trPr>
          <w:trHeight w:val="1546"/>
        </w:trPr>
        <w:tc>
          <w:tcPr>
            <w:tcW w:w="616" w:type="dxa"/>
          </w:tcPr>
          <w:p w14:paraId="4BD27406" w14:textId="77777777" w:rsidR="006E2E00" w:rsidRPr="00474135" w:rsidRDefault="006E2E0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1903E2E" w14:textId="1DC49D30" w:rsidR="00994400" w:rsidRPr="00474135" w:rsidRDefault="00994400" w:rsidP="00FD4846">
            <w:pPr>
              <w:spacing w:line="480" w:lineRule="auto"/>
              <w:jc w:val="both"/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الف) مجموع دو عدد اول </w:t>
            </w:r>
            <w:r w:rsidRPr="00474135">
              <w:rPr>
                <w:rFonts w:hint="cs"/>
                <w:rtl/>
                <w:lang w:bidi="fa-IR"/>
              </w:rPr>
              <w:t xml:space="preserve"> </w:t>
            </w:r>
            <w:r w:rsidR="00015CB6">
              <w:rPr>
                <w:lang w:bidi="fa-IR"/>
              </w:rPr>
              <w:t>33</w:t>
            </w:r>
            <w:r w:rsidRPr="00474135">
              <w:rPr>
                <w:rFonts w:hint="cs"/>
                <w:rtl/>
                <w:lang w:bidi="fa-IR"/>
              </w:rPr>
              <w:t xml:space="preserve"> </w:t>
            </w:r>
            <w:r w:rsidRPr="00474135">
              <w:rPr>
                <w:rFonts w:hint="cs"/>
                <w:rtl/>
              </w:rPr>
              <w:t>شده است؛ آن دو عدد را مشخص کنید.</w:t>
            </w:r>
          </w:p>
          <w:p w14:paraId="63B9F8EC" w14:textId="6B274D29" w:rsidR="0090487D" w:rsidRPr="00474135" w:rsidRDefault="0078353E" w:rsidP="00FD4846">
            <w:pPr>
              <w:spacing w:line="480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hint="cs"/>
                <w:rtl/>
              </w:rPr>
              <w:t>ب</w:t>
            </w:r>
            <w:r w:rsidR="00994400" w:rsidRPr="00474135">
              <w:rPr>
                <w:rtl/>
              </w:rPr>
              <w:t>) دوعدد مرکب بنو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س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د</w:t>
            </w:r>
            <w:r w:rsidR="00994400" w:rsidRPr="00474135">
              <w:rPr>
                <w:rtl/>
              </w:rPr>
              <w:t xml:space="preserve"> که غ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ر</w:t>
            </w:r>
            <w:r w:rsidR="00994400" w:rsidRPr="00474135">
              <w:rPr>
                <w:rtl/>
              </w:rPr>
              <w:t xml:space="preserve"> از </w:t>
            </w:r>
            <w:r w:rsidR="00994400" w:rsidRPr="00474135">
              <w:rPr>
                <w:rtl/>
                <w:lang w:bidi="fa-IR"/>
              </w:rPr>
              <w:t>۲</w:t>
            </w:r>
            <w:r w:rsidR="00994400" w:rsidRPr="00474135">
              <w:rPr>
                <w:rtl/>
              </w:rPr>
              <w:t xml:space="preserve"> و </w:t>
            </w:r>
            <w:r w:rsidR="00994400" w:rsidRPr="00474135">
              <w:rPr>
                <w:rFonts w:hint="cs"/>
                <w:rtl/>
                <w:lang w:bidi="fa-IR"/>
              </w:rPr>
              <w:t xml:space="preserve">5 </w:t>
            </w:r>
            <w:r w:rsidR="00994400" w:rsidRPr="00474135">
              <w:rPr>
                <w:rtl/>
              </w:rPr>
              <w:t>شمارنده اول د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گر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tl/>
              </w:rPr>
              <w:t xml:space="preserve"> نداشته باشند.</w:t>
            </w:r>
          </w:p>
        </w:tc>
        <w:tc>
          <w:tcPr>
            <w:tcW w:w="609" w:type="dxa"/>
            <w:vAlign w:val="center"/>
          </w:tcPr>
          <w:p w14:paraId="708F6167" w14:textId="5DC7FFE6" w:rsidR="006E2E00" w:rsidRPr="00474135" w:rsidRDefault="0099440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00AD0AEA" w14:textId="77777777" w:rsidTr="00547DB4">
        <w:trPr>
          <w:trHeight w:val="986"/>
        </w:trPr>
        <w:tc>
          <w:tcPr>
            <w:tcW w:w="616" w:type="dxa"/>
          </w:tcPr>
          <w:p w14:paraId="2D1E1C67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10064F" w14:textId="77777777" w:rsidR="0005598D" w:rsidRPr="00474135" w:rsidRDefault="0005598D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مشخص کن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ک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ر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مرکب؟</w:t>
            </w:r>
          </w:p>
          <w:p w14:paraId="7734704F" w14:textId="3A24CA84" w:rsidR="0005598D" w:rsidRPr="00474135" w:rsidRDefault="0005598D" w:rsidP="0005598D">
            <w:pPr>
              <w:spacing w:line="276" w:lineRule="auto"/>
              <w:jc w:val="right"/>
              <w:rPr>
                <w:rFonts w:ascii="Vazirmatn" w:hAnsi="Vazirmatn"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1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</w:t>
            </w:r>
            <w:r w:rsidR="002716A6" w:rsidRPr="00474135">
              <w:rPr>
                <w:rFonts w:ascii="Vazirmatn" w:hAnsi="Vazirmatn" w:hint="cs"/>
                <w:rtl/>
                <w:lang w:bidi="fa-IR"/>
              </w:rPr>
              <w:t xml:space="preserve">         87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>67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1402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/>
                <w:lang w:bidi="fa-IR"/>
              </w:rPr>
              <w:t xml:space="preserve">   </w:t>
            </w:r>
          </w:p>
        </w:tc>
        <w:tc>
          <w:tcPr>
            <w:tcW w:w="609" w:type="dxa"/>
            <w:vAlign w:val="center"/>
          </w:tcPr>
          <w:p w14:paraId="31C57F2F" w14:textId="307A0465" w:rsidR="0005598D" w:rsidRPr="00474135" w:rsidRDefault="0083002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55B5ADE4" w14:textId="77777777" w:rsidTr="0078353E">
        <w:trPr>
          <w:trHeight w:val="1474"/>
        </w:trPr>
        <w:tc>
          <w:tcPr>
            <w:tcW w:w="616" w:type="dxa"/>
          </w:tcPr>
          <w:p w14:paraId="697C62DC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AE5A88D" w14:textId="6105AD1D" w:rsidR="007B796F" w:rsidRPr="00474135" w:rsidRDefault="007B796F" w:rsidP="0078353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 xml:space="preserve">اول 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>یا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بودن </w:t>
            </w:r>
            <w:r w:rsidR="0078353E">
              <w:rPr>
                <w:rFonts w:ascii="Vazirmatn" w:hAnsi="Vazirmatn" w:hint="cs"/>
                <w:rtl/>
                <w:lang w:bidi="fa-IR"/>
              </w:rPr>
              <w:t>عدد 119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را مشخص کنید. </w:t>
            </w:r>
            <w:r w:rsidR="00D375E6" w:rsidRPr="00474135">
              <w:rPr>
                <w:rFonts w:ascii="Vazirmatn" w:hAnsi="Vazirmatn" w:hint="cs"/>
                <w:rtl/>
                <w:lang w:bidi="fa-IR"/>
              </w:rPr>
              <w:t>( با راه حل)</w:t>
            </w:r>
          </w:p>
          <w:p w14:paraId="63E97AE5" w14:textId="6DA9F753" w:rsidR="00D375E6" w:rsidRPr="00474135" w:rsidRDefault="00D375E6" w:rsidP="00D1149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F1C8F64" w14:textId="04804F74" w:rsidR="0005598D" w:rsidRPr="00474135" w:rsidRDefault="007B796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20994492" w14:textId="77777777" w:rsidTr="006E2E00">
        <w:trPr>
          <w:trHeight w:val="1449"/>
        </w:trPr>
        <w:tc>
          <w:tcPr>
            <w:tcW w:w="616" w:type="dxa"/>
          </w:tcPr>
          <w:p w14:paraId="137D46CD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2FF5C8" w14:textId="6F91940C" w:rsidR="005E1EAC" w:rsidRPr="00BF1610" w:rsidRDefault="005E1EAC" w:rsidP="00BF1610">
            <w:pPr>
              <w:rPr>
                <w:rFonts w:asciiTheme="minorHAnsi" w:eastAsiaTheme="minorHAnsi" w:hAnsiTheme="minorHAnsi"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علی اعداد ۱ تا ۸۰ را نوشت و برای تعیین اعداد اول آنها را غربال کرد</w:t>
            </w:r>
            <w:r w:rsidR="009844E1"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:</w:t>
            </w:r>
          </w:p>
          <w:p w14:paraId="77F4A5F0" w14:textId="77777777" w:rsidR="005E1EAC" w:rsidRPr="00BF1610" w:rsidRDefault="005E1EAC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الف) اولین عددی که علی با عدد اول ۵ برای اولین بار خط زده است چه عددی است؟</w:t>
            </w:r>
          </w:p>
          <w:p w14:paraId="7F8ECF6F" w14:textId="77777777" w:rsidR="005E1EAC" w:rsidRPr="00BF1610" w:rsidRDefault="005E1EAC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ب) عدد ۴۵ اولین بار با کدام عدد اول خط خورده است؟</w:t>
            </w:r>
          </w:p>
          <w:p w14:paraId="24B8E138" w14:textId="2A9E7B3A" w:rsidR="005E1EAC" w:rsidRPr="00BF1610" w:rsidRDefault="00BF1610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پ</w:t>
            </w:r>
            <w:r w:rsidR="005E1EAC" w:rsidRPr="00BF1610">
              <w:rPr>
                <w:rFonts w:asciiTheme="minorHAnsi" w:eastAsiaTheme="minorHAnsi" w:hAnsiTheme="minorHAnsi" w:hint="cs"/>
                <w:rtl/>
                <w:lang w:bidi="fa-IR"/>
              </w:rPr>
              <w:t>) علی غربال را تا خط زدن مضرب های کدام عدد اول ادامه داده است؟</w:t>
            </w:r>
          </w:p>
          <w:p w14:paraId="4811D11B" w14:textId="6CFCDBD9" w:rsidR="00BF1610" w:rsidRPr="005B0DEB" w:rsidRDefault="00BF1610" w:rsidP="005B0DEB">
            <w:pPr>
              <w:rPr>
                <w:rFonts w:ascii="Vazirmatn" w:hAnsi="Vazirmatn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ت</w:t>
            </w:r>
            <w:r w:rsidR="005E1EAC" w:rsidRPr="00BF1610">
              <w:rPr>
                <w:rFonts w:asciiTheme="minorHAnsi" w:eastAsiaTheme="minorHAnsi" w:hAnsiTheme="minorHAnsi" w:hint="cs"/>
                <w:rtl/>
                <w:lang w:bidi="fa-IR"/>
              </w:rPr>
              <w:t>) علی بعد از عدد ۲۵ کدام عدد را خط زده است؟</w:t>
            </w:r>
          </w:p>
        </w:tc>
        <w:tc>
          <w:tcPr>
            <w:tcW w:w="609" w:type="dxa"/>
            <w:vAlign w:val="center"/>
          </w:tcPr>
          <w:p w14:paraId="6E8FE035" w14:textId="60E2D692" w:rsidR="0005598D" w:rsidRPr="00474135" w:rsidRDefault="005B0DE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5B0DEB" w:rsidRPr="00474135" w14:paraId="594DEF76" w14:textId="77777777" w:rsidTr="0078353E">
        <w:trPr>
          <w:trHeight w:val="895"/>
        </w:trPr>
        <w:tc>
          <w:tcPr>
            <w:tcW w:w="616" w:type="dxa"/>
          </w:tcPr>
          <w:p w14:paraId="38C6D23F" w14:textId="77777777" w:rsidR="005B0DEB" w:rsidRPr="00474135" w:rsidRDefault="005B0DE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DE797AF" w14:textId="77777777" w:rsidR="005B0DEB" w:rsidRDefault="005B0DEB" w:rsidP="00BF1610">
            <w:pPr>
              <w:rPr>
                <w:rFonts w:asciiTheme="minorHAnsi" w:eastAsiaTheme="minorHAnsi" w:hAnsiTheme="minorHAnsi" w:cs="Cambria"/>
                <w:rtl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در روش غربال ، </w:t>
            </w:r>
            <w:r w:rsidRPr="00BF1610">
              <w:rPr>
                <w:rtl/>
              </w:rPr>
              <w:t>ترت</w:t>
            </w:r>
            <w:r w:rsidRPr="00BF1610">
              <w:rPr>
                <w:rFonts w:hint="cs"/>
                <w:rtl/>
              </w:rPr>
              <w:t>ی</w:t>
            </w:r>
            <w:r w:rsidRPr="00BF1610">
              <w:rPr>
                <w:rFonts w:hint="eastAsia"/>
                <w:rtl/>
              </w:rPr>
              <w:t>ب</w:t>
            </w:r>
            <w:r w:rsidRPr="00BF1610">
              <w:rPr>
                <w:rtl/>
              </w:rPr>
              <w:t xml:space="preserve"> خط خوردن اعداد مرکب </w:t>
            </w:r>
            <w:r w:rsidRPr="00BF1610">
              <w:rPr>
                <w:rFonts w:hint="cs"/>
                <w:rtl/>
              </w:rPr>
              <w:t>39</w:t>
            </w:r>
            <w:r w:rsidRPr="00BF1610">
              <w:rPr>
                <w:rtl/>
              </w:rPr>
              <w:t xml:space="preserve"> ، 91 ، </w:t>
            </w:r>
            <w:r w:rsidRPr="00BF1610">
              <w:rPr>
                <w:rFonts w:hint="cs"/>
                <w:rtl/>
              </w:rPr>
              <w:t>55</w:t>
            </w:r>
            <w:r w:rsidRPr="00BF1610">
              <w:rPr>
                <w:rtl/>
              </w:rPr>
              <w:t xml:space="preserve"> ، </w:t>
            </w:r>
            <w:r w:rsidRPr="00BF1610">
              <w:rPr>
                <w:rFonts w:hint="cs"/>
                <w:rtl/>
              </w:rPr>
              <w:t xml:space="preserve">98 </w:t>
            </w:r>
            <w:r w:rsidRPr="00BF1610">
              <w:rPr>
                <w:rtl/>
              </w:rPr>
              <w:t>را مشخص کن</w:t>
            </w:r>
            <w:r w:rsidRPr="00BF1610">
              <w:rPr>
                <w:rFonts w:hint="cs"/>
                <w:rtl/>
              </w:rPr>
              <w:t>ی</w:t>
            </w:r>
            <w:r w:rsidRPr="00BF1610">
              <w:rPr>
                <w:rFonts w:hint="eastAsia"/>
                <w:rtl/>
              </w:rPr>
              <w:t>د</w:t>
            </w:r>
            <w:r w:rsidRPr="00BF1610">
              <w:rPr>
                <w:rtl/>
              </w:rPr>
              <w:t>.</w:t>
            </w:r>
          </w:p>
          <w:p w14:paraId="3E7C7D0C" w14:textId="38B30B90" w:rsidR="005B0DEB" w:rsidRPr="005B0DEB" w:rsidRDefault="005B0DEB" w:rsidP="00BF1610">
            <w:pPr>
              <w:rPr>
                <w:rFonts w:asciiTheme="minorHAnsi" w:eastAsiaTheme="minorHAnsi" w:hAnsiTheme="minorHAnsi" w:cs="Cambria"/>
                <w:rtl/>
                <w:lang w:bidi="fa-IR"/>
              </w:rPr>
            </w:pPr>
            <w:r w:rsidRPr="0042595B">
              <w:rPr>
                <w:rtl/>
              </w:rPr>
              <w:t xml:space="preserve">اول:                        </w:t>
            </w:r>
            <w:r w:rsidRPr="0042595B">
              <w:rPr>
                <w:rtl/>
              </w:rPr>
              <w:tab/>
              <w:t xml:space="preserve">دوم:       </w:t>
            </w:r>
            <w:r w:rsidRPr="0042595B">
              <w:rPr>
                <w:rFonts w:hint="cs"/>
                <w:rtl/>
              </w:rPr>
              <w:t xml:space="preserve">                </w:t>
            </w:r>
            <w:r w:rsidRPr="0042595B">
              <w:rPr>
                <w:rtl/>
              </w:rPr>
              <w:t xml:space="preserve">  </w:t>
            </w:r>
            <w:r w:rsidRPr="0042595B">
              <w:rPr>
                <w:rtl/>
              </w:rPr>
              <w:tab/>
              <w:t>سوم:</w:t>
            </w:r>
            <w:r w:rsidRPr="0042595B">
              <w:rPr>
                <w:rtl/>
              </w:rPr>
              <w:tab/>
            </w:r>
            <w:r w:rsidRPr="0042595B">
              <w:rPr>
                <w:rFonts w:hint="cs"/>
                <w:rtl/>
              </w:rPr>
              <w:t xml:space="preserve">                        </w:t>
            </w:r>
            <w:r w:rsidRPr="0042595B">
              <w:rPr>
                <w:rtl/>
              </w:rPr>
              <w:t>چهارم:</w:t>
            </w:r>
          </w:p>
        </w:tc>
        <w:tc>
          <w:tcPr>
            <w:tcW w:w="609" w:type="dxa"/>
            <w:vAlign w:val="center"/>
          </w:tcPr>
          <w:p w14:paraId="48D61E1C" w14:textId="794E8563" w:rsidR="005B0DEB" w:rsidRDefault="005B0DE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7B5DCD" w:rsidRPr="00474135" w14:paraId="48BD1EAC" w14:textId="77777777" w:rsidTr="007B5DCD">
        <w:trPr>
          <w:trHeight w:val="210"/>
        </w:trPr>
        <w:tc>
          <w:tcPr>
            <w:tcW w:w="616" w:type="dxa"/>
          </w:tcPr>
          <w:p w14:paraId="7C10E0C4" w14:textId="77777777" w:rsidR="007B5DCD" w:rsidRPr="00474135" w:rsidRDefault="007B5DCD" w:rsidP="007B5DCD">
            <w:pPr>
              <w:ind w:left="141"/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8BC57A" w14:textId="18209776" w:rsidR="007B5DCD" w:rsidRPr="00474135" w:rsidRDefault="007B5DCD" w:rsidP="007B5DCD">
            <w:pPr>
              <w:jc w:val="right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موفق باشید.</w:t>
            </w:r>
          </w:p>
        </w:tc>
        <w:tc>
          <w:tcPr>
            <w:tcW w:w="609" w:type="dxa"/>
            <w:vAlign w:val="center"/>
          </w:tcPr>
          <w:p w14:paraId="43239FFA" w14:textId="3D07776F" w:rsidR="007B5DCD" w:rsidRPr="00474135" w:rsidRDefault="00CD6CA7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15</w:t>
            </w:r>
          </w:p>
        </w:tc>
      </w:tr>
    </w:tbl>
    <w:p w14:paraId="615D838F" w14:textId="6CD2D251" w:rsidR="000B3006" w:rsidRPr="00474135" w:rsidRDefault="000B3006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474135" w:rsidSect="00554692">
      <w:footerReference w:type="even" r:id="rId46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91BE71" w14:textId="77777777" w:rsidR="0030397B" w:rsidRDefault="0030397B">
      <w:r>
        <w:separator/>
      </w:r>
    </w:p>
  </w:endnote>
  <w:endnote w:type="continuationSeparator" w:id="0">
    <w:p w14:paraId="5FF8F058" w14:textId="77777777" w:rsidR="0030397B" w:rsidRDefault="00303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4776A" w14:textId="77777777" w:rsidR="0030397B" w:rsidRDefault="0030397B">
      <w:r>
        <w:separator/>
      </w:r>
    </w:p>
  </w:footnote>
  <w:footnote w:type="continuationSeparator" w:id="0">
    <w:p w14:paraId="00D834E9" w14:textId="77777777" w:rsidR="0030397B" w:rsidRDefault="003039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61D6C29A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3E43D7"/>
    <w:multiLevelType w:val="hybridMultilevel"/>
    <w:tmpl w:val="A34404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CB6"/>
    <w:rsid w:val="00015EB4"/>
    <w:rsid w:val="00044CE5"/>
    <w:rsid w:val="00051492"/>
    <w:rsid w:val="00051F35"/>
    <w:rsid w:val="0005598D"/>
    <w:rsid w:val="00060B1B"/>
    <w:rsid w:val="000633DE"/>
    <w:rsid w:val="00064B47"/>
    <w:rsid w:val="00071AC9"/>
    <w:rsid w:val="00076584"/>
    <w:rsid w:val="000812E2"/>
    <w:rsid w:val="00081A39"/>
    <w:rsid w:val="00081A78"/>
    <w:rsid w:val="00083DAE"/>
    <w:rsid w:val="00096D6F"/>
    <w:rsid w:val="000979F9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369CE"/>
    <w:rsid w:val="00137D93"/>
    <w:rsid w:val="0014091B"/>
    <w:rsid w:val="00143C14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5B26"/>
    <w:rsid w:val="001964DB"/>
    <w:rsid w:val="00196F90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4C64"/>
    <w:rsid w:val="002078FB"/>
    <w:rsid w:val="0022126B"/>
    <w:rsid w:val="00222EB3"/>
    <w:rsid w:val="00223C54"/>
    <w:rsid w:val="002304F7"/>
    <w:rsid w:val="0023052B"/>
    <w:rsid w:val="00232982"/>
    <w:rsid w:val="00236C72"/>
    <w:rsid w:val="00243FC8"/>
    <w:rsid w:val="00257904"/>
    <w:rsid w:val="002650E6"/>
    <w:rsid w:val="00266961"/>
    <w:rsid w:val="002716A6"/>
    <w:rsid w:val="00273271"/>
    <w:rsid w:val="00276119"/>
    <w:rsid w:val="00282D19"/>
    <w:rsid w:val="00283FFA"/>
    <w:rsid w:val="00285E84"/>
    <w:rsid w:val="00286A13"/>
    <w:rsid w:val="002876CD"/>
    <w:rsid w:val="002905F6"/>
    <w:rsid w:val="00291AA5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42CF"/>
    <w:rsid w:val="002F602F"/>
    <w:rsid w:val="003013D7"/>
    <w:rsid w:val="0030397B"/>
    <w:rsid w:val="003054F1"/>
    <w:rsid w:val="00320319"/>
    <w:rsid w:val="0032183E"/>
    <w:rsid w:val="0032391D"/>
    <w:rsid w:val="003240A4"/>
    <w:rsid w:val="00325DBF"/>
    <w:rsid w:val="00332AEC"/>
    <w:rsid w:val="00343621"/>
    <w:rsid w:val="00345FB1"/>
    <w:rsid w:val="00352925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512"/>
    <w:rsid w:val="003B6D7E"/>
    <w:rsid w:val="003C1872"/>
    <w:rsid w:val="003C58DD"/>
    <w:rsid w:val="003C6A43"/>
    <w:rsid w:val="003D1E47"/>
    <w:rsid w:val="003D30C8"/>
    <w:rsid w:val="003D43BA"/>
    <w:rsid w:val="003D7F40"/>
    <w:rsid w:val="003E2171"/>
    <w:rsid w:val="003E2AA3"/>
    <w:rsid w:val="003F272F"/>
    <w:rsid w:val="003F58FD"/>
    <w:rsid w:val="003F665C"/>
    <w:rsid w:val="00411079"/>
    <w:rsid w:val="0042595B"/>
    <w:rsid w:val="00427CF4"/>
    <w:rsid w:val="00443D47"/>
    <w:rsid w:val="0045654A"/>
    <w:rsid w:val="004568D6"/>
    <w:rsid w:val="00464B31"/>
    <w:rsid w:val="00474135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C5023"/>
    <w:rsid w:val="004D0773"/>
    <w:rsid w:val="004D564E"/>
    <w:rsid w:val="004E1746"/>
    <w:rsid w:val="004F1A82"/>
    <w:rsid w:val="00500899"/>
    <w:rsid w:val="0050569F"/>
    <w:rsid w:val="00526347"/>
    <w:rsid w:val="00526388"/>
    <w:rsid w:val="00527D9D"/>
    <w:rsid w:val="00547DB4"/>
    <w:rsid w:val="00550734"/>
    <w:rsid w:val="0055430A"/>
    <w:rsid w:val="00554692"/>
    <w:rsid w:val="00563849"/>
    <w:rsid w:val="00563C64"/>
    <w:rsid w:val="005704C3"/>
    <w:rsid w:val="00574499"/>
    <w:rsid w:val="005849B5"/>
    <w:rsid w:val="00586538"/>
    <w:rsid w:val="00592C7E"/>
    <w:rsid w:val="0059312F"/>
    <w:rsid w:val="0059556C"/>
    <w:rsid w:val="005A04D4"/>
    <w:rsid w:val="005A0670"/>
    <w:rsid w:val="005A5D92"/>
    <w:rsid w:val="005B0A9C"/>
    <w:rsid w:val="005B0DEB"/>
    <w:rsid w:val="005B355E"/>
    <w:rsid w:val="005B6A44"/>
    <w:rsid w:val="005C70F1"/>
    <w:rsid w:val="005E0322"/>
    <w:rsid w:val="005E0EBA"/>
    <w:rsid w:val="005E13ED"/>
    <w:rsid w:val="005E1EAC"/>
    <w:rsid w:val="005E22DE"/>
    <w:rsid w:val="005E481B"/>
    <w:rsid w:val="005F5D12"/>
    <w:rsid w:val="005F7AFB"/>
    <w:rsid w:val="00604E3D"/>
    <w:rsid w:val="00610A06"/>
    <w:rsid w:val="0061122B"/>
    <w:rsid w:val="00611EB9"/>
    <w:rsid w:val="0061446A"/>
    <w:rsid w:val="00614E45"/>
    <w:rsid w:val="00634116"/>
    <w:rsid w:val="006404D1"/>
    <w:rsid w:val="00643DCF"/>
    <w:rsid w:val="00645BBA"/>
    <w:rsid w:val="00651A39"/>
    <w:rsid w:val="00652AE5"/>
    <w:rsid w:val="00654641"/>
    <w:rsid w:val="00662D5E"/>
    <w:rsid w:val="00664140"/>
    <w:rsid w:val="00666C36"/>
    <w:rsid w:val="00674005"/>
    <w:rsid w:val="006756C1"/>
    <w:rsid w:val="006917C9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6F1C4E"/>
    <w:rsid w:val="00701928"/>
    <w:rsid w:val="007030CB"/>
    <w:rsid w:val="00712340"/>
    <w:rsid w:val="00714FF1"/>
    <w:rsid w:val="0071794E"/>
    <w:rsid w:val="007248D3"/>
    <w:rsid w:val="00725A73"/>
    <w:rsid w:val="00734C18"/>
    <w:rsid w:val="007409DF"/>
    <w:rsid w:val="00742506"/>
    <w:rsid w:val="0074647C"/>
    <w:rsid w:val="00752FC7"/>
    <w:rsid w:val="0076488E"/>
    <w:rsid w:val="007660E8"/>
    <w:rsid w:val="007702DA"/>
    <w:rsid w:val="00771433"/>
    <w:rsid w:val="00777B43"/>
    <w:rsid w:val="00777D5B"/>
    <w:rsid w:val="00783232"/>
    <w:rsid w:val="0078353E"/>
    <w:rsid w:val="0078593F"/>
    <w:rsid w:val="00785E79"/>
    <w:rsid w:val="0078625B"/>
    <w:rsid w:val="00786C62"/>
    <w:rsid w:val="00787DFF"/>
    <w:rsid w:val="007A19C2"/>
    <w:rsid w:val="007B0A27"/>
    <w:rsid w:val="007B24DA"/>
    <w:rsid w:val="007B2915"/>
    <w:rsid w:val="007B3075"/>
    <w:rsid w:val="007B4428"/>
    <w:rsid w:val="007B5DCD"/>
    <w:rsid w:val="007B796F"/>
    <w:rsid w:val="007D7552"/>
    <w:rsid w:val="007E582B"/>
    <w:rsid w:val="007E7962"/>
    <w:rsid w:val="007F0941"/>
    <w:rsid w:val="007F110E"/>
    <w:rsid w:val="007F1602"/>
    <w:rsid w:val="007F5653"/>
    <w:rsid w:val="008001C1"/>
    <w:rsid w:val="00802405"/>
    <w:rsid w:val="00802BC2"/>
    <w:rsid w:val="008064FD"/>
    <w:rsid w:val="00812683"/>
    <w:rsid w:val="0081326B"/>
    <w:rsid w:val="008133E6"/>
    <w:rsid w:val="00814666"/>
    <w:rsid w:val="00820188"/>
    <w:rsid w:val="00824E95"/>
    <w:rsid w:val="008274E0"/>
    <w:rsid w:val="00827D24"/>
    <w:rsid w:val="00827E7D"/>
    <w:rsid w:val="0083002C"/>
    <w:rsid w:val="00835DAB"/>
    <w:rsid w:val="0083627C"/>
    <w:rsid w:val="00851722"/>
    <w:rsid w:val="0085529B"/>
    <w:rsid w:val="008605CB"/>
    <w:rsid w:val="008612B1"/>
    <w:rsid w:val="008642EB"/>
    <w:rsid w:val="008674A6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B4FE3"/>
    <w:rsid w:val="008C0D25"/>
    <w:rsid w:val="008D43E1"/>
    <w:rsid w:val="008E0325"/>
    <w:rsid w:val="008E3DB6"/>
    <w:rsid w:val="008E431A"/>
    <w:rsid w:val="008E4A1D"/>
    <w:rsid w:val="008F4724"/>
    <w:rsid w:val="008F4B46"/>
    <w:rsid w:val="0090487D"/>
    <w:rsid w:val="00912525"/>
    <w:rsid w:val="009129B2"/>
    <w:rsid w:val="009215E0"/>
    <w:rsid w:val="0093371C"/>
    <w:rsid w:val="0093468C"/>
    <w:rsid w:val="00937508"/>
    <w:rsid w:val="00947F17"/>
    <w:rsid w:val="00952302"/>
    <w:rsid w:val="00961862"/>
    <w:rsid w:val="00961E46"/>
    <w:rsid w:val="009719A2"/>
    <w:rsid w:val="00976BE5"/>
    <w:rsid w:val="0098025A"/>
    <w:rsid w:val="009844E1"/>
    <w:rsid w:val="00984794"/>
    <w:rsid w:val="00984E89"/>
    <w:rsid w:val="00984F1C"/>
    <w:rsid w:val="009877D9"/>
    <w:rsid w:val="0099294B"/>
    <w:rsid w:val="00992D67"/>
    <w:rsid w:val="009934FF"/>
    <w:rsid w:val="00994400"/>
    <w:rsid w:val="00995DC7"/>
    <w:rsid w:val="009960AB"/>
    <w:rsid w:val="009A6252"/>
    <w:rsid w:val="009B20CE"/>
    <w:rsid w:val="009D1721"/>
    <w:rsid w:val="009E0671"/>
    <w:rsid w:val="009E5676"/>
    <w:rsid w:val="009F15B1"/>
    <w:rsid w:val="00A00BEA"/>
    <w:rsid w:val="00A06317"/>
    <w:rsid w:val="00A10B78"/>
    <w:rsid w:val="00A20A6A"/>
    <w:rsid w:val="00A20A6E"/>
    <w:rsid w:val="00A20E9F"/>
    <w:rsid w:val="00A210D6"/>
    <w:rsid w:val="00A26BF5"/>
    <w:rsid w:val="00A32A40"/>
    <w:rsid w:val="00A332D5"/>
    <w:rsid w:val="00A37C8D"/>
    <w:rsid w:val="00A40DA9"/>
    <w:rsid w:val="00A52ADA"/>
    <w:rsid w:val="00A54BD7"/>
    <w:rsid w:val="00A5530B"/>
    <w:rsid w:val="00A60BFB"/>
    <w:rsid w:val="00A61699"/>
    <w:rsid w:val="00A6281F"/>
    <w:rsid w:val="00A676CE"/>
    <w:rsid w:val="00A7134D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13C2"/>
    <w:rsid w:val="00AC448A"/>
    <w:rsid w:val="00AD0171"/>
    <w:rsid w:val="00AD10C8"/>
    <w:rsid w:val="00AD45B7"/>
    <w:rsid w:val="00AE7D23"/>
    <w:rsid w:val="00AE7F98"/>
    <w:rsid w:val="00AF346F"/>
    <w:rsid w:val="00AF59E1"/>
    <w:rsid w:val="00B016A7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73028"/>
    <w:rsid w:val="00B80042"/>
    <w:rsid w:val="00B80E06"/>
    <w:rsid w:val="00B92337"/>
    <w:rsid w:val="00BA098C"/>
    <w:rsid w:val="00BA153D"/>
    <w:rsid w:val="00BA7917"/>
    <w:rsid w:val="00BC1A19"/>
    <w:rsid w:val="00BC3411"/>
    <w:rsid w:val="00BC3D97"/>
    <w:rsid w:val="00BD447E"/>
    <w:rsid w:val="00BE776E"/>
    <w:rsid w:val="00BF1610"/>
    <w:rsid w:val="00BF4523"/>
    <w:rsid w:val="00C021D1"/>
    <w:rsid w:val="00C06990"/>
    <w:rsid w:val="00C06B8D"/>
    <w:rsid w:val="00C0768D"/>
    <w:rsid w:val="00C16173"/>
    <w:rsid w:val="00C17550"/>
    <w:rsid w:val="00C17567"/>
    <w:rsid w:val="00C17E8F"/>
    <w:rsid w:val="00C323A2"/>
    <w:rsid w:val="00C326B1"/>
    <w:rsid w:val="00C34A43"/>
    <w:rsid w:val="00C40BBF"/>
    <w:rsid w:val="00C45348"/>
    <w:rsid w:val="00C4546A"/>
    <w:rsid w:val="00C46C3E"/>
    <w:rsid w:val="00C46EFB"/>
    <w:rsid w:val="00C5022B"/>
    <w:rsid w:val="00C52EF2"/>
    <w:rsid w:val="00C60163"/>
    <w:rsid w:val="00C7450E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D4A8C"/>
    <w:rsid w:val="00CD6CA7"/>
    <w:rsid w:val="00CD7A5B"/>
    <w:rsid w:val="00CE1ECC"/>
    <w:rsid w:val="00CE23F5"/>
    <w:rsid w:val="00CE242C"/>
    <w:rsid w:val="00CE2F34"/>
    <w:rsid w:val="00CE2FB4"/>
    <w:rsid w:val="00CE5CCC"/>
    <w:rsid w:val="00CE7F63"/>
    <w:rsid w:val="00CF2157"/>
    <w:rsid w:val="00CF404F"/>
    <w:rsid w:val="00CF444A"/>
    <w:rsid w:val="00CF5820"/>
    <w:rsid w:val="00D033C5"/>
    <w:rsid w:val="00D11495"/>
    <w:rsid w:val="00D1197F"/>
    <w:rsid w:val="00D12852"/>
    <w:rsid w:val="00D2389A"/>
    <w:rsid w:val="00D23BA1"/>
    <w:rsid w:val="00D30350"/>
    <w:rsid w:val="00D375E6"/>
    <w:rsid w:val="00D40D63"/>
    <w:rsid w:val="00D43C9D"/>
    <w:rsid w:val="00D43EFD"/>
    <w:rsid w:val="00D516B0"/>
    <w:rsid w:val="00D56C37"/>
    <w:rsid w:val="00D57689"/>
    <w:rsid w:val="00D57FCC"/>
    <w:rsid w:val="00D656B0"/>
    <w:rsid w:val="00D6577C"/>
    <w:rsid w:val="00D70DCE"/>
    <w:rsid w:val="00D8485D"/>
    <w:rsid w:val="00D849E2"/>
    <w:rsid w:val="00D87200"/>
    <w:rsid w:val="00D97201"/>
    <w:rsid w:val="00DA1353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29CE"/>
    <w:rsid w:val="00E33963"/>
    <w:rsid w:val="00E41BA9"/>
    <w:rsid w:val="00E46476"/>
    <w:rsid w:val="00E54F04"/>
    <w:rsid w:val="00E56720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946"/>
    <w:rsid w:val="00F35E5B"/>
    <w:rsid w:val="00F36768"/>
    <w:rsid w:val="00F37CCD"/>
    <w:rsid w:val="00F41481"/>
    <w:rsid w:val="00F44108"/>
    <w:rsid w:val="00F51DAC"/>
    <w:rsid w:val="00F521DE"/>
    <w:rsid w:val="00F615BA"/>
    <w:rsid w:val="00F632F8"/>
    <w:rsid w:val="00F63DF6"/>
    <w:rsid w:val="00F81292"/>
    <w:rsid w:val="00F826BE"/>
    <w:rsid w:val="00F930F7"/>
    <w:rsid w:val="00F96F1E"/>
    <w:rsid w:val="00FA00FC"/>
    <w:rsid w:val="00FA1DE2"/>
    <w:rsid w:val="00FA49FF"/>
    <w:rsid w:val="00FA78E1"/>
    <w:rsid w:val="00FC528B"/>
    <w:rsid w:val="00FC5A50"/>
    <w:rsid w:val="00FD1E05"/>
    <w:rsid w:val="00FD35E2"/>
    <w:rsid w:val="00FD4846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49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footer" Target="foot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F86EA-64E6-4182-B34D-E955757F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1245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205</cp:revision>
  <cp:lastPrinted>2023-10-26T12:42:00Z</cp:lastPrinted>
  <dcterms:created xsi:type="dcterms:W3CDTF">2018-10-12T13:02:00Z</dcterms:created>
  <dcterms:modified xsi:type="dcterms:W3CDTF">2025-12-06T10:34:00Z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