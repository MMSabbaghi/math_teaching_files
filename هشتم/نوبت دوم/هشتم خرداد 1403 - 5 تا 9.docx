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bidiVisual/>
        <w:tblW w:w="11065" w:type="dxa"/>
        <w:tblInd w:w="-818" w:type="dxa"/>
        <w:tblBorders>
          <w:top w:val="thinThickSmallGap" w:sz="12" w:space="0" w:color="auto"/>
          <w:left w:val="thickThinSmallGap" w:sz="12" w:space="0" w:color="auto"/>
          <w:bottom w:val="thickThinSmallGap" w:sz="12" w:space="0" w:color="auto"/>
          <w:right w:val="thinThickSmallGap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80"/>
        <w:gridCol w:w="9809"/>
        <w:gridCol w:w="676"/>
      </w:tblGrid>
      <w:tr w:rsidR="007F37B6" w:rsidRPr="005B3F55" w14:paraId="78098B7D" w14:textId="77777777" w:rsidTr="006C36CD">
        <w:trPr>
          <w:trHeight w:val="851"/>
        </w:trPr>
        <w:tc>
          <w:tcPr>
            <w:tcW w:w="580" w:type="dxa"/>
            <w:tcBorders>
              <w:right w:val="thinThickSmallGap" w:sz="12" w:space="0" w:color="auto"/>
            </w:tcBorders>
            <w:vAlign w:val="center"/>
          </w:tcPr>
          <w:p w14:paraId="2506CD73" w14:textId="399032A4" w:rsidR="003E1EDA" w:rsidRPr="006C36CD" w:rsidRDefault="00790B1E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="B Nazanin"/>
                <w:b/>
                <w:bCs/>
                <w:rtl/>
              </w:rPr>
            </w:pPr>
            <w:r w:rsidRPr="006C36CD">
              <w:rPr>
                <w:rFonts w:cs="B Nazanin" w:hint="cs"/>
                <w:b/>
                <w:bCs/>
                <w:rtl/>
              </w:rPr>
              <w:t>1</w:t>
            </w:r>
          </w:p>
        </w:tc>
        <w:tc>
          <w:tcPr>
            <w:tcW w:w="9809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1BA351CF" w14:textId="33780E8B" w:rsidR="003E1EDA" w:rsidRDefault="003D747D" w:rsidP="00105ADC">
            <w:pPr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lang w:bidi="fa-IR"/>
              </w:rPr>
            </w:pP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23CC041" wp14:editId="42FF67DA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240030</wp:posOffset>
                      </wp:positionV>
                      <wp:extent cx="152400" cy="203200"/>
                      <wp:effectExtent l="0" t="0" r="19050" b="25400"/>
                      <wp:wrapNone/>
                      <wp:docPr id="24" name="Flowchart: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21AE9F2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24" o:spid="_x0000_s1026" type="#_x0000_t120" style="position:absolute;margin-left:17.35pt;margin-top:18.9pt;width:12pt;height:1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" fillcolor="white [3201]" strokecolor="black [3200]" strokeweight="2pt"/>
                  </w:pict>
                </mc:Fallback>
              </mc:AlternateContent>
            </w:r>
            <w:r w:rsidR="00105ADC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8CF2226" wp14:editId="5B3FF8F3">
                      <wp:simplePos x="0" y="0"/>
                      <wp:positionH relativeFrom="column">
                        <wp:posOffset>795655</wp:posOffset>
                      </wp:positionH>
                      <wp:positionV relativeFrom="paragraph">
                        <wp:posOffset>276225</wp:posOffset>
                      </wp:positionV>
                      <wp:extent cx="152400" cy="203200"/>
                      <wp:effectExtent l="0" t="0" r="19050" b="25400"/>
                      <wp:wrapNone/>
                      <wp:docPr id="23" name="Flowchart: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99A4EA" id="Flowchart: Connector 23" o:spid="_x0000_s1026" type="#_x0000_t120" style="position:absolute;margin-left:62.65pt;margin-top:21.75pt;width:12pt;height:1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" fillcolor="white [3201]" strokecolor="black [3200]" strokeweight="2pt"/>
                  </w:pict>
                </mc:Fallback>
              </mc:AlternateContent>
            </w:r>
            <w:r w:rsidR="005467F3" w:rsidRPr="000328A6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درستی یا نادرستی عبارت های زیر را مشخص کنید</w:t>
            </w:r>
            <w:r w:rsidR="005467F3">
              <w:rPr>
                <w:rFonts w:asciiTheme="majorBidi" w:hAnsiTheme="majorBidi" w:cs="B Nazanin"/>
                <w:bCs/>
                <w:sz w:val="26"/>
                <w:szCs w:val="26"/>
                <w:lang w:bidi="fa-IR"/>
              </w:rPr>
              <w:t>.</w:t>
            </w:r>
            <w:r w:rsidR="005F46B5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             </w:t>
            </w:r>
            <w:r w:rsidR="00105ADC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                                          </w:t>
            </w:r>
            <w:r w:rsidR="005F46B5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درست </w:t>
            </w:r>
            <w:r w:rsidR="00105ADC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 </w:t>
            </w:r>
            <w:r w:rsidR="005F46B5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  نادرست</w:t>
            </w:r>
          </w:p>
          <w:p w14:paraId="4DE6CB52" w14:textId="46BF5E47" w:rsidR="005467F3" w:rsidRDefault="003D747D" w:rsidP="00DD1883">
            <w:pPr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BFD0AFA" wp14:editId="403E6B8D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240030</wp:posOffset>
                      </wp:positionV>
                      <wp:extent cx="152400" cy="203200"/>
                      <wp:effectExtent l="0" t="0" r="19050" b="25400"/>
                      <wp:wrapNone/>
                      <wp:docPr id="28" name="Flowchart: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CAF0FD" id="Flowchart: Connector 28" o:spid="_x0000_s1026" type="#_x0000_t120" style="position:absolute;margin-left:17.35pt;margin-top:18.9pt;width:12pt;height:1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" fillcolor="white [3201]" strokecolor="black [3200]" strokeweight="2pt"/>
                  </w:pict>
                </mc:Fallback>
              </mc:AlternateContent>
            </w: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5DF8B17" wp14:editId="35B0E1EE">
                      <wp:simplePos x="0" y="0"/>
                      <wp:positionH relativeFrom="column">
                        <wp:posOffset>783590</wp:posOffset>
                      </wp:positionH>
                      <wp:positionV relativeFrom="paragraph">
                        <wp:posOffset>278130</wp:posOffset>
                      </wp:positionV>
                      <wp:extent cx="152400" cy="203200"/>
                      <wp:effectExtent l="0" t="0" r="19050" b="25400"/>
                      <wp:wrapNone/>
                      <wp:docPr id="25" name="Flowchart: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C944DD" id="Flowchart: Connector 25" o:spid="_x0000_s1026" type="#_x0000_t120" style="position:absolute;margin-left:61.7pt;margin-top:21.9pt;width:12pt;height:1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" fillcolor="white [3201]" strokecolor="black [3200]" strokeweight="2pt"/>
                  </w:pict>
                </mc:Fallback>
              </mc:AlternateContent>
            </w:r>
            <w:r w:rsidR="005467F3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الف)</w:t>
            </w:r>
            <w:r w:rsidR="00AA0C4D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="00A85E4B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رابطه فیثاغورس در همه مثلث ها برقرار است.</w:t>
            </w:r>
            <w:bookmarkStart w:id="0" w:name="_GoBack"/>
            <w:bookmarkEnd w:id="0"/>
          </w:p>
          <w:p w14:paraId="76BABF65" w14:textId="5BBF303E" w:rsidR="005467F3" w:rsidRDefault="003D747D" w:rsidP="00105ADC">
            <w:pPr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2FEE149" wp14:editId="627AE334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277495</wp:posOffset>
                      </wp:positionV>
                      <wp:extent cx="152400" cy="203200"/>
                      <wp:effectExtent l="0" t="0" r="19050" b="25400"/>
                      <wp:wrapNone/>
                      <wp:docPr id="30" name="Flowchart: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429E2" id="Flowchart: Connector 30" o:spid="_x0000_s1026" type="#_x0000_t120" style="position:absolute;margin-left:16.85pt;margin-top:21.85pt;width:12pt;height:1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" fillcolor="white [3201]" strokecolor="black [3200]" strokeweight="2pt"/>
                  </w:pict>
                </mc:Fallback>
              </mc:AlternateContent>
            </w: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5291F5E" wp14:editId="1F6B1B82">
                      <wp:simplePos x="0" y="0"/>
                      <wp:positionH relativeFrom="column">
                        <wp:posOffset>791899</wp:posOffset>
                      </wp:positionH>
                      <wp:positionV relativeFrom="paragraph">
                        <wp:posOffset>296545</wp:posOffset>
                      </wp:positionV>
                      <wp:extent cx="152400" cy="203200"/>
                      <wp:effectExtent l="0" t="0" r="19050" b="25400"/>
                      <wp:wrapNone/>
                      <wp:docPr id="27" name="Flowchart: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192E94" id="Flowchart: Connector 27" o:spid="_x0000_s1026" type="#_x0000_t120" style="position:absolute;margin-left:62.35pt;margin-top:23.35pt;width:12pt;height:1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" fillcolor="white [3201]" strokecolor="black [3200]" strokeweight="2pt"/>
                  </w:pict>
                </mc:Fallback>
              </mc:AlternateContent>
            </w:r>
            <w:r w:rsidR="00DD1883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ب</w:t>
            </w:r>
            <w:r w:rsidR="005467F3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)</w:t>
            </w:r>
            <w:r w:rsidR="00105ADC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اگر سه زاویه از مثلثی با سه زاویه از مثلث دیگر برابر باشند</w:t>
            </w:r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،دو مثلث</w:t>
            </w:r>
            <w:r w:rsidR="00105ADC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با هم </w:t>
            </w:r>
            <w:r w:rsidR="00105ADC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همنهشت اند.</w:t>
            </w:r>
            <w:r w:rsidR="005F46B5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w:t xml:space="preserve"> </w:t>
            </w:r>
          </w:p>
          <w:p w14:paraId="43BE333F" w14:textId="46264F5C" w:rsidR="005467F3" w:rsidRDefault="00DD1883" w:rsidP="005467F3">
            <w:pPr>
              <w:bidi/>
              <w:spacing w:line="276" w:lineRule="auto"/>
              <w:jc w:val="both"/>
              <w:rPr>
                <w:rFonts w:asciiTheme="majorBidi" w:hAnsiTheme="majorBidi" w:cs="B Nazanin"/>
                <w:b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ج</w:t>
            </w:r>
            <w:r w:rsidR="005467F3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)</w:t>
            </w:r>
            <w:r w:rsidR="00AA0C4D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</w:t>
            </w:r>
          </w:p>
          <w:p w14:paraId="4C8AC38A" w14:textId="443B030C" w:rsidR="004129AC" w:rsidRPr="00325DB6" w:rsidRDefault="003D2146" w:rsidP="004129AC">
            <w:pPr>
              <w:bidi/>
              <w:spacing w:line="276" w:lineRule="auto"/>
              <w:jc w:val="both"/>
              <w:rPr>
                <w:rFonts w:asciiTheme="majorBidi" w:hAnsiTheme="majorBidi" w:cs="B Nazanin" w:hint="cs"/>
                <w:b/>
                <w:sz w:val="28"/>
                <w:szCs w:val="28"/>
                <w:rtl/>
                <w:lang w:bidi="fa-IR"/>
              </w:rPr>
            </w:pPr>
            <w:r w:rsidRPr="003D2146">
              <w:rPr>
                <w:rFonts w:asciiTheme="majorBidi" w:hAnsiTheme="majorBidi" w:cs="B Nazanin" w:hint="cs"/>
                <w:b/>
                <w:sz w:val="28"/>
                <w:szCs w:val="28"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5C3CDC66" wp14:editId="5F657967">
                      <wp:simplePos x="0" y="0"/>
                      <wp:positionH relativeFrom="column">
                        <wp:posOffset>801370</wp:posOffset>
                      </wp:positionH>
                      <wp:positionV relativeFrom="paragraph">
                        <wp:posOffset>23495</wp:posOffset>
                      </wp:positionV>
                      <wp:extent cx="152400" cy="203200"/>
                      <wp:effectExtent l="0" t="0" r="19050" b="25400"/>
                      <wp:wrapNone/>
                      <wp:docPr id="1" name="Flowchart: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59FF398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" o:spid="_x0000_s1026" type="#_x0000_t120" style="position:absolute;left:0;text-align:left;margin-left:63.1pt;margin-top:1.85pt;width:12pt;height:16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" fillcolor="white [3201]" strokecolor="black [3200]" strokeweight="2pt"/>
                  </w:pict>
                </mc:Fallback>
              </mc:AlternateContent>
            </w:r>
            <w:r w:rsidRPr="003D2146">
              <w:rPr>
                <w:rFonts w:asciiTheme="majorBidi" w:hAnsiTheme="majorBidi" w:cs="B Nazanin" w:hint="cs"/>
                <w:b/>
                <w:sz w:val="28"/>
                <w:szCs w:val="28"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22B335D1" wp14:editId="6B776B8A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4445</wp:posOffset>
                      </wp:positionV>
                      <wp:extent cx="152400" cy="203200"/>
                      <wp:effectExtent l="0" t="0" r="19050" b="25400"/>
                      <wp:wrapNone/>
                      <wp:docPr id="7" name="Flowchart: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EB3324" id="Flowchart: Connector 7" o:spid="_x0000_s1026" type="#_x0000_t120" style="position:absolute;left:0;text-align:left;margin-left:17.6pt;margin-top:.35pt;width:12pt;height:16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" fillcolor="white [3201]" strokecolor="black [3200]" strokeweight="2pt"/>
                  </w:pict>
                </mc:Fallback>
              </mc:AlternateContent>
            </w:r>
            <w:r w:rsidR="004129AC">
              <w:rPr>
                <w:rFonts w:asciiTheme="majorBidi" w:hAnsiTheme="majorBidi" w:cs="B Nazanin" w:hint="cs"/>
                <w:b/>
                <w:sz w:val="28"/>
                <w:szCs w:val="28"/>
                <w:rtl/>
                <w:lang w:bidi="fa-IR"/>
              </w:rPr>
              <w:t>د)</w:t>
            </w: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027C5D07" w14:textId="39743551" w:rsidR="007F37B6" w:rsidRPr="00717AFA" w:rsidRDefault="00717AF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</w:t>
            </w:r>
          </w:p>
        </w:tc>
      </w:tr>
      <w:tr w:rsidR="000650A7" w:rsidRPr="005B3F55" w14:paraId="4383BE7E" w14:textId="77777777" w:rsidTr="006C36CD">
        <w:trPr>
          <w:trHeight w:val="851"/>
        </w:trPr>
        <w:tc>
          <w:tcPr>
            <w:tcW w:w="580" w:type="dxa"/>
            <w:tcBorders>
              <w:right w:val="thinThickSmallGap" w:sz="12" w:space="0" w:color="auto"/>
            </w:tcBorders>
            <w:vAlign w:val="center"/>
          </w:tcPr>
          <w:p w14:paraId="1AD1067D" w14:textId="0D08ABBF" w:rsidR="003E1EDA" w:rsidRPr="006C36CD" w:rsidRDefault="00AA0C4D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="B Nazanin"/>
                <w:rtl/>
              </w:rPr>
            </w:pPr>
            <w:r w:rsidRPr="006C36CD">
              <w:rPr>
                <w:rFonts w:cs="B Nazanin"/>
              </w:rPr>
              <w:t>2</w:t>
            </w:r>
          </w:p>
        </w:tc>
        <w:tc>
          <w:tcPr>
            <w:tcW w:w="9809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769A3033" w14:textId="60E137BE" w:rsidR="00EC4F62" w:rsidRDefault="00AA0C4D" w:rsidP="00EC4F62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</w:rPr>
            </w:pPr>
            <w:r w:rsidRPr="00950F88">
              <w:rPr>
                <w:rFonts w:cs="B Nazanin" w:hint="cs"/>
                <w:b/>
                <w:bCs/>
                <w:sz w:val="26"/>
                <w:szCs w:val="26"/>
                <w:rtl/>
              </w:rPr>
              <w:t>جاهای خالی زیر را با کلمه یا عدد مناسب کامل کنید.</w:t>
            </w:r>
          </w:p>
          <w:p w14:paraId="003F0B75" w14:textId="09425C6D" w:rsidR="00AA0C4D" w:rsidRDefault="000C5ADC" w:rsidP="000C5ADC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C5ADC">
              <w:rPr>
                <w:rFonts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70528" behindDoc="0" locked="0" layoutInCell="1" allowOverlap="1" wp14:anchorId="6DA740BF" wp14:editId="6B0B06FE">
                  <wp:simplePos x="0" y="0"/>
                  <wp:positionH relativeFrom="column">
                    <wp:posOffset>5151755</wp:posOffset>
                  </wp:positionH>
                  <wp:positionV relativeFrom="paragraph">
                    <wp:posOffset>217805</wp:posOffset>
                  </wp:positionV>
                  <wp:extent cx="190500" cy="24765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A0C4D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الف) مختصات بردار </w:t>
            </w:r>
            <w:r w:rsidR="00AA0C4D" w:rsidRPr="00AA0C4D">
              <w:rPr>
                <w:rFonts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69504" behindDoc="0" locked="0" layoutInCell="1" allowOverlap="1" wp14:anchorId="4708B58A" wp14:editId="21182407">
                  <wp:simplePos x="0" y="0"/>
                  <wp:positionH relativeFrom="column">
                    <wp:posOffset>4142105</wp:posOffset>
                  </wp:positionH>
                  <wp:positionV relativeFrom="paragraph">
                    <wp:posOffset>1905</wp:posOffset>
                  </wp:positionV>
                  <wp:extent cx="762000" cy="260350"/>
                  <wp:effectExtent l="0" t="0" r="0" b="635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A0C4D">
              <w:rPr>
                <w:rFonts w:cs="B Nazanin"/>
                <w:b/>
                <w:bCs/>
                <w:sz w:val="26"/>
                <w:szCs w:val="26"/>
                <w:lang w:bidi="fa-IR"/>
              </w:rPr>
              <w:t xml:space="preserve"> </w:t>
            </w:r>
            <w:r w:rsidR="00AA0C4D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برابر است با  ......................</w:t>
            </w:r>
          </w:p>
          <w:p w14:paraId="07FC6AF6" w14:textId="77777777" w:rsidR="00AA0C4D" w:rsidRDefault="00AA0C4D" w:rsidP="00AA0C4D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ب) </w:t>
            </w:r>
            <w:r w:rsidR="000C5ADC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ربع عدد       به صورت عددی توان دار برابر است با ......................</w:t>
            </w:r>
          </w:p>
          <w:p w14:paraId="2B15DC8E" w14:textId="77777777" w:rsidR="000C5ADC" w:rsidRDefault="000C5ADC" w:rsidP="000C5ADC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ج)تعداد همه حالت های ممکن در پرتاب سه سکه برابر است با ...............</w:t>
            </w:r>
          </w:p>
          <w:p w14:paraId="19A56204" w14:textId="77DA61E2" w:rsidR="000C5ADC" w:rsidRPr="00AA0C4D" w:rsidRDefault="000C5ADC" w:rsidP="000C5ADC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د) محل برخورد عمود منصف های دو وتر دایره .................. دایره است.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78ADEDAB" w14:textId="776E8191" w:rsidR="000650A7" w:rsidRPr="00717AFA" w:rsidRDefault="00717AFA" w:rsidP="00717AFA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</w:t>
            </w:r>
          </w:p>
        </w:tc>
      </w:tr>
      <w:tr w:rsidR="002C19EE" w:rsidRPr="005B3F55" w14:paraId="7F39929C" w14:textId="77777777" w:rsidTr="006C36CD">
        <w:trPr>
          <w:trHeight w:val="851"/>
        </w:trPr>
        <w:tc>
          <w:tcPr>
            <w:tcW w:w="580" w:type="dxa"/>
            <w:tcBorders>
              <w:right w:val="thinThickSmallGap" w:sz="12" w:space="0" w:color="auto"/>
            </w:tcBorders>
            <w:vAlign w:val="center"/>
          </w:tcPr>
          <w:p w14:paraId="2D9CFDCE" w14:textId="1B068EA6" w:rsidR="002C19EE" w:rsidRPr="006C36CD" w:rsidRDefault="001A4A67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3</w:t>
            </w:r>
          </w:p>
        </w:tc>
        <w:tc>
          <w:tcPr>
            <w:tcW w:w="9809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47DD9EB" w14:textId="06242E5D" w:rsidR="005B3F55" w:rsidRDefault="004A66C8" w:rsidP="001A4A67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A66C8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79744" behindDoc="0" locked="0" layoutInCell="1" allowOverlap="1" wp14:anchorId="367623C8" wp14:editId="362AEDCC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250825</wp:posOffset>
                  </wp:positionV>
                  <wp:extent cx="222250" cy="165100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2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626F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1F8F554" wp14:editId="27F16900">
                      <wp:simplePos x="0" y="0"/>
                      <wp:positionH relativeFrom="column">
                        <wp:posOffset>90805</wp:posOffset>
                      </wp:positionH>
                      <wp:positionV relativeFrom="paragraph">
                        <wp:posOffset>130175</wp:posOffset>
                      </wp:positionV>
                      <wp:extent cx="749300" cy="704850"/>
                      <wp:effectExtent l="0" t="0" r="12700" b="19050"/>
                      <wp:wrapNone/>
                      <wp:docPr id="5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9300" cy="70485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083AE5" id="Flowchart: Connector 5" o:spid="_x0000_s1026" type="#_x0000_t120" style="position:absolute;margin-left:7.15pt;margin-top:10.25pt;width:59pt;height:5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" fillcolor="white [3201]" strokecolor="black [3200]" strokeweight="2pt"/>
                  </w:pict>
                </mc:Fallback>
              </mc:AlternateContent>
            </w:r>
            <w:r w:rsidR="007626F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97AFF9D" wp14:editId="7356002F">
                      <wp:simplePos x="0" y="0"/>
                      <wp:positionH relativeFrom="column">
                        <wp:posOffset>300355</wp:posOffset>
                      </wp:positionH>
                      <wp:positionV relativeFrom="paragraph">
                        <wp:posOffset>174625</wp:posOffset>
                      </wp:positionV>
                      <wp:extent cx="165100" cy="317500"/>
                      <wp:effectExtent l="0" t="0" r="25400" b="2540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65100" cy="3175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D609B60" id="Straight Connector 10" o:spid="_x0000_s1026" style="position:absolute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65pt,13.75pt" to="36.65pt,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" strokecolor="#4579b8 [3044]"/>
                  </w:pict>
                </mc:Fallback>
              </mc:AlternateContent>
            </w:r>
            <w:r w:rsidR="007626FB" w:rsidRPr="007626FB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75648" behindDoc="0" locked="0" layoutInCell="1" allowOverlap="1" wp14:anchorId="2F8E5292" wp14:editId="45520D73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-15875</wp:posOffset>
                  </wp:positionV>
                  <wp:extent cx="165100" cy="165100"/>
                  <wp:effectExtent l="0" t="0" r="6350" b="635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A4A67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در هر مورد گزینه صحیح را انتخاب کنید. </w:t>
            </w:r>
          </w:p>
          <w:p w14:paraId="00B877C3" w14:textId="555AB168" w:rsidR="001A4A67" w:rsidRDefault="004A66C8" w:rsidP="007626FB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A66C8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81792" behindDoc="0" locked="0" layoutInCell="1" allowOverlap="1" wp14:anchorId="325CC56A" wp14:editId="77DAD0B6">
                  <wp:simplePos x="0" y="0"/>
                  <wp:positionH relativeFrom="column">
                    <wp:posOffset>4313555</wp:posOffset>
                  </wp:positionH>
                  <wp:positionV relativeFrom="paragraph">
                    <wp:posOffset>154305</wp:posOffset>
                  </wp:positionV>
                  <wp:extent cx="234950" cy="45085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50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4A66C8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80768" behindDoc="0" locked="0" layoutInCell="1" allowOverlap="1" wp14:anchorId="7B420E4C" wp14:editId="2085D174">
                  <wp:simplePos x="0" y="0"/>
                  <wp:positionH relativeFrom="column">
                    <wp:posOffset>5697855</wp:posOffset>
                  </wp:positionH>
                  <wp:positionV relativeFrom="paragraph">
                    <wp:posOffset>147955</wp:posOffset>
                  </wp:positionV>
                  <wp:extent cx="165100" cy="450850"/>
                  <wp:effectExtent l="0" t="0" r="635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9227AD1" wp14:editId="48C10204">
                      <wp:simplePos x="0" y="0"/>
                      <wp:positionH relativeFrom="column">
                        <wp:posOffset>255905</wp:posOffset>
                      </wp:positionH>
                      <wp:positionV relativeFrom="paragraph">
                        <wp:posOffset>135255</wp:posOffset>
                      </wp:positionV>
                      <wp:extent cx="368300" cy="177800"/>
                      <wp:effectExtent l="0" t="19050" r="12700" b="0"/>
                      <wp:wrapNone/>
                      <wp:docPr id="15" name="Arc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" cy="177800"/>
                              </a:xfrm>
                              <a:prstGeom prst="arc">
                                <a:avLst>
                                  <a:gd name="adj1" fmla="val 14606097"/>
                                  <a:gd name="adj2" fmla="val 0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A4A1FE" id="Arc 15" o:spid="_x0000_s1026" style="position:absolute;margin-left:20.15pt;margin-top:10.65pt;width:29pt;height:1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8300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" path="m140941,2482nsc172558,-1202,205632,-778,236800,3711v78026,11239,131500,45881,131500,85189l184150,88900,140941,2482xem140941,2482nfc172558,-1202,205632,-778,236800,3711v78026,11239,131500,45881,131500,85189e" filled="f" strokecolor="#4579b8 [3044]">
                      <v:path arrowok="t" o:connecttype="custom" o:connectlocs="140941,2482;236800,3711;368300,88900" o:connectangles="0,0,0"/>
                    </v:shape>
                  </w:pict>
                </mc:Fallback>
              </mc:AlternateContent>
            </w:r>
            <w:r w:rsidR="007626FB" w:rsidRPr="007626F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77696" behindDoc="0" locked="0" layoutInCell="1" allowOverlap="1" wp14:anchorId="21E97B06" wp14:editId="2F773A1B">
                  <wp:simplePos x="0" y="0"/>
                  <wp:positionH relativeFrom="column">
                    <wp:posOffset>306705</wp:posOffset>
                  </wp:positionH>
                  <wp:positionV relativeFrom="paragraph">
                    <wp:posOffset>236855</wp:posOffset>
                  </wp:positionV>
                  <wp:extent cx="165100" cy="165100"/>
                  <wp:effectExtent l="0" t="0" r="0" b="635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626FB" w:rsidRPr="007626F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</w:rPr>
              <w:drawing>
                <wp:anchor distT="0" distB="0" distL="114300" distR="114300" simplePos="0" relativeHeight="251676672" behindDoc="0" locked="0" layoutInCell="1" allowOverlap="1" wp14:anchorId="783E7AF1" wp14:editId="0BFCF1CF">
                  <wp:simplePos x="0" y="0"/>
                  <wp:positionH relativeFrom="column">
                    <wp:posOffset>554355</wp:posOffset>
                  </wp:positionH>
                  <wp:positionV relativeFrom="paragraph">
                    <wp:posOffset>230505</wp:posOffset>
                  </wp:positionV>
                  <wp:extent cx="88900" cy="165100"/>
                  <wp:effectExtent l="0" t="0" r="635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626FB" w:rsidRPr="007626F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74624" behindDoc="0" locked="0" layoutInCell="1" allowOverlap="1" wp14:anchorId="4DEEEA03" wp14:editId="01D53711">
                  <wp:simplePos x="0" y="0"/>
                  <wp:positionH relativeFrom="column">
                    <wp:posOffset>865505</wp:posOffset>
                  </wp:positionH>
                  <wp:positionV relativeFrom="paragraph">
                    <wp:posOffset>103505</wp:posOffset>
                  </wp:positionV>
                  <wp:extent cx="165100" cy="171450"/>
                  <wp:effectExtent l="0" t="0" r="635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626F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24E7394" wp14:editId="6BAE48BC">
                      <wp:simplePos x="0" y="0"/>
                      <wp:positionH relativeFrom="column">
                        <wp:posOffset>465455</wp:posOffset>
                      </wp:positionH>
                      <wp:positionV relativeFrom="paragraph">
                        <wp:posOffset>230505</wp:posOffset>
                      </wp:positionV>
                      <wp:extent cx="374650" cy="6350"/>
                      <wp:effectExtent l="0" t="0" r="25400" b="3175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7465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DB0C3A0" id="Straight Connector 6" o:spid="_x0000_s1026" style="position:absolute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65pt,18.15pt" to="66.1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" strokecolor="#4579b8 [3044]"/>
                  </w:pict>
                </mc:Fallback>
              </mc:AlternateContent>
            </w:r>
            <w:r w:rsidR="007626FB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الف) طول کمان </w:t>
            </w:r>
            <w:r w:rsidR="007626FB"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>AB</w:t>
            </w:r>
            <w:r w:rsidR="007626FB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از دایره روبرو چقدر است ؟ (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نقطه </w:t>
            </w:r>
            <w: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>O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مرکز دایره و شعاع دایره 1 است</w:t>
            </w:r>
            <w:r w:rsidR="007626FB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)</w:t>
            </w:r>
          </w:p>
          <w:p w14:paraId="7971C54A" w14:textId="0D23E6B8" w:rsidR="00BC40E1" w:rsidRDefault="007626FB" w:rsidP="00BC40E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1)                                  2)                                          3) </w:t>
            </w:r>
            <w:r w:rsidR="004A66C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120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</w:t>
            </w:r>
            <w:r w:rsidR="004A66C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4) </w:t>
            </w:r>
            <w:r w:rsidR="004A66C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60</w:t>
            </w:r>
          </w:p>
          <w:p w14:paraId="4CDCC839" w14:textId="32C603D2" w:rsidR="007626FB" w:rsidRDefault="004A66C8" w:rsidP="004A66C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ب) میانگین اعداد 18و16و</w:t>
            </w:r>
            <w:r w:rsidR="007378BB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14و12و10 در کدام گزینه است؟</w:t>
            </w:r>
          </w:p>
          <w:p w14:paraId="1C71EC67" w14:textId="35D737CC" w:rsidR="007378BB" w:rsidRDefault="007378BB" w:rsidP="00BC40E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1) 14                             2) 16                                     3) 15                                   4) 13 </w:t>
            </w:r>
          </w:p>
          <w:p w14:paraId="1C844FB9" w14:textId="28D4FDAB" w:rsidR="00BC40E1" w:rsidRDefault="00BC40E1" w:rsidP="00BC40E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hint="cs"/>
                <w:noProof/>
                <w:rtl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59A5DBFB" wp14:editId="0B6A39D4">
                      <wp:simplePos x="0" y="0"/>
                      <wp:positionH relativeFrom="margin">
                        <wp:posOffset>147955</wp:posOffset>
                      </wp:positionH>
                      <wp:positionV relativeFrom="paragraph">
                        <wp:posOffset>34925</wp:posOffset>
                      </wp:positionV>
                      <wp:extent cx="2153920" cy="730214"/>
                      <wp:effectExtent l="38100" t="0" r="0" b="0"/>
                      <wp:wrapNone/>
                      <wp:docPr id="2031" name="Group 20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53920" cy="730214"/>
                                <a:chOff x="16041" y="53915"/>
                                <a:chExt cx="1633738" cy="602497"/>
                              </a:xfrm>
                            </wpg:grpSpPr>
                            <wpg:grpSp>
                              <wpg:cNvPr id="2032" name="Group 2032"/>
                              <wpg:cNvGrpSpPr/>
                              <wpg:grpSpPr>
                                <a:xfrm>
                                  <a:off x="16041" y="53915"/>
                                  <a:ext cx="1633738" cy="602497"/>
                                  <a:chOff x="16042" y="113427"/>
                                  <a:chExt cx="1633798" cy="602497"/>
                                </a:xfrm>
                              </wpg:grpSpPr>
                              <wpg:grpSp>
                                <wpg:cNvPr id="2033" name="Group 2033"/>
                                <wpg:cNvGrpSpPr/>
                                <wpg:grpSpPr>
                                  <a:xfrm>
                                    <a:off x="16042" y="113427"/>
                                    <a:ext cx="1633798" cy="602497"/>
                                    <a:chOff x="16042" y="113427"/>
                                    <a:chExt cx="1633798" cy="602497"/>
                                  </a:xfrm>
                                </wpg:grpSpPr>
                                <wpg:grpSp>
                                  <wpg:cNvPr id="2034" name="Group 2034"/>
                                  <wpg:cNvGrpSpPr/>
                                  <wpg:grpSpPr>
                                    <a:xfrm>
                                      <a:off x="16042" y="113427"/>
                                      <a:ext cx="1633798" cy="602497"/>
                                      <a:chOff x="16042" y="30877"/>
                                      <a:chExt cx="1633798" cy="602497"/>
                                    </a:xfrm>
                                  </wpg:grpSpPr>
                                  <wpg:grpSp>
                                    <wpg:cNvPr id="2035" name="Group 2035"/>
                                    <wpg:cNvGrpSpPr/>
                                    <wpg:grpSpPr>
                                      <a:xfrm>
                                        <a:off x="16042" y="63914"/>
                                        <a:ext cx="1633798" cy="569460"/>
                                        <a:chOff x="16042" y="-7841"/>
                                        <a:chExt cx="1633798" cy="569460"/>
                                      </a:xfrm>
                                    </wpg:grpSpPr>
                                    <wpg:grpSp>
                                      <wpg:cNvPr id="2036" name="Group 2036"/>
                                      <wpg:cNvGrpSpPr/>
                                      <wpg:grpSpPr>
                                        <a:xfrm>
                                          <a:off x="453770" y="-7841"/>
                                          <a:ext cx="503116" cy="281174"/>
                                          <a:chOff x="-5656419" y="-19036"/>
                                          <a:chExt cx="2829980" cy="682663"/>
                                        </a:xfrm>
                                      </wpg:grpSpPr>
                                      <wps:wsp>
                                        <wps:cNvPr id="2037" name="Right Triangle 2037"/>
                                        <wps:cNvSpPr/>
                                        <wps:spPr>
                                          <a:xfrm flipH="1">
                                            <a:off x="-5656419" y="-19036"/>
                                            <a:ext cx="2829980" cy="682663"/>
                                          </a:xfrm>
                                          <a:prstGeom prst="rtTriangle">
                                            <a:avLst/>
                                          </a:prstGeom>
                                          <a:noFill/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038" name="Rectangle 2038"/>
                                        <wps:cNvSpPr/>
                                        <wps:spPr>
                                          <a:xfrm flipH="1">
                                            <a:off x="-3084271" y="546729"/>
                                            <a:ext cx="257832" cy="1126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39" name="Group 2039"/>
                                      <wpg:cNvGrpSpPr/>
                                      <wpg:grpSpPr>
                                        <a:xfrm>
                                          <a:off x="16042" y="222250"/>
                                          <a:ext cx="1633798" cy="339369"/>
                                          <a:chOff x="16042" y="0"/>
                                          <a:chExt cx="1633798" cy="339369"/>
                                        </a:xfrm>
                                      </wpg:grpSpPr>
                                      <wpg:grpSp>
                                        <wpg:cNvPr id="2040" name="Group 2040"/>
                                        <wpg:cNvGrpSpPr/>
                                        <wpg:grpSpPr>
                                          <a:xfrm>
                                            <a:off x="19050" y="0"/>
                                            <a:ext cx="1630790" cy="107950"/>
                                            <a:chOff x="0" y="0"/>
                                            <a:chExt cx="1630790" cy="107950"/>
                                          </a:xfrm>
                                        </wpg:grpSpPr>
                                        <wps:wsp>
                                          <wps:cNvPr id="2041" name="Straight Arrow Connector 2041"/>
                                          <wps:cNvCnPr/>
                                          <wps:spPr>
                                            <a:xfrm>
                                              <a:off x="0" y="45771"/>
                                              <a:ext cx="1630790" cy="15227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  <a:headEnd type="arrow"/>
                                              <a:tailEnd type="arrow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42" name="Straight Connector 2042"/>
                                          <wps:cNvCnPr/>
                                          <wps:spPr>
                                            <a:xfrm>
                                              <a:off x="158750" y="12700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43" name="Straight Connector 2043"/>
                                          <wps:cNvCnPr/>
                                          <wps:spPr>
                                            <a:xfrm>
                                              <a:off x="1231900" y="6350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44" name="Straight Connector 2044"/>
                                          <wps:cNvCnPr/>
                                          <wps:spPr>
                                            <a:xfrm>
                                              <a:off x="937837" y="3496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72" name="Straight Connector 2072"/>
                                          <wps:cNvCnPr/>
                                          <wps:spPr>
                                            <a:xfrm>
                                              <a:off x="673100" y="0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76" name="Straight Connector 2076"/>
                                          <wps:cNvCnPr/>
                                          <wps:spPr>
                                            <a:xfrm>
                                              <a:off x="419100" y="6350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77" name="Straight Connector 2077"/>
                                          <wps:cNvCnPr/>
                                          <wps:spPr>
                                            <a:xfrm>
                                              <a:off x="1498600" y="6350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2091" name="Text Box 2091"/>
                                        <wps:cNvSpPr txBox="1"/>
                                        <wps:spPr>
                                          <a:xfrm>
                                            <a:off x="16042" y="60715"/>
                                            <a:ext cx="251836" cy="1851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016495F3" w14:textId="77777777" w:rsidR="00BC40E1" w:rsidRPr="00087C6B" w:rsidRDefault="00BC40E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5</w:t>
                                              </w:r>
                                              <w:r w:rsidRPr="00087C6B"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092" name="Text Box 2092"/>
                                        <wps:cNvSpPr txBox="1"/>
                                        <wps:spPr>
                                          <a:xfrm>
                                            <a:off x="292041" y="60713"/>
                                            <a:ext cx="236831" cy="1950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B12A63E" w14:textId="77777777" w:rsidR="00BC40E1" w:rsidRPr="00087C6B" w:rsidRDefault="00BC40E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4</w:t>
                                              </w:r>
                                              <w:r w:rsidRPr="00087C6B"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47" name="Text Box 447"/>
                                        <wps:cNvSpPr txBox="1"/>
                                        <wps:spPr>
                                          <a:xfrm>
                                            <a:off x="538847" y="54368"/>
                                            <a:ext cx="250044" cy="2076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D9485A1" w14:textId="77777777" w:rsidR="00BC40E1" w:rsidRPr="00087C6B" w:rsidRDefault="00BC40E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3</w:t>
                                              </w:r>
                                              <w:r w:rsidRPr="00087C6B"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69" name="Text Box 569"/>
                                        <wps:cNvSpPr txBox="1"/>
                                        <wps:spPr>
                                          <a:xfrm>
                                            <a:off x="788891" y="70720"/>
                                            <a:ext cx="279103" cy="2686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3E46B4A3" w14:textId="77777777" w:rsidR="00BC40E1" w:rsidRPr="00087C6B" w:rsidRDefault="00BC40E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2</w:t>
                                              </w:r>
                                              <w:r w:rsidRPr="00087C6B"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70" name="Text Box 570"/>
                                        <wps:cNvSpPr txBox="1"/>
                                        <wps:spPr>
                                          <a:xfrm>
                                            <a:off x="1015015" y="69205"/>
                                            <a:ext cx="342265" cy="2112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6576BF27" w14:textId="77777777" w:rsidR="00BC40E1" w:rsidRPr="00087C6B" w:rsidRDefault="00BC40E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1</w:t>
                                              </w:r>
                                              <w:r w:rsidRPr="00087C6B"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-</w:t>
                                              </w:r>
                                            </w:p>
                                            <w:p w14:paraId="17901BE7" w14:textId="77777777" w:rsidR="00BC40E1" w:rsidRPr="00B52B63" w:rsidRDefault="00BC40E1" w:rsidP="00BC40E1">
                                              <w:pP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oMath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71" name="Text Box 571"/>
                                        <wps:cNvSpPr txBox="1"/>
                                        <wps:spPr>
                                          <a:xfrm>
                                            <a:off x="1380164" y="70195"/>
                                            <a:ext cx="229753" cy="1984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747A074A" w14:textId="77777777" w:rsidR="00BC40E1" w:rsidRPr="00087C6B" w:rsidRDefault="00BC40E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 w:rsidRPr="00B52B63">
                                                <w:rPr>
                                                  <w:position w:val="-4"/>
                                                  <w:szCs w:val="18"/>
                                                  <w:lang w:bidi="fa-IR"/>
                                                </w:rPr>
                                                <w:object w:dxaOrig="160" w:dyaOrig="200" w14:anchorId="0D439363">
                                                  <v:shapetype id="_x0000_t75" coordsize="21600,21600" o:spt="75" o:preferrelative="t" path="m@4@5l@4@11@9@11@9@5xe" filled="f" stroked="f">
                                                    <v:stroke joinstyle="miter"/>
                                                    <v:formulas>
                                                      <v:f eqn="if lineDrawn pixelLineWidth 0"/>
                                                      <v:f eqn="sum @0 1 0"/>
                                                      <v:f eqn="sum 0 0 @1"/>
                                                      <v:f eqn="prod @2 1 2"/>
                                                      <v:f eqn="prod @3 21600 pixelWidth"/>
                                                      <v:f eqn="prod @3 21600 pixelHeight"/>
                                                      <v:f eqn="sum @0 0 1"/>
                                                      <v:f eqn="prod @6 1 2"/>
                                                      <v:f eqn="prod @7 21600 pixelWidth"/>
                                                      <v:f eqn="sum @8 21600 0"/>
                                                      <v:f eqn="prod @7 21600 pixelHeight"/>
                                                      <v:f eqn="sum @10 21600 0"/>
                                                    </v:formulas>
                                                    <v:path o:extrusionok="f" gradientshapeok="t" o:connecttype="rect"/>
                                                    <o:lock v:ext="edit" aspectratio="t"/>
                                                  </v:shapetype>
                                                  <v:shape id="_x0000_i1047" type="#_x0000_t75" style="width:8.45pt;height:9.7pt" o:ole="">
                                                    <v:imagedata r:id="rId17" o:title=""/>
                                                  </v:shape>
                                                  <o:OLEObject Type="Embed" ProgID="Equation.DSMT4" ShapeID="_x0000_i1047" DrawAspect="Content" ObjectID="_1808218123" r:id="rId18"/>
                                                </w:object>
                                              </w:r>
                                              <w:r>
                                                <w:rPr>
                                                  <w:szCs w:val="18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575" name="Block Arc 575"/>
                                    <wps:cNvSpPr/>
                                    <wps:spPr>
                                      <a:xfrm rot="3626787" flipH="1">
                                        <a:off x="658261" y="96282"/>
                                        <a:ext cx="505460" cy="374650"/>
                                      </a:xfrm>
                                      <a:prstGeom prst="blockArc">
                                        <a:avLst>
                                          <a:gd name="adj1" fmla="val 12071811"/>
                                          <a:gd name="adj2" fmla="val 20217386"/>
                                          <a:gd name="adj3" fmla="val 0"/>
                                        </a:avLst>
                                      </a:prstGeom>
                                      <a:noFill/>
                                      <a:ln w="952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76" name="Text Box 576"/>
                                  <wps:cNvSpPr txBox="1"/>
                                  <wps:spPr>
                                    <a:xfrm>
                                      <a:off x="1047953" y="230868"/>
                                      <a:ext cx="227826" cy="220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778A385" w14:textId="77777777" w:rsidR="00BC40E1" w:rsidRPr="006547FC" w:rsidRDefault="00BC40E1" w:rsidP="00BC40E1">
                                        <w:pPr>
                                          <w:rPr>
                                            <w:sz w:val="18"/>
                                            <w:szCs w:val="14"/>
                                            <w:rtl/>
                                          </w:rPr>
                                        </w:pPr>
                                        <w:r w:rsidRPr="0044250D">
                                          <w:rPr>
                                            <w:position w:val="-4"/>
                                            <w:sz w:val="18"/>
                                            <w:szCs w:val="14"/>
                                            <w:lang w:bidi="fa-IR"/>
                                          </w:rPr>
                                          <w:object w:dxaOrig="270" w:dyaOrig="270" w14:anchorId="4B48EB53">
                                            <v:shape id="_x0000_i1048" type="#_x0000_t75" style="width:13.3pt;height:13.3pt" o:ole="">
                                              <v:imagedata r:id="rId19" o:title=""/>
                                            </v:shape>
                                            <o:OLEObject Type="Embed" ProgID="Equation.DSMT4" ShapeID="_x0000_i1048" DrawAspect="Content" ObjectID="_1808218124" r:id="rId20"/>
                                          </w:object>
                                        </w:r>
                                        <w:r>
                                          <w:rPr>
                                            <w:sz w:val="18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600" name="Text Box 600"/>
                                <wps:cNvSpPr txBox="1"/>
                                <wps:spPr>
                                  <a:xfrm>
                                    <a:off x="918612" y="205109"/>
                                    <a:ext cx="202523" cy="1924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1C2904A" w14:textId="77777777" w:rsidR="00BC40E1" w:rsidRPr="00E33748" w:rsidRDefault="00BC40E1" w:rsidP="00BC40E1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E33748">
                                        <w:rPr>
                                          <w:rFonts w:hint="cs"/>
                                          <w:sz w:val="18"/>
                                          <w:szCs w:val="18"/>
                                          <w:rtl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01" name="Oval 601"/>
                              <wps:cNvSpPr/>
                              <wps:spPr>
                                <a:xfrm flipH="1">
                                  <a:off x="1087056" y="353966"/>
                                  <a:ext cx="29105" cy="2911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A5DBFB" id="Group 2031" o:spid="_x0000_s1026" style="position:absolute;left:0;text-align:left;margin-left:11.65pt;margin-top:2.75pt;width:169.6pt;height:57.5pt;z-index:251702272;mso-position-horizontal-relative:margin;mso-width-relative:margin;mso-height-relative:margin" coordorigin="160,539" coordsize="16337,6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">
                      <v:group id="Group 2032" o:spid="_x0000_s1027" style="position:absolute;left:160;top:539;width:16337;height:6025" coordorigin="160,1134" coordsize="16337,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Uj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">
                        <v:group id="Group 2033" o:spid="_x0000_s1028" style="position:absolute;left:160;top:1134;width:16338;height:6025" coordorigin="160,1134" coordsize="16337,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kC4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">
                          <v:group id="Group 2034" o:spid="_x0000_s1029" style="position:absolute;left:160;top:1134;width:16338;height:6025" coordorigin="160,308" coordsize="16337,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9jM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">
                            <v:group id="Group 2035" o:spid="_x0000_s1030" style="position:absolute;left:160;top:639;width:16338;height:5694" coordorigin="160,-78" coordsize="16337,5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31X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">
                              <v:group id="Group 2036" o:spid="_x0000_s1031" style="position:absolute;left:4537;top:-78;width:5031;height:2811" coordorigin="-56564,-190" coordsize="28299,6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eMg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ayiJIXfN+EJyO0PAAAA//8DAFBLAQItABQABgAIAAAAIQDb4fbL7gAAAIUBAAATAAAAAAAA&#10;AAAAAAAAAAAAAABbQ29udGVudF9UeXBlc10ueG1sUEsBAi0AFAAGAAgAAAAhAFr0LFu/AAAAFQEA&#10;AAsAAAAAAAAAAAAAAAAAHwEAAF9yZWxzLy5yZWxzUEsBAi0AFAAGAAgAAAAhADg54yDHAAAA3QAA&#10;AA8AAAAAAAAAAAAAAAAABwIAAGRycy9kb3ducmV2LnhtbFBLBQYAAAAAAwADALcAAAD7AgAAAAA=&#10;">
                                <v:shapetype id="_x0000_t6" coordsize="21600,21600" o:spt="6" path="m,l,21600r21600,xe">
                                  <v:stroke joinstyle="miter"/>
                                  <v:path gradientshapeok="t" o:connecttype="custom" o:connectlocs="0,0;0,10800;0,21600;10800,21600;21600,21600;10800,10800" textboxrect="1800,12600,12600,19800"/>
                                </v:shapetype>
                                <v:shape id="Right Triangle 2037" o:spid="_x0000_s1032" type="#_x0000_t6" style="position:absolute;left:-56564;top:-190;width:28300;height:682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" filled="f" strokecolor="black [3213]" strokeweight="1pt"/>
                                <v:rect id="Rectangle 2038" o:spid="_x0000_s1033" style="position:absolute;left:-30842;top:5467;width:2578;height:1127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" filled="f" strokecolor="black [3213]" strokeweight="1pt"/>
                              </v:group>
                              <v:group id="Group 2039" o:spid="_x0000_s1034" style="position:absolute;left:160;top:2222;width:16338;height:3394" coordorigin="160" coordsize="16337,3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ndS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">
                                <v:group id="Group 2040" o:spid="_x0000_s1035" style="position:absolute;left:190;width:16308;height:1079" coordsize="16307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2y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Un0FvaHN+EJyM0vAAAA//8DAFBLAQItABQABgAIAAAAIQDb4fbL7gAAAIUBAAATAAAAAAAAAAAA&#10;AAAAAAAAAABbQ29udGVudF9UeXBlc10ueG1sUEsBAi0AFAAGAAgAAAAhAFr0LFu/AAAAFQEAAAsA&#10;AAAAAAAAAAAAAAAAHwEAAF9yZWxzLy5yZWxzUEsBAi0AFAAGAAgAAAAhAICarbLEAAAA3QAAAA8A&#10;AAAAAAAAAAAAAAAABwIAAGRycy9kb3ducmV2LnhtbFBLBQYAAAAAAwADALcAAAD4AgAAAAA=&#10;">
                                  <v:shapetype id="_x0000_t32" coordsize="21600,21600" o:spt="32" o:oned="t" path="m,l21600,21600e" filled="f">
                                    <v:path arrowok="t" fillok="f" o:connecttype="none"/>
                                    <o:lock v:ext="edit" shapetype="t"/>
                                  </v:shapetype>
                                  <v:shape id="Straight Arrow Connector 2041" o:spid="_x0000_s1036" type="#_x0000_t32" style="position:absolute;top:457;width:16307;height: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" strokecolor="black [3213]">
                                    <v:stroke startarrow="open" endarrow="open"/>
                                  </v:shape>
                                  <v:line id="Straight Connector 2042" o:spid="_x0000_s1037" style="position:absolute;visibility:visible;mso-wrap-style:square" from="1587,127" to="1587,1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" strokecolor="black [3213]"/>
                                  <v:line id="Straight Connector 2043" o:spid="_x0000_s103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" strokecolor="black [3213]"/>
                                  <v:line id="Straight Connector 2044" o:spid="_x0000_s1039" style="position:absolute;visibility:visible;mso-wrap-style:square" from="9378,34" to="9378,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" strokecolor="black [3213]"/>
                                  <v:line id="Straight Connector 2072" o:spid="_x0000_s104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" strokecolor="black [3213]"/>
                                  <v:line id="Straight Connector 2076" o:spid="_x0000_s104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" strokecolor="black [3213]"/>
                                  <v:line id="Straight Connector 2077" o:spid="_x0000_s104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" strokecolor="black [3213]"/>
                                </v:group>
                                <v:shapetype id="_x0000_t202" coordsize="21600,21600" o:spt="202" path="m,l,21600r21600,l21600,xe">
                                  <v:stroke joinstyle="miter"/>
                                  <v:path gradientshapeok="t" o:connecttype="rect"/>
                                </v:shapetype>
                                <v:shape id="Text Box 2091" o:spid="_x0000_s1043" type="#_x0000_t202" style="position:absolute;left:160;top:607;width:2518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" filled="f" stroked="f" strokeweight=".5pt">
                                  <v:textbox>
                                    <w:txbxContent>
                                      <w:p w14:paraId="016495F3" w14:textId="77777777" w:rsidR="00BC40E1" w:rsidRPr="00087C6B" w:rsidRDefault="00BC40E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5</w:t>
                                        </w:r>
                                        <w:r w:rsidRPr="00087C6B"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2092" o:spid="_x0000_s1044" type="#_x0000_t202" style="position:absolute;left:2920;top:607;width:2368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" filled="f" stroked="f" strokeweight=".5pt">
                                  <v:textbox>
                                    <w:txbxContent>
                                      <w:p w14:paraId="4B12A63E" w14:textId="77777777" w:rsidR="00BC40E1" w:rsidRPr="00087C6B" w:rsidRDefault="00BC40E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4</w:t>
                                        </w:r>
                                        <w:r w:rsidRPr="00087C6B"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447" o:spid="_x0000_s1045" type="#_x0000_t202" style="position:absolute;left:5388;top:543;width:2500;height:2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" filled="f" stroked="f" strokeweight=".5pt">
                                  <v:textbox>
                                    <w:txbxContent>
                                      <w:p w14:paraId="4D9485A1" w14:textId="77777777" w:rsidR="00BC40E1" w:rsidRPr="00087C6B" w:rsidRDefault="00BC40E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3</w:t>
                                        </w:r>
                                        <w:r w:rsidRPr="00087C6B"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69" o:spid="_x0000_s1046" type="#_x0000_t202" style="position:absolute;left:7888;top:707;width:279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uon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WAev8LfmXAE5PoOAAD//wMAUEsBAi0AFAAGAAgAAAAhANvh9svuAAAAhQEAABMAAAAAAAAA&#10;AAAAAAAAAAAAAFtDb250ZW50X1R5cGVzXS54bWxQSwECLQAUAAYACAAAACEAWvQsW78AAAAVAQAA&#10;CwAAAAAAAAAAAAAAAAAfAQAAX3JlbHMvLnJlbHNQSwECLQAUAAYACAAAACEAPv7qJ8YAAADcAAAA&#10;DwAAAAAAAAAAAAAAAAAHAgAAZHJzL2Rvd25yZXYueG1sUEsFBgAAAAADAAMAtwAAAPoCAAAAAA==&#10;" filled="f" stroked="f" strokeweight=".5pt">
                                  <v:textbox>
                                    <w:txbxContent>
                                      <w:p w14:paraId="3E46B4A3" w14:textId="77777777" w:rsidR="00BC40E1" w:rsidRPr="00087C6B" w:rsidRDefault="00BC40E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2</w:t>
                                        </w:r>
                                        <w:r w:rsidRPr="00087C6B"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70" o:spid="_x0000_s1047" type="#_x0000_t202" style="position:absolute;left:10150;top:692;width:3422;height:2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dVn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" filled="f" stroked="f" strokeweight=".5pt">
                                  <v:textbox>
                                    <w:txbxContent>
                                      <w:p w14:paraId="6576BF27" w14:textId="77777777" w:rsidR="00BC40E1" w:rsidRPr="00087C6B" w:rsidRDefault="00BC40E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1</w:t>
                                        </w:r>
                                        <w:r w:rsidRPr="00087C6B"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-</w:t>
                                        </w:r>
                                      </w:p>
                                      <w:p w14:paraId="17901BE7" w14:textId="77777777" w:rsidR="00BC40E1" w:rsidRPr="00B52B63" w:rsidRDefault="00BC40E1" w:rsidP="00BC40E1">
                                        <w:pPr>
                                          <w:rPr>
                                            <w:rFonts w:ascii="Cambria Math" w:hAnsi="Cambria Math"/>
                                            <w:szCs w:val="18"/>
                                            <w:oMath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  <v:shape id="Text Box 571" o:spid="_x0000_s1048" type="#_x0000_t202" style="position:absolute;left:13801;top:701;width:2298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" filled="f" stroked="f" strokeweight=".5pt">
                                  <v:textbox>
                                    <w:txbxContent>
                                      <w:p w14:paraId="747A074A" w14:textId="77777777" w:rsidR="00BC40E1" w:rsidRPr="00087C6B" w:rsidRDefault="00BC40E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 w:rsidRPr="00B52B63">
                                          <w:rPr>
                                            <w:position w:val="-4"/>
                                            <w:szCs w:val="18"/>
                                            <w:lang w:bidi="fa-IR"/>
                                          </w:rPr>
                                          <w:object w:dxaOrig="160" w:dyaOrig="200" w14:anchorId="0D439363">
                                            <v:shape id="_x0000_i1047" type="#_x0000_t75" style="width:8.45pt;height:9.7pt" o:ole="">
                                              <v:imagedata r:id="rId17" o:title=""/>
                                            </v:shape>
                                            <o:OLEObject Type="Embed" ProgID="Equation.DSMT4" ShapeID="_x0000_i1047" DrawAspect="Content" ObjectID="_1808218123" r:id="rId21"/>
                                          </w:object>
                                        </w:r>
                                        <w:r>
                                          <w:rPr>
                                            <w:szCs w:val="18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shape id="Block Arc 575" o:spid="_x0000_s1049" style="position:absolute;left:6582;top:962;width:5055;height:3747;rotation:-3961419fd;flip:x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" path="m28799,100482c71899,39424,156747,836,249711,13v91600,-811,176620,35181,222217,94071l471928,94084c426331,35194,341311,-798,249711,13,156747,836,71900,39424,28799,100482xe" filled="f" strokecolor="black [3213]">
                              <v:path arrowok="t" o:connecttype="custom" o:connectlocs="28799,100482;249711,13;471928,94084;471928,94084;249711,13;28799,100482" o:connectangles="0,0,0,0,0,0"/>
                            </v:shape>
                          </v:group>
                          <v:shape id="Text Box 576" o:spid="_x0000_s1050" type="#_x0000_t202" style="position:absolute;left:10479;top:2308;width:2278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" filled="f" stroked="f" strokeweight=".5pt">
                            <v:textbox>
                              <w:txbxContent>
                                <w:p w14:paraId="4778A385" w14:textId="77777777" w:rsidR="00BC40E1" w:rsidRPr="006547FC" w:rsidRDefault="00BC40E1" w:rsidP="00BC40E1">
                                  <w:pPr>
                                    <w:rPr>
                                      <w:sz w:val="18"/>
                                      <w:szCs w:val="14"/>
                                      <w:rtl/>
                                    </w:rPr>
                                  </w:pPr>
                                  <w:r w:rsidRPr="0044250D">
                                    <w:rPr>
                                      <w:position w:val="-4"/>
                                      <w:sz w:val="18"/>
                                      <w:szCs w:val="14"/>
                                      <w:lang w:bidi="fa-IR"/>
                                    </w:rPr>
                                    <w:object w:dxaOrig="270" w:dyaOrig="270" w14:anchorId="4B48EB53">
                                      <v:shape id="_x0000_i1048" type="#_x0000_t75" style="width:13.3pt;height:13.3pt" o:ole="">
                                        <v:imagedata r:id="rId19" o:title=""/>
                                      </v:shape>
                                      <o:OLEObject Type="Embed" ProgID="Equation.DSMT4" ShapeID="_x0000_i1048" DrawAspect="Content" ObjectID="_1808218124" r:id="rId22"/>
                                    </w:object>
                                  </w:r>
                                  <w:r>
                                    <w:rPr>
                                      <w:sz w:val="18"/>
                                      <w:szCs w:val="14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600" o:spid="_x0000_s1051" type="#_x0000_t202" style="position:absolute;left:9186;top:2051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" filled="f" stroked="f" strokeweight=".5pt">
                          <v:textbox>
                            <w:txbxContent>
                              <w:p w14:paraId="21C2904A" w14:textId="77777777" w:rsidR="00BC40E1" w:rsidRPr="00E33748" w:rsidRDefault="00BC40E1" w:rsidP="00BC40E1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E33748">
                                  <w:rPr>
                                    <w:rFonts w:hint="cs"/>
                                    <w:sz w:val="18"/>
                                    <w:szCs w:val="18"/>
                                    <w:rtl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oval id="Oval 601" o:spid="_x0000_s1052" style="position:absolute;left:10870;top:3539;width:291;height:2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" fillcolor="black [3213]" strokecolor="black [3213]" strokeweight="2pt"/>
                      <w10:wrap anchorx="margin"/>
                    </v:group>
                  </w:pict>
                </mc:Fallback>
              </mc:AlternateContent>
            </w:r>
          </w:p>
          <w:p w14:paraId="3C79780B" w14:textId="36B1382D" w:rsidR="00BC40E1" w:rsidRDefault="00BC40E1" w:rsidP="00BC40E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ج) نقطه </w:t>
            </w:r>
            <w: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>A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چه عددی را نشان می دهد؟</w:t>
            </w:r>
          </w:p>
          <w:p w14:paraId="57524A41" w14:textId="41ED98B5" w:rsidR="00BC40E1" w:rsidRDefault="00717AFA" w:rsidP="00BC40E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717AFA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82144" behindDoc="0" locked="0" layoutInCell="1" allowOverlap="1" wp14:anchorId="4A14BAE9" wp14:editId="35BFBE36">
                  <wp:simplePos x="0" y="0"/>
                  <wp:positionH relativeFrom="column">
                    <wp:posOffset>5247005</wp:posOffset>
                  </wp:positionH>
                  <wp:positionV relativeFrom="paragraph">
                    <wp:posOffset>222250</wp:posOffset>
                  </wp:positionV>
                  <wp:extent cx="603250" cy="260350"/>
                  <wp:effectExtent l="0" t="0" r="0" b="6350"/>
                  <wp:wrapNone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2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17AFA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81120" behindDoc="0" locked="0" layoutInCell="1" allowOverlap="1" wp14:anchorId="5A22E484" wp14:editId="62CF5694">
                  <wp:simplePos x="0" y="0"/>
                  <wp:positionH relativeFrom="column">
                    <wp:posOffset>3996055</wp:posOffset>
                  </wp:positionH>
                  <wp:positionV relativeFrom="paragraph">
                    <wp:posOffset>254000</wp:posOffset>
                  </wp:positionV>
                  <wp:extent cx="488950" cy="260350"/>
                  <wp:effectExtent l="0" t="0" r="6350" b="635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17AFA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80096" behindDoc="0" locked="0" layoutInCell="1" allowOverlap="1" wp14:anchorId="771D99CA" wp14:editId="4C8BD4DA">
                  <wp:simplePos x="0" y="0"/>
                  <wp:positionH relativeFrom="column">
                    <wp:posOffset>2376805</wp:posOffset>
                  </wp:positionH>
                  <wp:positionV relativeFrom="paragraph">
                    <wp:posOffset>240665</wp:posOffset>
                  </wp:positionV>
                  <wp:extent cx="501650" cy="260350"/>
                  <wp:effectExtent l="0" t="0" r="0" b="635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6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17AFA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79072" behindDoc="0" locked="0" layoutInCell="1" allowOverlap="1" wp14:anchorId="60D54091" wp14:editId="3F9CA0CC">
                  <wp:simplePos x="0" y="0"/>
                  <wp:positionH relativeFrom="column">
                    <wp:posOffset>931929</wp:posOffset>
                  </wp:positionH>
                  <wp:positionV relativeFrom="paragraph">
                    <wp:posOffset>227965</wp:posOffset>
                  </wp:positionV>
                  <wp:extent cx="488950" cy="260350"/>
                  <wp:effectExtent l="0" t="0" r="0" b="6350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0E36739" w14:textId="77777777" w:rsidR="006E7938" w:rsidRDefault="00BC40E1" w:rsidP="00DD188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1)</w:t>
            </w:r>
            <w:r w:rsidR="0034065E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</w:t>
            </w:r>
            <w:r w:rsidR="0034065E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2)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             3)</w:t>
            </w:r>
            <w:r w:rsidR="0034065E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         4) </w:t>
            </w:r>
          </w:p>
          <w:p w14:paraId="3F580BE8" w14:textId="773E601E" w:rsidR="004129AC" w:rsidRPr="001A4A67" w:rsidRDefault="004129AC" w:rsidP="004129AC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د) 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2FCDA4D7" w14:textId="23B8A4D6" w:rsidR="002C19EE" w:rsidRPr="00717AFA" w:rsidRDefault="00717AF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</w:t>
            </w:r>
          </w:p>
        </w:tc>
      </w:tr>
      <w:tr w:rsidR="0071447D" w:rsidRPr="005B3F55" w14:paraId="08E3F90F" w14:textId="77777777" w:rsidTr="006C36CD">
        <w:trPr>
          <w:trHeight w:val="851"/>
        </w:trPr>
        <w:tc>
          <w:tcPr>
            <w:tcW w:w="580" w:type="dxa"/>
            <w:tcBorders>
              <w:right w:val="thinThickSmallGap" w:sz="12" w:space="0" w:color="auto"/>
            </w:tcBorders>
            <w:vAlign w:val="center"/>
          </w:tcPr>
          <w:p w14:paraId="5B99AE3F" w14:textId="1BFC3524" w:rsidR="0071447D" w:rsidRPr="006C36CD" w:rsidRDefault="00105ADC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9</w:t>
            </w:r>
          </w:p>
        </w:tc>
        <w:tc>
          <w:tcPr>
            <w:tcW w:w="9809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2630507C" w14:textId="3A99F5FE" w:rsidR="0071447D" w:rsidRDefault="001F6C35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AA8F008" wp14:editId="5F697B73">
                      <wp:simplePos x="0" y="0"/>
                      <wp:positionH relativeFrom="column">
                        <wp:posOffset>382905</wp:posOffset>
                      </wp:positionH>
                      <wp:positionV relativeFrom="paragraph">
                        <wp:posOffset>-635</wp:posOffset>
                      </wp:positionV>
                      <wp:extent cx="266700" cy="431800"/>
                      <wp:effectExtent l="0" t="0" r="19050" b="25400"/>
                      <wp:wrapNone/>
                      <wp:docPr id="56" name="Straight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66700" cy="431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681C764" id="Straight Connector 56" o:spid="_x0000_s1026" style="position:absolute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5pt,-.05pt" to="51.15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" strokecolor="black [3040]"/>
                  </w:pict>
                </mc:Fallback>
              </mc:AlternateContent>
            </w: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71E1E809" wp14:editId="6CB1C404">
                      <wp:simplePos x="0" y="0"/>
                      <wp:positionH relativeFrom="column">
                        <wp:posOffset>649605</wp:posOffset>
                      </wp:positionH>
                      <wp:positionV relativeFrom="paragraph">
                        <wp:posOffset>132715</wp:posOffset>
                      </wp:positionV>
                      <wp:extent cx="635000" cy="298450"/>
                      <wp:effectExtent l="38100" t="38100" r="50800" b="82550"/>
                      <wp:wrapNone/>
                      <wp:docPr id="54" name="Straight Arrow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5000" cy="298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09706E" id="Straight Arrow Connector 54" o:spid="_x0000_s1026" type="#_x0000_t32" style="position:absolute;margin-left:51.15pt;margin-top:10.45pt;width:50pt;height:23.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8A601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الف) بردار روبرو</w:t>
            </w:r>
            <w:r w:rsidR="00461243" w:rsidRPr="0046124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را در راستاهای داده شده تجزیه کنید.</w:t>
            </w:r>
          </w:p>
          <w:p w14:paraId="71F0558E" w14:textId="08FB5378" w:rsidR="00461243" w:rsidRDefault="0035312D" w:rsidP="0046124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1F6C35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18656" behindDoc="0" locked="0" layoutInCell="1" allowOverlap="1" wp14:anchorId="632BD5DA" wp14:editId="61978608">
                  <wp:simplePos x="0" y="0"/>
                  <wp:positionH relativeFrom="column">
                    <wp:posOffset>3994785</wp:posOffset>
                  </wp:positionH>
                  <wp:positionV relativeFrom="paragraph">
                    <wp:posOffset>250825</wp:posOffset>
                  </wp:positionV>
                  <wp:extent cx="1149350" cy="323850"/>
                  <wp:effectExtent l="0" t="0" r="0" b="0"/>
                  <wp:wrapNone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93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F6C35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BD02DF1" wp14:editId="75ACE85C">
                      <wp:simplePos x="0" y="0"/>
                      <wp:positionH relativeFrom="column">
                        <wp:posOffset>655154</wp:posOffset>
                      </wp:positionH>
                      <wp:positionV relativeFrom="paragraph">
                        <wp:posOffset>169545</wp:posOffset>
                      </wp:positionV>
                      <wp:extent cx="1174750" cy="6350"/>
                      <wp:effectExtent l="0" t="0" r="25400" b="31750"/>
                      <wp:wrapNone/>
                      <wp:docPr id="58" name="Straight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7475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58FC54F" id="Straight Connector 58" o:spid="_x0000_s1026" style="position:absolute;left:0;text-align:lef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6pt,13.35pt" to="144.1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" strokecolor="black [3040]"/>
                  </w:pict>
                </mc:Fallback>
              </mc:AlternateContent>
            </w:r>
          </w:p>
          <w:p w14:paraId="65CF43CC" w14:textId="361F1855" w:rsidR="00461243" w:rsidRDefault="009A54EB" w:rsidP="009A54EB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9A54EB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00576" behindDoc="0" locked="0" layoutInCell="1" allowOverlap="1" wp14:anchorId="7FE3B965" wp14:editId="50F65378">
                  <wp:simplePos x="0" y="0"/>
                  <wp:positionH relativeFrom="column">
                    <wp:posOffset>2541905</wp:posOffset>
                  </wp:positionH>
                  <wp:positionV relativeFrom="paragraph">
                    <wp:posOffset>47625</wp:posOffset>
                  </wp:positionV>
                  <wp:extent cx="127000" cy="184150"/>
                  <wp:effectExtent l="0" t="0" r="6350" b="6350"/>
                  <wp:wrapNone/>
                  <wp:docPr id="1800" name="Picture 1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46124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ب)</w:t>
            </w:r>
            <w:r w:rsidR="001F6C3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اگر بردارهای </w:t>
            </w:r>
            <w:r w:rsidR="001F6C35"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</w:t>
            </w:r>
            <w:r w:rsidR="001F6C3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       باشند، مختصات بردار </w:t>
            </w:r>
            <w: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  </w:t>
            </w:r>
            <w:r w:rsidR="001F6C3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را به دست آورید.</w:t>
            </w:r>
          </w:p>
          <w:p w14:paraId="1D21D1B3" w14:textId="65004FB7" w:rsidR="001F6C35" w:rsidRDefault="00F13BA8" w:rsidP="001F6C3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8A6015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19680" behindDoc="0" locked="0" layoutInCell="1" allowOverlap="1" wp14:anchorId="49234EA9" wp14:editId="3E5AB863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27305</wp:posOffset>
                  </wp:positionV>
                  <wp:extent cx="838200" cy="234950"/>
                  <wp:effectExtent l="0" t="0" r="0" b="0"/>
                  <wp:wrapNone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23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1BE8200" w14:textId="7A61DE49" w:rsidR="00F13BA8" w:rsidRPr="00461243" w:rsidRDefault="00F13BA8" w:rsidP="00F13BA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748E0F0A" w14:textId="1C280423" w:rsidR="0071447D" w:rsidRPr="005B3F55" w:rsidRDefault="001F6C3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 w:rsidRPr="00A53F67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25/1</w:t>
            </w:r>
          </w:p>
        </w:tc>
      </w:tr>
      <w:tr w:rsidR="0071447D" w:rsidRPr="005B3F55" w14:paraId="3AF6C23C" w14:textId="77777777" w:rsidTr="006C36CD">
        <w:trPr>
          <w:trHeight w:val="851"/>
        </w:trPr>
        <w:tc>
          <w:tcPr>
            <w:tcW w:w="580" w:type="dxa"/>
            <w:tcBorders>
              <w:right w:val="thinThickSmallGap" w:sz="12" w:space="0" w:color="auto"/>
            </w:tcBorders>
            <w:vAlign w:val="center"/>
          </w:tcPr>
          <w:p w14:paraId="714E00FF" w14:textId="7516ABAA" w:rsidR="0071447D" w:rsidRPr="006C36CD" w:rsidRDefault="001F6C35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10</w:t>
            </w:r>
          </w:p>
        </w:tc>
        <w:tc>
          <w:tcPr>
            <w:tcW w:w="9809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1EDD80E5" w14:textId="0967F97F" w:rsidR="0071447D" w:rsidRPr="00AF28B1" w:rsidRDefault="00AF28B1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05EC33D6" wp14:editId="3DDA5E64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182880</wp:posOffset>
                      </wp:positionV>
                      <wp:extent cx="1168400" cy="615950"/>
                      <wp:effectExtent l="57150" t="19050" r="69850" b="88900"/>
                      <wp:wrapNone/>
                      <wp:docPr id="63" name="Straight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68400" cy="615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41AB2C0" id="Straight Connector 63" o:spid="_x0000_s1026" style="position:absolute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8pt,14.4pt" to="108.8pt,6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87AE456" wp14:editId="7D63F652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176530</wp:posOffset>
                      </wp:positionV>
                      <wp:extent cx="1181100" cy="635000"/>
                      <wp:effectExtent l="0" t="0" r="19050" b="12700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635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E216E3B" id="Rectangle 62" o:spid="_x0000_s1026" style="position:absolute;margin-left:17.15pt;margin-top:13.9pt;width:93pt;height:50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" fillcolor="white [3201]" strokecolor="black [3200]" strokeweight="2pt"/>
                  </w:pict>
                </mc:Fallback>
              </mc:AlternateContent>
            </w:r>
            <w:r w:rsidR="00C822F7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اندازه طول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Pr="00AF28B1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مستطیل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زیر</w:t>
            </w:r>
            <w:r w:rsidRPr="00AF28B1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را به دست آورید.</w:t>
            </w:r>
          </w:p>
          <w:p w14:paraId="3D72554C" w14:textId="62D13E48" w:rsidR="00AF28B1" w:rsidRPr="00AF28B1" w:rsidRDefault="00AF28B1" w:rsidP="00AF28B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AF28B1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23776" behindDoc="0" locked="0" layoutInCell="1" allowOverlap="1" wp14:anchorId="5136B4EB" wp14:editId="7EED9960">
                  <wp:simplePos x="0" y="0"/>
                  <wp:positionH relativeFrom="column">
                    <wp:posOffset>1437005</wp:posOffset>
                  </wp:positionH>
                  <wp:positionV relativeFrom="paragraph">
                    <wp:posOffset>118110</wp:posOffset>
                  </wp:positionV>
                  <wp:extent cx="127000" cy="165100"/>
                  <wp:effectExtent l="0" t="0" r="6350" b="0"/>
                  <wp:wrapNone/>
                  <wp:docPr id="513" name="Picture 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F28B1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22752" behindDoc="0" locked="0" layoutInCell="1" allowOverlap="1" wp14:anchorId="1A589528" wp14:editId="7C220629">
                  <wp:simplePos x="0" y="0"/>
                  <wp:positionH relativeFrom="column">
                    <wp:posOffset>636905</wp:posOffset>
                  </wp:positionH>
                  <wp:positionV relativeFrom="paragraph">
                    <wp:posOffset>67310</wp:posOffset>
                  </wp:positionV>
                  <wp:extent cx="127000" cy="165100"/>
                  <wp:effectExtent l="0" t="0" r="6350" b="0"/>
                  <wp:wrapNone/>
                  <wp:docPr id="512" name="Picture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CCDE6FB" w14:textId="4B79EF4E" w:rsidR="00AF28B1" w:rsidRPr="00AF28B1" w:rsidRDefault="00AF28B1" w:rsidP="00AF28B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  <w:p w14:paraId="5889295A" w14:textId="50BF6187" w:rsidR="00AF28B1" w:rsidRPr="00AF28B1" w:rsidRDefault="00F65F00" w:rsidP="00DD188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AF28B1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24800" behindDoc="0" locked="0" layoutInCell="1" allowOverlap="1" wp14:anchorId="1423A63B" wp14:editId="22802294">
                  <wp:simplePos x="0" y="0"/>
                  <wp:positionH relativeFrom="column">
                    <wp:posOffset>709295</wp:posOffset>
                  </wp:positionH>
                  <wp:positionV relativeFrom="paragraph">
                    <wp:posOffset>100965</wp:posOffset>
                  </wp:positionV>
                  <wp:extent cx="196850" cy="178955"/>
                  <wp:effectExtent l="0" t="0" r="0" b="0"/>
                  <wp:wrapNone/>
                  <wp:docPr id="514" name="Picture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50" cy="17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21043F22" w14:textId="6D061A12" w:rsidR="0071447D" w:rsidRPr="005B3F55" w:rsidRDefault="00C822F7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 w:rsidRPr="00A53F67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BB5075" w:rsidRPr="005B3F55" w14:paraId="2BBB43CE" w14:textId="77777777" w:rsidTr="006C36CD">
        <w:trPr>
          <w:trHeight w:val="851"/>
        </w:trPr>
        <w:tc>
          <w:tcPr>
            <w:tcW w:w="580" w:type="dxa"/>
            <w:tcBorders>
              <w:right w:val="thinThickSmallGap" w:sz="12" w:space="0" w:color="auto"/>
            </w:tcBorders>
            <w:vAlign w:val="center"/>
          </w:tcPr>
          <w:p w14:paraId="4128E462" w14:textId="63A749CF" w:rsidR="00BB5075" w:rsidRPr="006C36CD" w:rsidRDefault="00C822F7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11</w:t>
            </w:r>
          </w:p>
        </w:tc>
        <w:tc>
          <w:tcPr>
            <w:tcW w:w="9809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18A44AA8" w14:textId="40047382" w:rsidR="00C822F7" w:rsidRDefault="00E02C7A" w:rsidP="00C822F7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34016" behindDoc="0" locked="0" layoutInCell="1" allowOverlap="1" wp14:anchorId="60E502D5" wp14:editId="1C2AA5D7">
                  <wp:simplePos x="0" y="0"/>
                  <wp:positionH relativeFrom="column">
                    <wp:posOffset>1976755</wp:posOffset>
                  </wp:positionH>
                  <wp:positionV relativeFrom="paragraph">
                    <wp:posOffset>203200</wp:posOffset>
                  </wp:positionV>
                  <wp:extent cx="127000" cy="165100"/>
                  <wp:effectExtent l="0" t="0" r="6350" b="0"/>
                  <wp:wrapNone/>
                  <wp:docPr id="525" name="Picture 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9920" behindDoc="0" locked="0" layoutInCell="1" allowOverlap="1" wp14:anchorId="1042E009" wp14:editId="0F76E3E0">
                  <wp:simplePos x="0" y="0"/>
                  <wp:positionH relativeFrom="column">
                    <wp:posOffset>1176655</wp:posOffset>
                  </wp:positionH>
                  <wp:positionV relativeFrom="paragraph">
                    <wp:posOffset>158750</wp:posOffset>
                  </wp:positionV>
                  <wp:extent cx="165100" cy="165100"/>
                  <wp:effectExtent l="0" t="0" r="6350" b="6350"/>
                  <wp:wrapNone/>
                  <wp:docPr id="520" name="Picture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F27C8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دو شکل</w:t>
            </w:r>
            <w:r w:rsidR="00F27C86" w:rsidRPr="00F27C8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زیر همنهشت هستند. مقادیر خواسته شده را به دست آورید.</w:t>
            </w:r>
          </w:p>
          <w:p w14:paraId="6B35D2B5" w14:textId="05D01E64" w:rsidR="00F27C86" w:rsidRPr="00F27C86" w:rsidRDefault="00717AFA" w:rsidP="00E02C7A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717AFA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78048" behindDoc="0" locked="0" layoutInCell="1" allowOverlap="1" wp14:anchorId="59F96DD0" wp14:editId="107DDB8C">
                  <wp:simplePos x="0" y="0"/>
                  <wp:positionH relativeFrom="column">
                    <wp:posOffset>3132455</wp:posOffset>
                  </wp:positionH>
                  <wp:positionV relativeFrom="paragraph">
                    <wp:posOffset>97790</wp:posOffset>
                  </wp:positionV>
                  <wp:extent cx="438150" cy="736600"/>
                  <wp:effectExtent l="0" t="0" r="0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CA1920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3693A65" wp14:editId="219B9981">
                      <wp:simplePos x="0" y="0"/>
                      <wp:positionH relativeFrom="column">
                        <wp:posOffset>1138555</wp:posOffset>
                      </wp:positionH>
                      <wp:positionV relativeFrom="paragraph">
                        <wp:posOffset>55880</wp:posOffset>
                      </wp:positionV>
                      <wp:extent cx="260350" cy="260350"/>
                      <wp:effectExtent l="19050" t="0" r="0" b="25400"/>
                      <wp:wrapNone/>
                      <wp:docPr id="529" name="Arc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2945029">
                                <a:off x="0" y="0"/>
                                <a:ext cx="260350" cy="260350"/>
                              </a:xfrm>
                              <a:prstGeom prst="arc">
                                <a:avLst>
                                  <a:gd name="adj1" fmla="val 14399157"/>
                                  <a:gd name="adj2" fmla="val 20578267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86FA69" id="Arc 529" o:spid="_x0000_s1026" style="position:absolute;margin-left:89.65pt;margin-top:4.4pt;width:20.5pt;height:20.5pt;rotation:-9453536fd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0350,260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" path="m65060,17456nsc99407,-2386,140927,-5484,177839,9040v36912,14524,65187,45085,76804,83013l130175,130175,65060,17456xem65060,17456nfc99407,-2386,140927,-5484,177839,9040v36912,14524,65187,45085,76804,83013e" filled="f" strokecolor="#4579b8 [3044]">
                      <v:path arrowok="t" o:connecttype="custom" o:connectlocs="65060,17456;177839,9040;254643,92053" o:connectangles="0,0,0"/>
                    </v:shape>
                  </w:pict>
                </mc:Fallback>
              </mc:AlternateContent>
            </w:r>
            <w:r w:rsidR="00E02C7A" w:rsidRPr="00E02C7A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28896" behindDoc="0" locked="0" layoutInCell="1" allowOverlap="1" wp14:anchorId="5F6003CC" wp14:editId="756EBEFD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17780</wp:posOffset>
                  </wp:positionV>
                  <wp:extent cx="165100" cy="171450"/>
                  <wp:effectExtent l="0" t="0" r="6350" b="0"/>
                  <wp:wrapNone/>
                  <wp:docPr id="519" name="Picture 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02C7A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0F35C7B" wp14:editId="7E09D811">
                      <wp:simplePos x="0" y="0"/>
                      <wp:positionH relativeFrom="column">
                        <wp:posOffset>1539240</wp:posOffset>
                      </wp:positionH>
                      <wp:positionV relativeFrom="paragraph">
                        <wp:posOffset>116205</wp:posOffset>
                      </wp:positionV>
                      <wp:extent cx="1123950" cy="647700"/>
                      <wp:effectExtent l="0" t="0" r="19050" b="19050"/>
                      <wp:wrapNone/>
                      <wp:docPr id="517" name="Flowchart: Manual Input 5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123950" cy="647700"/>
                              </a:xfrm>
                              <a:prstGeom prst="flowChartManualInpu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EE068B2" id="_x0000_t118" coordsize="21600,21600" o:spt="118" path="m,4292l21600,r,21600l,21600xe">
                      <v:stroke joinstyle="miter"/>
                      <v:path gradientshapeok="t" o:connecttype="custom" o:connectlocs="10800,2146;0,10800;10800,21600;21600,10800" textboxrect="0,4291,21600,21600"/>
                    </v:shapetype>
                    <v:shape id="Flowchart: Manual Input 517" o:spid="_x0000_s1026" type="#_x0000_t118" style="position:absolute;margin-left:121.2pt;margin-top:9.15pt;width:88.5pt;height:51pt;rotation:18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" fillcolor="white [3201]" strokecolor="black [3200]" strokeweight="2pt"/>
                  </w:pict>
                </mc:Fallback>
              </mc:AlternateContent>
            </w:r>
            <w:r w:rsidR="00CA1920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92209AA" wp14:editId="5AB3128A">
                      <wp:simplePos x="0" y="0"/>
                      <wp:positionH relativeFrom="column">
                        <wp:posOffset>147955</wp:posOffset>
                      </wp:positionH>
                      <wp:positionV relativeFrom="paragraph">
                        <wp:posOffset>125730</wp:posOffset>
                      </wp:positionV>
                      <wp:extent cx="1123950" cy="647700"/>
                      <wp:effectExtent l="0" t="0" r="19050" b="19050"/>
                      <wp:wrapNone/>
                      <wp:docPr id="516" name="Flowchart: Manual Input 5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647700"/>
                              </a:xfrm>
                              <a:prstGeom prst="flowChartManualInpu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0618B" id="Flowchart: Manual Input 516" o:spid="_x0000_s1026" type="#_x0000_t118" style="position:absolute;margin-left:11.65pt;margin-top:9.9pt;width:88.5pt;height:5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" fillcolor="white [3201]" strokecolor="black [3200]" strokeweight="2pt"/>
                  </w:pict>
                </mc:Fallback>
              </mc:AlternateContent>
            </w:r>
          </w:p>
          <w:p w14:paraId="696B5C37" w14:textId="74E89224" w:rsidR="00C822F7" w:rsidRDefault="00CA1920" w:rsidP="00C822F7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  <w:r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36064" behindDoc="0" locked="0" layoutInCell="1" allowOverlap="1" wp14:anchorId="3A74BFDB" wp14:editId="22DB1678">
                  <wp:simplePos x="0" y="0"/>
                  <wp:positionH relativeFrom="column">
                    <wp:posOffset>1652905</wp:posOffset>
                  </wp:positionH>
                  <wp:positionV relativeFrom="paragraph">
                    <wp:posOffset>213360</wp:posOffset>
                  </wp:positionV>
                  <wp:extent cx="514350" cy="184150"/>
                  <wp:effectExtent l="0" t="0" r="0" b="6350"/>
                  <wp:wrapNone/>
                  <wp:docPr id="527" name="Picture 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37088" behindDoc="0" locked="0" layoutInCell="1" allowOverlap="1" wp14:anchorId="76A6EA1D" wp14:editId="49F9C75E">
                  <wp:simplePos x="0" y="0"/>
                  <wp:positionH relativeFrom="column">
                    <wp:posOffset>751205</wp:posOffset>
                  </wp:positionH>
                  <wp:positionV relativeFrom="paragraph">
                    <wp:posOffset>48260</wp:posOffset>
                  </wp:positionV>
                  <wp:extent cx="450850" cy="184150"/>
                  <wp:effectExtent l="0" t="0" r="0" b="6350"/>
                  <wp:wrapNone/>
                  <wp:docPr id="528" name="Picture 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0C7A4A9" w14:textId="48BFC2A9" w:rsidR="00F27C86" w:rsidRDefault="00CA1920" w:rsidP="00F27C86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4085D5E" wp14:editId="0E624FD2">
                      <wp:simplePos x="0" y="0"/>
                      <wp:positionH relativeFrom="column">
                        <wp:posOffset>1404620</wp:posOffset>
                      </wp:positionH>
                      <wp:positionV relativeFrom="paragraph">
                        <wp:posOffset>44449</wp:posOffset>
                      </wp:positionV>
                      <wp:extent cx="260350" cy="260350"/>
                      <wp:effectExtent l="0" t="19050" r="25400" b="0"/>
                      <wp:wrapNone/>
                      <wp:docPr id="530" name="Arc 5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371222">
                                <a:off x="0" y="0"/>
                                <a:ext cx="260350" cy="260350"/>
                              </a:xfrm>
                              <a:prstGeom prst="arc">
                                <a:avLst>
                                  <a:gd name="adj1" fmla="val 14399157"/>
                                  <a:gd name="adj2" fmla="val 20578267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7E4E4A" id="Arc 530" o:spid="_x0000_s1026" style="position:absolute;margin-left:110.6pt;margin-top:3.5pt;width:20.5pt;height:20.5pt;rotation:2590007fd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0350,260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" path="m65060,17456nsc99407,-2386,140927,-5484,177839,9040v36912,14524,65187,45085,76804,83013l130175,130175,65060,17456xem65060,17456nfc99407,-2386,140927,-5484,177839,9040v36912,14524,65187,45085,76804,83013e" filled="f" strokecolor="#4579b8 [3044]">
                      <v:path arrowok="t" o:connecttype="custom" o:connectlocs="65060,17456;177839,9040;254643,92053" o:connectangles="0,0,0"/>
                    </v:shape>
                  </w:pict>
                </mc:Fallback>
              </mc:AlternateContent>
            </w:r>
            <w:r w:rsidR="00E02C7A" w:rsidRPr="00E02C7A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32992" behindDoc="0" locked="0" layoutInCell="1" allowOverlap="1" wp14:anchorId="05CE4CD6" wp14:editId="6C9CE9A1">
                  <wp:simplePos x="0" y="0"/>
                  <wp:positionH relativeFrom="column">
                    <wp:posOffset>2097405</wp:posOffset>
                  </wp:positionH>
                  <wp:positionV relativeFrom="paragraph">
                    <wp:posOffset>248285</wp:posOffset>
                  </wp:positionV>
                  <wp:extent cx="114300" cy="165100"/>
                  <wp:effectExtent l="0" t="0" r="0" b="0"/>
                  <wp:wrapNone/>
                  <wp:docPr id="524" name="Picture 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02C7A"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31968" behindDoc="0" locked="0" layoutInCell="1" allowOverlap="1" wp14:anchorId="0D3F1F57" wp14:editId="5ABBA41F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260985</wp:posOffset>
                  </wp:positionV>
                  <wp:extent cx="165100" cy="165100"/>
                  <wp:effectExtent l="0" t="0" r="6350" b="6350"/>
                  <wp:wrapNone/>
                  <wp:docPr id="522" name="Picture 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CE6169" w14:textId="40196117" w:rsidR="00E02C7A" w:rsidRPr="004323ED" w:rsidRDefault="00CA1920" w:rsidP="00F65F00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  <w:r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30944" behindDoc="0" locked="0" layoutInCell="1" allowOverlap="1" wp14:anchorId="68DDB490" wp14:editId="6B9422FC">
                  <wp:simplePos x="0" y="0"/>
                  <wp:positionH relativeFrom="column">
                    <wp:posOffset>1259205</wp:posOffset>
                  </wp:positionH>
                  <wp:positionV relativeFrom="paragraph">
                    <wp:posOffset>24130</wp:posOffset>
                  </wp:positionV>
                  <wp:extent cx="152400" cy="165100"/>
                  <wp:effectExtent l="0" t="0" r="0" b="6350"/>
                  <wp:wrapNone/>
                  <wp:docPr id="521" name="Picture 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007BE2DF" w14:textId="24E4A183" w:rsidR="00BB5075" w:rsidRPr="005B3F55" w:rsidRDefault="00C822F7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 w:rsidRPr="00A53F67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6C68DD" w:rsidRPr="005B3F55" w14:paraId="13CF5719" w14:textId="77777777" w:rsidTr="006C36CD">
        <w:trPr>
          <w:trHeight w:val="2140"/>
        </w:trPr>
        <w:tc>
          <w:tcPr>
            <w:tcW w:w="580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08F04D8A" w14:textId="7A581618" w:rsidR="006C68DD" w:rsidRPr="006C36CD" w:rsidRDefault="00F27C86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lastRenderedPageBreak/>
              <w:t>12</w:t>
            </w:r>
          </w:p>
        </w:tc>
        <w:tc>
          <w:tcPr>
            <w:tcW w:w="9809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05FBCD87" w14:textId="36062E24" w:rsidR="00CA1920" w:rsidRPr="00A53F67" w:rsidRDefault="00A53F67" w:rsidP="00CA1920">
            <w:pPr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A53F67"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743232" behindDoc="0" locked="0" layoutInCell="1" allowOverlap="1" wp14:anchorId="43E36739" wp14:editId="7108A4D2">
                  <wp:simplePos x="0" y="0"/>
                  <wp:positionH relativeFrom="column">
                    <wp:posOffset>3800475</wp:posOffset>
                  </wp:positionH>
                  <wp:positionV relativeFrom="paragraph">
                    <wp:posOffset>296393</wp:posOffset>
                  </wp:positionV>
                  <wp:extent cx="194310" cy="194310"/>
                  <wp:effectExtent l="0" t="0" r="0" b="0"/>
                  <wp:wrapNone/>
                  <wp:docPr id="533" name="Picture 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" cy="194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41B38" w:rsidRPr="00A53F67"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744256" behindDoc="0" locked="0" layoutInCell="1" allowOverlap="1" wp14:anchorId="1E978BF8" wp14:editId="02AF3B05">
                  <wp:simplePos x="0" y="0"/>
                  <wp:positionH relativeFrom="column">
                    <wp:posOffset>4097655</wp:posOffset>
                  </wp:positionH>
                  <wp:positionV relativeFrom="paragraph">
                    <wp:posOffset>472440</wp:posOffset>
                  </wp:positionV>
                  <wp:extent cx="1543050" cy="848360"/>
                  <wp:effectExtent l="0" t="0" r="0" b="8890"/>
                  <wp:wrapNone/>
                  <wp:docPr id="534" name="Picture 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84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A1920" w:rsidRPr="00A53F67">
              <w:rPr>
                <w:rFonts w:cs="B Nazanin" w:hint="cs"/>
                <w:b/>
                <w:bCs/>
                <w:sz w:val="26"/>
                <w:szCs w:val="26"/>
                <w:rtl/>
              </w:rPr>
              <w:t>در هر شکل اجزای مساوی(که برای تساوی آن ها دلیل دارید) را ب</w:t>
            </w:r>
            <w:r w:rsidR="00F41B38" w:rsidRPr="00A53F67">
              <w:rPr>
                <w:rFonts w:cs="B Nazanin" w:hint="cs"/>
                <w:b/>
                <w:bCs/>
                <w:sz w:val="26"/>
                <w:szCs w:val="26"/>
                <w:rtl/>
              </w:rPr>
              <w:t xml:space="preserve">ا علامت گذاری مناسب مشخص کرده </w:t>
            </w:r>
            <w:r w:rsidR="00F41B38" w:rsidRPr="00A53F67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و</w:t>
            </w:r>
            <w:r w:rsidR="00CA1920" w:rsidRPr="00A53F67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="00CA1920" w:rsidRPr="00A53F67">
              <w:rPr>
                <w:rFonts w:cs="B Nazanin" w:hint="cs"/>
                <w:b/>
                <w:bCs/>
                <w:sz w:val="26"/>
                <w:szCs w:val="26"/>
                <w:rtl/>
              </w:rPr>
              <w:t>حالت همنهشتی دو مثلث را بنویسید</w:t>
            </w:r>
            <w:r w:rsidR="00CA1920" w:rsidRPr="00A53F67">
              <w:rPr>
                <w:rFonts w:cs="B Nazanin"/>
                <w:b/>
                <w:bCs/>
                <w:sz w:val="26"/>
                <w:szCs w:val="26"/>
              </w:rPr>
              <w:t>.</w:t>
            </w:r>
            <w:r w:rsidR="00CA1920" w:rsidRPr="00A53F67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(نقطه      مرکز دایره است )</w:t>
            </w:r>
          </w:p>
          <w:p w14:paraId="135FCE59" w14:textId="5BFB9BD0" w:rsidR="00CA1920" w:rsidRDefault="00CA1920" w:rsidP="00CA1920">
            <w:pPr>
              <w:bidi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7328" behindDoc="0" locked="0" layoutInCell="1" allowOverlap="1" wp14:anchorId="07E15846" wp14:editId="605AFE43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68580</wp:posOffset>
                      </wp:positionV>
                      <wp:extent cx="1606554" cy="730884"/>
                      <wp:effectExtent l="0" t="0" r="12700" b="12700"/>
                      <wp:wrapNone/>
                      <wp:docPr id="537" name="Group 5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1606554" cy="730884"/>
                                <a:chOff x="-502652" y="1"/>
                                <a:chExt cx="1485634" cy="584926"/>
                              </a:xfrm>
                            </wpg:grpSpPr>
                            <wpg:grpSp>
                              <wpg:cNvPr id="538" name="Group 538"/>
                              <wpg:cNvGrpSpPr/>
                              <wpg:grpSpPr>
                                <a:xfrm>
                                  <a:off x="-502652" y="1"/>
                                  <a:ext cx="1485634" cy="584925"/>
                                  <a:chOff x="-502862" y="1"/>
                                  <a:chExt cx="1486030" cy="870201"/>
                                </a:xfrm>
                              </wpg:grpSpPr>
                              <wps:wsp>
                                <wps:cNvPr id="540" name="Right Triangle 540"/>
                                <wps:cNvSpPr/>
                                <wps:spPr>
                                  <a:xfrm rot="5400000" flipV="1">
                                    <a:off x="-327426" y="-175435"/>
                                    <a:ext cx="437740" cy="788611"/>
                                  </a:xfrm>
                                  <a:prstGeom prst="rt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3" name="Right Triangle 543"/>
                                <wps:cNvSpPr/>
                                <wps:spPr>
                                  <a:xfrm rot="16200000" flipV="1">
                                    <a:off x="415590" y="302624"/>
                                    <a:ext cx="437740" cy="697416"/>
                                  </a:xfrm>
                                  <a:prstGeom prst="rt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45" name="Oval 545"/>
                              <wps:cNvSpPr/>
                              <wps:spPr>
                                <a:xfrm>
                                  <a:off x="0" y="8982"/>
                                  <a:ext cx="575945" cy="57594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3D5D7F" id="Group 537" o:spid="_x0000_s1026" style="position:absolute;margin-left:24.65pt;margin-top:5.4pt;width:126.5pt;height:57.55pt;rotation:180;z-index:251747328" coordorigin="-5026" coordsize="14856,5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">
                      <v:group id="Group 538" o:spid="_x0000_s1027" style="position:absolute;left:-5026;width:14855;height:5849" coordorigin="-5028" coordsize="14860,8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D+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rA1nwhGQmz8AAAD//wMAUEsBAi0AFAAGAAgAAAAhANvh9svuAAAAhQEAABMAAAAAAAAAAAAA&#10;AAAAAAAAAFtDb250ZW50X1R5cGVzXS54bWxQSwECLQAUAAYACAAAACEAWvQsW78AAAAVAQAACwAA&#10;AAAAAAAAAAAAAAAfAQAAX3JlbHMvLnJlbHNQSwECLQAUAAYACAAAACEAYFHw/sMAAADcAAAADwAA&#10;AAAAAAAAAAAAAAAHAgAAZHJzL2Rvd25yZXYueG1sUEsFBgAAAAADAAMAtwAAAPcCAAAAAA==&#10;">
                        <v:shape id="Right Triangle 540" o:spid="_x0000_s1028" type="#_x0000_t6" style="position:absolute;left:-3274;top:-1754;width:4377;height:7885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" filled="f" strokecolor="black [3213]" strokeweight="1pt"/>
                        <v:shape id="Right Triangle 543" o:spid="_x0000_s1029" type="#_x0000_t6" style="position:absolute;left:4155;top:3026;width:4378;height:6974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" filled="f" strokecolor="black [3213]" strokeweight="1pt"/>
                      </v:group>
                      <v:oval id="Oval 545" o:spid="_x0000_s1030" style="position:absolute;top:89;width:5759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" filled="f" strokecolor="black [3213]" strokeweight="1pt"/>
                    </v:group>
                  </w:pict>
                </mc:Fallback>
              </mc:AlternateContent>
            </w:r>
          </w:p>
          <w:p w14:paraId="25C46F24" w14:textId="4C587CBA" w:rsidR="00CA1920" w:rsidRDefault="00DC0552" w:rsidP="00F13BA8">
            <w:pPr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DC0552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50400" behindDoc="0" locked="0" layoutInCell="1" allowOverlap="1" wp14:anchorId="533BD763" wp14:editId="5BEB559C">
                  <wp:simplePos x="0" y="0"/>
                  <wp:positionH relativeFrom="column">
                    <wp:posOffset>4665345</wp:posOffset>
                  </wp:positionH>
                  <wp:positionV relativeFrom="paragraph">
                    <wp:posOffset>219710</wp:posOffset>
                  </wp:positionV>
                  <wp:extent cx="165100" cy="165100"/>
                  <wp:effectExtent l="0" t="0" r="0" b="6350"/>
                  <wp:wrapNone/>
                  <wp:docPr id="549" name="Picture 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C0552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48352" behindDoc="0" locked="0" layoutInCell="1" allowOverlap="1" wp14:anchorId="5BC7A8DA" wp14:editId="22423B76">
                  <wp:simplePos x="0" y="0"/>
                  <wp:positionH relativeFrom="column">
                    <wp:posOffset>874864</wp:posOffset>
                  </wp:positionH>
                  <wp:positionV relativeFrom="paragraph">
                    <wp:posOffset>170180</wp:posOffset>
                  </wp:positionV>
                  <wp:extent cx="165100" cy="165100"/>
                  <wp:effectExtent l="0" t="0" r="0" b="6350"/>
                  <wp:wrapNone/>
                  <wp:docPr id="548" name="Picture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1C04A00" w14:textId="7F7D29D5" w:rsidR="000F1973" w:rsidRPr="00325DB6" w:rsidRDefault="000F1973" w:rsidP="000F1973">
            <w:pPr>
              <w:bidi/>
              <w:rPr>
                <w:rStyle w:val="Strong"/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38E3BCD0" w14:textId="47834739" w:rsidR="006C68DD" w:rsidRPr="00790420" w:rsidRDefault="00C822F7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781CA6" w:rsidRPr="005B3F55" w14:paraId="0B603E01" w14:textId="77777777" w:rsidTr="006C36CD">
        <w:trPr>
          <w:trHeight w:val="1182"/>
        </w:trPr>
        <w:tc>
          <w:tcPr>
            <w:tcW w:w="580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53D451E6" w14:textId="5D09939E" w:rsidR="00781CA6" w:rsidRPr="006C36CD" w:rsidRDefault="00194A23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13</w:t>
            </w:r>
          </w:p>
        </w:tc>
        <w:tc>
          <w:tcPr>
            <w:tcW w:w="9809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66E3C680" w14:textId="5A4030F0" w:rsidR="00781CA6" w:rsidRDefault="00A40BAD" w:rsidP="00CA1920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 w:rsidRPr="00A40BAD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52448" behindDoc="0" locked="0" layoutInCell="1" allowOverlap="1" wp14:anchorId="59CF64A2" wp14:editId="46E2B294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205740</wp:posOffset>
                  </wp:positionV>
                  <wp:extent cx="723900" cy="581025"/>
                  <wp:effectExtent l="0" t="0" r="0" b="0"/>
                  <wp:wrapNone/>
                  <wp:docPr id="551" name="Picture 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720"/>
                          <a:stretch/>
                        </pic:blipFill>
                        <pic:spPr bwMode="auto">
                          <a:xfrm>
                            <a:off x="0" y="0"/>
                            <a:ext cx="723900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A40BAD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حاصل عبارات زیر را به</w:t>
            </w:r>
            <w:r w:rsidRPr="00A40BAD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softHyphen/>
              <w:t>صورت توان</w:t>
            </w:r>
            <w:r w:rsidR="009A54EB">
              <w:rPr>
                <w:rFonts w:ascii="Calibri" w:eastAsia="Calibri" w:hAnsi="Calibri" w:cs="B Nazanin"/>
                <w:bCs/>
                <w:noProof/>
                <w:sz w:val="26"/>
                <w:szCs w:val="26"/>
                <w:lang w:bidi="fa-IR"/>
              </w:rPr>
              <w:t xml:space="preserve"> </w:t>
            </w:r>
            <w:r w:rsidRPr="00A40BAD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دار بنویسید</w:t>
            </w: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.</w:t>
            </w:r>
          </w:p>
          <w:p w14:paraId="554D7B75" w14:textId="6CC0C336" w:rsidR="00A40BAD" w:rsidRDefault="00174197" w:rsidP="00A40BA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 w:rsidRPr="00A40BAD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07744" behindDoc="0" locked="0" layoutInCell="1" allowOverlap="1" wp14:anchorId="7E34C39C" wp14:editId="2E1A41A5">
                  <wp:simplePos x="0" y="0"/>
                  <wp:positionH relativeFrom="column">
                    <wp:posOffset>2595880</wp:posOffset>
                  </wp:positionH>
                  <wp:positionV relativeFrom="paragraph">
                    <wp:posOffset>48260</wp:posOffset>
                  </wp:positionV>
                  <wp:extent cx="723900" cy="301625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745"/>
                          <a:stretch/>
                        </pic:blipFill>
                        <pic:spPr bwMode="auto">
                          <a:xfrm>
                            <a:off x="0" y="0"/>
                            <a:ext cx="723900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1356D7DF" w14:textId="5F6EA88B" w:rsidR="00A40BAD" w:rsidRPr="00A40BAD" w:rsidRDefault="00A40BAD" w:rsidP="00A40BAD">
            <w:pPr>
              <w:bidi/>
              <w:rPr>
                <w:noProof/>
                <w:sz w:val="26"/>
                <w:szCs w:val="26"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05A44E65" w14:textId="7C4D9B20" w:rsidR="00781CA6" w:rsidRDefault="00F2595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25/1</w:t>
            </w:r>
          </w:p>
        </w:tc>
      </w:tr>
      <w:tr w:rsidR="00A40BAD" w:rsidRPr="005B3F55" w14:paraId="18F2FC54" w14:textId="77777777" w:rsidTr="006C36CD">
        <w:trPr>
          <w:trHeight w:val="851"/>
        </w:trPr>
        <w:tc>
          <w:tcPr>
            <w:tcW w:w="580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632A034C" w14:textId="032E356A" w:rsidR="00A40BAD" w:rsidRPr="006C36CD" w:rsidRDefault="00194A23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14</w:t>
            </w:r>
          </w:p>
        </w:tc>
        <w:tc>
          <w:tcPr>
            <w:tcW w:w="9809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40EE2F0D" w14:textId="72C1A932" w:rsidR="00A40BAD" w:rsidRDefault="00541CD9" w:rsidP="00541CD9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 w:rsidRPr="00541CD9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57568" behindDoc="0" locked="0" layoutInCell="1" allowOverlap="1" wp14:anchorId="2190CF31" wp14:editId="4D6CCBF8">
                  <wp:simplePos x="0" y="0"/>
                  <wp:positionH relativeFrom="column">
                    <wp:posOffset>3691255</wp:posOffset>
                  </wp:positionH>
                  <wp:positionV relativeFrom="paragraph">
                    <wp:posOffset>-21590</wp:posOffset>
                  </wp:positionV>
                  <wp:extent cx="323850" cy="260350"/>
                  <wp:effectExtent l="0" t="0" r="0" b="6350"/>
                  <wp:wrapNone/>
                  <wp:docPr id="558" name="Picture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91954" w:rsidRPr="00991954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56544" behindDoc="0" locked="0" layoutInCell="1" allowOverlap="1" wp14:anchorId="0C53A777" wp14:editId="3B5ED679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118110</wp:posOffset>
                  </wp:positionV>
                  <wp:extent cx="1035050" cy="273050"/>
                  <wp:effectExtent l="0" t="0" r="0" b="0"/>
                  <wp:wrapNone/>
                  <wp:docPr id="557" name="Picture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t xml:space="preserve">با تکمیل جاهای خالی، مقدار تقریبی         </w:t>
            </w:r>
            <w:r w:rsidR="00F25953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t>را تا یک رقم اعشار به دست آورید.</w:t>
            </w:r>
            <w:r w:rsidR="00991954">
              <w:rPr>
                <w:rFonts w:ascii="Calibri" w:eastAsia="Calibri" w:hAnsi="Calibri" w:cs="B Nazanin" w:hint="cs"/>
                <w:bCs/>
                <w:noProof/>
                <w:sz w:val="26"/>
                <w:szCs w:val="26"/>
              </w:rPr>
              <w:t xml:space="preserve"> </w:t>
            </w:r>
          </w:p>
          <w:p w14:paraId="50FFCA1B" w14:textId="106FFC0D" w:rsidR="00F25953" w:rsidRDefault="00F25953" w:rsidP="00F25953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</w:rPr>
            </w:pPr>
          </w:p>
          <w:tbl>
            <w:tblPr>
              <w:tblStyle w:val="TableGrid"/>
              <w:tblpPr w:leftFromText="180" w:rightFromText="180" w:vertAnchor="text" w:horzAnchor="margin" w:tblpY="-42"/>
              <w:tblOverlap w:val="never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887"/>
              <w:gridCol w:w="2372"/>
              <w:gridCol w:w="1840"/>
              <w:gridCol w:w="1414"/>
            </w:tblGrid>
            <w:tr w:rsidR="00541CD9" w14:paraId="4890695D" w14:textId="77777777" w:rsidTr="00541CD9">
              <w:tc>
                <w:tcPr>
                  <w:tcW w:w="1887" w:type="dxa"/>
                </w:tcPr>
                <w:p w14:paraId="7DC4D538" w14:textId="77777777" w:rsidR="00541CD9" w:rsidRDefault="00541CD9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2372" w:type="dxa"/>
                </w:tcPr>
                <w:p w14:paraId="0334B67D" w14:textId="77777777" w:rsidR="00541CD9" w:rsidRDefault="00541CD9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840" w:type="dxa"/>
                </w:tcPr>
                <w:p w14:paraId="184997AE" w14:textId="77777777" w:rsidR="00541CD9" w:rsidRDefault="00541CD9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414" w:type="dxa"/>
                </w:tcPr>
                <w:p w14:paraId="5A4C9F84" w14:textId="77777777" w:rsidR="00541CD9" w:rsidRDefault="00541CD9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  <w:lang w:bidi="fa-IR"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  <w:lang w:bidi="fa-IR"/>
                    </w:rPr>
                    <w:t>عدد</w:t>
                  </w:r>
                </w:p>
              </w:tc>
            </w:tr>
            <w:tr w:rsidR="00541CD9" w14:paraId="62664A3B" w14:textId="77777777" w:rsidTr="00541CD9">
              <w:tc>
                <w:tcPr>
                  <w:tcW w:w="1887" w:type="dxa"/>
                </w:tcPr>
                <w:p w14:paraId="6726E987" w14:textId="77777777" w:rsidR="00541CD9" w:rsidRDefault="00541CD9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2372" w:type="dxa"/>
                </w:tcPr>
                <w:p w14:paraId="5AD9CA97" w14:textId="77777777" w:rsidR="00541CD9" w:rsidRDefault="00541CD9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840" w:type="dxa"/>
                </w:tcPr>
                <w:p w14:paraId="703DE7EE" w14:textId="77777777" w:rsidR="00541CD9" w:rsidRDefault="00541CD9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414" w:type="dxa"/>
                </w:tcPr>
                <w:p w14:paraId="11F796F1" w14:textId="77777777" w:rsidR="00541CD9" w:rsidRDefault="00541CD9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مجذور</w:t>
                  </w:r>
                </w:p>
              </w:tc>
            </w:tr>
          </w:tbl>
          <w:p w14:paraId="19D0D4E3" w14:textId="15BDAC9F" w:rsidR="00541CD9" w:rsidRDefault="00991954" w:rsidP="00991954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 w:rsidRPr="00991954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t xml:space="preserve"> </w:t>
            </w:r>
          </w:p>
          <w:p w14:paraId="687C1EE7" w14:textId="33093256" w:rsidR="00991954" w:rsidRDefault="00991954" w:rsidP="00991954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</w:p>
          <w:p w14:paraId="5A43ABCC" w14:textId="28940197" w:rsidR="00F25953" w:rsidRDefault="00541CD9" w:rsidP="00F25953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 w:rsidRPr="00991954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55520" behindDoc="0" locked="0" layoutInCell="1" allowOverlap="1" wp14:anchorId="2FB51471" wp14:editId="56667836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144780</wp:posOffset>
                  </wp:positionV>
                  <wp:extent cx="514350" cy="260350"/>
                  <wp:effectExtent l="0" t="0" r="0" b="6350"/>
                  <wp:wrapNone/>
                  <wp:docPr id="556" name="Picture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CD5B31" w14:textId="7D4DFF4B" w:rsidR="00541CD9" w:rsidRPr="00A40BAD" w:rsidRDefault="00541CD9" w:rsidP="00541CD9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2A3045D0" w14:textId="06A94AF8" w:rsidR="00A40BAD" w:rsidRDefault="00541CD9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75/0</w:t>
            </w:r>
          </w:p>
        </w:tc>
      </w:tr>
      <w:tr w:rsidR="00541CD9" w:rsidRPr="005B3F55" w14:paraId="06FEB285" w14:textId="77777777" w:rsidTr="006C36CD">
        <w:trPr>
          <w:trHeight w:val="851"/>
        </w:trPr>
        <w:tc>
          <w:tcPr>
            <w:tcW w:w="580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31B44793" w14:textId="7757C2C7" w:rsidR="00541CD9" w:rsidRPr="006C36CD" w:rsidRDefault="00194A23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15</w:t>
            </w:r>
          </w:p>
        </w:tc>
        <w:tc>
          <w:tcPr>
            <w:tcW w:w="9809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4AFC5890" w14:textId="030BF82A" w:rsidR="00541CD9" w:rsidRDefault="00541CD9" w:rsidP="00541CD9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t>حاصل عبارت های زیر را به دست آورید.</w:t>
            </w:r>
          </w:p>
          <w:p w14:paraId="66301F37" w14:textId="448B7663" w:rsidR="00541CD9" w:rsidRDefault="00174197" w:rsidP="0098476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 w:rsidRPr="00541CD9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58592" behindDoc="0" locked="0" layoutInCell="1" allowOverlap="1" wp14:anchorId="21D1A5AF" wp14:editId="575793E5">
                  <wp:simplePos x="0" y="0"/>
                  <wp:positionH relativeFrom="column">
                    <wp:posOffset>2932430</wp:posOffset>
                  </wp:positionH>
                  <wp:positionV relativeFrom="paragraph">
                    <wp:posOffset>15240</wp:posOffset>
                  </wp:positionV>
                  <wp:extent cx="812800" cy="501650"/>
                  <wp:effectExtent l="0" t="0" r="6350" b="0"/>
                  <wp:wrapNone/>
                  <wp:docPr id="559" name="Picture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8476D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59616" behindDoc="0" locked="0" layoutInCell="1" allowOverlap="1" wp14:anchorId="226771FE" wp14:editId="35498843">
                  <wp:simplePos x="0" y="0"/>
                  <wp:positionH relativeFrom="column">
                    <wp:posOffset>195580</wp:posOffset>
                  </wp:positionH>
                  <wp:positionV relativeFrom="paragraph">
                    <wp:posOffset>215265</wp:posOffset>
                  </wp:positionV>
                  <wp:extent cx="800100" cy="260350"/>
                  <wp:effectExtent l="0" t="0" r="0" b="6350"/>
                  <wp:wrapNone/>
                  <wp:docPr id="560" name="Picture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C2A9C81" w14:textId="7015F34C" w:rsidR="00541CD9" w:rsidRPr="00541CD9" w:rsidRDefault="00541CD9" w:rsidP="00541CD9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39C2F35B" w14:textId="0FB078F2" w:rsidR="00541CD9" w:rsidRDefault="00541CD9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98476D" w:rsidRPr="005B3F55" w14:paraId="35CECE56" w14:textId="77777777" w:rsidTr="006C36CD">
        <w:trPr>
          <w:trHeight w:val="2218"/>
        </w:trPr>
        <w:tc>
          <w:tcPr>
            <w:tcW w:w="580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42DFC35A" w14:textId="0AB8E38E" w:rsidR="0098476D" w:rsidRPr="006C36CD" w:rsidRDefault="00194A23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16</w:t>
            </w:r>
          </w:p>
        </w:tc>
        <w:tc>
          <w:tcPr>
            <w:tcW w:w="9809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6C9E77FF" w14:textId="5D8AEABB" w:rsidR="005A6EFD" w:rsidRDefault="0098476D" w:rsidP="003D1024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t>الف ) جدول فراوانی زیر را کامل کنید</w:t>
            </w:r>
            <w:r w:rsidR="00890481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t xml:space="preserve"> و میانگین را به دست آورید</w:t>
            </w:r>
            <w:r w:rsidR="005A6EFD">
              <w:rPr>
                <w:rFonts w:ascii="Calibri" w:eastAsia="Calibri" w:hAnsi="Calibri" w:cs="B Nazanin"/>
                <w:bCs/>
                <w:noProof/>
                <w:sz w:val="26"/>
                <w:szCs w:val="26"/>
              </w:rPr>
              <w:t>.</w:t>
            </w:r>
            <w:r w:rsidR="005A6EFD" w:rsidRPr="005A6EFD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62688" behindDoc="0" locked="0" layoutInCell="1" allowOverlap="1" wp14:anchorId="22447F8A" wp14:editId="3173BA43">
                  <wp:simplePos x="0" y="0"/>
                  <wp:positionH relativeFrom="column">
                    <wp:posOffset>4518025</wp:posOffset>
                  </wp:positionH>
                  <wp:positionV relativeFrom="paragraph">
                    <wp:posOffset>658495</wp:posOffset>
                  </wp:positionV>
                  <wp:extent cx="285750" cy="165100"/>
                  <wp:effectExtent l="0" t="0" r="0" b="6350"/>
                  <wp:wrapNone/>
                  <wp:docPr id="563" name="Picture 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tbl>
            <w:tblPr>
              <w:tblStyle w:val="TableGrid"/>
              <w:bidiVisual/>
              <w:tblW w:w="0" w:type="auto"/>
              <w:tblInd w:w="2762" w:type="dxa"/>
              <w:tblLayout w:type="fixed"/>
              <w:tblLook w:val="04A0" w:firstRow="1" w:lastRow="0" w:firstColumn="1" w:lastColumn="0" w:noHBand="0" w:noVBand="1"/>
            </w:tblPr>
            <w:tblGrid>
              <w:gridCol w:w="1701"/>
              <w:gridCol w:w="1417"/>
              <w:gridCol w:w="1701"/>
              <w:gridCol w:w="1691"/>
            </w:tblGrid>
            <w:tr w:rsidR="0098476D" w14:paraId="17BF133F" w14:textId="77777777" w:rsidTr="00890481">
              <w:tc>
                <w:tcPr>
                  <w:tcW w:w="1701" w:type="dxa"/>
                  <w:vAlign w:val="center"/>
                </w:tcPr>
                <w:p w14:paraId="238DB955" w14:textId="6DCA5D20" w:rsidR="0098476D" w:rsidRDefault="0098476D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 xml:space="preserve">مرکز </w:t>
                  </w:r>
                  <w:r>
                    <w:rPr>
                      <w:rFonts w:ascii="Calibri" w:eastAsia="Calibri" w:hAnsi="Calibri" w:cs="Calibri"/>
                      <w:bCs/>
                      <w:noProof/>
                      <w:sz w:val="26"/>
                      <w:szCs w:val="26"/>
                      <w:rtl/>
                    </w:rPr>
                    <w:t>×</w:t>
                  </w: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فراوانی</w:t>
                  </w:r>
                </w:p>
              </w:tc>
              <w:tc>
                <w:tcPr>
                  <w:tcW w:w="1417" w:type="dxa"/>
                  <w:vAlign w:val="center"/>
                </w:tcPr>
                <w:p w14:paraId="0F0BA728" w14:textId="07637536" w:rsidR="0098476D" w:rsidRDefault="0098476D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مرکز دسته</w:t>
                  </w:r>
                </w:p>
              </w:tc>
              <w:tc>
                <w:tcPr>
                  <w:tcW w:w="1701" w:type="dxa"/>
                  <w:vAlign w:val="center"/>
                </w:tcPr>
                <w:p w14:paraId="4D1862A0" w14:textId="2D77F3A2" w:rsidR="0098476D" w:rsidRDefault="0098476D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فراوانی</w:t>
                  </w:r>
                </w:p>
              </w:tc>
              <w:tc>
                <w:tcPr>
                  <w:tcW w:w="1691" w:type="dxa"/>
                </w:tcPr>
                <w:p w14:paraId="3B8C7DB3" w14:textId="7B68860C" w:rsidR="0098476D" w:rsidRDefault="0098476D" w:rsidP="0098476D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حدود دسته ها</w:t>
                  </w:r>
                </w:p>
              </w:tc>
            </w:tr>
            <w:tr w:rsidR="0098476D" w14:paraId="023B15CF" w14:textId="77777777" w:rsidTr="00890481">
              <w:tc>
                <w:tcPr>
                  <w:tcW w:w="1701" w:type="dxa"/>
                  <w:vAlign w:val="center"/>
                </w:tcPr>
                <w:p w14:paraId="18521BD9" w14:textId="77777777" w:rsidR="0098476D" w:rsidRDefault="0098476D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</w:rPr>
                  </w:pPr>
                </w:p>
              </w:tc>
              <w:tc>
                <w:tcPr>
                  <w:tcW w:w="1417" w:type="dxa"/>
                  <w:vAlign w:val="center"/>
                </w:tcPr>
                <w:p w14:paraId="21032402" w14:textId="77777777" w:rsidR="0098476D" w:rsidRDefault="0098476D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108921D8" w14:textId="6CE91691" w:rsidR="0098476D" w:rsidRDefault="0089048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15</w:t>
                  </w:r>
                </w:p>
              </w:tc>
              <w:tc>
                <w:tcPr>
                  <w:tcW w:w="1691" w:type="dxa"/>
                </w:tcPr>
                <w:p w14:paraId="77E40906" w14:textId="4CAC4110" w:rsidR="0098476D" w:rsidRDefault="00890481" w:rsidP="0098476D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</w:rPr>
                  </w:pPr>
                  <w:r w:rsidRPr="0098476D"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  <w:drawing>
                      <wp:anchor distT="0" distB="0" distL="114300" distR="114300" simplePos="0" relativeHeight="251760640" behindDoc="0" locked="0" layoutInCell="1" allowOverlap="1" wp14:anchorId="0EF1C42A" wp14:editId="3A9B58E0">
                        <wp:simplePos x="0" y="0"/>
                        <wp:positionH relativeFrom="column">
                          <wp:posOffset>120650</wp:posOffset>
                        </wp:positionH>
                        <wp:positionV relativeFrom="paragraph">
                          <wp:posOffset>46990</wp:posOffset>
                        </wp:positionV>
                        <wp:extent cx="685800" cy="165100"/>
                        <wp:effectExtent l="0" t="0" r="0" b="0"/>
                        <wp:wrapNone/>
                        <wp:docPr id="561" name="Picture 5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165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98476D" w14:paraId="12A1A57B" w14:textId="77777777" w:rsidTr="00890481">
              <w:tc>
                <w:tcPr>
                  <w:tcW w:w="1701" w:type="dxa"/>
                  <w:vAlign w:val="center"/>
                </w:tcPr>
                <w:p w14:paraId="2FC04598" w14:textId="2717B588" w:rsidR="0098476D" w:rsidRDefault="005A6EFD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55</w:t>
                  </w:r>
                </w:p>
              </w:tc>
              <w:tc>
                <w:tcPr>
                  <w:tcW w:w="1417" w:type="dxa"/>
                  <w:vAlign w:val="center"/>
                </w:tcPr>
                <w:p w14:paraId="7E3AB62D" w14:textId="0E013D57" w:rsidR="0098476D" w:rsidRDefault="0089048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11</w:t>
                  </w:r>
                </w:p>
              </w:tc>
              <w:tc>
                <w:tcPr>
                  <w:tcW w:w="1701" w:type="dxa"/>
                  <w:vAlign w:val="center"/>
                </w:tcPr>
                <w:p w14:paraId="2D6BEB03" w14:textId="77777777" w:rsidR="0098476D" w:rsidRDefault="0098476D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691" w:type="dxa"/>
                </w:tcPr>
                <w:p w14:paraId="2023A5F0" w14:textId="3EE554BD" w:rsidR="0098476D" w:rsidRDefault="00890481" w:rsidP="0098476D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 w:rsidRPr="00890481"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  <w:drawing>
                      <wp:anchor distT="0" distB="0" distL="114300" distR="114300" simplePos="0" relativeHeight="251761664" behindDoc="0" locked="0" layoutInCell="1" allowOverlap="1" wp14:anchorId="498EC747" wp14:editId="0CC0984B">
                        <wp:simplePos x="0" y="0"/>
                        <wp:positionH relativeFrom="column">
                          <wp:posOffset>123825</wp:posOffset>
                        </wp:positionH>
                        <wp:positionV relativeFrom="paragraph">
                          <wp:posOffset>45720</wp:posOffset>
                        </wp:positionV>
                        <wp:extent cx="749300" cy="165100"/>
                        <wp:effectExtent l="0" t="0" r="0" b="0"/>
                        <wp:wrapNone/>
                        <wp:docPr id="562" name="Picture 5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9300" cy="165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98476D" w14:paraId="4F2A2621" w14:textId="77777777" w:rsidTr="00890481">
              <w:tc>
                <w:tcPr>
                  <w:tcW w:w="1701" w:type="dxa"/>
                  <w:vAlign w:val="center"/>
                </w:tcPr>
                <w:p w14:paraId="5E56297D" w14:textId="5DDD1FE3" w:rsidR="005A6EFD" w:rsidRDefault="005A6EFD" w:rsidP="005A6EFD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417" w:type="dxa"/>
                  <w:shd w:val="clear" w:color="auto" w:fill="000000" w:themeFill="text1"/>
                  <w:vAlign w:val="center"/>
                </w:tcPr>
                <w:p w14:paraId="2A827707" w14:textId="77777777" w:rsidR="0098476D" w:rsidRDefault="0098476D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6A1D207B" w14:textId="609AF810" w:rsidR="0098476D" w:rsidRDefault="0089048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20</w:t>
                  </w:r>
                </w:p>
              </w:tc>
              <w:tc>
                <w:tcPr>
                  <w:tcW w:w="1691" w:type="dxa"/>
                </w:tcPr>
                <w:p w14:paraId="7A73FFD2" w14:textId="4F330E24" w:rsidR="0098476D" w:rsidRDefault="0098476D" w:rsidP="0098476D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  <w:lang w:bidi="fa-IR"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  <w:lang w:bidi="fa-IR"/>
                    </w:rPr>
                    <w:t>مجموع</w:t>
                  </w:r>
                </w:p>
              </w:tc>
            </w:tr>
          </w:tbl>
          <w:p w14:paraId="1D563734" w14:textId="1F638298" w:rsidR="00F13BA8" w:rsidRPr="0098476D" w:rsidRDefault="00F13BA8" w:rsidP="00F13BA8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0F9081C3" w14:textId="548F3BA1" w:rsidR="0098476D" w:rsidRDefault="005A6EFD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5/1</w:t>
            </w:r>
          </w:p>
        </w:tc>
      </w:tr>
      <w:tr w:rsidR="005A6EFD" w:rsidRPr="005B3F55" w14:paraId="30A24B93" w14:textId="77777777" w:rsidTr="006C36CD">
        <w:trPr>
          <w:trHeight w:val="851"/>
        </w:trPr>
        <w:tc>
          <w:tcPr>
            <w:tcW w:w="580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2B8221C3" w14:textId="7EABBAF0" w:rsidR="005A6EFD" w:rsidRPr="006C36CD" w:rsidRDefault="00194A23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17</w:t>
            </w:r>
          </w:p>
        </w:tc>
        <w:tc>
          <w:tcPr>
            <w:tcW w:w="9809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36AD07E1" w14:textId="46CBC7A5" w:rsidR="005A6EFD" w:rsidRDefault="005A6EFD" w:rsidP="0098476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 xml:space="preserve">در پرتاب دو سکه </w:t>
            </w:r>
            <w:r w:rsidR="00976AA0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:</w:t>
            </w:r>
          </w:p>
          <w:p w14:paraId="5FD44B8E" w14:textId="67AFF55F" w:rsidR="00104EE7" w:rsidRDefault="005A6EFD" w:rsidP="00174197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الف) همه حالت های ممکن را بنویسید.</w:t>
            </w:r>
          </w:p>
          <w:p w14:paraId="5D87F0E1" w14:textId="5376315A" w:rsidR="00F13BA8" w:rsidRDefault="005A6EFD" w:rsidP="003D1024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 xml:space="preserve">ب) چقدر احتمال دارد که دقیقا </w:t>
            </w:r>
            <w:r w:rsidR="00104EE7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یک سکه رو بیاید؟</w:t>
            </w:r>
          </w:p>
          <w:p w14:paraId="1CF6757B" w14:textId="77777777" w:rsidR="00F13BA8" w:rsidRDefault="005A6EFD" w:rsidP="003D1024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 xml:space="preserve">ج) چقدر احتمال دارد که حداقل </w:t>
            </w:r>
            <w:r w:rsidR="00104EE7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یک سکه پشت بیاید؟</w:t>
            </w:r>
          </w:p>
          <w:p w14:paraId="3A55FBC0" w14:textId="37CBB549" w:rsidR="003D1024" w:rsidRPr="003D1024" w:rsidRDefault="003D1024" w:rsidP="003D1024">
            <w:pPr>
              <w:bidi/>
              <w:rPr>
                <w:rFonts w:ascii="Calibri" w:eastAsia="Calibri" w:hAnsi="Calibri" w:cs="B Nazanin"/>
                <w:bCs/>
                <w:noProof/>
                <w:sz w:val="18"/>
                <w:szCs w:val="18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0FA7BA49" w14:textId="593DD349" w:rsidR="005A6EFD" w:rsidRDefault="00104EE7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104EE7" w:rsidRPr="005B3F55" w14:paraId="5413FCA0" w14:textId="77777777" w:rsidTr="006C36CD">
        <w:trPr>
          <w:trHeight w:val="851"/>
        </w:trPr>
        <w:tc>
          <w:tcPr>
            <w:tcW w:w="580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57CBDD91" w14:textId="14D15111" w:rsidR="00104EE7" w:rsidRPr="006C36CD" w:rsidRDefault="00104EE7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</w:t>
            </w:r>
            <w:r w:rsidR="00194A23"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8</w:t>
            </w:r>
          </w:p>
        </w:tc>
        <w:tc>
          <w:tcPr>
            <w:tcW w:w="9809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0435D59C" w14:textId="3A0B3F5D" w:rsidR="00A53F67" w:rsidRDefault="00A53F67" w:rsidP="00A07E36">
            <w:pPr>
              <w:bidi/>
              <w:rPr>
                <w:rFonts w:cs="B Nazanin"/>
                <w:b/>
                <w:bCs/>
                <w:noProof/>
                <w:sz w:val="26"/>
                <w:szCs w:val="26"/>
                <w:rtl/>
                <w:lang w:bidi="fa-IR"/>
              </w:rPr>
            </w:pPr>
            <w:r w:rsidRPr="00A53F67">
              <w:rPr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0" distR="0" simplePos="0" relativeHeight="251764736" behindDoc="0" locked="0" layoutInCell="1" allowOverlap="1" wp14:anchorId="3A36CA7E" wp14:editId="4AAE0A44">
                      <wp:simplePos x="0" y="0"/>
                      <wp:positionH relativeFrom="column">
                        <wp:posOffset>40005</wp:posOffset>
                      </wp:positionH>
                      <wp:positionV relativeFrom="page">
                        <wp:posOffset>186690</wp:posOffset>
                      </wp:positionV>
                      <wp:extent cx="1670050" cy="1064260"/>
                      <wp:effectExtent l="0" t="0" r="25400" b="21590"/>
                      <wp:wrapNone/>
                      <wp:docPr id="564" name="Group 5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0050" cy="1064260"/>
                                <a:chOff x="-997407" y="0"/>
                                <a:chExt cx="2089818" cy="1574593"/>
                              </a:xfrm>
                            </wpg:grpSpPr>
                            <wpg:grpSp>
                              <wpg:cNvPr id="148" name="Group 148"/>
                              <wpg:cNvGrpSpPr/>
                              <wpg:grpSpPr>
                                <a:xfrm>
                                  <a:off x="-717986" y="377925"/>
                                  <a:ext cx="1810397" cy="1196668"/>
                                  <a:chOff x="-783899" y="382751"/>
                                  <a:chExt cx="1976595" cy="1358050"/>
                                </a:xfrm>
                              </wpg:grpSpPr>
                              <wps:wsp>
                                <wps:cNvPr id="153" name="Oval 153"/>
                                <wps:cNvSpPr/>
                                <wps:spPr>
                                  <a:xfrm>
                                    <a:off x="572502" y="1088790"/>
                                    <a:ext cx="36000" cy="360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4" name="Straight Connector 154"/>
                                <wps:cNvCnPr/>
                                <wps:spPr>
                                  <a:xfrm flipH="1">
                                    <a:off x="-783899" y="382751"/>
                                    <a:ext cx="1566769" cy="66595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headEnd type="arrow" w="med" len="med"/>
                                    <a:tailEnd type="none" w="med" len="med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5" name="Straight Connector 155"/>
                                <wps:cNvCnPr/>
                                <wps:spPr>
                                  <a:xfrm flipH="1" flipV="1">
                                    <a:off x="-783899" y="1048708"/>
                                    <a:ext cx="1355375" cy="5786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6" name="Oval 156"/>
                                <wps:cNvSpPr/>
                                <wps:spPr>
                                  <a:xfrm>
                                    <a:off x="0" y="548105"/>
                                    <a:ext cx="1192696" cy="119269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7" name="Straight Connector 157"/>
                                <wps:cNvCnPr/>
                                <wps:spPr>
                                  <a:xfrm>
                                    <a:off x="415764" y="566137"/>
                                    <a:ext cx="178426" cy="52792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49" name="Text Box 1804"/>
                              <wps:cNvSpPr txBox="1"/>
                              <wps:spPr>
                                <a:xfrm>
                                  <a:off x="283445" y="922588"/>
                                  <a:ext cx="371071" cy="4387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3031BAA" w14:textId="77777777" w:rsidR="00720348" w:rsidRDefault="00720348" w:rsidP="00720348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Text Box 1810"/>
                              <wps:cNvSpPr txBox="1"/>
                              <wps:spPr>
                                <a:xfrm>
                                  <a:off x="-997407" y="822677"/>
                                  <a:ext cx="311074" cy="3785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61FF4FC" w14:textId="77777777" w:rsidR="00720348" w:rsidRDefault="00720348" w:rsidP="00720348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Text Box 1812"/>
                              <wps:cNvSpPr txBox="1"/>
                              <wps:spPr>
                                <a:xfrm>
                                  <a:off x="504844" y="0"/>
                                  <a:ext cx="290422" cy="4503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DA5F88F" w14:textId="77777777" w:rsidR="00720348" w:rsidRDefault="00720348" w:rsidP="00720348">
                                    <w:pPr>
                                      <w:rPr>
                                        <w:rFonts w:asciiTheme="majorBidi" w:hAnsiTheme="majorBidi" w:cstheme="majorBidi"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36CA7E" id="Group 564" o:spid="_x0000_s1053" style="position:absolute;left:0;text-align:left;margin-left:3.15pt;margin-top:14.7pt;width:131.5pt;height:83.8pt;z-index:251764736;mso-wrap-distance-left:0;mso-wrap-distance-right:0;mso-position-vertical-relative:page;mso-width-relative:margin;mso-height-relative:margin" coordorigin="-9974" coordsize="20898,1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">
                      <v:group id="Group 148" o:spid="_x0000_s1054" style="position:absolute;left:-7179;top:3779;width:18103;height:11966" coordorigin="-7838,3827" coordsize="19765,1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      <v:oval id="Oval 153" o:spid="_x0000_s1055" style="position:absolute;left:5725;top:10887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" fillcolor="black [3213]" strokecolor="black [3213]" strokeweight="2pt"/>
                        <v:line id="Straight Connector 154" o:spid="_x0000_s1056" style="position:absolute;flip:x;visibility:visible;mso-wrap-style:square" from="-7838,3827" to="7828,10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" strokecolor="black [3040]">
                          <v:stroke startarrow="open"/>
                        </v:line>
                        <v:line id="Straight Connector 155" o:spid="_x0000_s1057" style="position:absolute;flip:x y;visibility:visible;mso-wrap-style:square" from="-7838,10487" to="5714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" strokecolor="black [3040]"/>
                        <v:oval id="Oval 156" o:spid="_x0000_s1058" style="position:absolute;top:5481;width:11926;height:11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" filled="f" strokecolor="black [3213]" strokeweight="2pt"/>
                        <v:line id="Straight Connector 157" o:spid="_x0000_s1059" style="position:absolute;visibility:visible;mso-wrap-style:square" from="4157,5661" to="5941,10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" strokecolor="black [3040]"/>
                      </v:group>
                      <v:shape id="Text Box 1804" o:spid="_x0000_s1060" type="#_x0000_t202" style="position:absolute;left:2834;top:9225;width:3711;height:4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      <v:textbox>
                          <w:txbxContent>
                            <w:p w14:paraId="63031BAA" w14:textId="77777777" w:rsidR="00720348" w:rsidRDefault="00720348" w:rsidP="00720348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1810" o:spid="_x0000_s1061" type="#_x0000_t202" style="position:absolute;left:-9974;top:8226;width:3111;height:3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      <v:textbox>
                          <w:txbxContent>
                            <w:p w14:paraId="561FF4FC" w14:textId="77777777" w:rsidR="00720348" w:rsidRDefault="00720348" w:rsidP="00720348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Text Box 1812" o:spid="_x0000_s1062" type="#_x0000_t202" style="position:absolute;left:5048;width:2904;height:4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7y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mjGP6eCRfI2S8AAAD//wMAUEsBAi0AFAAGAAgAAAAhANvh9svuAAAAhQEAABMAAAAAAAAAAAAA&#10;AAAAAAAAAFtDb250ZW50X1R5cGVzXS54bWxQSwECLQAUAAYACAAAACEAWvQsW78AAAAVAQAACwAA&#10;AAAAAAAAAAAAAAAfAQAAX3JlbHMvLnJlbHNQSwECLQAUAAYACAAAACEA5bke8sMAAADcAAAADwAA&#10;AAAAAAAAAAAAAAAHAgAAZHJzL2Rvd25yZXYueG1sUEsFBgAAAAADAAMAtwAAAPcCAAAAAA==&#10;" filled="f" stroked="f" strokeweight=".5pt">
                        <v:textbox>
                          <w:txbxContent>
                            <w:p w14:paraId="5DA5F88F" w14:textId="77777777" w:rsidR="00720348" w:rsidRDefault="00720348" w:rsidP="00720348">
                              <w:pPr>
                                <w:rPr>
                                  <w:rFonts w:asciiTheme="majorBidi" w:hAnsiTheme="majorBidi" w:cstheme="majorBidi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i/>
                                  <w:iCs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w10:wrap anchory="page"/>
                    </v:group>
                  </w:pict>
                </mc:Fallback>
              </mc:AlternateContent>
            </w:r>
            <w:r w:rsidR="00720348">
              <w:rPr>
                <w:rFonts w:cs="B Nazanin" w:hint="cs"/>
                <w:b/>
                <w:bCs/>
                <w:noProof/>
                <w:rtl/>
                <w:lang w:bidi="fa-IR"/>
              </w:rPr>
              <w:t xml:space="preserve"> </w:t>
            </w:r>
            <w:r w:rsidR="00720348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در شکل زیر</w:t>
            </w:r>
            <w:r w:rsidR="00720348" w:rsidRPr="00A53F67">
              <w:rPr>
                <w:rFonts w:cs="B Nazanin"/>
                <w:b/>
                <w:bCs/>
                <w:noProof/>
                <w:sz w:val="26"/>
                <w:szCs w:val="26"/>
              </w:rPr>
              <w:t>O</w:t>
            </w:r>
            <w:r w:rsidR="00720348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مرکز دایره و </w:t>
            </w:r>
            <w:r w:rsidR="00A07E36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نیم </w:t>
            </w:r>
            <w:r w:rsidR="00720348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خط </w:t>
            </w:r>
            <w:r w:rsidR="00A07E36" w:rsidRPr="00A53F67">
              <w:rPr>
                <w:rFonts w:cs="B Nazanin"/>
                <w:b/>
                <w:bCs/>
                <w:noProof/>
                <w:sz w:val="26"/>
                <w:szCs w:val="26"/>
                <w:lang w:bidi="fa-IR"/>
              </w:rPr>
              <w:t>A</w:t>
            </w:r>
            <w:r w:rsidR="00720348" w:rsidRPr="00A53F67">
              <w:rPr>
                <w:rFonts w:cs="B Nazanin"/>
                <w:b/>
                <w:bCs/>
                <w:noProof/>
                <w:sz w:val="26"/>
                <w:szCs w:val="26"/>
              </w:rPr>
              <w:t>x</w:t>
            </w:r>
            <w:r w:rsidR="00A07E36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</w:t>
            </w:r>
            <w:r w:rsidR="00720348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بر دایره مماس</w:t>
            </w:r>
            <w:r w:rsidR="00A07E36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می</w:t>
            </w:r>
            <w:r w:rsidR="00A07E36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softHyphen/>
              <w:t>باشد.</w:t>
            </w:r>
          </w:p>
          <w:p w14:paraId="0D41A68F" w14:textId="137DCF2D" w:rsidR="00104EE7" w:rsidRPr="00A53F67" w:rsidRDefault="0063765F" w:rsidP="00A53F67">
            <w:pPr>
              <w:bidi/>
              <w:rPr>
                <w:rFonts w:cs="B Nazanin"/>
                <w:b/>
                <w:bCs/>
                <w:noProof/>
                <w:sz w:val="26"/>
                <w:szCs w:val="26"/>
                <w:rtl/>
                <w:lang w:bidi="fa-IR"/>
              </w:rPr>
            </w:pPr>
            <w:r w:rsidRPr="00A14BB4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70880" behindDoc="0" locked="0" layoutInCell="1" allowOverlap="1" wp14:anchorId="4F7ACB05" wp14:editId="778862B2">
                  <wp:simplePos x="0" y="0"/>
                  <wp:positionH relativeFrom="column">
                    <wp:posOffset>579755</wp:posOffset>
                  </wp:positionH>
                  <wp:positionV relativeFrom="paragraph">
                    <wp:posOffset>240665</wp:posOffset>
                  </wp:positionV>
                  <wp:extent cx="127000" cy="165100"/>
                  <wp:effectExtent l="0" t="0" r="6350" b="0"/>
                  <wp:wrapNone/>
                  <wp:docPr id="574" name="Picture 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53F67" w:rsidRPr="00A53F67">
              <w:rPr>
                <w:rFonts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65760" behindDoc="0" locked="0" layoutInCell="1" allowOverlap="1" wp14:anchorId="732552CD" wp14:editId="136112E5">
                  <wp:simplePos x="0" y="0"/>
                  <wp:positionH relativeFrom="column">
                    <wp:posOffset>903605</wp:posOffset>
                  </wp:positionH>
                  <wp:positionV relativeFrom="paragraph">
                    <wp:posOffset>149549</wp:posOffset>
                  </wp:positionV>
                  <wp:extent cx="165100" cy="165100"/>
                  <wp:effectExtent l="0" t="0" r="6350" b="6350"/>
                  <wp:wrapNone/>
                  <wp:docPr id="565" name="Picture 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07E36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ضلع ها و زاویه های خواسته شده را به دست آورید.</w:t>
            </w:r>
          </w:p>
          <w:p w14:paraId="1D520D0B" w14:textId="742844AE" w:rsidR="00A07E36" w:rsidRPr="00A53F67" w:rsidRDefault="00174197" w:rsidP="00A07E36">
            <w:pPr>
              <w:rPr>
                <w:sz w:val="26"/>
                <w:szCs w:val="26"/>
              </w:rPr>
            </w:pPr>
            <w:r w:rsidRPr="00B77E76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77024" behindDoc="0" locked="0" layoutInCell="1" allowOverlap="1" wp14:anchorId="17F0F7C5" wp14:editId="58AAD298">
                  <wp:simplePos x="0" y="0"/>
                  <wp:positionH relativeFrom="column">
                    <wp:posOffset>4659630</wp:posOffset>
                  </wp:positionH>
                  <wp:positionV relativeFrom="paragraph">
                    <wp:posOffset>112023</wp:posOffset>
                  </wp:positionV>
                  <wp:extent cx="438150" cy="23495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3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C65B0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99552" behindDoc="0" locked="0" layoutInCell="1" allowOverlap="1" wp14:anchorId="5BC603F3" wp14:editId="5BB52BD7">
                  <wp:simplePos x="0" y="0"/>
                  <wp:positionH relativeFrom="column">
                    <wp:posOffset>3379470</wp:posOffset>
                  </wp:positionH>
                  <wp:positionV relativeFrom="paragraph">
                    <wp:posOffset>146143</wp:posOffset>
                  </wp:positionV>
                  <wp:extent cx="311150" cy="209550"/>
                  <wp:effectExtent l="0" t="0" r="0" b="0"/>
                  <wp:wrapNone/>
                  <wp:docPr id="1796" name="Picture 1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A54EB" w:rsidRPr="00A14BB4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71904" behindDoc="0" locked="0" layoutInCell="1" allowOverlap="1" wp14:anchorId="561538C4" wp14:editId="55FC1D1F">
                  <wp:simplePos x="0" y="0"/>
                  <wp:positionH relativeFrom="column">
                    <wp:posOffset>608330</wp:posOffset>
                  </wp:positionH>
                  <wp:positionV relativeFrom="paragraph">
                    <wp:posOffset>192554</wp:posOffset>
                  </wp:positionV>
                  <wp:extent cx="203200" cy="165100"/>
                  <wp:effectExtent l="0" t="0" r="6350" b="0"/>
                  <wp:wrapNone/>
                  <wp:docPr id="1792" name="Picture 17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A54EB" w:rsidRPr="009A54EB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97504" behindDoc="0" locked="0" layoutInCell="1" allowOverlap="1" wp14:anchorId="2A9CFCE2" wp14:editId="0D199159">
                  <wp:simplePos x="0" y="0"/>
                  <wp:positionH relativeFrom="column">
                    <wp:posOffset>2224405</wp:posOffset>
                  </wp:positionH>
                  <wp:positionV relativeFrom="paragraph">
                    <wp:posOffset>133613</wp:posOffset>
                  </wp:positionV>
                  <wp:extent cx="311150" cy="209550"/>
                  <wp:effectExtent l="0" t="0" r="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3765F" w:rsidRPr="00A14BB4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69856" behindDoc="0" locked="0" layoutInCell="1" allowOverlap="1" wp14:anchorId="6E063752" wp14:editId="1EE82F3C">
                  <wp:simplePos x="0" y="0"/>
                  <wp:positionH relativeFrom="column">
                    <wp:posOffset>1258533</wp:posOffset>
                  </wp:positionH>
                  <wp:positionV relativeFrom="paragraph">
                    <wp:posOffset>73660</wp:posOffset>
                  </wp:positionV>
                  <wp:extent cx="114300" cy="165100"/>
                  <wp:effectExtent l="0" t="0" r="0" b="0"/>
                  <wp:wrapNone/>
                  <wp:docPr id="573" name="Picture 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080741" w14:textId="1C482BE8" w:rsidR="00720348" w:rsidRDefault="0063765F" w:rsidP="00720348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  <w:r>
              <w:rPr>
                <w:rFonts w:cs="B Nazanin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7A5762F5" wp14:editId="2EA83B39">
                      <wp:simplePos x="0" y="0"/>
                      <wp:positionH relativeFrom="column">
                        <wp:posOffset>440055</wp:posOffset>
                      </wp:positionH>
                      <wp:positionV relativeFrom="paragraph">
                        <wp:posOffset>17780</wp:posOffset>
                      </wp:positionV>
                      <wp:extent cx="82550" cy="222250"/>
                      <wp:effectExtent l="0" t="0" r="12700" b="0"/>
                      <wp:wrapNone/>
                      <wp:docPr id="1793" name="Arc 17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550" cy="222250"/>
                              </a:xfrm>
                              <a:prstGeom prst="arc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8C6701" id="Arc 1793" o:spid="_x0000_s1026" style="position:absolute;margin-left:34.65pt;margin-top:1.4pt;width:6.5pt;height:17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550,222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" path="m41275,nsc64071,,82550,49752,82550,111125r-41275,l41275,xem41275,nfc64071,,82550,49752,82550,111125e" filled="f" strokecolor="#4579b8 [3044]">
                      <v:path arrowok="t" o:connecttype="custom" o:connectlocs="41275,0;82550,111125" o:connectangles="0,0"/>
                    </v:shape>
                  </w:pict>
                </mc:Fallback>
              </mc:AlternateContent>
            </w:r>
          </w:p>
          <w:p w14:paraId="42FFE23C" w14:textId="6FDDB4A6" w:rsidR="00720348" w:rsidRPr="00174197" w:rsidRDefault="00720348" w:rsidP="00174197">
            <w:pPr>
              <w:bidi/>
              <w:rPr>
                <w:rFonts w:cs="B Nazanin"/>
                <w:b/>
                <w:bCs/>
                <w:noProof/>
                <w:sz w:val="32"/>
                <w:szCs w:val="32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6D96FA7A" w14:textId="64643CAE" w:rsidR="00104EE7" w:rsidRDefault="002C20C2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</w:t>
            </w:r>
          </w:p>
        </w:tc>
      </w:tr>
      <w:tr w:rsidR="002C20C2" w:rsidRPr="005B3F55" w14:paraId="314E8C83" w14:textId="77777777" w:rsidTr="006C36CD">
        <w:trPr>
          <w:trHeight w:val="851"/>
        </w:trPr>
        <w:tc>
          <w:tcPr>
            <w:tcW w:w="580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05AD249F" w14:textId="6570182A" w:rsidR="002C20C2" w:rsidRPr="006C36CD" w:rsidRDefault="00194A23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19</w:t>
            </w:r>
          </w:p>
        </w:tc>
        <w:tc>
          <w:tcPr>
            <w:tcW w:w="9809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3573BDFB" w14:textId="07928A2E" w:rsidR="00174197" w:rsidRDefault="00E8072F" w:rsidP="00174197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  <w:r>
              <w:rPr>
                <w:noProof/>
              </w:rPr>
              <w:drawing>
                <wp:anchor distT="0" distB="0" distL="114300" distR="114300" simplePos="0" relativeHeight="251809792" behindDoc="0" locked="0" layoutInCell="1" allowOverlap="1" wp14:anchorId="04AD322D" wp14:editId="622F6C38">
                  <wp:simplePos x="0" y="0"/>
                  <wp:positionH relativeFrom="column">
                    <wp:posOffset>4510405</wp:posOffset>
                  </wp:positionH>
                  <wp:positionV relativeFrom="paragraph">
                    <wp:posOffset>215265</wp:posOffset>
                  </wp:positionV>
                  <wp:extent cx="1362075" cy="1348105"/>
                  <wp:effectExtent l="0" t="0" r="0" b="4445"/>
                  <wp:wrapNone/>
                  <wp:docPr id="1806" name="Picture 1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2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75" t="8897" r="13356" b="3945"/>
                          <a:stretch/>
                        </pic:blipFill>
                        <pic:spPr bwMode="auto">
                          <a:xfrm>
                            <a:off x="0" y="0"/>
                            <a:ext cx="1362075" cy="1348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C20C2" w:rsidRPr="0063765F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در شکل های زیر </w:t>
            </w:r>
            <w:r w:rsidR="002C20C2" w:rsidRPr="0063765F">
              <w:rPr>
                <w:rFonts w:cs="B Nazanin"/>
                <w:b/>
                <w:bCs/>
                <w:noProof/>
                <w:sz w:val="26"/>
                <w:szCs w:val="26"/>
                <w:lang w:bidi="fa-IR"/>
              </w:rPr>
              <w:t>O</w:t>
            </w:r>
            <w:r w:rsidR="002C20C2" w:rsidRPr="0063765F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مرکز دایره است</w:t>
            </w:r>
            <w:r w:rsidR="00C7687D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. اندازه </w:t>
            </w:r>
            <w:r w:rsidR="00B90E40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زاویه ها و کمان های خواسته شده</w:t>
            </w:r>
            <w:r w:rsidR="002C20C2" w:rsidRPr="0063765F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را به دست آورید</w:t>
            </w:r>
            <w:r w:rsidR="0017419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.</w:t>
            </w:r>
          </w:p>
          <w:p w14:paraId="3158C446" w14:textId="79F5B086" w:rsidR="00174197" w:rsidRDefault="00DB77F8" w:rsidP="00174197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  <w:r>
              <w:rPr>
                <w:noProof/>
              </w:rPr>
              <w:drawing>
                <wp:anchor distT="0" distB="0" distL="114300" distR="114300" simplePos="0" relativeHeight="251811840" behindDoc="0" locked="0" layoutInCell="1" allowOverlap="1" wp14:anchorId="4EE65D58" wp14:editId="2F6885EA">
                  <wp:simplePos x="0" y="0"/>
                  <wp:positionH relativeFrom="column">
                    <wp:posOffset>1525270</wp:posOffset>
                  </wp:positionH>
                  <wp:positionV relativeFrom="paragraph">
                    <wp:posOffset>1905</wp:posOffset>
                  </wp:positionV>
                  <wp:extent cx="1510665" cy="1276350"/>
                  <wp:effectExtent l="0" t="0" r="0" b="0"/>
                  <wp:wrapNone/>
                  <wp:docPr id="1807" name="Picture 1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00"/>
                          <a:stretch/>
                        </pic:blipFill>
                        <pic:spPr bwMode="auto">
                          <a:xfrm>
                            <a:off x="0" y="0"/>
                            <a:ext cx="1510665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74197">
              <w:rPr>
                <w:rFonts w:cs="B Nazanin"/>
                <w:b/>
                <w:bCs/>
                <w:noProof/>
                <w:rtl/>
                <w:lang w:bidi="fa-IR"/>
              </w:rPr>
              <w:t xml:space="preserve"> </w:t>
            </w:r>
          </w:p>
          <w:tbl>
            <w:tblPr>
              <w:tblStyle w:val="TableGrid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593"/>
              <w:gridCol w:w="4594"/>
            </w:tblGrid>
            <w:tr w:rsidR="00174197" w14:paraId="46675178" w14:textId="77777777" w:rsidTr="00D06351">
              <w:tc>
                <w:tcPr>
                  <w:tcW w:w="4593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</w:tcBorders>
                  <w:vAlign w:val="center"/>
                </w:tcPr>
                <w:p w14:paraId="37DEA634" w14:textId="756039B3" w:rsidR="00174197" w:rsidRDefault="00174197" w:rsidP="00174197">
                  <w:pPr>
                    <w:spacing w:line="276" w:lineRule="auto"/>
                    <w:rPr>
                      <w:noProof/>
                      <w:sz w:val="28"/>
                      <w:szCs w:val="28"/>
                      <w:rtl/>
                      <w:lang w:bidi="fa-IR"/>
                    </w:rPr>
                  </w:pPr>
                  <w:r w:rsidRPr="005D5B72">
                    <w:rPr>
                      <w:noProof/>
                      <w:position w:val="-48"/>
                    </w:rPr>
                    <w:object w:dxaOrig="1300" w:dyaOrig="1200" w14:anchorId="356E83A1">
                      <v:shape id="_x0000_i1045" type="#_x0000_t75" style="width:86.5pt;height:80.45pt" o:ole="">
                        <v:imagedata r:id="rId65" o:title=""/>
                      </v:shape>
                      <o:OLEObject Type="Embed" ProgID="Equation.DSMT4" ShapeID="_x0000_i1045" DrawAspect="Content" ObjectID="_1808218121" r:id="rId66"/>
                    </w:object>
                  </w:r>
                </w:p>
              </w:tc>
              <w:tc>
                <w:tcPr>
                  <w:tcW w:w="4594" w:type="dxa"/>
                  <w:tcBorders>
                    <w:top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vAlign w:val="center"/>
                </w:tcPr>
                <w:p w14:paraId="18A9D544" w14:textId="002A8324" w:rsidR="00174197" w:rsidRDefault="00174197" w:rsidP="00174197">
                  <w:pPr>
                    <w:spacing w:line="276" w:lineRule="auto"/>
                    <w:rPr>
                      <w:noProof/>
                      <w:sz w:val="28"/>
                      <w:szCs w:val="28"/>
                      <w:rtl/>
                      <w:lang w:bidi="fa-IR"/>
                    </w:rPr>
                  </w:pPr>
                  <w:r w:rsidRPr="005D5B72">
                    <w:rPr>
                      <w:noProof/>
                      <w:position w:val="-48"/>
                    </w:rPr>
                    <w:object w:dxaOrig="1300" w:dyaOrig="1219" w14:anchorId="6BBC74ED">
                      <v:shape id="_x0000_i1046" type="#_x0000_t75" style="width:86.5pt;height:81.1pt" o:ole="">
                        <v:imagedata r:id="rId67" o:title=""/>
                      </v:shape>
                      <o:OLEObject Type="Embed" ProgID="Equation.DSMT4" ShapeID="_x0000_i1046" DrawAspect="Content" ObjectID="_1808218122" r:id="rId68"/>
                    </w:object>
                  </w:r>
                </w:p>
              </w:tc>
            </w:tr>
          </w:tbl>
          <w:p w14:paraId="5E62A7C0" w14:textId="5EBDC5C3" w:rsidR="00B90E40" w:rsidRDefault="00B90E40" w:rsidP="00174197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09CA4F3D" w14:textId="07879ECA" w:rsidR="002C20C2" w:rsidRDefault="00F65F00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5/1</w:t>
            </w:r>
          </w:p>
        </w:tc>
      </w:tr>
    </w:tbl>
    <w:p w14:paraId="367624D5" w14:textId="4BFCF66B" w:rsidR="002C762D" w:rsidRPr="00174197" w:rsidRDefault="002C762D" w:rsidP="00883F10">
      <w:pPr>
        <w:bidi/>
        <w:rPr>
          <w:sz w:val="2"/>
          <w:szCs w:val="2"/>
          <w:lang w:bidi="fa-IR"/>
        </w:rPr>
      </w:pPr>
    </w:p>
    <w:sectPr w:rsidR="002C762D" w:rsidRPr="00174197" w:rsidSect="008055CD">
      <w:headerReference w:type="even" r:id="rId69"/>
      <w:headerReference w:type="default" r:id="rId70"/>
      <w:footerReference w:type="default" r:id="rId71"/>
      <w:pgSz w:w="11907" w:h="16839" w:code="9"/>
      <w:pgMar w:top="68" w:right="1207" w:bottom="284" w:left="811" w:header="34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46D7BA" w14:textId="77777777" w:rsidR="004D2647" w:rsidRDefault="004D2647" w:rsidP="001B4C7C">
      <w:r>
        <w:separator/>
      </w:r>
    </w:p>
  </w:endnote>
  <w:endnote w:type="continuationSeparator" w:id="0">
    <w:p w14:paraId="1F703795" w14:textId="77777777" w:rsidR="004D2647" w:rsidRDefault="004D2647" w:rsidP="001B4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  <w:embedRegular r:id="rId1" w:fontKey="{7AFFB532-D526-4F42-8969-CAB788E3C632}"/>
    <w:embedBold r:id="rId2" w:fontKey="{F21E9F94-4FBB-4389-BB07-05DA187A8390}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0B69E51A-3A46-42E6-9EF0-C554043C4697}"/>
    <w:embedBold r:id="rId4" w:fontKey="{DACCB801-5071-47B5-91CE-DF0494C080B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D4AC2533-4B35-44BA-B758-841861567D25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6" w:fontKey="{83AD88F4-A474-408E-A2AE-9F70B027644B}"/>
    <w:embedBold r:id="rId7" w:fontKey="{1E11C8DC-E707-4481-B57C-0C410B0A0E1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19F3BEB-6A41-45C8-8546-962FC276AB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5CB9A84-C3DD-4EDA-9C13-11884989942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68E4EB" w14:textId="654D3232" w:rsidR="008055CD" w:rsidRDefault="008055CD">
    <w:pPr>
      <w:pStyle w:val="Footer"/>
      <w:jc w:val="center"/>
    </w:pPr>
    <w:r>
      <w:rPr>
        <w:rFonts w:hint="cs"/>
        <w:rtl/>
      </w:rPr>
      <w:t xml:space="preserve"> </w:t>
    </w:r>
    <w:sdt>
      <w:sdtPr>
        <w:id w:val="84752549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22F1">
          <w:rPr>
            <w:noProof/>
          </w:rPr>
          <w:t>1</w:t>
        </w:r>
        <w:r>
          <w:rPr>
            <w:noProof/>
          </w:rPr>
          <w:fldChar w:fldCharType="end"/>
        </w:r>
        <w:r>
          <w:rPr>
            <w:rFonts w:hint="cs"/>
            <w:noProof/>
            <w:rtl/>
          </w:rPr>
          <w:t xml:space="preserve"> از </w:t>
        </w:r>
        <w:r>
          <w:rPr>
            <w:noProof/>
            <w:rtl/>
          </w:rPr>
          <w:fldChar w:fldCharType="begin"/>
        </w:r>
        <w:r>
          <w:rPr>
            <w:noProof/>
            <w:rtl/>
          </w:rPr>
          <w:instrText xml:space="preserve"> </w:instrText>
        </w:r>
        <w:r>
          <w:rPr>
            <w:noProof/>
          </w:rPr>
          <w:instrText>NUMPAGES   \* MERGEFORMAT</w:instrText>
        </w:r>
        <w:r>
          <w:rPr>
            <w:noProof/>
            <w:rtl/>
          </w:rPr>
          <w:instrText xml:space="preserve"> </w:instrText>
        </w:r>
        <w:r>
          <w:rPr>
            <w:noProof/>
            <w:rtl/>
          </w:rPr>
          <w:fldChar w:fldCharType="separate"/>
        </w:r>
        <w:r w:rsidR="004F22F1">
          <w:rPr>
            <w:noProof/>
          </w:rPr>
          <w:t>4</w:t>
        </w:r>
        <w:r>
          <w:rPr>
            <w:noProof/>
            <w:rtl/>
          </w:rPr>
          <w:fldChar w:fldCharType="end"/>
        </w:r>
      </w:sdtContent>
    </w:sdt>
  </w:p>
  <w:p w14:paraId="22E38FB6" w14:textId="77777777" w:rsidR="008055CD" w:rsidRDefault="008055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C2B269" w14:textId="77777777" w:rsidR="004D2647" w:rsidRDefault="004D2647" w:rsidP="001B4C7C">
      <w:r>
        <w:separator/>
      </w:r>
    </w:p>
  </w:footnote>
  <w:footnote w:type="continuationSeparator" w:id="0">
    <w:p w14:paraId="50E3A4C3" w14:textId="77777777" w:rsidR="004D2647" w:rsidRDefault="004D2647" w:rsidP="001B4C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1C8BC" w14:textId="7C095B62" w:rsidR="008055CD" w:rsidRDefault="008055CD" w:rsidP="00BB5075">
    <w:pPr>
      <w:pStyle w:val="Header"/>
      <w:tabs>
        <w:tab w:val="clear" w:pos="4680"/>
        <w:tab w:val="clear" w:pos="9360"/>
        <w:tab w:val="left" w:pos="853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AF8AA" w14:textId="4D0D89D0" w:rsidR="008055CD" w:rsidRDefault="008055CD" w:rsidP="00325DB6">
    <w:pPr>
      <w:pStyle w:val="Header"/>
      <w:tabs>
        <w:tab w:val="clear" w:pos="4680"/>
        <w:tab w:val="clear" w:pos="9360"/>
        <w:tab w:val="left" w:pos="547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3435B"/>
    <w:multiLevelType w:val="hybridMultilevel"/>
    <w:tmpl w:val="73B44504"/>
    <w:lvl w:ilvl="0" w:tplc="C0C61532">
      <w:start w:val="1"/>
      <w:numFmt w:val="decimal"/>
      <w:lvlText w:val="%1"/>
      <w:lvlJc w:val="left"/>
      <w:pPr>
        <w:ind w:left="492" w:hanging="360"/>
      </w:pPr>
      <w:rPr>
        <w:rFonts w:ascii="Sahel SemiBold" w:hAnsi="Sahel SemiBold" w:cs="Sahel SemiBold" w:hint="default"/>
        <w:bCs/>
        <w:iCs w:val="0"/>
        <w:sz w:val="26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BA0DAB"/>
    <w:multiLevelType w:val="hybridMultilevel"/>
    <w:tmpl w:val="C240B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embedTrueType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7B6"/>
    <w:rsid w:val="000019B5"/>
    <w:rsid w:val="0000267F"/>
    <w:rsid w:val="000027B4"/>
    <w:rsid w:val="0000414D"/>
    <w:rsid w:val="00005D0D"/>
    <w:rsid w:val="00006674"/>
    <w:rsid w:val="00006C7C"/>
    <w:rsid w:val="00012671"/>
    <w:rsid w:val="0001315C"/>
    <w:rsid w:val="000131B1"/>
    <w:rsid w:val="00015F4D"/>
    <w:rsid w:val="00020040"/>
    <w:rsid w:val="00025441"/>
    <w:rsid w:val="000272C7"/>
    <w:rsid w:val="00032553"/>
    <w:rsid w:val="00035FFC"/>
    <w:rsid w:val="00036082"/>
    <w:rsid w:val="00036F4A"/>
    <w:rsid w:val="00040843"/>
    <w:rsid w:val="00040990"/>
    <w:rsid w:val="00040D12"/>
    <w:rsid w:val="0004137A"/>
    <w:rsid w:val="00044D1A"/>
    <w:rsid w:val="00046487"/>
    <w:rsid w:val="000555DF"/>
    <w:rsid w:val="00056869"/>
    <w:rsid w:val="00057E21"/>
    <w:rsid w:val="00061CB0"/>
    <w:rsid w:val="00064DA7"/>
    <w:rsid w:val="000650A7"/>
    <w:rsid w:val="00066331"/>
    <w:rsid w:val="00067CB3"/>
    <w:rsid w:val="00072D8F"/>
    <w:rsid w:val="00084556"/>
    <w:rsid w:val="0008508F"/>
    <w:rsid w:val="0008767E"/>
    <w:rsid w:val="00087C73"/>
    <w:rsid w:val="000911A3"/>
    <w:rsid w:val="0009313F"/>
    <w:rsid w:val="0009487E"/>
    <w:rsid w:val="000954B7"/>
    <w:rsid w:val="000A4149"/>
    <w:rsid w:val="000A4CC8"/>
    <w:rsid w:val="000A6BBD"/>
    <w:rsid w:val="000A760E"/>
    <w:rsid w:val="000B067B"/>
    <w:rsid w:val="000B113C"/>
    <w:rsid w:val="000B7BC3"/>
    <w:rsid w:val="000C0CFE"/>
    <w:rsid w:val="000C2528"/>
    <w:rsid w:val="000C5ADC"/>
    <w:rsid w:val="000D46D4"/>
    <w:rsid w:val="000D481E"/>
    <w:rsid w:val="000E1271"/>
    <w:rsid w:val="000E15DD"/>
    <w:rsid w:val="000E2779"/>
    <w:rsid w:val="000E2AB8"/>
    <w:rsid w:val="000E354A"/>
    <w:rsid w:val="000E3A66"/>
    <w:rsid w:val="000E3AE5"/>
    <w:rsid w:val="000E4EA1"/>
    <w:rsid w:val="000E5F38"/>
    <w:rsid w:val="000F1973"/>
    <w:rsid w:val="000F416B"/>
    <w:rsid w:val="0010268E"/>
    <w:rsid w:val="001029A4"/>
    <w:rsid w:val="00104EE7"/>
    <w:rsid w:val="00105ADC"/>
    <w:rsid w:val="00106681"/>
    <w:rsid w:val="00106B3C"/>
    <w:rsid w:val="00106C10"/>
    <w:rsid w:val="001104D2"/>
    <w:rsid w:val="0011205C"/>
    <w:rsid w:val="001170AC"/>
    <w:rsid w:val="001202D7"/>
    <w:rsid w:val="001218EB"/>
    <w:rsid w:val="0013413A"/>
    <w:rsid w:val="001341B6"/>
    <w:rsid w:val="00134701"/>
    <w:rsid w:val="00137125"/>
    <w:rsid w:val="0014163D"/>
    <w:rsid w:val="00154636"/>
    <w:rsid w:val="0015712B"/>
    <w:rsid w:val="00162666"/>
    <w:rsid w:val="00162B99"/>
    <w:rsid w:val="00163FB7"/>
    <w:rsid w:val="00164118"/>
    <w:rsid w:val="00166939"/>
    <w:rsid w:val="00166A65"/>
    <w:rsid w:val="00167284"/>
    <w:rsid w:val="0017023C"/>
    <w:rsid w:val="00170BEC"/>
    <w:rsid w:val="00171D5E"/>
    <w:rsid w:val="001729FF"/>
    <w:rsid w:val="001730F7"/>
    <w:rsid w:val="00174197"/>
    <w:rsid w:val="00174B46"/>
    <w:rsid w:val="0017625D"/>
    <w:rsid w:val="0018015C"/>
    <w:rsid w:val="00180409"/>
    <w:rsid w:val="00180B2D"/>
    <w:rsid w:val="00184CFD"/>
    <w:rsid w:val="00186F40"/>
    <w:rsid w:val="001878A1"/>
    <w:rsid w:val="00190C12"/>
    <w:rsid w:val="00193832"/>
    <w:rsid w:val="001946FB"/>
    <w:rsid w:val="00194A23"/>
    <w:rsid w:val="00195B33"/>
    <w:rsid w:val="0019700F"/>
    <w:rsid w:val="001A42BD"/>
    <w:rsid w:val="001A454A"/>
    <w:rsid w:val="001A4A67"/>
    <w:rsid w:val="001B1BB1"/>
    <w:rsid w:val="001B1C67"/>
    <w:rsid w:val="001B34E7"/>
    <w:rsid w:val="001B4C7C"/>
    <w:rsid w:val="001B6276"/>
    <w:rsid w:val="001B742A"/>
    <w:rsid w:val="001B7F53"/>
    <w:rsid w:val="001C0336"/>
    <w:rsid w:val="001C0346"/>
    <w:rsid w:val="001C7977"/>
    <w:rsid w:val="001C7EA9"/>
    <w:rsid w:val="001D1CC7"/>
    <w:rsid w:val="001D23CC"/>
    <w:rsid w:val="001D3721"/>
    <w:rsid w:val="001D5667"/>
    <w:rsid w:val="001D6700"/>
    <w:rsid w:val="001E019A"/>
    <w:rsid w:val="001E0D32"/>
    <w:rsid w:val="001E166D"/>
    <w:rsid w:val="001E7990"/>
    <w:rsid w:val="001F6633"/>
    <w:rsid w:val="001F6C35"/>
    <w:rsid w:val="001F6FAE"/>
    <w:rsid w:val="002015F0"/>
    <w:rsid w:val="0020192E"/>
    <w:rsid w:val="00204975"/>
    <w:rsid w:val="00205D05"/>
    <w:rsid w:val="00207CE9"/>
    <w:rsid w:val="00213369"/>
    <w:rsid w:val="0021721E"/>
    <w:rsid w:val="002178F6"/>
    <w:rsid w:val="002337CE"/>
    <w:rsid w:val="00233E62"/>
    <w:rsid w:val="00234FBD"/>
    <w:rsid w:val="002364F4"/>
    <w:rsid w:val="0023790B"/>
    <w:rsid w:val="00237CCF"/>
    <w:rsid w:val="00240690"/>
    <w:rsid w:val="00240871"/>
    <w:rsid w:val="00242ACA"/>
    <w:rsid w:val="0024634A"/>
    <w:rsid w:val="00255FCC"/>
    <w:rsid w:val="00263E3C"/>
    <w:rsid w:val="002643D7"/>
    <w:rsid w:val="00267DF2"/>
    <w:rsid w:val="0027675E"/>
    <w:rsid w:val="002767F6"/>
    <w:rsid w:val="00276C24"/>
    <w:rsid w:val="0027793E"/>
    <w:rsid w:val="002808ED"/>
    <w:rsid w:val="0028276E"/>
    <w:rsid w:val="00290195"/>
    <w:rsid w:val="0029192B"/>
    <w:rsid w:val="00292BB0"/>
    <w:rsid w:val="00293DEA"/>
    <w:rsid w:val="002A0DEE"/>
    <w:rsid w:val="002A1E4B"/>
    <w:rsid w:val="002A3CFA"/>
    <w:rsid w:val="002A4CC6"/>
    <w:rsid w:val="002B0080"/>
    <w:rsid w:val="002B557D"/>
    <w:rsid w:val="002B7303"/>
    <w:rsid w:val="002C0100"/>
    <w:rsid w:val="002C19EE"/>
    <w:rsid w:val="002C20C2"/>
    <w:rsid w:val="002C762D"/>
    <w:rsid w:val="002D4F3C"/>
    <w:rsid w:val="002E0002"/>
    <w:rsid w:val="002E117D"/>
    <w:rsid w:val="002E5DAF"/>
    <w:rsid w:val="002E6906"/>
    <w:rsid w:val="002E6D86"/>
    <w:rsid w:val="002F0B80"/>
    <w:rsid w:val="002F145E"/>
    <w:rsid w:val="002F3EB6"/>
    <w:rsid w:val="002F4924"/>
    <w:rsid w:val="002F4D57"/>
    <w:rsid w:val="002F5ADB"/>
    <w:rsid w:val="002F6248"/>
    <w:rsid w:val="003013D2"/>
    <w:rsid w:val="00306DA3"/>
    <w:rsid w:val="003125DD"/>
    <w:rsid w:val="0031360F"/>
    <w:rsid w:val="00325DB6"/>
    <w:rsid w:val="0032746C"/>
    <w:rsid w:val="00330CBB"/>
    <w:rsid w:val="00331240"/>
    <w:rsid w:val="003315C9"/>
    <w:rsid w:val="0033284C"/>
    <w:rsid w:val="003345C1"/>
    <w:rsid w:val="003369E9"/>
    <w:rsid w:val="0034065E"/>
    <w:rsid w:val="00341C29"/>
    <w:rsid w:val="00343E20"/>
    <w:rsid w:val="003444B9"/>
    <w:rsid w:val="003465EA"/>
    <w:rsid w:val="003469C6"/>
    <w:rsid w:val="0035312D"/>
    <w:rsid w:val="0035471E"/>
    <w:rsid w:val="00356449"/>
    <w:rsid w:val="00363E4C"/>
    <w:rsid w:val="00371AEE"/>
    <w:rsid w:val="003729CB"/>
    <w:rsid w:val="00372DBA"/>
    <w:rsid w:val="00380F82"/>
    <w:rsid w:val="00381272"/>
    <w:rsid w:val="00382745"/>
    <w:rsid w:val="00383555"/>
    <w:rsid w:val="00385997"/>
    <w:rsid w:val="003863F7"/>
    <w:rsid w:val="003864B9"/>
    <w:rsid w:val="00387049"/>
    <w:rsid w:val="00390BC4"/>
    <w:rsid w:val="00391B35"/>
    <w:rsid w:val="0039413D"/>
    <w:rsid w:val="003944B2"/>
    <w:rsid w:val="00396262"/>
    <w:rsid w:val="003A1BB7"/>
    <w:rsid w:val="003A3A7A"/>
    <w:rsid w:val="003B1476"/>
    <w:rsid w:val="003B60F9"/>
    <w:rsid w:val="003C5E12"/>
    <w:rsid w:val="003C6524"/>
    <w:rsid w:val="003D1024"/>
    <w:rsid w:val="003D2146"/>
    <w:rsid w:val="003D64EB"/>
    <w:rsid w:val="003D747D"/>
    <w:rsid w:val="003E1EDA"/>
    <w:rsid w:val="003E3272"/>
    <w:rsid w:val="003E54C9"/>
    <w:rsid w:val="003E582A"/>
    <w:rsid w:val="003E6DAA"/>
    <w:rsid w:val="003F617D"/>
    <w:rsid w:val="004022E3"/>
    <w:rsid w:val="0040336B"/>
    <w:rsid w:val="00404447"/>
    <w:rsid w:val="00411BCB"/>
    <w:rsid w:val="004129AC"/>
    <w:rsid w:val="00416DA9"/>
    <w:rsid w:val="00424517"/>
    <w:rsid w:val="004323ED"/>
    <w:rsid w:val="00435F92"/>
    <w:rsid w:val="00443F27"/>
    <w:rsid w:val="004457C8"/>
    <w:rsid w:val="00446A3F"/>
    <w:rsid w:val="00454A77"/>
    <w:rsid w:val="00455A4C"/>
    <w:rsid w:val="00456388"/>
    <w:rsid w:val="00456EA2"/>
    <w:rsid w:val="00461243"/>
    <w:rsid w:val="00465E88"/>
    <w:rsid w:val="004667EC"/>
    <w:rsid w:val="00467D85"/>
    <w:rsid w:val="00471BEB"/>
    <w:rsid w:val="00471C6A"/>
    <w:rsid w:val="00472697"/>
    <w:rsid w:val="0047424A"/>
    <w:rsid w:val="00475ACD"/>
    <w:rsid w:val="004772F7"/>
    <w:rsid w:val="00481F04"/>
    <w:rsid w:val="004856A0"/>
    <w:rsid w:val="0049163B"/>
    <w:rsid w:val="004964BA"/>
    <w:rsid w:val="00497D5B"/>
    <w:rsid w:val="004A11AF"/>
    <w:rsid w:val="004A1828"/>
    <w:rsid w:val="004A475E"/>
    <w:rsid w:val="004A5570"/>
    <w:rsid w:val="004A66C8"/>
    <w:rsid w:val="004B629E"/>
    <w:rsid w:val="004C0A55"/>
    <w:rsid w:val="004C453B"/>
    <w:rsid w:val="004C6B87"/>
    <w:rsid w:val="004D1955"/>
    <w:rsid w:val="004D2647"/>
    <w:rsid w:val="004D4418"/>
    <w:rsid w:val="004D7A67"/>
    <w:rsid w:val="004D7B38"/>
    <w:rsid w:val="004E1797"/>
    <w:rsid w:val="004E7007"/>
    <w:rsid w:val="004F04C0"/>
    <w:rsid w:val="004F1D69"/>
    <w:rsid w:val="004F1F0A"/>
    <w:rsid w:val="004F22F1"/>
    <w:rsid w:val="00501633"/>
    <w:rsid w:val="00502A40"/>
    <w:rsid w:val="00502C38"/>
    <w:rsid w:val="00503305"/>
    <w:rsid w:val="00503A2B"/>
    <w:rsid w:val="005040F6"/>
    <w:rsid w:val="0050549C"/>
    <w:rsid w:val="00513D4B"/>
    <w:rsid w:val="005156DF"/>
    <w:rsid w:val="0051715B"/>
    <w:rsid w:val="00517FE4"/>
    <w:rsid w:val="00522585"/>
    <w:rsid w:val="00525EF9"/>
    <w:rsid w:val="00541CD9"/>
    <w:rsid w:val="005440B0"/>
    <w:rsid w:val="005444B1"/>
    <w:rsid w:val="005467F3"/>
    <w:rsid w:val="0054738F"/>
    <w:rsid w:val="00554E3B"/>
    <w:rsid w:val="00556BE6"/>
    <w:rsid w:val="00560731"/>
    <w:rsid w:val="005637CA"/>
    <w:rsid w:val="0057049F"/>
    <w:rsid w:val="005711B1"/>
    <w:rsid w:val="00572EC5"/>
    <w:rsid w:val="00572F0A"/>
    <w:rsid w:val="005812AC"/>
    <w:rsid w:val="00582934"/>
    <w:rsid w:val="00590852"/>
    <w:rsid w:val="00594CD0"/>
    <w:rsid w:val="005956DC"/>
    <w:rsid w:val="005A6EFD"/>
    <w:rsid w:val="005A782B"/>
    <w:rsid w:val="005B3F55"/>
    <w:rsid w:val="005B58F6"/>
    <w:rsid w:val="005B6E19"/>
    <w:rsid w:val="005B735A"/>
    <w:rsid w:val="005C5073"/>
    <w:rsid w:val="005D7220"/>
    <w:rsid w:val="005F46B5"/>
    <w:rsid w:val="005F56F6"/>
    <w:rsid w:val="005F7C6F"/>
    <w:rsid w:val="00602AF2"/>
    <w:rsid w:val="0060458F"/>
    <w:rsid w:val="00606094"/>
    <w:rsid w:val="006062F7"/>
    <w:rsid w:val="0061025E"/>
    <w:rsid w:val="00611594"/>
    <w:rsid w:val="006134E4"/>
    <w:rsid w:val="006222FF"/>
    <w:rsid w:val="00623677"/>
    <w:rsid w:val="00624E4E"/>
    <w:rsid w:val="00625B13"/>
    <w:rsid w:val="00625BA5"/>
    <w:rsid w:val="0063181D"/>
    <w:rsid w:val="006322D2"/>
    <w:rsid w:val="00632B13"/>
    <w:rsid w:val="00635FC8"/>
    <w:rsid w:val="0063765F"/>
    <w:rsid w:val="006405FA"/>
    <w:rsid w:val="00643320"/>
    <w:rsid w:val="006438CA"/>
    <w:rsid w:val="006511FA"/>
    <w:rsid w:val="00652C5B"/>
    <w:rsid w:val="00656195"/>
    <w:rsid w:val="006611B4"/>
    <w:rsid w:val="00663761"/>
    <w:rsid w:val="00664103"/>
    <w:rsid w:val="00665FF7"/>
    <w:rsid w:val="006668DC"/>
    <w:rsid w:val="00666A2E"/>
    <w:rsid w:val="00666D73"/>
    <w:rsid w:val="0066772E"/>
    <w:rsid w:val="00671DFD"/>
    <w:rsid w:val="006854A4"/>
    <w:rsid w:val="00687CCE"/>
    <w:rsid w:val="006942FF"/>
    <w:rsid w:val="00695D3E"/>
    <w:rsid w:val="006966B7"/>
    <w:rsid w:val="006A3114"/>
    <w:rsid w:val="006A3D47"/>
    <w:rsid w:val="006A3F4E"/>
    <w:rsid w:val="006B2CD8"/>
    <w:rsid w:val="006B509F"/>
    <w:rsid w:val="006B5AAF"/>
    <w:rsid w:val="006B6C7C"/>
    <w:rsid w:val="006C0652"/>
    <w:rsid w:val="006C36CD"/>
    <w:rsid w:val="006C68DD"/>
    <w:rsid w:val="006D3668"/>
    <w:rsid w:val="006D4D38"/>
    <w:rsid w:val="006D5D63"/>
    <w:rsid w:val="006E084A"/>
    <w:rsid w:val="006E262B"/>
    <w:rsid w:val="006E2BA2"/>
    <w:rsid w:val="006E3493"/>
    <w:rsid w:val="006E6141"/>
    <w:rsid w:val="006E7938"/>
    <w:rsid w:val="006F19D0"/>
    <w:rsid w:val="006F66D2"/>
    <w:rsid w:val="00700F18"/>
    <w:rsid w:val="007020A5"/>
    <w:rsid w:val="00703DF5"/>
    <w:rsid w:val="00704FE0"/>
    <w:rsid w:val="00710C3B"/>
    <w:rsid w:val="00710D2F"/>
    <w:rsid w:val="00712037"/>
    <w:rsid w:val="00713FF1"/>
    <w:rsid w:val="0071447D"/>
    <w:rsid w:val="00714FC7"/>
    <w:rsid w:val="0071779A"/>
    <w:rsid w:val="00717AFA"/>
    <w:rsid w:val="00720348"/>
    <w:rsid w:val="00723016"/>
    <w:rsid w:val="00724714"/>
    <w:rsid w:val="0072491C"/>
    <w:rsid w:val="007259A9"/>
    <w:rsid w:val="007264A4"/>
    <w:rsid w:val="00732CB9"/>
    <w:rsid w:val="00733436"/>
    <w:rsid w:val="007363B4"/>
    <w:rsid w:val="007378BB"/>
    <w:rsid w:val="0074189D"/>
    <w:rsid w:val="00741964"/>
    <w:rsid w:val="007442E1"/>
    <w:rsid w:val="00745976"/>
    <w:rsid w:val="00746413"/>
    <w:rsid w:val="00747157"/>
    <w:rsid w:val="00747579"/>
    <w:rsid w:val="007479C4"/>
    <w:rsid w:val="00750659"/>
    <w:rsid w:val="00753D7A"/>
    <w:rsid w:val="0075681C"/>
    <w:rsid w:val="00757F17"/>
    <w:rsid w:val="007626FB"/>
    <w:rsid w:val="0076408D"/>
    <w:rsid w:val="00775163"/>
    <w:rsid w:val="007755FA"/>
    <w:rsid w:val="00781CA6"/>
    <w:rsid w:val="00781FA9"/>
    <w:rsid w:val="007848CC"/>
    <w:rsid w:val="007863F7"/>
    <w:rsid w:val="00790420"/>
    <w:rsid w:val="00790B1E"/>
    <w:rsid w:val="00796551"/>
    <w:rsid w:val="007A1581"/>
    <w:rsid w:val="007A6D3A"/>
    <w:rsid w:val="007A73B3"/>
    <w:rsid w:val="007B1E09"/>
    <w:rsid w:val="007B2E4C"/>
    <w:rsid w:val="007B62B7"/>
    <w:rsid w:val="007B74A4"/>
    <w:rsid w:val="007B76CC"/>
    <w:rsid w:val="007C181F"/>
    <w:rsid w:val="007C2775"/>
    <w:rsid w:val="007D1D2B"/>
    <w:rsid w:val="007E0101"/>
    <w:rsid w:val="007E0348"/>
    <w:rsid w:val="007E2AF9"/>
    <w:rsid w:val="007E62B3"/>
    <w:rsid w:val="007E6CBC"/>
    <w:rsid w:val="007E6EC5"/>
    <w:rsid w:val="007F2366"/>
    <w:rsid w:val="007F3155"/>
    <w:rsid w:val="007F37B6"/>
    <w:rsid w:val="007F600A"/>
    <w:rsid w:val="00800978"/>
    <w:rsid w:val="008055CD"/>
    <w:rsid w:val="00805C27"/>
    <w:rsid w:val="0081216E"/>
    <w:rsid w:val="00815C8E"/>
    <w:rsid w:val="008171FD"/>
    <w:rsid w:val="0081779A"/>
    <w:rsid w:val="00821EE1"/>
    <w:rsid w:val="008319B2"/>
    <w:rsid w:val="0083214D"/>
    <w:rsid w:val="00834C3D"/>
    <w:rsid w:val="00840378"/>
    <w:rsid w:val="008419D9"/>
    <w:rsid w:val="0084207A"/>
    <w:rsid w:val="00844F45"/>
    <w:rsid w:val="008468D2"/>
    <w:rsid w:val="00847155"/>
    <w:rsid w:val="008471F2"/>
    <w:rsid w:val="00847F9A"/>
    <w:rsid w:val="008531E2"/>
    <w:rsid w:val="0085486D"/>
    <w:rsid w:val="008550C7"/>
    <w:rsid w:val="00860584"/>
    <w:rsid w:val="00863AAF"/>
    <w:rsid w:val="008679EC"/>
    <w:rsid w:val="00870149"/>
    <w:rsid w:val="00872AE3"/>
    <w:rsid w:val="00873CFD"/>
    <w:rsid w:val="0087452E"/>
    <w:rsid w:val="00876B7D"/>
    <w:rsid w:val="00877132"/>
    <w:rsid w:val="00877F1E"/>
    <w:rsid w:val="00881FB4"/>
    <w:rsid w:val="00883F10"/>
    <w:rsid w:val="00885DD9"/>
    <w:rsid w:val="00886927"/>
    <w:rsid w:val="00887DD4"/>
    <w:rsid w:val="00890481"/>
    <w:rsid w:val="00891281"/>
    <w:rsid w:val="00893540"/>
    <w:rsid w:val="0089497E"/>
    <w:rsid w:val="008979E0"/>
    <w:rsid w:val="00897B3F"/>
    <w:rsid w:val="008A10F2"/>
    <w:rsid w:val="008A1AC8"/>
    <w:rsid w:val="008A1C86"/>
    <w:rsid w:val="008A55D1"/>
    <w:rsid w:val="008A6015"/>
    <w:rsid w:val="008B1195"/>
    <w:rsid w:val="008B372A"/>
    <w:rsid w:val="008B4F1F"/>
    <w:rsid w:val="008B74DF"/>
    <w:rsid w:val="008B7A76"/>
    <w:rsid w:val="008C065A"/>
    <w:rsid w:val="008C15C9"/>
    <w:rsid w:val="008C32A4"/>
    <w:rsid w:val="008D1F49"/>
    <w:rsid w:val="008D2F74"/>
    <w:rsid w:val="008D55CF"/>
    <w:rsid w:val="008D5C42"/>
    <w:rsid w:val="008D6FF3"/>
    <w:rsid w:val="008D767B"/>
    <w:rsid w:val="008E2C12"/>
    <w:rsid w:val="008E426E"/>
    <w:rsid w:val="008F74E0"/>
    <w:rsid w:val="0090417A"/>
    <w:rsid w:val="0090445D"/>
    <w:rsid w:val="00907A87"/>
    <w:rsid w:val="00911E92"/>
    <w:rsid w:val="0091311B"/>
    <w:rsid w:val="0091459E"/>
    <w:rsid w:val="0092105B"/>
    <w:rsid w:val="0092206E"/>
    <w:rsid w:val="00922A9D"/>
    <w:rsid w:val="00926ACD"/>
    <w:rsid w:val="00927137"/>
    <w:rsid w:val="009275CD"/>
    <w:rsid w:val="00930B2B"/>
    <w:rsid w:val="00930F91"/>
    <w:rsid w:val="00932497"/>
    <w:rsid w:val="00937D1B"/>
    <w:rsid w:val="009402E9"/>
    <w:rsid w:val="009432BB"/>
    <w:rsid w:val="00943581"/>
    <w:rsid w:val="0094549D"/>
    <w:rsid w:val="00947277"/>
    <w:rsid w:val="00952F67"/>
    <w:rsid w:val="0095786F"/>
    <w:rsid w:val="00960376"/>
    <w:rsid w:val="009606E2"/>
    <w:rsid w:val="009671E9"/>
    <w:rsid w:val="00970C7B"/>
    <w:rsid w:val="00972818"/>
    <w:rsid w:val="00972BFB"/>
    <w:rsid w:val="00973A8E"/>
    <w:rsid w:val="0097424E"/>
    <w:rsid w:val="0097606B"/>
    <w:rsid w:val="00976AA0"/>
    <w:rsid w:val="009806EE"/>
    <w:rsid w:val="0098476D"/>
    <w:rsid w:val="00986160"/>
    <w:rsid w:val="0099119F"/>
    <w:rsid w:val="00991954"/>
    <w:rsid w:val="00993137"/>
    <w:rsid w:val="00993221"/>
    <w:rsid w:val="0099513C"/>
    <w:rsid w:val="009956E9"/>
    <w:rsid w:val="0099767D"/>
    <w:rsid w:val="009A3FB3"/>
    <w:rsid w:val="009A413B"/>
    <w:rsid w:val="009A54EB"/>
    <w:rsid w:val="009B0DF1"/>
    <w:rsid w:val="009B2503"/>
    <w:rsid w:val="009B2674"/>
    <w:rsid w:val="009C1BC7"/>
    <w:rsid w:val="009C5412"/>
    <w:rsid w:val="009C548E"/>
    <w:rsid w:val="009C5A8F"/>
    <w:rsid w:val="009D01B5"/>
    <w:rsid w:val="009D055D"/>
    <w:rsid w:val="009D3127"/>
    <w:rsid w:val="009D68BE"/>
    <w:rsid w:val="009E0BD1"/>
    <w:rsid w:val="009E24FC"/>
    <w:rsid w:val="009E2BCB"/>
    <w:rsid w:val="009E413F"/>
    <w:rsid w:val="009E5F2C"/>
    <w:rsid w:val="009F42D1"/>
    <w:rsid w:val="009F6EF9"/>
    <w:rsid w:val="00A00088"/>
    <w:rsid w:val="00A011BF"/>
    <w:rsid w:val="00A025B2"/>
    <w:rsid w:val="00A03395"/>
    <w:rsid w:val="00A03479"/>
    <w:rsid w:val="00A068C5"/>
    <w:rsid w:val="00A06A50"/>
    <w:rsid w:val="00A07E36"/>
    <w:rsid w:val="00A12C13"/>
    <w:rsid w:val="00A13968"/>
    <w:rsid w:val="00A14BB4"/>
    <w:rsid w:val="00A2013F"/>
    <w:rsid w:val="00A22892"/>
    <w:rsid w:val="00A231C8"/>
    <w:rsid w:val="00A24CEF"/>
    <w:rsid w:val="00A255BA"/>
    <w:rsid w:val="00A25B27"/>
    <w:rsid w:val="00A26AFF"/>
    <w:rsid w:val="00A323E0"/>
    <w:rsid w:val="00A33B6E"/>
    <w:rsid w:val="00A345A6"/>
    <w:rsid w:val="00A36E80"/>
    <w:rsid w:val="00A40188"/>
    <w:rsid w:val="00A40BAD"/>
    <w:rsid w:val="00A46F97"/>
    <w:rsid w:val="00A518FD"/>
    <w:rsid w:val="00A525F3"/>
    <w:rsid w:val="00A52935"/>
    <w:rsid w:val="00A53F67"/>
    <w:rsid w:val="00A5538D"/>
    <w:rsid w:val="00A56B8A"/>
    <w:rsid w:val="00A610FA"/>
    <w:rsid w:val="00A6192A"/>
    <w:rsid w:val="00A65838"/>
    <w:rsid w:val="00A71C80"/>
    <w:rsid w:val="00A72CD1"/>
    <w:rsid w:val="00A73932"/>
    <w:rsid w:val="00A74D17"/>
    <w:rsid w:val="00A757BA"/>
    <w:rsid w:val="00A75F3E"/>
    <w:rsid w:val="00A804C7"/>
    <w:rsid w:val="00A84AA5"/>
    <w:rsid w:val="00A85E4B"/>
    <w:rsid w:val="00A940DD"/>
    <w:rsid w:val="00A95502"/>
    <w:rsid w:val="00A95EE2"/>
    <w:rsid w:val="00A968B9"/>
    <w:rsid w:val="00A974F3"/>
    <w:rsid w:val="00AA0C4D"/>
    <w:rsid w:val="00AA113D"/>
    <w:rsid w:val="00AA14A6"/>
    <w:rsid w:val="00AA1F8F"/>
    <w:rsid w:val="00AA201A"/>
    <w:rsid w:val="00AA290F"/>
    <w:rsid w:val="00AA3633"/>
    <w:rsid w:val="00AA45CA"/>
    <w:rsid w:val="00AA5417"/>
    <w:rsid w:val="00AA7A99"/>
    <w:rsid w:val="00AA7C28"/>
    <w:rsid w:val="00AB1053"/>
    <w:rsid w:val="00AB5CBC"/>
    <w:rsid w:val="00AB6667"/>
    <w:rsid w:val="00AC6FC3"/>
    <w:rsid w:val="00AC7B7B"/>
    <w:rsid w:val="00AC7CBC"/>
    <w:rsid w:val="00AD0236"/>
    <w:rsid w:val="00AD1737"/>
    <w:rsid w:val="00AD2390"/>
    <w:rsid w:val="00AE08F6"/>
    <w:rsid w:val="00AE0ECF"/>
    <w:rsid w:val="00AE2D19"/>
    <w:rsid w:val="00AE6FCB"/>
    <w:rsid w:val="00AE7277"/>
    <w:rsid w:val="00AE7D2A"/>
    <w:rsid w:val="00AF28B1"/>
    <w:rsid w:val="00AF7E58"/>
    <w:rsid w:val="00B01C53"/>
    <w:rsid w:val="00B03040"/>
    <w:rsid w:val="00B031AB"/>
    <w:rsid w:val="00B106C3"/>
    <w:rsid w:val="00B13424"/>
    <w:rsid w:val="00B15CB6"/>
    <w:rsid w:val="00B24A08"/>
    <w:rsid w:val="00B26678"/>
    <w:rsid w:val="00B27AF5"/>
    <w:rsid w:val="00B30E19"/>
    <w:rsid w:val="00B35E6F"/>
    <w:rsid w:val="00B36CDA"/>
    <w:rsid w:val="00B401F5"/>
    <w:rsid w:val="00B416A9"/>
    <w:rsid w:val="00B4270D"/>
    <w:rsid w:val="00B43F4D"/>
    <w:rsid w:val="00B457E5"/>
    <w:rsid w:val="00B45E69"/>
    <w:rsid w:val="00B51C8F"/>
    <w:rsid w:val="00B52935"/>
    <w:rsid w:val="00B539F3"/>
    <w:rsid w:val="00B53EAA"/>
    <w:rsid w:val="00B55A9D"/>
    <w:rsid w:val="00B561B7"/>
    <w:rsid w:val="00B615FC"/>
    <w:rsid w:val="00B62AA5"/>
    <w:rsid w:val="00B62F21"/>
    <w:rsid w:val="00B6464C"/>
    <w:rsid w:val="00B662B0"/>
    <w:rsid w:val="00B66B03"/>
    <w:rsid w:val="00B66EC3"/>
    <w:rsid w:val="00B7121A"/>
    <w:rsid w:val="00B76556"/>
    <w:rsid w:val="00B76CF2"/>
    <w:rsid w:val="00B77E76"/>
    <w:rsid w:val="00B80525"/>
    <w:rsid w:val="00B90979"/>
    <w:rsid w:val="00B90E40"/>
    <w:rsid w:val="00B9108C"/>
    <w:rsid w:val="00B9533B"/>
    <w:rsid w:val="00B95AD8"/>
    <w:rsid w:val="00BA1738"/>
    <w:rsid w:val="00BA2050"/>
    <w:rsid w:val="00BA3BEA"/>
    <w:rsid w:val="00BA44BD"/>
    <w:rsid w:val="00BB04DA"/>
    <w:rsid w:val="00BB180D"/>
    <w:rsid w:val="00BB5075"/>
    <w:rsid w:val="00BB700F"/>
    <w:rsid w:val="00BC3172"/>
    <w:rsid w:val="00BC40E1"/>
    <w:rsid w:val="00BC4A55"/>
    <w:rsid w:val="00BC6F49"/>
    <w:rsid w:val="00BD2A30"/>
    <w:rsid w:val="00BD4052"/>
    <w:rsid w:val="00BD56BC"/>
    <w:rsid w:val="00BE6431"/>
    <w:rsid w:val="00BF1144"/>
    <w:rsid w:val="00BF2037"/>
    <w:rsid w:val="00BF21CD"/>
    <w:rsid w:val="00BF2C48"/>
    <w:rsid w:val="00BF2F9A"/>
    <w:rsid w:val="00BF3926"/>
    <w:rsid w:val="00BF4668"/>
    <w:rsid w:val="00C032DC"/>
    <w:rsid w:val="00C0705A"/>
    <w:rsid w:val="00C11DBD"/>
    <w:rsid w:val="00C13099"/>
    <w:rsid w:val="00C13BF4"/>
    <w:rsid w:val="00C151DC"/>
    <w:rsid w:val="00C1584C"/>
    <w:rsid w:val="00C173F0"/>
    <w:rsid w:val="00C226FC"/>
    <w:rsid w:val="00C22FD1"/>
    <w:rsid w:val="00C26712"/>
    <w:rsid w:val="00C26D11"/>
    <w:rsid w:val="00C31B41"/>
    <w:rsid w:val="00C328FC"/>
    <w:rsid w:val="00C354A4"/>
    <w:rsid w:val="00C36D47"/>
    <w:rsid w:val="00C415AB"/>
    <w:rsid w:val="00C42559"/>
    <w:rsid w:val="00C4472A"/>
    <w:rsid w:val="00C47139"/>
    <w:rsid w:val="00C52280"/>
    <w:rsid w:val="00C55324"/>
    <w:rsid w:val="00C57518"/>
    <w:rsid w:val="00C577D4"/>
    <w:rsid w:val="00C6074A"/>
    <w:rsid w:val="00C6347B"/>
    <w:rsid w:val="00C6381B"/>
    <w:rsid w:val="00C7687D"/>
    <w:rsid w:val="00C77E50"/>
    <w:rsid w:val="00C81C2F"/>
    <w:rsid w:val="00C822F7"/>
    <w:rsid w:val="00C8332F"/>
    <w:rsid w:val="00C839D2"/>
    <w:rsid w:val="00C841DC"/>
    <w:rsid w:val="00C8464C"/>
    <w:rsid w:val="00C868E1"/>
    <w:rsid w:val="00C91BB8"/>
    <w:rsid w:val="00C9287B"/>
    <w:rsid w:val="00CA0831"/>
    <w:rsid w:val="00CA1920"/>
    <w:rsid w:val="00CA3B1C"/>
    <w:rsid w:val="00CA5A46"/>
    <w:rsid w:val="00CC39B1"/>
    <w:rsid w:val="00CC39C8"/>
    <w:rsid w:val="00CD2A3D"/>
    <w:rsid w:val="00CD3CCD"/>
    <w:rsid w:val="00CD656D"/>
    <w:rsid w:val="00CD6C82"/>
    <w:rsid w:val="00CE2955"/>
    <w:rsid w:val="00CE30B0"/>
    <w:rsid w:val="00CE71C2"/>
    <w:rsid w:val="00CF0405"/>
    <w:rsid w:val="00CF0E42"/>
    <w:rsid w:val="00CF2B39"/>
    <w:rsid w:val="00CF5E44"/>
    <w:rsid w:val="00CF651D"/>
    <w:rsid w:val="00CF6910"/>
    <w:rsid w:val="00CF74F7"/>
    <w:rsid w:val="00D06418"/>
    <w:rsid w:val="00D07BF2"/>
    <w:rsid w:val="00D07D5D"/>
    <w:rsid w:val="00D10B43"/>
    <w:rsid w:val="00D1330B"/>
    <w:rsid w:val="00D20F4B"/>
    <w:rsid w:val="00D222E5"/>
    <w:rsid w:val="00D2470C"/>
    <w:rsid w:val="00D250B4"/>
    <w:rsid w:val="00D27670"/>
    <w:rsid w:val="00D27CCB"/>
    <w:rsid w:val="00D32A25"/>
    <w:rsid w:val="00D40CEB"/>
    <w:rsid w:val="00D41EE0"/>
    <w:rsid w:val="00D46DD2"/>
    <w:rsid w:val="00D556BC"/>
    <w:rsid w:val="00D622F8"/>
    <w:rsid w:val="00D66FA3"/>
    <w:rsid w:val="00D677A6"/>
    <w:rsid w:val="00D700A3"/>
    <w:rsid w:val="00D72066"/>
    <w:rsid w:val="00D7475D"/>
    <w:rsid w:val="00D75A22"/>
    <w:rsid w:val="00D75AB2"/>
    <w:rsid w:val="00D77B73"/>
    <w:rsid w:val="00D83D83"/>
    <w:rsid w:val="00D84536"/>
    <w:rsid w:val="00D84656"/>
    <w:rsid w:val="00D84F91"/>
    <w:rsid w:val="00D85986"/>
    <w:rsid w:val="00D90590"/>
    <w:rsid w:val="00D906A4"/>
    <w:rsid w:val="00D90C9A"/>
    <w:rsid w:val="00D95441"/>
    <w:rsid w:val="00D96158"/>
    <w:rsid w:val="00DA0E57"/>
    <w:rsid w:val="00DA1357"/>
    <w:rsid w:val="00DA474E"/>
    <w:rsid w:val="00DA518B"/>
    <w:rsid w:val="00DA5B3F"/>
    <w:rsid w:val="00DB1F04"/>
    <w:rsid w:val="00DB53ED"/>
    <w:rsid w:val="00DB77F8"/>
    <w:rsid w:val="00DC0552"/>
    <w:rsid w:val="00DC0C3F"/>
    <w:rsid w:val="00DC2E8B"/>
    <w:rsid w:val="00DC35CE"/>
    <w:rsid w:val="00DC3AFF"/>
    <w:rsid w:val="00DC71D1"/>
    <w:rsid w:val="00DC77DF"/>
    <w:rsid w:val="00DD11EF"/>
    <w:rsid w:val="00DD1883"/>
    <w:rsid w:val="00DD55B1"/>
    <w:rsid w:val="00DD7063"/>
    <w:rsid w:val="00DD7EF7"/>
    <w:rsid w:val="00DE2390"/>
    <w:rsid w:val="00DE2F36"/>
    <w:rsid w:val="00DE3129"/>
    <w:rsid w:val="00DE39AA"/>
    <w:rsid w:val="00DF1F14"/>
    <w:rsid w:val="00DF3311"/>
    <w:rsid w:val="00E02C7A"/>
    <w:rsid w:val="00E02D90"/>
    <w:rsid w:val="00E03931"/>
    <w:rsid w:val="00E03D42"/>
    <w:rsid w:val="00E052B8"/>
    <w:rsid w:val="00E056B6"/>
    <w:rsid w:val="00E07F33"/>
    <w:rsid w:val="00E11BBF"/>
    <w:rsid w:val="00E131A7"/>
    <w:rsid w:val="00E1484F"/>
    <w:rsid w:val="00E15F42"/>
    <w:rsid w:val="00E21501"/>
    <w:rsid w:val="00E249E6"/>
    <w:rsid w:val="00E25EAD"/>
    <w:rsid w:val="00E33DB0"/>
    <w:rsid w:val="00E34580"/>
    <w:rsid w:val="00E35361"/>
    <w:rsid w:val="00E3765B"/>
    <w:rsid w:val="00E4487D"/>
    <w:rsid w:val="00E475C4"/>
    <w:rsid w:val="00E50490"/>
    <w:rsid w:val="00E51095"/>
    <w:rsid w:val="00E5321A"/>
    <w:rsid w:val="00E5495B"/>
    <w:rsid w:val="00E600D2"/>
    <w:rsid w:val="00E6450C"/>
    <w:rsid w:val="00E65B10"/>
    <w:rsid w:val="00E67D5D"/>
    <w:rsid w:val="00E71391"/>
    <w:rsid w:val="00E71BE8"/>
    <w:rsid w:val="00E72BCE"/>
    <w:rsid w:val="00E8072F"/>
    <w:rsid w:val="00E80E28"/>
    <w:rsid w:val="00E83D33"/>
    <w:rsid w:val="00E863B6"/>
    <w:rsid w:val="00E86E51"/>
    <w:rsid w:val="00E87257"/>
    <w:rsid w:val="00E9123F"/>
    <w:rsid w:val="00E91F3C"/>
    <w:rsid w:val="00E94E9F"/>
    <w:rsid w:val="00E9619C"/>
    <w:rsid w:val="00EA030C"/>
    <w:rsid w:val="00EB48D8"/>
    <w:rsid w:val="00EB4B67"/>
    <w:rsid w:val="00EB61BB"/>
    <w:rsid w:val="00EB6CA2"/>
    <w:rsid w:val="00EB7613"/>
    <w:rsid w:val="00EC3281"/>
    <w:rsid w:val="00EC4F62"/>
    <w:rsid w:val="00ED0C0B"/>
    <w:rsid w:val="00ED281B"/>
    <w:rsid w:val="00ED2C5F"/>
    <w:rsid w:val="00ED32F2"/>
    <w:rsid w:val="00ED5986"/>
    <w:rsid w:val="00EE0ECB"/>
    <w:rsid w:val="00EF6263"/>
    <w:rsid w:val="00F03685"/>
    <w:rsid w:val="00F104C5"/>
    <w:rsid w:val="00F128C6"/>
    <w:rsid w:val="00F132B6"/>
    <w:rsid w:val="00F132EC"/>
    <w:rsid w:val="00F1349A"/>
    <w:rsid w:val="00F13BA8"/>
    <w:rsid w:val="00F13D8A"/>
    <w:rsid w:val="00F140DC"/>
    <w:rsid w:val="00F177A2"/>
    <w:rsid w:val="00F2007F"/>
    <w:rsid w:val="00F2225C"/>
    <w:rsid w:val="00F2327B"/>
    <w:rsid w:val="00F25953"/>
    <w:rsid w:val="00F25D14"/>
    <w:rsid w:val="00F27C86"/>
    <w:rsid w:val="00F34162"/>
    <w:rsid w:val="00F35771"/>
    <w:rsid w:val="00F403D8"/>
    <w:rsid w:val="00F41B38"/>
    <w:rsid w:val="00F4372D"/>
    <w:rsid w:val="00F46333"/>
    <w:rsid w:val="00F46722"/>
    <w:rsid w:val="00F47183"/>
    <w:rsid w:val="00F4795C"/>
    <w:rsid w:val="00F47E9C"/>
    <w:rsid w:val="00F65F00"/>
    <w:rsid w:val="00F74E26"/>
    <w:rsid w:val="00F77230"/>
    <w:rsid w:val="00F82BD8"/>
    <w:rsid w:val="00F835E1"/>
    <w:rsid w:val="00F8595B"/>
    <w:rsid w:val="00F85FB8"/>
    <w:rsid w:val="00F917B6"/>
    <w:rsid w:val="00F92F40"/>
    <w:rsid w:val="00F93457"/>
    <w:rsid w:val="00F94798"/>
    <w:rsid w:val="00F95323"/>
    <w:rsid w:val="00F95468"/>
    <w:rsid w:val="00F954E7"/>
    <w:rsid w:val="00F95B2C"/>
    <w:rsid w:val="00F96DFC"/>
    <w:rsid w:val="00FA0605"/>
    <w:rsid w:val="00FA212E"/>
    <w:rsid w:val="00FA3C77"/>
    <w:rsid w:val="00FA4A97"/>
    <w:rsid w:val="00FA4BF2"/>
    <w:rsid w:val="00FA65A6"/>
    <w:rsid w:val="00FB1E43"/>
    <w:rsid w:val="00FB58C6"/>
    <w:rsid w:val="00FC1A59"/>
    <w:rsid w:val="00FC288B"/>
    <w:rsid w:val="00FC37BF"/>
    <w:rsid w:val="00FC65B0"/>
    <w:rsid w:val="00FC7E1F"/>
    <w:rsid w:val="00FD1218"/>
    <w:rsid w:val="00FD5CA2"/>
    <w:rsid w:val="00FD6865"/>
    <w:rsid w:val="00FD6DBB"/>
    <w:rsid w:val="00FD6FAD"/>
    <w:rsid w:val="00FE0F00"/>
    <w:rsid w:val="00FE1634"/>
    <w:rsid w:val="00FE73F2"/>
    <w:rsid w:val="00FE7893"/>
    <w:rsid w:val="00FE78E5"/>
    <w:rsid w:val="00FF1929"/>
    <w:rsid w:val="00FF2444"/>
    <w:rsid w:val="00FF50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/"/>
  <w:listSeparator w:val="؛"/>
  <w14:docId w14:val="59D9D706"/>
  <w15:docId w15:val="{2A945495-8C71-4C24-9298-5F57FC159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46F97"/>
    <w:rPr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7F37B6"/>
    <w:rPr>
      <w:b/>
      <w:bCs/>
    </w:rPr>
  </w:style>
  <w:style w:type="table" w:styleId="TableGrid">
    <w:name w:val="Table Grid"/>
    <w:basedOn w:val="TableNormal"/>
    <w:rsid w:val="007F37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7F37B6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218EB"/>
    <w:pPr>
      <w:bidi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fa-IR"/>
    </w:rPr>
  </w:style>
  <w:style w:type="paragraph" w:styleId="NoSpacing">
    <w:name w:val="No Spacing"/>
    <w:uiPriority w:val="1"/>
    <w:qFormat/>
    <w:rsid w:val="008319B2"/>
    <w:pPr>
      <w:bidi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rsid w:val="00B457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457E5"/>
    <w:rPr>
      <w:rFonts w:ascii="Tahoma" w:hAnsi="Tahoma" w:cs="Tahoma"/>
      <w:sz w:val="16"/>
      <w:szCs w:val="16"/>
      <w:lang w:bidi="ar-SA"/>
    </w:rPr>
  </w:style>
  <w:style w:type="character" w:styleId="PlaceholderText">
    <w:name w:val="Placeholder Text"/>
    <w:basedOn w:val="DefaultParagraphFont"/>
    <w:uiPriority w:val="99"/>
    <w:semiHidden/>
    <w:rsid w:val="00C4472A"/>
    <w:rPr>
      <w:color w:val="808080"/>
    </w:rPr>
  </w:style>
  <w:style w:type="paragraph" w:styleId="Header">
    <w:name w:val="header"/>
    <w:basedOn w:val="Normal"/>
    <w:link w:val="Head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C7C"/>
    <w:rPr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C7C"/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10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emf"/><Relationship Id="rId21" Type="http://schemas.openxmlformats.org/officeDocument/2006/relationships/oleObject" Target="embeddings/oleObject3.bin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63" Type="http://schemas.openxmlformats.org/officeDocument/2006/relationships/image" Target="media/image51.png"/><Relationship Id="rId68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18.emf"/><Relationship Id="rId11" Type="http://schemas.openxmlformats.org/officeDocument/2006/relationships/image" Target="media/image4.emf"/><Relationship Id="rId24" Type="http://schemas.openxmlformats.org/officeDocument/2006/relationships/image" Target="media/image13.emf"/><Relationship Id="rId32" Type="http://schemas.openxmlformats.org/officeDocument/2006/relationships/image" Target="media/image21.emf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image" Target="media/image34.emf"/><Relationship Id="rId53" Type="http://schemas.openxmlformats.org/officeDocument/2006/relationships/image" Target="media/image42.emf"/><Relationship Id="rId58" Type="http://schemas.openxmlformats.org/officeDocument/2006/relationships/image" Target="media/image47.emf"/><Relationship Id="rId66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1.wmf"/><Relationship Id="rId14" Type="http://schemas.openxmlformats.org/officeDocument/2006/relationships/image" Target="media/image7.emf"/><Relationship Id="rId22" Type="http://schemas.openxmlformats.org/officeDocument/2006/relationships/oleObject" Target="embeddings/oleObject4.bin"/><Relationship Id="rId27" Type="http://schemas.openxmlformats.org/officeDocument/2006/relationships/image" Target="media/image16.emf"/><Relationship Id="rId30" Type="http://schemas.openxmlformats.org/officeDocument/2006/relationships/image" Target="media/image19.emf"/><Relationship Id="rId35" Type="http://schemas.openxmlformats.org/officeDocument/2006/relationships/image" Target="media/image24.emf"/><Relationship Id="rId43" Type="http://schemas.openxmlformats.org/officeDocument/2006/relationships/image" Target="media/image32.png"/><Relationship Id="rId48" Type="http://schemas.openxmlformats.org/officeDocument/2006/relationships/image" Target="media/image37.emf"/><Relationship Id="rId56" Type="http://schemas.openxmlformats.org/officeDocument/2006/relationships/image" Target="media/image45.emf"/><Relationship Id="rId64" Type="http://schemas.microsoft.com/office/2007/relationships/hdphoto" Target="media/hdphoto2.wdp"/><Relationship Id="rId69" Type="http://schemas.openxmlformats.org/officeDocument/2006/relationships/header" Target="header1.xml"/><Relationship Id="rId8" Type="http://schemas.openxmlformats.org/officeDocument/2006/relationships/image" Target="media/image1.emf"/><Relationship Id="rId51" Type="http://schemas.openxmlformats.org/officeDocument/2006/relationships/image" Target="media/image40.em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wmf"/><Relationship Id="rId25" Type="http://schemas.openxmlformats.org/officeDocument/2006/relationships/image" Target="media/image14.emf"/><Relationship Id="rId33" Type="http://schemas.openxmlformats.org/officeDocument/2006/relationships/image" Target="media/image22.emf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59" Type="http://schemas.openxmlformats.org/officeDocument/2006/relationships/image" Target="media/image48.emf"/><Relationship Id="rId67" Type="http://schemas.openxmlformats.org/officeDocument/2006/relationships/image" Target="media/image53.wmf"/><Relationship Id="rId20" Type="http://schemas.openxmlformats.org/officeDocument/2006/relationships/oleObject" Target="embeddings/oleObject2.bin"/><Relationship Id="rId41" Type="http://schemas.openxmlformats.org/officeDocument/2006/relationships/image" Target="media/image30.emf"/><Relationship Id="rId54" Type="http://schemas.openxmlformats.org/officeDocument/2006/relationships/image" Target="media/image43.emf"/><Relationship Id="rId62" Type="http://schemas.microsoft.com/office/2007/relationships/hdphoto" Target="media/hdphoto1.wdp"/><Relationship Id="rId7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36" Type="http://schemas.openxmlformats.org/officeDocument/2006/relationships/image" Target="media/image25.emf"/><Relationship Id="rId49" Type="http://schemas.openxmlformats.org/officeDocument/2006/relationships/image" Target="media/image38.emf"/><Relationship Id="rId57" Type="http://schemas.openxmlformats.org/officeDocument/2006/relationships/image" Target="media/image46.emf"/><Relationship Id="rId10" Type="http://schemas.openxmlformats.org/officeDocument/2006/relationships/image" Target="media/image3.emf"/><Relationship Id="rId31" Type="http://schemas.openxmlformats.org/officeDocument/2006/relationships/image" Target="media/image20.emf"/><Relationship Id="rId44" Type="http://schemas.openxmlformats.org/officeDocument/2006/relationships/image" Target="media/image33.emf"/><Relationship Id="rId52" Type="http://schemas.openxmlformats.org/officeDocument/2006/relationships/image" Target="media/image41.emf"/><Relationship Id="rId60" Type="http://schemas.openxmlformats.org/officeDocument/2006/relationships/image" Target="media/image49.emf"/><Relationship Id="rId65" Type="http://schemas.openxmlformats.org/officeDocument/2006/relationships/image" Target="media/image52.wmf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oleObject" Target="embeddings/oleObject1.bin"/><Relationship Id="rId39" Type="http://schemas.openxmlformats.org/officeDocument/2006/relationships/image" Target="media/image28.emf"/><Relationship Id="rId34" Type="http://schemas.openxmlformats.org/officeDocument/2006/relationships/image" Target="media/image23.emf"/><Relationship Id="rId50" Type="http://schemas.openxmlformats.org/officeDocument/2006/relationships/image" Target="media/image39.emf"/><Relationship Id="rId55" Type="http://schemas.openxmlformats.org/officeDocument/2006/relationships/image" Target="media/image44.emf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azehPardaz\Desktop\&#1587;&#1585;&#1576;&#1585;&#1711;%20&#1575;&#1605;&#1578;&#1581;&#1575;&#1606;&#1740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169B4C-A22A-4D5F-848B-365E38CBD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سربرگ امتحانی</Template>
  <TotalTime>44</TotalTime>
  <Pages>2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SazehPardazCo.</Company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Sazeh</dc:creator>
  <cp:lastModifiedBy>M.Mahdi Sabbaghi</cp:lastModifiedBy>
  <cp:revision>21</cp:revision>
  <cp:lastPrinted>2024-05-23T08:53:00Z</cp:lastPrinted>
  <dcterms:created xsi:type="dcterms:W3CDTF">2024-05-23T08:24:00Z</dcterms:created>
  <dcterms:modified xsi:type="dcterms:W3CDTF">2025-05-08T10:32:00Z</dcterms:modified>
</cp:coreProperties>
</file>