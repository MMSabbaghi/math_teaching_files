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E491E" w14:textId="4A8E19FA" w:rsidR="00D90590" w:rsidRDefault="00D90590" w:rsidP="009B2674">
      <w:pPr>
        <w:bidi/>
        <w:ind w:left="-821" w:right="-450"/>
        <w:jc w:val="center"/>
        <w:rPr>
          <w:rFonts w:ascii="Arial" w:hAnsi="Arial" w:cs="B Nazanin"/>
          <w:b/>
          <w:bCs/>
          <w:rtl/>
        </w:rPr>
      </w:pPr>
      <w:r>
        <w:rPr>
          <w:rFonts w:ascii="Arial" w:hAnsi="Arial" w:cs="B Nazanin" w:hint="cs"/>
          <w:b/>
          <w:bCs/>
          <w:rtl/>
          <w:lang w:bidi="fa-IR"/>
        </w:rPr>
        <w:t xml:space="preserve">« </w:t>
      </w:r>
      <w:r w:rsidRPr="002456EE">
        <w:rPr>
          <w:rFonts w:ascii="Arial" w:hAnsi="Arial" w:cs="B Nazanin" w:hint="cs"/>
          <w:b/>
          <w:bCs/>
          <w:rtl/>
        </w:rPr>
        <w:t>دانش آموزان عزيز،</w:t>
      </w:r>
      <w:r>
        <w:rPr>
          <w:rFonts w:ascii="Arial" w:hAnsi="Arial" w:cs="B Nazanin"/>
          <w:b/>
          <w:bCs/>
        </w:rPr>
        <w:t xml:space="preserve"> </w:t>
      </w:r>
      <w:r w:rsidRPr="002456EE">
        <w:rPr>
          <w:rFonts w:ascii="Arial" w:hAnsi="Arial" w:cs="B Nazanin" w:hint="cs"/>
          <w:b/>
          <w:bCs/>
          <w:rtl/>
        </w:rPr>
        <w:t>سؤالات زير</w:t>
      </w:r>
      <w:r>
        <w:rPr>
          <w:rFonts w:ascii="Arial" w:hAnsi="Arial" w:cs="B Nazanin"/>
          <w:b/>
          <w:bCs/>
        </w:rPr>
        <w:t xml:space="preserve"> </w:t>
      </w:r>
      <w:r w:rsidRPr="002456EE">
        <w:rPr>
          <w:rFonts w:ascii="Arial" w:hAnsi="Arial" w:cs="B Nazanin" w:hint="cs"/>
          <w:b/>
          <w:bCs/>
          <w:rtl/>
        </w:rPr>
        <w:t>را</w:t>
      </w:r>
      <w:r>
        <w:rPr>
          <w:rFonts w:ascii="Arial" w:hAnsi="Arial" w:cs="B Nazanin"/>
          <w:b/>
          <w:bCs/>
        </w:rPr>
        <w:t xml:space="preserve"> </w:t>
      </w:r>
      <w:r w:rsidRPr="002456EE">
        <w:rPr>
          <w:rFonts w:ascii="Arial" w:hAnsi="Arial" w:cs="B Nazanin" w:hint="cs"/>
          <w:b/>
          <w:bCs/>
          <w:rtl/>
        </w:rPr>
        <w:t xml:space="preserve">به دقّت بخوانيد و با </w:t>
      </w:r>
      <w:r w:rsidRPr="002456EE">
        <w:rPr>
          <w:rFonts w:ascii="Arial" w:hAnsi="Arial" w:cs="B Nazanin" w:hint="cs"/>
          <w:b/>
          <w:bCs/>
          <w:rtl/>
          <w:lang w:bidi="fa-IR"/>
        </w:rPr>
        <w:t>توکّل به خدا و</w:t>
      </w:r>
      <w:r w:rsidRPr="002456EE">
        <w:rPr>
          <w:rFonts w:ascii="Arial" w:hAnsi="Arial" w:cs="B Nazanin" w:hint="cs"/>
          <w:b/>
          <w:bCs/>
          <w:rtl/>
        </w:rPr>
        <w:t>آرامش خاطر پاسخ دهيد</w:t>
      </w:r>
      <w:r>
        <w:rPr>
          <w:rFonts w:ascii="Arial" w:hAnsi="Arial" w:cs="B Nazanin" w:hint="cs"/>
          <w:b/>
          <w:bCs/>
          <w:rtl/>
        </w:rPr>
        <w:t xml:space="preserve"> »</w:t>
      </w:r>
    </w:p>
    <w:p w14:paraId="2DF64796" w14:textId="77777777" w:rsidR="00D90590" w:rsidRPr="00E94E9F" w:rsidRDefault="00D90590" w:rsidP="00D90590">
      <w:pPr>
        <w:bidi/>
        <w:ind w:left="-835"/>
        <w:rPr>
          <w:sz w:val="10"/>
          <w:szCs w:val="10"/>
          <w:rtl/>
          <w:lang w:bidi="fa-IR"/>
        </w:rPr>
      </w:pPr>
    </w:p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713"/>
        <w:gridCol w:w="676"/>
      </w:tblGrid>
      <w:tr w:rsidR="00CF651D" w:rsidRPr="00424517" w14:paraId="18EECB8B" w14:textId="77777777" w:rsidTr="00BB5075">
        <w:trPr>
          <w:cantSplit/>
          <w:trHeight w:val="768"/>
        </w:trPr>
        <w:tc>
          <w:tcPr>
            <w:tcW w:w="11065" w:type="dxa"/>
            <w:gridSpan w:val="3"/>
            <w:tcBorders>
              <w:top w:val="thinThickSmallGap" w:sz="12" w:space="0" w:color="auto"/>
              <w:bottom w:val="thickThinSmallGap" w:sz="12" w:space="0" w:color="auto"/>
            </w:tcBorders>
            <w:vAlign w:val="center"/>
          </w:tcPr>
          <w:p w14:paraId="420A439B" w14:textId="6F2F944B" w:rsidR="00BB5075" w:rsidRPr="00BB5075" w:rsidRDefault="00BB5075" w:rsidP="00BB5075">
            <w:pPr>
              <w:bidi/>
              <w:spacing w:line="276" w:lineRule="auto"/>
              <w:rPr>
                <w:rFonts w:cs="B Zar"/>
                <w:b/>
                <w:bCs/>
                <w:sz w:val="8"/>
                <w:szCs w:val="6"/>
                <w:rtl/>
              </w:rPr>
            </w:pPr>
          </w:p>
          <w:p w14:paraId="1ABEDC44" w14:textId="1B0D35AB" w:rsidR="00BB5075" w:rsidRPr="00283286" w:rsidRDefault="00BB5075" w:rsidP="00BB5075">
            <w:pPr>
              <w:bidi/>
              <w:spacing w:line="276" w:lineRule="auto"/>
              <w:rPr>
                <w:rFonts w:cs="B Zar"/>
                <w:b/>
                <w:bCs/>
                <w:noProof/>
                <w:szCs w:val="22"/>
                <w:rtl/>
                <w:lang w:bidi="fa-IR"/>
              </w:rPr>
            </w:pPr>
            <w:r>
              <w:rPr>
                <w:rFonts w:cs="B Zar"/>
                <w:b/>
                <w:bCs/>
                <w:noProof/>
                <w:sz w:val="20"/>
                <w:szCs w:val="18"/>
                <w:rtl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667F3998" wp14:editId="3AB814B6">
                      <wp:simplePos x="0" y="0"/>
                      <wp:positionH relativeFrom="column">
                        <wp:posOffset>3444240</wp:posOffset>
                      </wp:positionH>
                      <wp:positionV relativeFrom="paragraph">
                        <wp:posOffset>4445</wp:posOffset>
                      </wp:positionV>
                      <wp:extent cx="2953385" cy="207645"/>
                      <wp:effectExtent l="0" t="0" r="18415" b="20955"/>
                      <wp:wrapNone/>
                      <wp:docPr id="1056260629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3385" cy="207645"/>
                                <a:chOff x="5037" y="3819"/>
                                <a:chExt cx="5113" cy="291"/>
                              </a:xfrm>
                            </wpg:grpSpPr>
                            <wps:wsp>
                              <wps:cNvPr id="836839697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0" y="3819"/>
                                  <a:ext cx="1140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1701988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37" y="3819"/>
                                  <a:ext cx="2420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21971F" id="Group 82" o:spid="_x0000_s1026" style="position:absolute;margin-left:271.2pt;margin-top:.35pt;width:232.55pt;height:16.35pt;z-index:251667456" coordorigin="5037,3819" coordsize="5113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">
                      <v:rect id="Rectangle 83" o:spid="_x0000_s1027" style="position:absolute;left:9010;top:3819;width:114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"/>
                      <v:rect id="Rectangle 84" o:spid="_x0000_s1028" style="position:absolute;left:5037;top:3819;width:242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"/>
                    </v:group>
                  </w:pict>
                </mc:Fallback>
              </mc:AlternateContent>
            </w:r>
            <w:r w:rsidRPr="00E9123F">
              <w:rPr>
                <w:rFonts w:cs="B Zar" w:hint="cs"/>
                <w:b/>
                <w:bCs/>
                <w:sz w:val="20"/>
                <w:szCs w:val="18"/>
                <w:rtl/>
              </w:rPr>
              <w:t xml:space="preserve">نمره با عدد                                      نمره با حروف                                                           </w:t>
            </w:r>
            <w:r w:rsidRPr="00371AEE">
              <w:rPr>
                <w:rFonts w:cs="B Zar" w:hint="cs"/>
                <w:b/>
                <w:bCs/>
                <w:noProof/>
                <w:szCs w:val="22"/>
                <w:rtl/>
                <w:lang w:bidi="fa-IR"/>
              </w:rPr>
              <w:t xml:space="preserve">نام و نام خانوادگی </w:t>
            </w:r>
            <w:r>
              <w:rPr>
                <w:rFonts w:cs="B Zar" w:hint="cs"/>
                <w:b/>
                <w:bCs/>
                <w:noProof/>
                <w:szCs w:val="22"/>
                <w:rtl/>
                <w:lang w:bidi="fa-IR"/>
              </w:rPr>
              <w:t xml:space="preserve">مصحح :                      </w:t>
            </w:r>
            <w:r w:rsidRPr="00371AEE">
              <w:rPr>
                <w:rFonts w:cs="B Zar" w:hint="cs"/>
                <w:b/>
                <w:bCs/>
                <w:noProof/>
                <w:szCs w:val="22"/>
                <w:rtl/>
                <w:lang w:bidi="fa-IR"/>
              </w:rPr>
              <w:t xml:space="preserve">  امضاء </w:t>
            </w:r>
            <w:r>
              <w:rPr>
                <w:rFonts w:cs="B Zar" w:hint="cs"/>
                <w:b/>
                <w:bCs/>
                <w:noProof/>
                <w:szCs w:val="22"/>
                <w:rtl/>
                <w:lang w:bidi="fa-IR"/>
              </w:rPr>
              <w:t xml:space="preserve">                            </w:t>
            </w:r>
          </w:p>
          <w:p w14:paraId="21035C0B" w14:textId="33739374" w:rsidR="00A757BA" w:rsidRPr="00A757BA" w:rsidRDefault="00A757BA" w:rsidP="00BB5075">
            <w:pPr>
              <w:bidi/>
              <w:spacing w:line="276" w:lineRule="auto"/>
              <w:rPr>
                <w:rFonts w:ascii="Arial" w:hAnsi="Arial" w:cs="Mj_Faraz"/>
                <w:b/>
                <w:bCs/>
                <w:sz w:val="2"/>
                <w:szCs w:val="6"/>
                <w:rtl/>
              </w:rPr>
            </w:pPr>
          </w:p>
        </w:tc>
      </w:tr>
      <w:tr w:rsidR="00B45E69" w:rsidRPr="00424517" w14:paraId="693B5A5F" w14:textId="77777777" w:rsidTr="00A757BA">
        <w:trPr>
          <w:cantSplit/>
          <w:trHeight w:val="403"/>
        </w:trPr>
        <w:tc>
          <w:tcPr>
            <w:tcW w:w="676" w:type="dxa"/>
            <w:tcBorders>
              <w:top w:val="thinThickSmallGap" w:sz="12" w:space="0" w:color="auto"/>
              <w:bottom w:val="thickThinSmallGap" w:sz="12" w:space="0" w:color="auto"/>
              <w:right w:val="thinThickSmallGap" w:sz="12" w:space="0" w:color="auto"/>
            </w:tcBorders>
            <w:vAlign w:val="center"/>
          </w:tcPr>
          <w:p w14:paraId="1C035A28" w14:textId="77777777" w:rsidR="00B45E69" w:rsidRPr="00A757BA" w:rsidRDefault="00B45E69" w:rsidP="00A757BA">
            <w:pPr>
              <w:bidi/>
              <w:jc w:val="center"/>
              <w:rPr>
                <w:rFonts w:cs="B Titr"/>
                <w:sz w:val="20"/>
                <w:szCs w:val="20"/>
                <w:rtl/>
              </w:rPr>
            </w:pPr>
            <w:r w:rsidRPr="00A757BA">
              <w:rPr>
                <w:rFonts w:cs="B Titr"/>
                <w:sz w:val="20"/>
                <w:szCs w:val="20"/>
                <w:rtl/>
              </w:rPr>
              <w:t>ردیف</w:t>
            </w:r>
          </w:p>
        </w:tc>
        <w:tc>
          <w:tcPr>
            <w:tcW w:w="9713" w:type="dxa"/>
            <w:tcBorders>
              <w:top w:val="thinThickSmallGap" w:sz="12" w:space="0" w:color="auto"/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  <w:vAlign w:val="center"/>
          </w:tcPr>
          <w:p w14:paraId="47A66F05" w14:textId="77777777" w:rsidR="00B45E69" w:rsidRPr="00A757BA" w:rsidRDefault="00DD11EF" w:rsidP="00A757BA">
            <w:pPr>
              <w:bidi/>
              <w:jc w:val="center"/>
              <w:rPr>
                <w:rFonts w:cs="B Titr"/>
                <w:b/>
                <w:bCs/>
                <w:sz w:val="20"/>
                <w:szCs w:val="20"/>
                <w:rtl/>
                <w:lang w:bidi="fa-IR"/>
              </w:rPr>
            </w:pPr>
            <w:r w:rsidRPr="00A757BA">
              <w:rPr>
                <w:rFonts w:cs="B Titr" w:hint="cs"/>
                <w:b/>
                <w:bCs/>
                <w:sz w:val="20"/>
                <w:szCs w:val="20"/>
                <w:rtl/>
                <w:lang w:bidi="fa-IR"/>
              </w:rPr>
              <w:t>سوالات</w:t>
            </w:r>
          </w:p>
        </w:tc>
        <w:tc>
          <w:tcPr>
            <w:tcW w:w="676" w:type="dxa"/>
            <w:tcBorders>
              <w:top w:val="thinThickSmallGap" w:sz="12" w:space="0" w:color="auto"/>
              <w:left w:val="thickThinSmallGap" w:sz="12" w:space="0" w:color="auto"/>
              <w:bottom w:val="thickThinSmallGap" w:sz="12" w:space="0" w:color="auto"/>
            </w:tcBorders>
            <w:vAlign w:val="center"/>
          </w:tcPr>
          <w:p w14:paraId="56FDFF63" w14:textId="77777777" w:rsidR="00B45E69" w:rsidRPr="00A757BA" w:rsidRDefault="00B45E69" w:rsidP="00A757BA">
            <w:pPr>
              <w:bidi/>
              <w:jc w:val="center"/>
              <w:rPr>
                <w:rFonts w:cs="B Titr"/>
                <w:sz w:val="20"/>
                <w:szCs w:val="20"/>
                <w:rtl/>
              </w:rPr>
            </w:pPr>
            <w:r w:rsidRPr="00A757BA">
              <w:rPr>
                <w:rFonts w:cs="B Titr"/>
                <w:sz w:val="20"/>
                <w:szCs w:val="20"/>
                <w:rtl/>
              </w:rPr>
              <w:t>بارم</w:t>
            </w:r>
          </w:p>
        </w:tc>
      </w:tr>
      <w:tr w:rsidR="007F37B6" w:rsidRPr="005B3F55" w14:paraId="78098B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399032A4" w:rsidR="003E1EDA" w:rsidRPr="00A52935" w:rsidRDefault="00790B1E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BA351CF" w14:textId="33780E8B" w:rsidR="003E1EDA" w:rsidRDefault="003D747D" w:rsidP="00105ADC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23CC041" wp14:editId="42FF67D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4" name="Flowchart: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1AE9F2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4" o:spid="_x0000_s1026" type="#_x0000_t120" style="position:absolute;margin-left:17.35pt;margin-top:18.9pt;width:12pt;height:1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7i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ABvB7i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 w:rsidR="00105ADC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8CF2226" wp14:editId="5B3FF8F3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276225</wp:posOffset>
                      </wp:positionV>
                      <wp:extent cx="152400" cy="203200"/>
                      <wp:effectExtent l="0" t="0" r="19050" b="25400"/>
                      <wp:wrapNone/>
                      <wp:docPr id="23" name="Flowchart: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99A4EA" id="Flowchart: Connector 23" o:spid="_x0000_s1026" type="#_x0000_t120" style="position:absolute;margin-left:62.65pt;margin-top:21.75pt;width:12pt;height:1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="005467F3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درستی یا نادرستی عبارت های زیر را مشخص کنید</w:t>
            </w:r>
            <w:r w:rsidR="005467F3"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>.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                              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درست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5F46B5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نادرست</w:t>
            </w:r>
          </w:p>
          <w:p w14:paraId="47D57E69" w14:textId="20DF84D0" w:rsidR="005467F3" w:rsidRDefault="003D747D" w:rsidP="005467F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BFD0AFA" wp14:editId="403E6B8D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CAF0FD" id="Flowchart: Connector 28" o:spid="_x0000_s1026" type="#_x0000_t120" style="position:absolute;margin-left:17.35pt;margin-top:18.9pt;width:12pt;height:1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45g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Cva45g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DF8B17" wp14:editId="35B0E1EE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278130</wp:posOffset>
                      </wp:positionV>
                      <wp:extent cx="152400" cy="203200"/>
                      <wp:effectExtent l="0" t="0" r="19050" b="25400"/>
                      <wp:wrapNone/>
                      <wp:docPr id="25" name="Flowchart: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C944DD" id="Flowchart: Connector 25" o:spid="_x0000_s1026" type="#_x0000_t120" style="position:absolute;margin-left:61.7pt;margin-top:21.9pt;width:12pt;height:1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eqm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الف)</w:t>
            </w:r>
            <w:r w:rsidR="00AA0C4D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معکوس عدد صفر ، خود صفر است.</w:t>
            </w:r>
            <w:r w:rsidR="005F46B5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  <w:r w:rsidR="00105ADC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                         </w:t>
            </w:r>
          </w:p>
          <w:p w14:paraId="4DE6CB52" w14:textId="0E83B2A0" w:rsidR="005467F3" w:rsidRDefault="003D747D" w:rsidP="005467F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E37B523" wp14:editId="5DD83BE7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262890</wp:posOffset>
                      </wp:positionV>
                      <wp:extent cx="152400" cy="203200"/>
                      <wp:effectExtent l="0" t="0" r="19050" b="25400"/>
                      <wp:wrapNone/>
                      <wp:docPr id="29" name="Flowchart: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71B44" id="Flowchart: Connector 29" o:spid="_x0000_s1026" type="#_x0000_t120" style="position:absolute;margin-left:16.85pt;margin-top:20.7pt;width:12pt;height:1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7E43D4E" wp14:editId="4B7F01F5">
                      <wp:simplePos x="0" y="0"/>
                      <wp:positionH relativeFrom="column">
                        <wp:posOffset>796925</wp:posOffset>
                      </wp:positionH>
                      <wp:positionV relativeFrom="paragraph">
                        <wp:posOffset>284480</wp:posOffset>
                      </wp:positionV>
                      <wp:extent cx="152400" cy="203200"/>
                      <wp:effectExtent l="0" t="0" r="19050" b="25400"/>
                      <wp:wrapNone/>
                      <wp:docPr id="26" name="Flowchart: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2C915" id="Flowchart: Connector 26" o:spid="_x0000_s1026" type="#_x0000_t120" style="position:absolute;margin-left:62.75pt;margin-top:22.4pt;width:12pt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ب)</w:t>
            </w:r>
            <w:r w:rsidR="00AA0C4D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هر مربع نوعی لوزی است.</w:t>
            </w:r>
            <w:r w:rsidR="005F46B5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76BABF65" w14:textId="58DE5914" w:rsidR="005467F3" w:rsidRDefault="003D747D" w:rsidP="00105ADC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2FEE149" wp14:editId="627AE334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277495</wp:posOffset>
                      </wp:positionV>
                      <wp:extent cx="152400" cy="203200"/>
                      <wp:effectExtent l="0" t="0" r="19050" b="25400"/>
                      <wp:wrapNone/>
                      <wp:docPr id="30" name="Flowchart: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429E2" id="Flowchart: Connector 30" o:spid="_x0000_s1026" type="#_x0000_t120" style="position:absolute;margin-left:16.85pt;margin-top:21.85pt;width:12pt;height:1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291F5E" wp14:editId="1F6B1B82">
                      <wp:simplePos x="0" y="0"/>
                      <wp:positionH relativeFrom="column">
                        <wp:posOffset>791899</wp:posOffset>
                      </wp:positionH>
                      <wp:positionV relativeFrom="paragraph">
                        <wp:posOffset>296545</wp:posOffset>
                      </wp:positionV>
                      <wp:extent cx="152400" cy="203200"/>
                      <wp:effectExtent l="0" t="0" r="19050" b="25400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192E94" id="Flowchart: Connector 27" o:spid="_x0000_s1026" type="#_x0000_t120" style="position:absolute;margin-left:62.35pt;margin-top:23.35pt;width:12pt;height:1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 w:rsidR="005467F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ج)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اگر سه زاویه از مثلثی با سه زاویه از مثلث دیگر برابر باشند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،دو مثلث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با هم </w:t>
            </w:r>
            <w:r w:rsidR="00105ADC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همنهشت اند.</w:t>
            </w:r>
            <w:r w:rsidR="005F46B5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4C8AC38A" w14:textId="0DC8A1F7" w:rsidR="005467F3" w:rsidRPr="00325DB6" w:rsidRDefault="005467F3" w:rsidP="005467F3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sz w:val="28"/>
                <w:szCs w:val="28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د)</w:t>
            </w:r>
            <w:r w:rsidR="00AA0C4D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رابطه فیثاغورس در همه مثلث ها برقرار است.</w:t>
            </w:r>
            <w:r w:rsidR="005F46B5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39743551" w:rsidR="007F37B6" w:rsidRPr="00717AFA" w:rsidRDefault="00717AF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0650A7" w:rsidRPr="005B3F55" w14:paraId="4383BE7E" w14:textId="77777777" w:rsidTr="00717AFA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0D08ABBF" w:rsidR="003E1EDA" w:rsidRPr="00A52935" w:rsidRDefault="00AA0C4D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69A3033" w14:textId="60E137BE" w:rsidR="00EC4F62" w:rsidRDefault="00AA0C4D" w:rsidP="00EC4F62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</w:rPr>
            </w:pP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>جاهای خالی زیر را با کلمه یا عدد مناسب کامل کنید.</w:t>
            </w:r>
          </w:p>
          <w:p w14:paraId="003F0B75" w14:textId="09425C6D" w:rsidR="00AA0C4D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C5ADC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0528" behindDoc="0" locked="0" layoutInCell="1" allowOverlap="1" wp14:anchorId="6DA740BF" wp14:editId="6B0B06FE">
                  <wp:simplePos x="0" y="0"/>
                  <wp:positionH relativeFrom="column">
                    <wp:posOffset>5151755</wp:posOffset>
                  </wp:positionH>
                  <wp:positionV relativeFrom="paragraph">
                    <wp:posOffset>217805</wp:posOffset>
                  </wp:positionV>
                  <wp:extent cx="190500" cy="24765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A0C4D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مختصات بردار </w:t>
            </w:r>
            <w:r w:rsidR="00AA0C4D" w:rsidRPr="00AA0C4D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69504" behindDoc="0" locked="0" layoutInCell="1" allowOverlap="1" wp14:anchorId="4708B58A" wp14:editId="21182407">
                  <wp:simplePos x="0" y="0"/>
                  <wp:positionH relativeFrom="column">
                    <wp:posOffset>4142105</wp:posOffset>
                  </wp:positionH>
                  <wp:positionV relativeFrom="paragraph">
                    <wp:posOffset>1905</wp:posOffset>
                  </wp:positionV>
                  <wp:extent cx="762000" cy="260350"/>
                  <wp:effectExtent l="0" t="0" r="0" b="635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A0C4D">
              <w:rPr>
                <w:rFonts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AA0C4D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برابر است با  ......................</w:t>
            </w:r>
          </w:p>
          <w:p w14:paraId="07FC6AF6" w14:textId="77777777" w:rsidR="00AA0C4D" w:rsidRDefault="00AA0C4D" w:rsidP="00AA0C4D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ب) </w:t>
            </w:r>
            <w:r w:rsidR="000C5ADC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ربع عدد       به صورت عددی توان دار برابر است با ......................</w:t>
            </w:r>
          </w:p>
          <w:p w14:paraId="2B15DC8E" w14:textId="77777777" w:rsidR="000C5ADC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ج)تعداد همه حالت های ممکن در پرتاب سه سکه برابر است با ...............</w:t>
            </w:r>
          </w:p>
          <w:p w14:paraId="19A56204" w14:textId="77DA61E2" w:rsidR="000C5ADC" w:rsidRPr="00AA0C4D" w:rsidRDefault="000C5ADC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د) محل برخورد عمود منصف های دو وتر دایره .................. دایره است.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776E8191" w:rsidR="000650A7" w:rsidRPr="00717AFA" w:rsidRDefault="00717AFA" w:rsidP="00717AF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2C19EE" w:rsidRPr="005B3F55" w14:paraId="7F39929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1B068EA6" w:rsidR="002C19EE" w:rsidRPr="00A52935" w:rsidRDefault="001A4A6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3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47DD9EB" w14:textId="06242E5D" w:rsidR="005B3F55" w:rsidRDefault="004A66C8" w:rsidP="001A4A6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9744" behindDoc="0" locked="0" layoutInCell="1" allowOverlap="1" wp14:anchorId="367623C8" wp14:editId="362AEDCC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250825</wp:posOffset>
                  </wp:positionV>
                  <wp:extent cx="222250" cy="1651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1F8F554" wp14:editId="27F16900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130175</wp:posOffset>
                      </wp:positionV>
                      <wp:extent cx="749300" cy="704850"/>
                      <wp:effectExtent l="0" t="0" r="12700" b="19050"/>
                      <wp:wrapNone/>
                      <wp:docPr id="5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9300" cy="70485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083AE5" id="Flowchart: Connector 5" o:spid="_x0000_s1026" type="#_x0000_t120" style="position:absolute;margin-left:7.15pt;margin-top:10.25pt;width:59pt;height:5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" fillcolor="white [3201]" strokecolor="black [3200]" strokeweight="2pt"/>
                  </w:pict>
                </mc:Fallback>
              </mc:AlternateConten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7AFF9D" wp14:editId="7356002F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174625</wp:posOffset>
                      </wp:positionV>
                      <wp:extent cx="165100" cy="317500"/>
                      <wp:effectExtent l="0" t="0" r="25400" b="2540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5100" cy="317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609B60" id="Straight Connector 10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65pt,13.75pt" to="36.6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" strokecolor="#4579b8 [3044]"/>
                  </w:pict>
                </mc:Fallback>
              </mc:AlternateContent>
            </w:r>
            <w:r w:rsidR="007626FB" w:rsidRPr="007626F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5648" behindDoc="0" locked="0" layoutInCell="1" allowOverlap="1" wp14:anchorId="2F8E5292" wp14:editId="45520D73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-15875</wp:posOffset>
                  </wp:positionV>
                  <wp:extent cx="165100" cy="165100"/>
                  <wp:effectExtent l="0" t="0" r="6350" b="635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A4A67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مورد گزینه صحیح را انتخاب کنید. </w:t>
            </w:r>
          </w:p>
          <w:p w14:paraId="00B877C3" w14:textId="555AB168" w:rsidR="001A4A67" w:rsidRDefault="004A66C8" w:rsidP="007626F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81792" behindDoc="0" locked="0" layoutInCell="1" allowOverlap="1" wp14:anchorId="325CC56A" wp14:editId="77DAD0B6">
                  <wp:simplePos x="0" y="0"/>
                  <wp:positionH relativeFrom="column">
                    <wp:posOffset>4313555</wp:posOffset>
                  </wp:positionH>
                  <wp:positionV relativeFrom="paragraph">
                    <wp:posOffset>154305</wp:posOffset>
                  </wp:positionV>
                  <wp:extent cx="234950" cy="45085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80768" behindDoc="0" locked="0" layoutInCell="1" allowOverlap="1" wp14:anchorId="7B420E4C" wp14:editId="2085D174">
                  <wp:simplePos x="0" y="0"/>
                  <wp:positionH relativeFrom="column">
                    <wp:posOffset>5697855</wp:posOffset>
                  </wp:positionH>
                  <wp:positionV relativeFrom="paragraph">
                    <wp:posOffset>147955</wp:posOffset>
                  </wp:positionV>
                  <wp:extent cx="165100" cy="450850"/>
                  <wp:effectExtent l="0" t="0" r="635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227AD1" wp14:editId="48C10204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135255</wp:posOffset>
                      </wp:positionV>
                      <wp:extent cx="368300" cy="177800"/>
                      <wp:effectExtent l="0" t="19050" r="12700" b="0"/>
                      <wp:wrapNone/>
                      <wp:docPr id="15" name="Arc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" cy="177800"/>
                              </a:xfrm>
                              <a:prstGeom prst="arc">
                                <a:avLst>
                                  <a:gd name="adj1" fmla="val 14606097"/>
                                  <a:gd name="adj2" fmla="val 0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A1FE" id="Arc 15" o:spid="_x0000_s1026" style="position:absolute;margin-left:20.15pt;margin-top:10.65pt;width:29pt;height:1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83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" path="m140941,2482nsc172558,-1202,205632,-778,236800,3711v78026,11239,131500,45881,131500,85189l184150,88900,140941,2482xem140941,2482nfc172558,-1202,205632,-778,236800,3711v78026,11239,131500,45881,131500,85189e" filled="f" strokecolor="#4579b8 [3044]">
                      <v:path arrowok="t" o:connecttype="custom" o:connectlocs="140941,2482;236800,3711;368300,88900" o:connectangles="0,0,0"/>
                    </v:shape>
                  </w:pict>
                </mc:Fallback>
              </mc:AlternateContent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7696" behindDoc="0" locked="0" layoutInCell="1" allowOverlap="1" wp14:anchorId="21E97B06" wp14:editId="2F773A1B">
                  <wp:simplePos x="0" y="0"/>
                  <wp:positionH relativeFrom="column">
                    <wp:posOffset>306705</wp:posOffset>
                  </wp:positionH>
                  <wp:positionV relativeFrom="paragraph">
                    <wp:posOffset>236855</wp:posOffset>
                  </wp:positionV>
                  <wp:extent cx="165100" cy="165100"/>
                  <wp:effectExtent l="0" t="0" r="0" b="635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</w:rPr>
              <w:drawing>
                <wp:anchor distT="0" distB="0" distL="114300" distR="114300" simplePos="0" relativeHeight="251676672" behindDoc="0" locked="0" layoutInCell="1" allowOverlap="1" wp14:anchorId="783E7AF1" wp14:editId="0BFCF1CF">
                  <wp:simplePos x="0" y="0"/>
                  <wp:positionH relativeFrom="column">
                    <wp:posOffset>554355</wp:posOffset>
                  </wp:positionH>
                  <wp:positionV relativeFrom="paragraph">
                    <wp:posOffset>230505</wp:posOffset>
                  </wp:positionV>
                  <wp:extent cx="88900" cy="165100"/>
                  <wp:effectExtent l="0" t="0" r="635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4624" behindDoc="0" locked="0" layoutInCell="1" allowOverlap="1" wp14:anchorId="4DEEEA03" wp14:editId="01D53711">
                  <wp:simplePos x="0" y="0"/>
                  <wp:positionH relativeFrom="column">
                    <wp:posOffset>865505</wp:posOffset>
                  </wp:positionH>
                  <wp:positionV relativeFrom="paragraph">
                    <wp:posOffset>103505</wp:posOffset>
                  </wp:positionV>
                  <wp:extent cx="165100" cy="171450"/>
                  <wp:effectExtent l="0" t="0" r="635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4E7394" wp14:editId="6BAE48BC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230505</wp:posOffset>
                      </wp:positionV>
                      <wp:extent cx="374650" cy="6350"/>
                      <wp:effectExtent l="0" t="0" r="25400" b="317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746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B0C3A0" id="Straight Connector 6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8.15pt" to="66.1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" strokecolor="#4579b8 [3044]"/>
                  </w:pict>
                </mc:Fallback>
              </mc:AlternateConten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طول کمان </w:t>
            </w:r>
            <w:r w:rsidR="007626FB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AB</w: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از دایره روبرو چقدر است ؟ (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O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مرکز دایره و شعاع دایره 1 است</w:t>
            </w:r>
            <w:r w:rsidR="007626F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)</w:t>
            </w:r>
          </w:p>
          <w:p w14:paraId="7971C54A" w14:textId="0D23E6B8" w:rsidR="00BC40E1" w:rsidRDefault="007626FB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                                 2)                                          3)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120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4) </w:t>
            </w:r>
            <w:r w:rsidR="004A66C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60</w:t>
            </w:r>
          </w:p>
          <w:p w14:paraId="4CDCC839" w14:textId="32C603D2" w:rsidR="007626FB" w:rsidRDefault="004A66C8" w:rsidP="004A66C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میانگین اعداد 18و16و</w:t>
            </w:r>
            <w:r w:rsidR="007378B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14و12و10 در کدام گزینه است؟</w:t>
            </w:r>
          </w:p>
          <w:p w14:paraId="1C71EC67" w14:textId="35D737CC" w:rsidR="007378BB" w:rsidRDefault="007378BB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14                             2) 16                                     3) 15                                   4) 13 </w:t>
            </w:r>
          </w:p>
          <w:p w14:paraId="1C844FB9" w14:textId="28D4FDAB" w:rsidR="00BC40E1" w:rsidRDefault="00BC40E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59A5DBFB" wp14:editId="0B6A39D4">
                      <wp:simplePos x="0" y="0"/>
                      <wp:positionH relativeFrom="margin">
                        <wp:posOffset>147955</wp:posOffset>
                      </wp:positionH>
                      <wp:positionV relativeFrom="paragraph">
                        <wp:posOffset>34925</wp:posOffset>
                      </wp:positionV>
                      <wp:extent cx="2153920" cy="730214"/>
                      <wp:effectExtent l="38100" t="0" r="0" b="0"/>
                      <wp:wrapNone/>
                      <wp:docPr id="2031" name="Group 20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3920" cy="730214"/>
                                <a:chOff x="16041" y="53915"/>
                                <a:chExt cx="1633738" cy="602497"/>
                              </a:xfrm>
                            </wpg:grpSpPr>
                            <wpg:grpSp>
                              <wpg:cNvPr id="2032" name="Group 2032"/>
                              <wpg:cNvGrpSpPr/>
                              <wpg:grpSpPr>
                                <a:xfrm>
                                  <a:off x="16041" y="53915"/>
                                  <a:ext cx="1633738" cy="602497"/>
                                  <a:chOff x="16042" y="113427"/>
                                  <a:chExt cx="1633798" cy="602497"/>
                                </a:xfrm>
                              </wpg:grpSpPr>
                              <wpg:grpSp>
                                <wpg:cNvPr id="2033" name="Group 2033"/>
                                <wpg:cNvGrpSpPr/>
                                <wpg:grpSpPr>
                                  <a:xfrm>
                                    <a:off x="16042" y="113427"/>
                                    <a:ext cx="1633798" cy="602497"/>
                                    <a:chOff x="16042" y="113427"/>
                                    <a:chExt cx="1633798" cy="602497"/>
                                  </a:xfrm>
                                </wpg:grpSpPr>
                                <wpg:grpSp>
                                  <wpg:cNvPr id="2034" name="Group 2034"/>
                                  <wpg:cNvGrpSpPr/>
                                  <wpg:grpSpPr>
                                    <a:xfrm>
                                      <a:off x="16042" y="113427"/>
                                      <a:ext cx="1633798" cy="602497"/>
                                      <a:chOff x="16042" y="30877"/>
                                      <a:chExt cx="1633798" cy="602497"/>
                                    </a:xfrm>
                                  </wpg:grpSpPr>
                                  <wpg:grpSp>
                                    <wpg:cNvPr id="2035" name="Group 2035"/>
                                    <wpg:cNvGrpSpPr/>
                                    <wpg:grpSpPr>
                                      <a:xfrm>
                                        <a:off x="16042" y="63914"/>
                                        <a:ext cx="1633798" cy="569460"/>
                                        <a:chOff x="16042" y="-7841"/>
                                        <a:chExt cx="1633798" cy="569460"/>
                                      </a:xfrm>
                                    </wpg:grpSpPr>
                                    <wpg:grpSp>
                                      <wpg:cNvPr id="2036" name="Group 2036"/>
                                      <wpg:cNvGrpSpPr/>
                                      <wpg:grpSpPr>
                                        <a:xfrm>
                                          <a:off x="453770" y="-7841"/>
                                          <a:ext cx="503116" cy="281174"/>
                                          <a:chOff x="-5656419" y="-19036"/>
                                          <a:chExt cx="2829980" cy="682663"/>
                                        </a:xfrm>
                                      </wpg:grpSpPr>
                                      <wps:wsp>
                                        <wps:cNvPr id="2037" name="Right Triangle 2037"/>
                                        <wps:cNvSpPr/>
                                        <wps:spPr>
                                          <a:xfrm flipH="1">
                                            <a:off x="-5656419" y="-19036"/>
                                            <a:ext cx="2829980" cy="682663"/>
                                          </a:xfrm>
                                          <a:prstGeom prst="rtTriangl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38" name="Rectangle 2038"/>
                                        <wps:cNvSpPr/>
                                        <wps:spPr>
                                          <a:xfrm flipH="1">
                                            <a:off x="-3084271" y="546729"/>
                                            <a:ext cx="257832" cy="1126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9" name="Group 2039"/>
                                      <wpg:cNvGrpSpPr/>
                                      <wpg:grpSpPr>
                                        <a:xfrm>
                                          <a:off x="16042" y="222250"/>
                                          <a:ext cx="1633798" cy="339369"/>
                                          <a:chOff x="16042" y="0"/>
                                          <a:chExt cx="1633798" cy="339369"/>
                                        </a:xfrm>
                                      </wpg:grpSpPr>
                                      <wpg:grpSp>
                                        <wpg:cNvPr id="2040" name="Group 2040"/>
                                        <wpg:cNvGrpSpPr/>
                                        <wpg:grpSpPr>
                                          <a:xfrm>
                                            <a:off x="19050" y="0"/>
                                            <a:ext cx="1630790" cy="107950"/>
                                            <a:chOff x="0" y="0"/>
                                            <a:chExt cx="1630790" cy="107950"/>
                                          </a:xfrm>
                                        </wpg:grpSpPr>
                                        <wps:wsp>
                                          <wps:cNvPr id="2041" name="Straight Arrow Connector 2041"/>
                                          <wps:cNvCnPr/>
                                          <wps:spPr>
                                            <a:xfrm>
                                              <a:off x="0" y="45771"/>
                                              <a:ext cx="1630790" cy="1522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  <a:headEnd type="arrow"/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2" name="Straight Connector 2042"/>
                                          <wps:cNvCnPr/>
                                          <wps:spPr>
                                            <a:xfrm>
                                              <a:off x="158750" y="1270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3" name="Straight Connector 2043"/>
                                          <wps:cNvCnPr/>
                                          <wps:spPr>
                                            <a:xfrm>
                                              <a:off x="12319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4" name="Straight Connector 2044"/>
                                          <wps:cNvCnPr/>
                                          <wps:spPr>
                                            <a:xfrm>
                                              <a:off x="937837" y="3496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2" name="Straight Connector 2072"/>
                                          <wps:cNvCnPr/>
                                          <wps:spPr>
                                            <a:xfrm>
                                              <a:off x="673100" y="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6" name="Straight Connector 2076"/>
                                          <wps:cNvCnPr/>
                                          <wps:spPr>
                                            <a:xfrm>
                                              <a:off x="4191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7" name="Straight Connector 2077"/>
                                          <wps:cNvCnPr/>
                                          <wps:spPr>
                                            <a:xfrm>
                                              <a:off x="14986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091" name="Text Box 2091"/>
                                        <wps:cNvSpPr txBox="1"/>
                                        <wps:spPr>
                                          <a:xfrm>
                                            <a:off x="16042" y="60715"/>
                                            <a:ext cx="251836" cy="185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16495F3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5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92" name="Text Box 2092"/>
                                        <wps:cNvSpPr txBox="1"/>
                                        <wps:spPr>
                                          <a:xfrm>
                                            <a:off x="292041" y="60713"/>
                                            <a:ext cx="236831" cy="1950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12A63E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4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7" name="Text Box 447"/>
                                        <wps:cNvSpPr txBox="1"/>
                                        <wps:spPr>
                                          <a:xfrm>
                                            <a:off x="538847" y="54368"/>
                                            <a:ext cx="250044" cy="207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D9485A1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3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9" name="Text Box 569"/>
                                        <wps:cNvSpPr txBox="1"/>
                                        <wps:spPr>
                                          <a:xfrm>
                                            <a:off x="788891" y="70720"/>
                                            <a:ext cx="279103" cy="268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E46B4A3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2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0" name="Text Box 570"/>
                                        <wps:cNvSpPr txBox="1"/>
                                        <wps:spPr>
                                          <a:xfrm>
                                            <a:off x="1015015" y="69205"/>
                                            <a:ext cx="342265" cy="211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76BF27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1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  <w:p w14:paraId="17901BE7" w14:textId="77777777" w:rsidR="00BC40E1" w:rsidRPr="00B52B63" w:rsidRDefault="00BC40E1" w:rsidP="00BC40E1">
                                              <w:pP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1" name="Text Box 571"/>
                                        <wps:cNvSpPr txBox="1"/>
                                        <wps:spPr>
                                          <a:xfrm>
                                            <a:off x="1380164" y="70195"/>
                                            <a:ext cx="229753" cy="198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47A074A" w14:textId="77777777" w:rsidR="00BC40E1" w:rsidRPr="00087C6B" w:rsidRDefault="00BC40E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 w:rsidRPr="00B52B63">
                                                <w:rPr>
                                                  <w:position w:val="-4"/>
                                                  <w:szCs w:val="18"/>
                                                  <w:lang w:bidi="fa-IR"/>
                                                </w:rPr>
                                                <w:object w:dxaOrig="160" w:dyaOrig="200" w14:anchorId="0D439363">
                                                  <v:shapetype id="_x0000_t75" coordsize="21600,21600" o:spt="75" o:preferrelative="t" path="m@4@5l@4@11@9@11@9@5xe" filled="f" stroked="f">
                                                    <v:stroke joinstyle="miter"/>
                                                    <v:formulas>
                                                      <v:f eqn="if lineDrawn pixelLineWidth 0"/>
                                                      <v:f eqn="sum @0 1 0"/>
                                                      <v:f eqn="sum 0 0 @1"/>
                                                      <v:f eqn="prod @2 1 2"/>
                                                      <v:f eqn="prod @3 21600 pixelWidth"/>
                                                      <v:f eqn="prod @3 21600 pixelHeight"/>
                                                      <v:f eqn="sum @0 0 1"/>
                                                      <v:f eqn="prod @6 1 2"/>
                                                      <v:f eqn="prod @7 21600 pixelWidth"/>
                                                      <v:f eqn="sum @8 21600 0"/>
                                                      <v:f eqn="prod @7 21600 pixelHeight"/>
                                                      <v:f eqn="sum @10 21600 0"/>
                                                    </v:formulas>
                                                    <v:path o:extrusionok="f" gradientshapeok="t" o:connecttype="rect"/>
                                                    <o:lock v:ext="edit" aspectratio="t"/>
                                                  </v:shapetype>
                                                  <v:shape id="_x0000_i1026" type="#_x0000_t75" style="width:8pt;height:10pt">
                                                    <v:imagedata r:id="rId17" o:title=""/>
                                                  </v:shape>
                                                  <o:OLEObject Type="Embed" ProgID="Equation.DSMT4" ShapeID="_x0000_i1026" DrawAspect="Content" ObjectID="_1777976098" r:id="rId18"/>
                                                </w:object>
                                              </w:r>
                                              <w:r>
                                                <w:rPr>
                                                  <w:szCs w:val="18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75" name="Block Arc 575"/>
                                    <wps:cNvSpPr/>
                                    <wps:spPr>
                                      <a:xfrm rot="3626787" flipH="1">
                                        <a:off x="658261" y="96282"/>
                                        <a:ext cx="505460" cy="374650"/>
                                      </a:xfrm>
                                      <a:prstGeom prst="blockArc">
                                        <a:avLst>
                                          <a:gd name="adj1" fmla="val 12071811"/>
                                          <a:gd name="adj2" fmla="val 20217386"/>
                                          <a:gd name="adj3" fmla="val 0"/>
                                        </a:avLst>
                                      </a:prstGeom>
                                      <a:noFill/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6" name="Text Box 576"/>
                                  <wps:cNvSpPr txBox="1"/>
                                  <wps:spPr>
                                    <a:xfrm>
                                      <a:off x="1047953" y="230868"/>
                                      <a:ext cx="227826" cy="220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778A385" w14:textId="77777777" w:rsidR="00BC40E1" w:rsidRPr="006547FC" w:rsidRDefault="00BC40E1" w:rsidP="00BC40E1">
                                        <w:pPr>
                                          <w:rPr>
                                            <w:sz w:val="18"/>
                                            <w:szCs w:val="14"/>
                                            <w:rtl/>
                                          </w:rPr>
                                        </w:pPr>
                                        <w:r w:rsidRPr="0044250D">
                                          <w:rPr>
                                            <w:position w:val="-4"/>
                                            <w:sz w:val="18"/>
                                            <w:szCs w:val="14"/>
                                            <w:lang w:bidi="fa-IR"/>
                                          </w:rPr>
                                          <w:object w:dxaOrig="270" w:dyaOrig="270" w14:anchorId="4B48EB53">
                                            <v:shape id="_x0000_i1028" type="#_x0000_t75" style="width:13.5pt;height:13.5pt">
                                              <v:imagedata r:id="rId19" o:title=""/>
                                            </v:shape>
                                            <o:OLEObject Type="Embed" ProgID="Equation.DSMT4" ShapeID="_x0000_i1028" DrawAspect="Content" ObjectID="_1777976099" r:id="rId20"/>
                                          </w:object>
                                        </w:r>
                                        <w:r>
                                          <w:rPr>
                                            <w:sz w:val="18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00" name="Text Box 600"/>
                                <wps:cNvSpPr txBox="1"/>
                                <wps:spPr>
                                  <a:xfrm>
                                    <a:off x="918612" y="205109"/>
                                    <a:ext cx="202523" cy="1924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1C2904A" w14:textId="77777777" w:rsidR="00BC40E1" w:rsidRPr="00E33748" w:rsidRDefault="00BC40E1" w:rsidP="00BC40E1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E33748">
                                        <w:rPr>
                                          <w:rFonts w:hint="cs"/>
                                          <w:sz w:val="18"/>
                                          <w:szCs w:val="18"/>
                                          <w:rtl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01" name="Oval 601"/>
                              <wps:cNvSpPr/>
                              <wps:spPr>
                                <a:xfrm flipH="1">
                                  <a:off x="1087056" y="353966"/>
                                  <a:ext cx="29105" cy="2911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5DBFB" id="Group 2031" o:spid="_x0000_s1026" style="position:absolute;left:0;text-align:left;margin-left:11.65pt;margin-top:2.75pt;width:169.6pt;height:57.5pt;z-index:251702272;mso-position-horizontal-relative:margin;mso-width-relative:margin;mso-height-relative:margin" coordorigin="160,539" coordsize="16337,6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">
                      <v:group id="Group 2032" o:spid="_x0000_s1027" style="position:absolute;left:160;top:539;width:16337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Uj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">
                        <v:group id="Group 2033" o:spid="_x0000_s1028" style="position:absolute;left:160;top:1134;width:16338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C4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">
                          <v:group id="Group 2034" o:spid="_x0000_s1029" style="position:absolute;left:160;top:1134;width:16338;height:6025" coordorigin="160,308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jM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">
                            <v:group id="Group 2035" o:spid="_x0000_s1030" style="position:absolute;left:160;top:639;width:16338;height:5694" coordorigin="160,-78" coordsize="16337,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1X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">
                              <v:group id="Group 2036" o:spid="_x0000_s1031" style="position:absolute;left:4537;top:-78;width:5031;height:2811" coordorigin="-56564,-190" coordsize="28299,6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Mg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JIXfN+EJyO0PAAAA//8DAFBLAQItABQABgAIAAAAIQDb4fbL7gAAAIUBAAATAAAAAAAA&#10;AAAAAAAAAAAAAABbQ29udGVudF9UeXBlc10ueG1sUEsBAi0AFAAGAAgAAAAhAFr0LFu/AAAAFQEA&#10;AAsAAAAAAAAAAAAAAAAAHwEAAF9yZWxzLy5yZWxzUEsBAi0AFAAGAAgAAAAhADg54yDHAAAA3QAA&#10;AA8AAAAAAAAAAAAAAAAABwIAAGRycy9kb3ducmV2LnhtbFBLBQYAAAAAAwADALcAAAD7AgAAAAA=&#10;">
                                <v:shapetype id="_x0000_t6" coordsize="21600,21600" o:spt="6" path="m,l,21600r21600,xe">
                                  <v:stroke joinstyle="miter"/>
                                  <v:path gradientshapeok="t" o:connecttype="custom" o:connectlocs="0,0;0,10800;0,21600;10800,21600;21600,21600;10800,10800" textboxrect="1800,12600,12600,19800"/>
                                </v:shapetype>
                                <v:shape id="Right Triangle 2037" o:spid="_x0000_s1032" type="#_x0000_t6" style="position:absolute;left:-56564;top:-190;width:28300;height:68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" filled="f" strokecolor="black [3213]" strokeweight="1pt"/>
                                <v:rect id="Rectangle 2038" o:spid="_x0000_s1033" style="position:absolute;left:-30842;top:5467;width:2578;height:112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" filled="f" strokecolor="black [3213]" strokeweight="1pt"/>
                              </v:group>
                              <v:group id="Group 2039" o:spid="_x0000_s1034" style="position:absolute;left:160;top:2222;width:16338;height:3394" coordorigin="160" coordsize="16337,3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d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">
                                <v:group id="Group 2040" o:spid="_x0000_s1035" style="position:absolute;left:190;width:16308;height:1079" coordsize="16307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                <v:shapetype id="_x0000_t32" coordsize="21600,21600" o:spt="32" o:oned="t" path="m,l21600,21600e" filled="f">
                                    <v:path arrowok="t" fillok="f" o:connecttype="none"/>
                                    <o:lock v:ext="edit" shapetype="t"/>
                                  </v:shapetype>
                                  <v:shape id="Straight Arrow Connector 2041" o:spid="_x0000_s1036" type="#_x0000_t32" style="position:absolute;top:457;width:16307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" strokecolor="black [3213]">
                                    <v:stroke startarrow="open" endarrow="open"/>
                                  </v:shape>
                                  <v:line id="Straight Connector 2042" o:spid="_x0000_s1037" style="position:absolute;visibility:visible;mso-wrap-style:square" from="1587,127" to="1587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HYxgAAAN0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WnynML1TXwCcvkPAAD//wMAUEsBAi0AFAAGAAgAAAAhANvh9svuAAAAhQEAABMAAAAAAAAA&#10;AAAAAAAAAAAAAFtDb250ZW50X1R5cGVzXS54bWxQSwECLQAUAAYACAAAACEAWvQsW78AAAAVAQAA&#10;CwAAAAAAAAAAAAAAAAAfAQAAX3JlbHMvLnJlbHNQSwECLQAUAAYACAAAACEAL0Bh2MYAAADdAAAA&#10;DwAAAAAAAAAAAAAAAAAHAgAAZHJzL2Rvd25yZXYueG1sUEsFBgAAAAADAAMAtwAAAPoCAAAAAA==&#10;" strokecolor="black [3213]"/>
                                  <v:line id="Straight Connector 2043" o:spid="_x0000_s103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" strokecolor="black [3213]"/>
                                  <v:line id="Straight Connector 2044" o:spid="_x0000_s1039" style="position:absolute;visibility:visible;mso-wrap-style:square" from="9378,34" to="9378,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" strokecolor="black [3213]"/>
                                  <v:line id="Straight Connector 2072" o:spid="_x0000_s104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" strokecolor="black [3213]"/>
                                  <v:line id="Straight Connector 2076" o:spid="_x0000_s104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" strokecolor="black [3213]"/>
                                  <v:line id="Straight Connector 2077" o:spid="_x0000_s104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" strokecolor="black [3213]"/>
                                </v:group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091" o:spid="_x0000_s1043" type="#_x0000_t202" style="position:absolute;left:160;top:607;width:251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u7yAAAAN0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opcY/t6EJyBXvwAAAP//AwBQSwECLQAUAAYACAAAACEA2+H2y+4AAACFAQAAEwAAAAAA&#10;AAAAAAAAAAAAAAAAW0NvbnRlbnRfVHlwZXNdLnhtbFBLAQItABQABgAIAAAAIQBa9CxbvwAAABUB&#10;AAALAAAAAAAAAAAAAAAAAB8BAABfcmVscy8ucmVsc1BLAQItABQABgAIAAAAIQAlZxu7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016495F3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5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2092" o:spid="_x0000_s1044" type="#_x0000_t202" style="position:absolute;left:2920;top:607;width:2368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4B12A63E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4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447" o:spid="_x0000_s1045" type="#_x0000_t202" style="position:absolute;left:5388;top:543;width:2500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gz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B15iDPHAAAA3AAA&#10;AA8AAAAAAAAAAAAAAAAABwIAAGRycy9kb3ducmV2LnhtbFBLBQYAAAAAAwADALcAAAD7AgAAAAA=&#10;" filled="f" stroked="f" strokeweight=".5pt">
                                  <v:textbox>
                                    <w:txbxContent>
                                      <w:p w14:paraId="4D9485A1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3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69" o:spid="_x0000_s1046" type="#_x0000_t202" style="position:absolute;left:7888;top:707;width:279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3E46B4A3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2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70" o:spid="_x0000_s1047" type="#_x0000_t202" style="position:absolute;left:10150;top:692;width:3422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Vn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" filled="f" stroked="f" strokeweight=".5pt">
                                  <v:textbox>
                                    <w:txbxContent>
                                      <w:p w14:paraId="6576BF27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1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  <w:p w14:paraId="17901BE7" w14:textId="77777777" w:rsidR="00BC40E1" w:rsidRPr="00B52B63" w:rsidRDefault="00BC40E1" w:rsidP="00BC40E1">
                                        <w:pPr>
                                          <w:rPr>
                                            <w:rFonts w:ascii="Cambria Math" w:hAnsi="Cambria Math"/>
                                            <w:szCs w:val="18"/>
                                            <w:oMath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Text Box 571" o:spid="_x0000_s1048" type="#_x0000_t202" style="position:absolute;left:13801;top:701;width:229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D8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fhzCK8z4QjI2R8AAAD//wMAUEsBAi0AFAAGAAgAAAAhANvh9svuAAAAhQEAABMAAAAAAAAA&#10;AAAAAAAAAAAAAFtDb250ZW50X1R5cGVzXS54bWxQSwECLQAUAAYACAAAACEAWvQsW78AAAAVAQAA&#10;CwAAAAAAAAAAAAAAAAAfAQAAX3JlbHMvLnJlbHNQSwECLQAUAAYACAAAACEARVFw/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747A074A" w14:textId="77777777" w:rsidR="00BC40E1" w:rsidRPr="00087C6B" w:rsidRDefault="00BC40E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 w:rsidRPr="00B52B63">
                                          <w:rPr>
                                            <w:position w:val="-4"/>
                                            <w:szCs w:val="18"/>
                                            <w:lang w:bidi="fa-IR"/>
                                          </w:rPr>
                                          <w:object w:dxaOrig="160" w:dyaOrig="200" w14:anchorId="0D439363">
                                            <v:shape id="_x0000_i1026" type="#_x0000_t75" style="width:8pt;height:10pt">
                                              <v:imagedata r:id="rId21" o:title=""/>
                                            </v:shape>
                                            <o:OLEObject Type="Embed" ProgID="Equation.DSMT4" ShapeID="_x0000_i1026" DrawAspect="Content" ObjectID="_1777758440" r:id="rId22"/>
                                          </w:object>
                                        </w:r>
                                        <w:r>
                                          <w:rPr>
                                            <w:szCs w:val="18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shape id="Block Arc 575" o:spid="_x0000_s1049" style="position:absolute;left:6582;top:962;width:5055;height:3747;rotation:-3961419fd;flip:x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" path="m28799,100482c71899,39424,156747,836,249711,13v91600,-811,176620,35181,222217,94071l471928,94084c426331,35194,341311,-798,249711,13,156747,836,71900,39424,28799,100482xe" filled="f" strokecolor="black [3213]">
                              <v:path arrowok="t" o:connecttype="custom" o:connectlocs="28799,100482;249711,13;471928,94084;471928,94084;249711,13;28799,100482" o:connectangles="0,0,0,0,0,0"/>
                            </v:shape>
                          </v:group>
                          <v:shape id="Text Box 576" o:spid="_x0000_s1050" type="#_x0000_t202" style="position:absolute;left:10479;top:2308;width:227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OiI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" filled="f" stroked="f" strokeweight=".5pt">
                            <v:textbox>
                              <w:txbxContent>
                                <w:p w14:paraId="4778A385" w14:textId="77777777" w:rsidR="00BC40E1" w:rsidRPr="006547FC" w:rsidRDefault="00BC40E1" w:rsidP="00BC40E1">
                                  <w:pPr>
                                    <w:rPr>
                                      <w:sz w:val="18"/>
                                      <w:szCs w:val="14"/>
                                      <w:rtl/>
                                    </w:rPr>
                                  </w:pPr>
                                  <w:r w:rsidRPr="0044250D">
                                    <w:rPr>
                                      <w:position w:val="-4"/>
                                      <w:sz w:val="18"/>
                                      <w:szCs w:val="14"/>
                                      <w:lang w:bidi="fa-IR"/>
                                    </w:rPr>
                                    <w:object w:dxaOrig="270" w:dyaOrig="270" w14:anchorId="4B48EB53">
                                      <v:shape id="_x0000_i1028" type="#_x0000_t75" style="width:13.5pt;height:13.5pt">
                                        <v:imagedata r:id="rId23" o:title=""/>
                                      </v:shape>
                                      <o:OLEObject Type="Embed" ProgID="Equation.DSMT4" ShapeID="_x0000_i1028" DrawAspect="Content" ObjectID="_1777758441" r:id="rId24"/>
                                    </w:object>
                                  </w:r>
                                  <w:r>
                                    <w:rPr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0" o:spid="_x0000_s1051" type="#_x0000_t202" style="position:absolute;left:9186;top:2051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dm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mhzPhCMjkHwAA//8DAFBLAQItABQABgAIAAAAIQDb4fbL7gAAAIUBAAATAAAAAAAAAAAAAAAA&#10;AAAAAABbQ29udGVudF9UeXBlc10ueG1sUEsBAi0AFAAGAAgAAAAhAFr0LFu/AAAAFQEAAAsAAAAA&#10;AAAAAAAAAAAAHwEAAF9yZWxzLy5yZWxzUEsBAi0AFAAGAAgAAAAhAKk+x2bBAAAA3AAAAA8AAAAA&#10;AAAAAAAAAAAABwIAAGRycy9kb3ducmV2LnhtbFBLBQYAAAAAAwADALcAAAD1AgAAAAA=&#10;" filled="f" stroked="f" strokeweight=".5pt">
                          <v:textbox>
                            <w:txbxContent>
                              <w:p w14:paraId="21C2904A" w14:textId="77777777" w:rsidR="00BC40E1" w:rsidRPr="00E33748" w:rsidRDefault="00BC40E1" w:rsidP="00BC40E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E33748">
                                  <w:rPr>
                                    <w:rFonts w:hint="cs"/>
                                    <w:sz w:val="18"/>
                                    <w:szCs w:val="18"/>
                                    <w:rtl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oval id="Oval 601" o:spid="_x0000_s1052" style="position:absolute;left:10870;top:3539;width:291;height:2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" fillcolor="black [3213]" strokecolor="black [3213]" strokeweight="2pt"/>
                      <w10:wrap anchorx="margin"/>
                    </v:group>
                  </w:pict>
                </mc:Fallback>
              </mc:AlternateContent>
            </w:r>
          </w:p>
          <w:p w14:paraId="3C79780B" w14:textId="36B1382D" w:rsidR="00BC40E1" w:rsidRDefault="00BC40E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چه عددی را نشان می دهد؟</w:t>
            </w:r>
          </w:p>
          <w:p w14:paraId="57524A41" w14:textId="41ED98B5" w:rsidR="00BC40E1" w:rsidRDefault="00717AFA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2144" behindDoc="0" locked="0" layoutInCell="1" allowOverlap="1" wp14:anchorId="4A14BAE9" wp14:editId="35BFBE36">
                  <wp:simplePos x="0" y="0"/>
                  <wp:positionH relativeFrom="column">
                    <wp:posOffset>5247005</wp:posOffset>
                  </wp:positionH>
                  <wp:positionV relativeFrom="paragraph">
                    <wp:posOffset>222250</wp:posOffset>
                  </wp:positionV>
                  <wp:extent cx="603250" cy="260350"/>
                  <wp:effectExtent l="0" t="0" r="0" b="635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1120" behindDoc="0" locked="0" layoutInCell="1" allowOverlap="1" wp14:anchorId="5A22E484" wp14:editId="62CF5694">
                  <wp:simplePos x="0" y="0"/>
                  <wp:positionH relativeFrom="column">
                    <wp:posOffset>3996055</wp:posOffset>
                  </wp:positionH>
                  <wp:positionV relativeFrom="paragraph">
                    <wp:posOffset>254000</wp:posOffset>
                  </wp:positionV>
                  <wp:extent cx="488950" cy="260350"/>
                  <wp:effectExtent l="0" t="0" r="6350" b="635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80096" behindDoc="0" locked="0" layoutInCell="1" allowOverlap="1" wp14:anchorId="771D99CA" wp14:editId="4C8BD4DA">
                  <wp:simplePos x="0" y="0"/>
                  <wp:positionH relativeFrom="column">
                    <wp:posOffset>2376805</wp:posOffset>
                  </wp:positionH>
                  <wp:positionV relativeFrom="paragraph">
                    <wp:posOffset>240665</wp:posOffset>
                  </wp:positionV>
                  <wp:extent cx="501650" cy="260350"/>
                  <wp:effectExtent l="0" t="0" r="0" b="635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9072" behindDoc="0" locked="0" layoutInCell="1" allowOverlap="1" wp14:anchorId="60D54091" wp14:editId="3F9CA0CC">
                  <wp:simplePos x="0" y="0"/>
                  <wp:positionH relativeFrom="column">
                    <wp:posOffset>931929</wp:posOffset>
                  </wp:positionH>
                  <wp:positionV relativeFrom="paragraph">
                    <wp:posOffset>227965</wp:posOffset>
                  </wp:positionV>
                  <wp:extent cx="488950" cy="260350"/>
                  <wp:effectExtent l="0" t="0" r="0" b="635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F2D28E" w14:textId="79403519" w:rsidR="0034065E" w:rsidRDefault="00BC40E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2)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3)</w:t>
            </w:r>
            <w:r w:rsidR="0034065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4) </w:t>
            </w:r>
          </w:p>
          <w:p w14:paraId="26BEFCBF" w14:textId="532E011D" w:rsidR="0034065E" w:rsidRDefault="0034065E" w:rsidP="0034065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 در غ</w:t>
            </w:r>
            <w:r w:rsidR="006E793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ربال اعداد 1 تا 100 ، اولین مضرب 7 که به عنوان مضرب های سایر عددها خط نخورده کدام است؟</w:t>
            </w:r>
          </w:p>
          <w:p w14:paraId="3F580BE8" w14:textId="62C934B8" w:rsidR="006E7938" w:rsidRPr="001A4A67" w:rsidRDefault="006E7938" w:rsidP="006E793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 14                            2) 7                                       3) 49                                   4) 77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23B8A4D6" w:rsidR="002C19EE" w:rsidRPr="00717AFA" w:rsidRDefault="00717AF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BB5075" w:rsidRPr="005B3F55" w14:paraId="11E71D85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6022387F" w:rsidR="00BB5075" w:rsidRPr="00A52935" w:rsidRDefault="00184CFD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4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7C8F5CA" w14:textId="55DB1F65" w:rsidR="000E15DD" w:rsidRDefault="00A03479" w:rsidP="000E15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03479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4864" behindDoc="0" locked="0" layoutInCell="1" allowOverlap="1" wp14:anchorId="46DBDCE1" wp14:editId="2901AD65">
                  <wp:simplePos x="0" y="0"/>
                  <wp:positionH relativeFrom="column">
                    <wp:posOffset>179705</wp:posOffset>
                  </wp:positionH>
                  <wp:positionV relativeFrom="paragraph">
                    <wp:posOffset>194310</wp:posOffset>
                  </wp:positionV>
                  <wp:extent cx="800100" cy="22225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DD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</w:t>
            </w:r>
            <w:r w:rsidR="000E15DD" w:rsidRPr="00957FB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عبارت های زیر را به دست آورید.</w:t>
            </w:r>
          </w:p>
          <w:p w14:paraId="52504526" w14:textId="29596959" w:rsidR="005F46B5" w:rsidRPr="00957FB7" w:rsidRDefault="005F46B5" w:rsidP="005F46B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775237E5" w14:textId="28DA505D" w:rsidR="000E15DD" w:rsidRDefault="00FE73F2" w:rsidP="005B3F55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FE73F2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0" locked="0" layoutInCell="1" allowOverlap="1" wp14:anchorId="617F26C1" wp14:editId="4065C293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81280</wp:posOffset>
                  </wp:positionV>
                  <wp:extent cx="977900" cy="450850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5D5DC34" w14:textId="5204A762" w:rsidR="005F46B5" w:rsidRDefault="005F46B5" w:rsidP="005F46B5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0C1A2C5D" w14:textId="7F7C660E" w:rsidR="00A03479" w:rsidRPr="004323ED" w:rsidRDefault="00A03479" w:rsidP="00A03479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324B2AA" w14:textId="2E4D5C2D" w:rsidR="00BB5075" w:rsidRPr="005B3F55" w:rsidRDefault="005F46B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17AFA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BB5075" w:rsidRPr="005B3F55" w14:paraId="1E6BE93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4D8FA776" w:rsidR="00BB5075" w:rsidRPr="00A52935" w:rsidRDefault="005F46B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5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16BE84B" w14:textId="32EA1C89" w:rsidR="00BB5075" w:rsidRPr="00B7121A" w:rsidRDefault="005F46B5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B7121A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مشخص کنید که عدد 119 اول است یا مرکب ؟</w:t>
            </w:r>
            <w:r w:rsidR="00B7121A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(با راه حل)</w:t>
            </w:r>
          </w:p>
          <w:p w14:paraId="6270AC98" w14:textId="18981122" w:rsidR="005F46B5" w:rsidRDefault="005F46B5" w:rsidP="005F46B5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1CD604E5" w14:textId="77777777" w:rsidR="00FE73F2" w:rsidRDefault="00FE73F2" w:rsidP="00FE73F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41B4CEF5" w14:textId="4E8EA190" w:rsidR="005F46B5" w:rsidRPr="004323ED" w:rsidRDefault="005F46B5" w:rsidP="005F46B5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507472FB" w14:textId="06247890" w:rsidR="00BB5075" w:rsidRPr="00717AFA" w:rsidRDefault="00B7121A" w:rsidP="00B7121A">
            <w:pPr>
              <w:bidi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717AFA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75/0</w:t>
            </w:r>
          </w:p>
        </w:tc>
      </w:tr>
      <w:tr w:rsidR="00BB5075" w:rsidRPr="005B3F55" w14:paraId="14C65E9A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30262900" w:rsidR="00BB5075" w:rsidRPr="00A52935" w:rsidRDefault="00B7121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065D3FE" w14:textId="5C2E1B0A" w:rsidR="00BB5075" w:rsidRPr="00FE73F2" w:rsidRDefault="00FE73F2" w:rsidP="00FE73F2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اندازه زاویه های خواسته شده را به دست آورید.</w:t>
            </w:r>
          </w:p>
          <w:p w14:paraId="57811AA0" w14:textId="29DE984C" w:rsidR="00FE73F2" w:rsidRPr="00F47183" w:rsidRDefault="00F47183" w:rsidP="00FE73F2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F4718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مجموع زاویه های خارجی یک هشت ضلعی </w:t>
            </w:r>
          </w:p>
          <w:p w14:paraId="5AE0F5FA" w14:textId="00491A7E" w:rsidR="00FE73F2" w:rsidRPr="00F47183" w:rsidRDefault="00F47183" w:rsidP="00F471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F4718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اندازه هر زاویه داخلی شش ضلعی منتظم</w:t>
            </w:r>
          </w:p>
          <w:p w14:paraId="00C1D428" w14:textId="0EE74F7C" w:rsidR="00FE73F2" w:rsidRPr="004323ED" w:rsidRDefault="00FE73F2" w:rsidP="00FE73F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6F4B4BC" w14:textId="793676CA" w:rsidR="00BB5075" w:rsidRPr="00717AFA" w:rsidRDefault="00F4718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717AFA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5/0</w:t>
            </w:r>
          </w:p>
        </w:tc>
      </w:tr>
      <w:tr w:rsidR="00BB5075" w:rsidRPr="005B3F55" w14:paraId="15D62F4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3978149A" w:rsidR="00BB5075" w:rsidRPr="00A52935" w:rsidRDefault="00F4718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B6C23C5" w14:textId="7B0DADAC" w:rsidR="00BB5075" w:rsidRDefault="00B43F4D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B43F4D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1488" behindDoc="0" locked="0" layoutInCell="1" allowOverlap="1" wp14:anchorId="274FD94E" wp14:editId="1AE654CD">
                  <wp:simplePos x="0" y="0"/>
                  <wp:positionH relativeFrom="column">
                    <wp:posOffset>852805</wp:posOffset>
                  </wp:positionH>
                  <wp:positionV relativeFrom="paragraph">
                    <wp:posOffset>151765</wp:posOffset>
                  </wp:positionV>
                  <wp:extent cx="222250" cy="165100"/>
                  <wp:effectExtent l="0" t="0" r="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4AA5446A" wp14:editId="114FF652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100965</wp:posOffset>
                      </wp:positionV>
                      <wp:extent cx="1773555" cy="1134745"/>
                      <wp:effectExtent l="38100" t="38100" r="74295" b="65405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3555" cy="1134745"/>
                                <a:chOff x="0" y="0"/>
                                <a:chExt cx="1844075" cy="1130410"/>
                              </a:xfrm>
                            </wpg:grpSpPr>
                            <wpg:grpSp>
                              <wpg:cNvPr id="38" name="Group 38"/>
                              <wpg:cNvGrpSpPr/>
                              <wpg:grpSpPr>
                                <a:xfrm>
                                  <a:off x="0" y="340661"/>
                                  <a:ext cx="1746250" cy="99500"/>
                                  <a:chOff x="0" y="339630"/>
                                  <a:chExt cx="1746250" cy="99500"/>
                                </a:xfrm>
                              </wpg:grpSpPr>
                              <wps:wsp>
                                <wps:cNvPr id="39" name="Straight Arrow Connector 39"/>
                                <wps:cNvCnPr/>
                                <wps:spPr>
                                  <a:xfrm>
                                    <a:off x="0" y="388969"/>
                                    <a:ext cx="17462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Chevron 40"/>
                                <wps:cNvSpPr/>
                                <wps:spPr>
                                  <a:xfrm>
                                    <a:off x="313037" y="339630"/>
                                    <a:ext cx="45719" cy="91718"/>
                                  </a:xfrm>
                                  <a:prstGeom prst="chevron">
                                    <a:avLst>
                                      <a:gd name="adj" fmla="val 108188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Chevron 41"/>
                                <wps:cNvSpPr/>
                                <wps:spPr>
                                  <a:xfrm>
                                    <a:off x="250842" y="347412"/>
                                    <a:ext cx="45719" cy="91718"/>
                                  </a:xfrm>
                                  <a:prstGeom prst="chevron">
                                    <a:avLst>
                                      <a:gd name="adj" fmla="val 108188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/>
                              <wpg:grpSpPr>
                                <a:xfrm>
                                  <a:off x="0" y="770439"/>
                                  <a:ext cx="1746250" cy="91718"/>
                                  <a:chOff x="0" y="768111"/>
                                  <a:chExt cx="1746250" cy="91718"/>
                                </a:xfrm>
                              </wpg:grpSpPr>
                              <wps:wsp>
                                <wps:cNvPr id="43" name="Straight Arrow Connector 43"/>
                                <wps:cNvCnPr/>
                                <wps:spPr>
                                  <a:xfrm>
                                    <a:off x="0" y="817338"/>
                                    <a:ext cx="17462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Chevron 44"/>
                                <wps:cNvSpPr/>
                                <wps:spPr>
                                  <a:xfrm>
                                    <a:off x="313037" y="768111"/>
                                    <a:ext cx="75480" cy="91718"/>
                                  </a:xfrm>
                                  <a:prstGeom prst="chevron">
                                    <a:avLst>
                                      <a:gd name="adj" fmla="val 108188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Chevron 45"/>
                                <wps:cNvSpPr/>
                                <wps:spPr>
                                  <a:xfrm>
                                    <a:off x="250842" y="768111"/>
                                    <a:ext cx="75480" cy="91718"/>
                                  </a:xfrm>
                                  <a:prstGeom prst="chevron">
                                    <a:avLst>
                                      <a:gd name="adj" fmla="val 108188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6" name="Straight Arrow Connector 46"/>
                              <wps:cNvCnPr/>
                              <wps:spPr>
                                <a:xfrm flipH="1" flipV="1">
                                  <a:off x="313033" y="0"/>
                                  <a:ext cx="1531042" cy="11304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Arc 47"/>
                              <wps:cNvSpPr/>
                              <wps:spPr>
                                <a:xfrm>
                                  <a:off x="694456" y="280913"/>
                                  <a:ext cx="222457" cy="210006"/>
                                </a:xfrm>
                                <a:prstGeom prst="arc">
                                  <a:avLst>
                                    <a:gd name="adj1" fmla="val 13987999"/>
                                    <a:gd name="adj2" fmla="val 373065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Arc 48"/>
                              <wps:cNvSpPr/>
                              <wps:spPr>
                                <a:xfrm flipH="1" flipV="1">
                                  <a:off x="1358580" y="722794"/>
                                  <a:ext cx="306762" cy="188112"/>
                                </a:xfrm>
                                <a:prstGeom prst="arc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A98B05" id="Group 37" o:spid="_x0000_s1026" style="position:absolute;margin-left:12.7pt;margin-top:7.95pt;width:139.65pt;height:89.35pt;z-index:251709440" coordsize="18440,11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">
                      <v:group id="Group 38" o:spid="_x0000_s1027" style="position:absolute;top:3406;width:17462;height:995" coordorigin=",3396" coordsize="17462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Straight Arrow Connector 39" o:spid="_x0000_s1028" type="#_x0000_t32" style="position:absolute;top:3889;width:174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" strokecolor="black [3213]">
                          <v:stroke startarrow="open" endarrow="open"/>
                        </v:shape>
                        <v:shapetype id="_x0000_t55" coordsize="21600,21600" o:spt="55" adj="16200" path="m@0,l,0@1,10800,,21600@0,21600,21600,10800xe">
                          <v:stroke joinstyle="miter"/>
                          <v:formulas>
                            <v:f eqn="val #0"/>
                            <v:f eqn="sum 21600 0 @0"/>
                            <v:f eqn="prod #0 1 2"/>
                          </v:formulas>
                          <v:path o:connecttype="custom" o:connectlocs="@2,0;@1,10800;@2,21600;21600,10800" o:connectangles="270,180,90,0" textboxrect="0,0,10800,21600;0,0,16200,21600;0,0,21600,21600"/>
                          <v:handles>
                            <v:h position="#0,topLeft" xrange="0,21600"/>
                          </v:handles>
                        </v:shapetype>
                        <v:shape id="Chevron 40" o:spid="_x0000_s1029" type="#_x0000_t55" style="position:absolute;left:3130;top:3396;width:457;height: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" adj="-1769" filled="f" strokecolor="black [3213]"/>
                        <v:shape id="Chevron 41" o:spid="_x0000_s1030" type="#_x0000_t55" style="position:absolute;left:2508;top:3474;width:457;height: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" adj="-1769" filled="f" strokecolor="black [3213]"/>
                      </v:group>
                      <v:group id="Group 42" o:spid="_x0000_s1031" style="position:absolute;top:7704;width:17462;height:917" coordorigin=",7681" coordsize="17462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shape id="Straight Arrow Connector 43" o:spid="_x0000_s1032" type="#_x0000_t32" style="position:absolute;top:8173;width:174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" strokecolor="black [3213]">
                          <v:stroke startarrow="open" endarrow="open"/>
                        </v:shape>
                        <v:shape id="Chevron 44" o:spid="_x0000_s1033" type="#_x0000_t55" style="position:absolute;left:3130;top:7681;width:755;height: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" adj="-1769" filled="f" strokecolor="black [3213]"/>
                        <v:shape id="Chevron 45" o:spid="_x0000_s1034" type="#_x0000_t55" style="position:absolute;left:2508;top:7681;width:755;height: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" adj="-1769" filled="f" strokecolor="black [3213]"/>
                      </v:group>
                      <v:shape id="Straight Arrow Connector 46" o:spid="_x0000_s1035" type="#_x0000_t32" style="position:absolute;left:3130;width:15310;height:113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" strokecolor="black [3213]">
                        <v:stroke startarrow="open" endarrow="open"/>
                      </v:shape>
                      <v:shape id="Arc 47" o:spid="_x0000_s1036" style="position:absolute;left:6944;top:2809;width:2225;height:2100;visibility:visible;mso-wrap-style:square;v-text-anchor:middle" coordsize="222457,210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" path="m46960,19302nsc81425,-3731,126733,-6354,163921,12530v40122,20374,63026,61786,57802,104511l111229,105003,46960,19302xem46960,19302nfc81425,-3731,126733,-6354,163921,12530v40122,20374,63026,61786,57802,104511e" filled="f" strokecolor="black [3213]">
                        <v:path arrowok="t" o:connecttype="custom" o:connectlocs="46960,19302;163921,12530;221723,117041" o:connectangles="0,0,0"/>
                      </v:shape>
                      <v:shape id="Arc 48" o:spid="_x0000_s1037" style="position:absolute;left:13585;top:7227;width:3068;height:1882;flip:x y;visibility:visible;mso-wrap-style:square;v-text-anchor:middle" coordsize="306762,188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" path="m153381,nsc238091,,306762,42110,306762,94056r-153381,l153381,xem153381,nfc238091,,306762,42110,306762,94056e" filled="f" strokecolor="black [3213]">
                        <v:path arrowok="t" o:connecttype="custom" o:connectlocs="153381,0;306762,94056" o:connectangles="0,0"/>
                      </v:shape>
                    </v:group>
                  </w:pict>
                </mc:Fallback>
              </mc:AlternateContent>
            </w:r>
            <w:r w:rsidR="00F47183" w:rsidRPr="00F4718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شکل زیر با تشکیل معادله ، مقدار </w:t>
            </w:r>
            <w:r w:rsidR="00F47183" w:rsidRPr="00F47183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x</w:t>
            </w:r>
            <w:r w:rsidR="00F47183" w:rsidRPr="00F4718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به دست آورید.</w:t>
            </w:r>
            <w:r>
              <w:rPr>
                <w:noProof/>
              </w:rPr>
              <w:t xml:space="preserve"> </w:t>
            </w:r>
          </w:p>
          <w:p w14:paraId="28156D9E" w14:textId="2F9ED2E7" w:rsidR="00F47183" w:rsidRDefault="00F47183" w:rsidP="00F471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C703D7E" w14:textId="79CD6ACA" w:rsidR="00F47183" w:rsidRDefault="00F47183" w:rsidP="00F471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49B5A6CB" w14:textId="7CF688FE" w:rsidR="00B43F4D" w:rsidRDefault="00B43F4D" w:rsidP="00B43F4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B43F4D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594EFCA3" wp14:editId="43A963F5">
                  <wp:simplePos x="0" y="0"/>
                  <wp:positionH relativeFrom="column">
                    <wp:posOffset>998855</wp:posOffset>
                  </wp:positionH>
                  <wp:positionV relativeFrom="paragraph">
                    <wp:posOffset>236855</wp:posOffset>
                  </wp:positionV>
                  <wp:extent cx="514350" cy="165100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5BFC4E3" w14:textId="1AA45F73" w:rsidR="00F47183" w:rsidRPr="00F47183" w:rsidRDefault="00F47183" w:rsidP="00F471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8F122F0" w14:textId="51630188" w:rsidR="00BB5075" w:rsidRPr="00A53F67" w:rsidRDefault="00F4718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75/0</w:t>
            </w:r>
          </w:p>
        </w:tc>
      </w:tr>
      <w:tr w:rsidR="00BB5075" w:rsidRPr="005B3F55" w14:paraId="267A148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361DCEC0" w14:textId="4F9EE9B3" w:rsidR="00BB5075" w:rsidRPr="00A52935" w:rsidRDefault="00FA3C7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8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682BFC4" w14:textId="0EDDDB46" w:rsidR="00BB5075" w:rsidRPr="00FA3C77" w:rsidRDefault="00E03931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FA3C77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2512" behindDoc="0" locked="0" layoutInCell="1" allowOverlap="1" wp14:anchorId="69ABA5F3" wp14:editId="546C825F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158115</wp:posOffset>
                  </wp:positionV>
                  <wp:extent cx="1111250" cy="222250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53F6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عبارت جبری مقابل</w:t>
            </w:r>
            <w:r w:rsidR="00FA3C77" w:rsidRPr="00FA3C7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ساده کنید.</w:t>
            </w:r>
          </w:p>
          <w:p w14:paraId="6EC7C0CD" w14:textId="3E93CCD7" w:rsidR="00E03931" w:rsidRPr="00FA3C77" w:rsidRDefault="00E03931" w:rsidP="00E0393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11BEA747" w14:textId="2F918A75" w:rsidR="00FA3C77" w:rsidRDefault="00105ADC" w:rsidP="00FA3C7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105ADC">
              <w:rPr>
                <w:rFonts w:asciiTheme="minorHAnsi" w:eastAsiaTheme="minorHAnsi" w:hAnsiTheme="minorHAnsi" w:cs="B Nazanin"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13536" behindDoc="0" locked="0" layoutInCell="1" allowOverlap="1" wp14:anchorId="14076985" wp14:editId="61D26494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50800</wp:posOffset>
                  </wp:positionV>
                  <wp:extent cx="825500" cy="247650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53F6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عبارت جبری مقابل</w:t>
            </w:r>
            <w:r w:rsidR="00FA3C77" w:rsidRPr="00FA3C7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تجزیه کنید</w:t>
            </w:r>
            <w:r w:rsidR="00FA3C77">
              <w:rPr>
                <w:rFonts w:asciiTheme="minorHAnsi" w:eastAsiaTheme="minorHAnsi" w:hAnsiTheme="minorHAnsi" w:cs="B Nazanin" w:hint="cs"/>
                <w:sz w:val="28"/>
                <w:szCs w:val="28"/>
                <w:rtl/>
                <w:lang w:bidi="fa-IR"/>
              </w:rPr>
              <w:t>.</w:t>
            </w:r>
          </w:p>
          <w:p w14:paraId="309165C8" w14:textId="52CA6949" w:rsidR="00FA3C77" w:rsidRPr="004323ED" w:rsidRDefault="00FA3C77" w:rsidP="00FA3C7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54FA6ED0" w14:textId="4C6A09C7" w:rsidR="00BB5075" w:rsidRPr="005B3F55" w:rsidRDefault="00105AD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  <w:tr w:rsidR="0071447D" w:rsidRPr="005B3F55" w14:paraId="08E3F90F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1BFC3524" w:rsidR="0071447D" w:rsidRPr="00A52935" w:rsidRDefault="00105AD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630507C" w14:textId="3A99F5FE" w:rsidR="0071447D" w:rsidRDefault="001F6C35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AA8F008" wp14:editId="5F697B73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-635</wp:posOffset>
                      </wp:positionV>
                      <wp:extent cx="266700" cy="431800"/>
                      <wp:effectExtent l="0" t="0" r="19050" b="25400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431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81C764" id="Straight Connector 56" o:spid="_x0000_s1026" style="position:absolute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-.05pt" to="51.1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" strokecolor="black [3040]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1E1E809" wp14:editId="6CB1C404">
                      <wp:simplePos x="0" y="0"/>
                      <wp:positionH relativeFrom="column">
                        <wp:posOffset>649605</wp:posOffset>
                      </wp:positionH>
                      <wp:positionV relativeFrom="paragraph">
                        <wp:posOffset>132715</wp:posOffset>
                      </wp:positionV>
                      <wp:extent cx="635000" cy="298450"/>
                      <wp:effectExtent l="38100" t="38100" r="50800" b="8255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00" cy="298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9706E" id="Straight Arrow Connector 54" o:spid="_x0000_s1026" type="#_x0000_t32" style="position:absolute;margin-left:51.15pt;margin-top:10.45pt;width:50pt;height:23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8A601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بردار روبرو</w:t>
            </w:r>
            <w:r w:rsidR="00461243" w:rsidRPr="004612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در راستاهای داده شده تجزیه کنید.</w:t>
            </w:r>
          </w:p>
          <w:p w14:paraId="71F0558E" w14:textId="550E4E4A" w:rsidR="00461243" w:rsidRDefault="001F6C35" w:rsidP="0046124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BD02DF1" wp14:editId="7AB9B41A">
                      <wp:simplePos x="0" y="0"/>
                      <wp:positionH relativeFrom="column">
                        <wp:posOffset>655154</wp:posOffset>
                      </wp:positionH>
                      <wp:positionV relativeFrom="paragraph">
                        <wp:posOffset>169545</wp:posOffset>
                      </wp:positionV>
                      <wp:extent cx="1174750" cy="6350"/>
                      <wp:effectExtent l="0" t="0" r="25400" b="3175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47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BC8040" id="Straight Connector 58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pt,13.35pt" to="144.1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" strokecolor="black [3040]"/>
                  </w:pict>
                </mc:Fallback>
              </mc:AlternateContent>
            </w:r>
            <w:r w:rsidRPr="001F6C35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8656" behindDoc="0" locked="0" layoutInCell="1" allowOverlap="1" wp14:anchorId="632BD5DA" wp14:editId="413F43F4">
                  <wp:simplePos x="0" y="0"/>
                  <wp:positionH relativeFrom="column">
                    <wp:posOffset>3926205</wp:posOffset>
                  </wp:positionH>
                  <wp:positionV relativeFrom="paragraph">
                    <wp:posOffset>213995</wp:posOffset>
                  </wp:positionV>
                  <wp:extent cx="1149350" cy="323850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5CF43CC" w14:textId="57FF11D2" w:rsidR="00461243" w:rsidRDefault="009A54EB" w:rsidP="009A54E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9A54E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00576" behindDoc="0" locked="0" layoutInCell="1" allowOverlap="1" wp14:anchorId="7FE3B965" wp14:editId="50F65378">
                  <wp:simplePos x="0" y="0"/>
                  <wp:positionH relativeFrom="column">
                    <wp:posOffset>2541905</wp:posOffset>
                  </wp:positionH>
                  <wp:positionV relativeFrom="paragraph">
                    <wp:posOffset>47625</wp:posOffset>
                  </wp:positionV>
                  <wp:extent cx="127000" cy="184150"/>
                  <wp:effectExtent l="0" t="0" r="6350" b="6350"/>
                  <wp:wrapNone/>
                  <wp:docPr id="1800" name="Picture 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612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اگر بردارهای </w:t>
            </w:r>
            <w:r w:rsidR="001F6C35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باشند، مختصات بردار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 </w:t>
            </w:r>
            <w:r w:rsidR="001F6C3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به دست آورید.</w:t>
            </w:r>
          </w:p>
          <w:p w14:paraId="1D21D1B3" w14:textId="65004FB7" w:rsidR="001F6C35" w:rsidRDefault="00F13BA8" w:rsidP="001F6C3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A6015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9680" behindDoc="0" locked="0" layoutInCell="1" allowOverlap="1" wp14:anchorId="49234EA9" wp14:editId="3E5AB863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27305</wp:posOffset>
                  </wp:positionV>
                  <wp:extent cx="838200" cy="23495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79985A4" w14:textId="77777777" w:rsidR="001F6C35" w:rsidRDefault="001F6C35" w:rsidP="001F6C3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1BE8200" w14:textId="7A61DE49" w:rsidR="00F13BA8" w:rsidRPr="00461243" w:rsidRDefault="00F13BA8" w:rsidP="00F13BA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48E0F0A" w14:textId="1C280423" w:rsidR="0071447D" w:rsidRPr="005B3F55" w:rsidRDefault="001F6C3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71447D" w:rsidRPr="005B3F55" w14:paraId="3AF6C23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7516ABAA" w:rsidR="0071447D" w:rsidRPr="00A52935" w:rsidRDefault="001F6C3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EDD80E5" w14:textId="0967F97F" w:rsidR="0071447D" w:rsidRPr="00AF28B1" w:rsidRDefault="00AF28B1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5EC33D6" wp14:editId="3DDA5E64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182880</wp:posOffset>
                      </wp:positionV>
                      <wp:extent cx="1168400" cy="615950"/>
                      <wp:effectExtent l="57150" t="19050" r="69850" b="8890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8400" cy="615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1AB2C0" id="Straight Connector 63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14.4pt" to="108.8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87AE456" wp14:editId="7D63F652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176530</wp:posOffset>
                      </wp:positionV>
                      <wp:extent cx="1181100" cy="635000"/>
                      <wp:effectExtent l="0" t="0" r="19050" b="1270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35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E216E3B" id="Rectangle 62" o:spid="_x0000_s1026" style="position:absolute;margin-left:17.15pt;margin-top:13.9pt;width:93pt;height:50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" fillcolor="white [3201]" strokecolor="black [3200]" strokeweight="2pt"/>
                  </w:pict>
                </mc:Fallback>
              </mc:AlternateContent>
            </w:r>
            <w:r w:rsidR="00C822F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اندازه طول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مستطیل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به دست آورید.</w:t>
            </w:r>
          </w:p>
          <w:p w14:paraId="3D72554C" w14:textId="62D13E48" w:rsidR="00AF28B1" w:rsidRPr="00AF28B1" w:rsidRDefault="00AF28B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3776" behindDoc="0" locked="0" layoutInCell="1" allowOverlap="1" wp14:anchorId="5136B4EB" wp14:editId="7EED9960">
                  <wp:simplePos x="0" y="0"/>
                  <wp:positionH relativeFrom="column">
                    <wp:posOffset>1437005</wp:posOffset>
                  </wp:positionH>
                  <wp:positionV relativeFrom="paragraph">
                    <wp:posOffset>118110</wp:posOffset>
                  </wp:positionV>
                  <wp:extent cx="127000" cy="165100"/>
                  <wp:effectExtent l="0" t="0" r="6350" b="0"/>
                  <wp:wrapNone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2752" behindDoc="0" locked="0" layoutInCell="1" allowOverlap="1" wp14:anchorId="1A589528" wp14:editId="7C220629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67310</wp:posOffset>
                  </wp:positionV>
                  <wp:extent cx="127000" cy="165100"/>
                  <wp:effectExtent l="0" t="0" r="6350" b="0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CDE6FB" w14:textId="4B79EF4E" w:rsidR="00AF28B1" w:rsidRPr="00AF28B1" w:rsidRDefault="00AF28B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4ECD266" w14:textId="745515FA" w:rsidR="00F65F00" w:rsidRDefault="00F65F00" w:rsidP="00F13BA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4800" behindDoc="0" locked="0" layoutInCell="1" allowOverlap="1" wp14:anchorId="1423A63B" wp14:editId="22802294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100965</wp:posOffset>
                  </wp:positionV>
                  <wp:extent cx="196850" cy="178955"/>
                  <wp:effectExtent l="0" t="0" r="0" b="0"/>
                  <wp:wrapNone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17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9295A" w14:textId="25DEEDCA" w:rsidR="00AF28B1" w:rsidRPr="00AF28B1" w:rsidRDefault="00AF28B1" w:rsidP="00F65F00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1043F22" w14:textId="6D061A12" w:rsidR="0071447D" w:rsidRPr="005B3F55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BB5075" w:rsidRPr="005B3F55" w14:paraId="2BBB43C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63A749CF" w:rsidR="00BB5075" w:rsidRPr="00A52935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8A44AA8" w14:textId="40047382" w:rsidR="00C822F7" w:rsidRDefault="00E02C7A" w:rsidP="00C822F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4016" behindDoc="0" locked="0" layoutInCell="1" allowOverlap="1" wp14:anchorId="60E502D5" wp14:editId="1C2AA5D7">
                  <wp:simplePos x="0" y="0"/>
                  <wp:positionH relativeFrom="column">
                    <wp:posOffset>1976755</wp:posOffset>
                  </wp:positionH>
                  <wp:positionV relativeFrom="paragraph">
                    <wp:posOffset>203200</wp:posOffset>
                  </wp:positionV>
                  <wp:extent cx="127000" cy="165100"/>
                  <wp:effectExtent l="0" t="0" r="6350" b="0"/>
                  <wp:wrapNone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9920" behindDoc="0" locked="0" layoutInCell="1" allowOverlap="1" wp14:anchorId="1042E009" wp14:editId="0F76E3E0">
                  <wp:simplePos x="0" y="0"/>
                  <wp:positionH relativeFrom="column">
                    <wp:posOffset>1176655</wp:posOffset>
                  </wp:positionH>
                  <wp:positionV relativeFrom="paragraph">
                    <wp:posOffset>158750</wp:posOffset>
                  </wp:positionV>
                  <wp:extent cx="165100" cy="165100"/>
                  <wp:effectExtent l="0" t="0" r="6350" b="6350"/>
                  <wp:wrapNone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27C8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دو شکل</w:t>
            </w:r>
            <w:r w:rsidR="00F27C86" w:rsidRPr="00F27C8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 همنهشت هستند. مقادیر خواسته شده را به دست آورید.</w:t>
            </w:r>
          </w:p>
          <w:p w14:paraId="6B35D2B5" w14:textId="05D01E64" w:rsidR="00F27C86" w:rsidRPr="00F27C86" w:rsidRDefault="00717AFA" w:rsidP="00E02C7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8048" behindDoc="0" locked="0" layoutInCell="1" allowOverlap="1" wp14:anchorId="59F96DD0" wp14:editId="107DDB8C">
                  <wp:simplePos x="0" y="0"/>
                  <wp:positionH relativeFrom="column">
                    <wp:posOffset>3132455</wp:posOffset>
                  </wp:positionH>
                  <wp:positionV relativeFrom="paragraph">
                    <wp:posOffset>97790</wp:posOffset>
                  </wp:positionV>
                  <wp:extent cx="438150" cy="73660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A1920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3693A65" wp14:editId="219B9981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55880</wp:posOffset>
                      </wp:positionV>
                      <wp:extent cx="260350" cy="260350"/>
                      <wp:effectExtent l="19050" t="0" r="0" b="25400"/>
                      <wp:wrapNone/>
                      <wp:docPr id="529" name="Arc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945029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6FA69" id="Arc 529" o:spid="_x0000_s1026" style="position:absolute;margin-left:89.65pt;margin-top:4.4pt;width:20.5pt;height:20.5pt;rotation:-9453536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="00E02C7A"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8896" behindDoc="0" locked="0" layoutInCell="1" allowOverlap="1" wp14:anchorId="5F6003CC" wp14:editId="756EBEFD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17780</wp:posOffset>
                  </wp:positionV>
                  <wp:extent cx="165100" cy="171450"/>
                  <wp:effectExtent l="0" t="0" r="6350" b="0"/>
                  <wp:wrapNone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0F35C7B" wp14:editId="7E09D811">
                      <wp:simplePos x="0" y="0"/>
                      <wp:positionH relativeFrom="column">
                        <wp:posOffset>1539240</wp:posOffset>
                      </wp:positionH>
                      <wp:positionV relativeFrom="paragraph">
                        <wp:posOffset>116205</wp:posOffset>
                      </wp:positionV>
                      <wp:extent cx="1123950" cy="647700"/>
                      <wp:effectExtent l="0" t="0" r="19050" b="19050"/>
                      <wp:wrapNone/>
                      <wp:docPr id="517" name="Flowchart: Manual Input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E068B2"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517" o:spid="_x0000_s1026" type="#_x0000_t118" style="position:absolute;margin-left:121.2pt;margin-top:9.15pt;width:88.5pt;height:51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" fillcolor="white [3201]" strokecolor="black [3200]" strokeweight="2pt"/>
                  </w:pict>
                </mc:Fallback>
              </mc:AlternateContent>
            </w:r>
            <w:r w:rsidR="00CA1920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92209AA" wp14:editId="5AB3128A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125730</wp:posOffset>
                      </wp:positionV>
                      <wp:extent cx="1123950" cy="647700"/>
                      <wp:effectExtent l="0" t="0" r="19050" b="19050"/>
                      <wp:wrapNone/>
                      <wp:docPr id="516" name="Flowchart: Manual Input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0618B" id="Flowchart: Manual Input 516" o:spid="_x0000_s1026" type="#_x0000_t118" style="position:absolute;margin-left:11.65pt;margin-top:9.9pt;width:88.5pt;height:5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" fillcolor="white [3201]" strokecolor="black [3200]" strokeweight="2pt"/>
                  </w:pict>
                </mc:Fallback>
              </mc:AlternateContent>
            </w:r>
          </w:p>
          <w:p w14:paraId="696B5C37" w14:textId="74E89224" w:rsidR="00C822F7" w:rsidRDefault="00CA1920" w:rsidP="00C822F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6064" behindDoc="0" locked="0" layoutInCell="1" allowOverlap="1" wp14:anchorId="3A74BFDB" wp14:editId="22DB1678">
                  <wp:simplePos x="0" y="0"/>
                  <wp:positionH relativeFrom="column">
                    <wp:posOffset>1652905</wp:posOffset>
                  </wp:positionH>
                  <wp:positionV relativeFrom="paragraph">
                    <wp:posOffset>213360</wp:posOffset>
                  </wp:positionV>
                  <wp:extent cx="514350" cy="184150"/>
                  <wp:effectExtent l="0" t="0" r="0" b="6350"/>
                  <wp:wrapNone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7088" behindDoc="0" locked="0" layoutInCell="1" allowOverlap="1" wp14:anchorId="76A6EA1D" wp14:editId="49F9C75E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48260</wp:posOffset>
                  </wp:positionV>
                  <wp:extent cx="450850" cy="184150"/>
                  <wp:effectExtent l="0" t="0" r="0" b="6350"/>
                  <wp:wrapNone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C7A4A9" w14:textId="48BFC2A9" w:rsidR="00F27C86" w:rsidRDefault="00CA1920" w:rsidP="00F27C86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4085D5E" wp14:editId="0E624FD2">
                      <wp:simplePos x="0" y="0"/>
                      <wp:positionH relativeFrom="column">
                        <wp:posOffset>1404620</wp:posOffset>
                      </wp:positionH>
                      <wp:positionV relativeFrom="paragraph">
                        <wp:posOffset>44449</wp:posOffset>
                      </wp:positionV>
                      <wp:extent cx="260350" cy="260350"/>
                      <wp:effectExtent l="0" t="19050" r="25400" b="0"/>
                      <wp:wrapNone/>
                      <wp:docPr id="530" name="Arc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371222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7E4E4A" id="Arc 530" o:spid="_x0000_s1026" style="position:absolute;margin-left:110.6pt;margin-top:3.5pt;width:20.5pt;height:20.5pt;rotation:2590007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="00E02C7A"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2992" behindDoc="0" locked="0" layoutInCell="1" allowOverlap="1" wp14:anchorId="05CE4CD6" wp14:editId="6C9CE9A1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248285</wp:posOffset>
                  </wp:positionV>
                  <wp:extent cx="114300" cy="165100"/>
                  <wp:effectExtent l="0" t="0" r="0" b="0"/>
                  <wp:wrapNone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02C7A"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1968" behindDoc="0" locked="0" layoutInCell="1" allowOverlap="1" wp14:anchorId="0D3F1F57" wp14:editId="5ABBA41F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260985</wp:posOffset>
                  </wp:positionV>
                  <wp:extent cx="165100" cy="165100"/>
                  <wp:effectExtent l="0" t="0" r="6350" b="6350"/>
                  <wp:wrapNone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CE6169" w14:textId="40196117" w:rsidR="00E02C7A" w:rsidRPr="004323ED" w:rsidRDefault="00CA1920" w:rsidP="00F65F00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0944" behindDoc="0" locked="0" layoutInCell="1" allowOverlap="1" wp14:anchorId="68DDB490" wp14:editId="6B9422FC">
                  <wp:simplePos x="0" y="0"/>
                  <wp:positionH relativeFrom="column">
                    <wp:posOffset>1259205</wp:posOffset>
                  </wp:positionH>
                  <wp:positionV relativeFrom="paragraph">
                    <wp:posOffset>24130</wp:posOffset>
                  </wp:positionV>
                  <wp:extent cx="152400" cy="165100"/>
                  <wp:effectExtent l="0" t="0" r="0" b="6350"/>
                  <wp:wrapNone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24E4A183" w:rsidR="00BB5075" w:rsidRPr="005B3F55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A53F67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6C68DD" w:rsidRPr="005B3F55" w14:paraId="13CF5719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7A581618" w:rsidR="006C68DD" w:rsidRPr="00790420" w:rsidRDefault="00F27C86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12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5FBCD87" w14:textId="36062E24" w:rsidR="00CA1920" w:rsidRPr="00A53F67" w:rsidRDefault="00A53F67" w:rsidP="00CA1920">
            <w:pPr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743232" behindDoc="0" locked="0" layoutInCell="1" allowOverlap="1" wp14:anchorId="43E36739" wp14:editId="24BDD3B4">
                  <wp:simplePos x="0" y="0"/>
                  <wp:positionH relativeFrom="column">
                    <wp:posOffset>3387725</wp:posOffset>
                  </wp:positionH>
                  <wp:positionV relativeFrom="paragraph">
                    <wp:posOffset>278765</wp:posOffset>
                  </wp:positionV>
                  <wp:extent cx="194310" cy="194310"/>
                  <wp:effectExtent l="0" t="0" r="0" b="0"/>
                  <wp:wrapNone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" cy="194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1B38"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744256" behindDoc="0" locked="0" layoutInCell="1" allowOverlap="1" wp14:anchorId="1E978BF8" wp14:editId="02AF3B05">
                  <wp:simplePos x="0" y="0"/>
                  <wp:positionH relativeFrom="column">
                    <wp:posOffset>4097655</wp:posOffset>
                  </wp:positionH>
                  <wp:positionV relativeFrom="paragraph">
                    <wp:posOffset>472440</wp:posOffset>
                  </wp:positionV>
                  <wp:extent cx="1543050" cy="848360"/>
                  <wp:effectExtent l="0" t="0" r="0" b="8890"/>
                  <wp:wrapNone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>در هر شکل اجزای مساوی(که برای تساوی آن ها دلیل دارید) را ب</w:t>
            </w:r>
            <w:r w:rsidR="00F41B38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ا علامت گذاری مناسب مشخص کرده </w:t>
            </w:r>
            <w:r w:rsidR="00F41B38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و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>حالت همنهشتی دو مثلث را بنویسید</w:t>
            </w:r>
            <w:r w:rsidR="00CA1920" w:rsidRPr="00A53F67">
              <w:rPr>
                <w:rFonts w:cs="B Nazanin"/>
                <w:b/>
                <w:bCs/>
                <w:sz w:val="26"/>
                <w:szCs w:val="26"/>
              </w:rPr>
              <w:t>.</w:t>
            </w:r>
            <w:r w:rsidR="00CA1920"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(نقطه      مرکز دایره است )</w:t>
            </w:r>
          </w:p>
          <w:p w14:paraId="135FCE59" w14:textId="5BFB9BD0" w:rsidR="00CA1920" w:rsidRDefault="00CA1920" w:rsidP="00CA1920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07E15846" wp14:editId="605AFE43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68580</wp:posOffset>
                      </wp:positionV>
                      <wp:extent cx="1606554" cy="730884"/>
                      <wp:effectExtent l="0" t="0" r="12700" b="12700"/>
                      <wp:wrapNone/>
                      <wp:docPr id="537" name="Group 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606554" cy="730884"/>
                                <a:chOff x="-502652" y="1"/>
                                <a:chExt cx="1485634" cy="584926"/>
                              </a:xfrm>
                            </wpg:grpSpPr>
                            <wpg:grpSp>
                              <wpg:cNvPr id="538" name="Group 538"/>
                              <wpg:cNvGrpSpPr/>
                              <wpg:grpSpPr>
                                <a:xfrm>
                                  <a:off x="-502652" y="1"/>
                                  <a:ext cx="1485634" cy="584925"/>
                                  <a:chOff x="-502862" y="1"/>
                                  <a:chExt cx="1486030" cy="870201"/>
                                </a:xfrm>
                              </wpg:grpSpPr>
                              <wps:wsp>
                                <wps:cNvPr id="540" name="Right Triangle 540"/>
                                <wps:cNvSpPr/>
                                <wps:spPr>
                                  <a:xfrm rot="5400000" flipV="1">
                                    <a:off x="-327426" y="-175435"/>
                                    <a:ext cx="437740" cy="788611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3" name="Right Triangle 543"/>
                                <wps:cNvSpPr/>
                                <wps:spPr>
                                  <a:xfrm rot="16200000" flipV="1">
                                    <a:off x="415590" y="302624"/>
                                    <a:ext cx="437740" cy="697416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5" name="Oval 545"/>
                              <wps:cNvSpPr/>
                              <wps:spPr>
                                <a:xfrm>
                                  <a:off x="0" y="8982"/>
                                  <a:ext cx="575945" cy="5759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D5D7F" id="Group 537" o:spid="_x0000_s1026" style="position:absolute;margin-left:24.65pt;margin-top:5.4pt;width:126.5pt;height:57.55pt;rotation:180;z-index:251747328" coordorigin="-5026" coordsize="14856,5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">
                      <v:group id="Group 538" o:spid="_x0000_s1027" style="position:absolute;left:-5026;width:14855;height:5849" coordorigin="-5028" coordsize="14860,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  <v:shape id="Right Triangle 540" o:spid="_x0000_s1028" type="#_x0000_t6" style="position:absolute;left:-3274;top:-1754;width:4377;height:788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" filled="f" strokecolor="black [3213]" strokeweight="1pt"/>
                        <v:shape id="Right Triangle 543" o:spid="_x0000_s1029" type="#_x0000_t6" style="position:absolute;left:4155;top:3026;width:4378;height:6974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" filled="f" strokecolor="black [3213]" strokeweight="1pt"/>
                      </v:group>
                      <v:oval id="Oval 545" o:spid="_x0000_s1030" style="position:absolute;top:89;width:5759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" filled="f" strokecolor="black [3213]" strokeweight="1pt"/>
                    </v:group>
                  </w:pict>
                </mc:Fallback>
              </mc:AlternateContent>
            </w:r>
          </w:p>
          <w:p w14:paraId="25C46F24" w14:textId="4C587CBA" w:rsidR="00CA1920" w:rsidRDefault="00DC0552" w:rsidP="00F13BA8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50400" behindDoc="0" locked="0" layoutInCell="1" allowOverlap="1" wp14:anchorId="533BD763" wp14:editId="5BEB559C">
                  <wp:simplePos x="0" y="0"/>
                  <wp:positionH relativeFrom="column">
                    <wp:posOffset>4665345</wp:posOffset>
                  </wp:positionH>
                  <wp:positionV relativeFrom="paragraph">
                    <wp:posOffset>219710</wp:posOffset>
                  </wp:positionV>
                  <wp:extent cx="165100" cy="165100"/>
                  <wp:effectExtent l="0" t="0" r="0" b="6350"/>
                  <wp:wrapNone/>
                  <wp:docPr id="549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48352" behindDoc="0" locked="0" layoutInCell="1" allowOverlap="1" wp14:anchorId="5BC7A8DA" wp14:editId="22423B76">
                  <wp:simplePos x="0" y="0"/>
                  <wp:positionH relativeFrom="column">
                    <wp:posOffset>874864</wp:posOffset>
                  </wp:positionH>
                  <wp:positionV relativeFrom="paragraph">
                    <wp:posOffset>170180</wp:posOffset>
                  </wp:positionV>
                  <wp:extent cx="165100" cy="165100"/>
                  <wp:effectExtent l="0" t="0" r="0" b="6350"/>
                  <wp:wrapNone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511903" w14:textId="0E80FD08" w:rsidR="00CA1920" w:rsidRDefault="00CA1920" w:rsidP="00CA1920">
            <w:pPr>
              <w:bidi/>
              <w:rPr>
                <w:rFonts w:cs="B Nazanin"/>
                <w:b/>
                <w:bCs/>
                <w:lang w:bidi="fa-IR"/>
              </w:rPr>
            </w:pPr>
          </w:p>
          <w:p w14:paraId="31C04A00" w14:textId="7F7D29D5" w:rsidR="000F1973" w:rsidRPr="00325DB6" w:rsidRDefault="000F1973" w:rsidP="000F1973">
            <w:pPr>
              <w:bidi/>
              <w:rPr>
                <w:rStyle w:val="Strong"/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E3BCD0" w14:textId="47834739" w:rsidR="006C68DD" w:rsidRPr="00790420" w:rsidRDefault="00C822F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781CA6" w:rsidRPr="005B3F55" w14:paraId="0B603E01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3D451E6" w14:textId="5D09939E" w:rsidR="00781CA6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13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6E3C680" w14:textId="79803EAF" w:rsidR="00781CA6" w:rsidRDefault="00A40BAD" w:rsidP="00CA1920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 w:rsidRPr="00A40BA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2448" behindDoc="0" locked="0" layoutInCell="1" allowOverlap="1" wp14:anchorId="59CF64A2" wp14:editId="257371A4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203835</wp:posOffset>
                  </wp:positionV>
                  <wp:extent cx="723900" cy="996950"/>
                  <wp:effectExtent l="0" t="0" r="0" b="0"/>
                  <wp:wrapNone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حاصل عبارات زیر را به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softHyphen/>
              <w:t>صورت توان</w:t>
            </w:r>
            <w:r w:rsidR="009A54EB">
              <w:rPr>
                <w:rFonts w:ascii="Calibri" w:eastAsia="Calibri" w:hAnsi="Calibri" w:cs="B Nazanin"/>
                <w:bCs/>
                <w:noProof/>
                <w:sz w:val="26"/>
                <w:szCs w:val="26"/>
                <w:lang w:bidi="fa-IR"/>
              </w:rPr>
              <w:t xml:space="preserve"> 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دار بنویسید</w:t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554D7B75" w14:textId="619DD328" w:rsidR="00A40BAD" w:rsidRDefault="00A40BAD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  <w:p w14:paraId="2D39EF2A" w14:textId="3E8883AA" w:rsidR="00A40BAD" w:rsidRDefault="00A40BAD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  <w:p w14:paraId="2B42D990" w14:textId="3EE3E6A9" w:rsidR="00A40BAD" w:rsidRDefault="00A40BAD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  <w:p w14:paraId="4814C726" w14:textId="2B78A885" w:rsidR="00A40BAD" w:rsidRDefault="00A40BAD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lang w:bidi="fa-IR"/>
              </w:rPr>
            </w:pPr>
          </w:p>
          <w:p w14:paraId="1356D7DF" w14:textId="5F6EA88B" w:rsidR="00A40BAD" w:rsidRPr="00A40BAD" w:rsidRDefault="00A40BAD" w:rsidP="00A40BAD">
            <w:pPr>
              <w:bidi/>
              <w:rPr>
                <w:noProof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5A44E65" w14:textId="7C4D9B20" w:rsidR="00781CA6" w:rsidRDefault="00F2595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A40BAD" w:rsidRPr="005B3F55" w14:paraId="18F2FC54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632A034C" w14:textId="032E356A" w:rsidR="00A40BAD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14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0EE2F0D" w14:textId="72C1A932" w:rsidR="00A40BAD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7568" behindDoc="0" locked="0" layoutInCell="1" allowOverlap="1" wp14:anchorId="2190CF31" wp14:editId="4D6CCBF8">
                  <wp:simplePos x="0" y="0"/>
                  <wp:positionH relativeFrom="column">
                    <wp:posOffset>3691255</wp:posOffset>
                  </wp:positionH>
                  <wp:positionV relativeFrom="paragraph">
                    <wp:posOffset>-21590</wp:posOffset>
                  </wp:positionV>
                  <wp:extent cx="323850" cy="260350"/>
                  <wp:effectExtent l="0" t="0" r="0" b="6350"/>
                  <wp:wrapNone/>
                  <wp:docPr id="558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91954"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6544" behindDoc="0" locked="0" layoutInCell="1" allowOverlap="1" wp14:anchorId="0C53A777" wp14:editId="3B5ED679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118110</wp:posOffset>
                  </wp:positionV>
                  <wp:extent cx="1035050" cy="273050"/>
                  <wp:effectExtent l="0" t="0" r="0" b="0"/>
                  <wp:wrapNone/>
                  <wp:docPr id="557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 xml:space="preserve">با تکمیل جاهای خالی، مقدار تقریبی         </w:t>
            </w:r>
            <w:r w:rsidR="00F25953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را تا یک رقم اعشار به دست آورید.</w:t>
            </w:r>
            <w:r w:rsidR="00991954">
              <w:rPr>
                <w:rFonts w:ascii="Calibri" w:eastAsia="Calibri" w:hAnsi="Calibri" w:cs="B Nazanin" w:hint="cs"/>
                <w:bCs/>
                <w:noProof/>
                <w:sz w:val="26"/>
                <w:szCs w:val="26"/>
              </w:rPr>
              <w:t xml:space="preserve"> </w:t>
            </w:r>
          </w:p>
          <w:p w14:paraId="196FE564" w14:textId="77777777" w:rsidR="00541CD9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</w:pPr>
          </w:p>
          <w:p w14:paraId="50FFCA1B" w14:textId="106FFC0D" w:rsidR="00F25953" w:rsidRDefault="00F25953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margin" w:tblpY="-42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87"/>
              <w:gridCol w:w="2372"/>
              <w:gridCol w:w="1840"/>
              <w:gridCol w:w="1414"/>
            </w:tblGrid>
            <w:tr w:rsidR="00541CD9" w14:paraId="4890695D" w14:textId="77777777" w:rsidTr="00541CD9">
              <w:tc>
                <w:tcPr>
                  <w:tcW w:w="1887" w:type="dxa"/>
                </w:tcPr>
                <w:p w14:paraId="7DC4D538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0334B67D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184997AE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5A4C9F84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عدد</w:t>
                  </w:r>
                </w:p>
              </w:tc>
            </w:tr>
            <w:tr w:rsidR="00541CD9" w14:paraId="62664A3B" w14:textId="77777777" w:rsidTr="00541CD9">
              <w:tc>
                <w:tcPr>
                  <w:tcW w:w="1887" w:type="dxa"/>
                </w:tcPr>
                <w:p w14:paraId="6726E987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5AD9CA97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703DE7EE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11F796F1" w14:textId="77777777" w:rsidR="00541CD9" w:rsidRDefault="00541CD9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مجذور</w:t>
                  </w:r>
                </w:p>
              </w:tc>
            </w:tr>
          </w:tbl>
          <w:p w14:paraId="19D0D4E3" w14:textId="15BDAC9F" w:rsidR="00541CD9" w:rsidRDefault="00991954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687C1EE7" w14:textId="33093256" w:rsidR="00991954" w:rsidRDefault="00991954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5A43ABCC" w14:textId="28940197" w:rsidR="00F25953" w:rsidRDefault="00541CD9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5520" behindDoc="0" locked="0" layoutInCell="1" allowOverlap="1" wp14:anchorId="2FB51471" wp14:editId="56667836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144780</wp:posOffset>
                  </wp:positionV>
                  <wp:extent cx="514350" cy="260350"/>
                  <wp:effectExtent l="0" t="0" r="0" b="6350"/>
                  <wp:wrapNone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D5B31" w14:textId="7D4DFF4B" w:rsidR="00541CD9" w:rsidRPr="00A40BAD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A3045D0" w14:textId="06A94AF8" w:rsidR="00A40BAD" w:rsidRDefault="00541CD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75/0</w:t>
            </w:r>
          </w:p>
        </w:tc>
      </w:tr>
      <w:tr w:rsidR="00541CD9" w:rsidRPr="005B3F55" w14:paraId="06FEB285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31B44793" w14:textId="7757C2C7" w:rsidR="00541CD9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15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AFC5890" w14:textId="0C020DBC" w:rsidR="00541CD9" w:rsidRDefault="0098476D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8476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9616" behindDoc="0" locked="0" layoutInCell="1" allowOverlap="1" wp14:anchorId="226771FE" wp14:editId="62758605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95885</wp:posOffset>
                  </wp:positionV>
                  <wp:extent cx="800100" cy="260350"/>
                  <wp:effectExtent l="0" t="0" r="0" b="6350"/>
                  <wp:wrapNone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41CD9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حاصل عبارت های زیر را به دست آورید.</w:t>
            </w:r>
          </w:p>
          <w:p w14:paraId="66301F37" w14:textId="424D8F05" w:rsidR="00541CD9" w:rsidRDefault="00541CD9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2BA8BB7B" w14:textId="34748FCE" w:rsidR="0098476D" w:rsidRDefault="0098476D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8592" behindDoc="0" locked="0" layoutInCell="1" allowOverlap="1" wp14:anchorId="21D1A5AF" wp14:editId="361C4C24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17145</wp:posOffset>
                  </wp:positionV>
                  <wp:extent cx="812800" cy="501650"/>
                  <wp:effectExtent l="0" t="0" r="6350" b="0"/>
                  <wp:wrapNone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D2E6811" w14:textId="77777777" w:rsidR="0098476D" w:rsidRDefault="0098476D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6C2A9C81" w14:textId="7015F34C" w:rsidR="00541CD9" w:rsidRPr="00541CD9" w:rsidRDefault="00541CD9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9C2F35B" w14:textId="0FB078F2" w:rsidR="00541CD9" w:rsidRDefault="00541CD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98476D" w:rsidRPr="005B3F55" w14:paraId="35CECE56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2DFC35A" w14:textId="0AB8E38E" w:rsidR="0098476D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16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A5747F1" w14:textId="0EAC8EE4" w:rsidR="005A6EFD" w:rsidRDefault="0098476D" w:rsidP="005A6EF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الف ) جدول فراوانی زیر را کامل کنید</w:t>
            </w:r>
            <w:r w:rsidR="00890481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 xml:space="preserve"> و میانگین را به دست آورید</w:t>
            </w:r>
            <w:r w:rsidR="005A6EFD"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  <w:t>.</w:t>
            </w:r>
          </w:p>
          <w:p w14:paraId="6C9E77FF" w14:textId="0CF28325" w:rsidR="005A6EFD" w:rsidRDefault="005A6EFD" w:rsidP="005A6EF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A6EF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2688" behindDoc="0" locked="0" layoutInCell="1" allowOverlap="1" wp14:anchorId="22447F8A" wp14:editId="3173BA43">
                  <wp:simplePos x="0" y="0"/>
                  <wp:positionH relativeFrom="column">
                    <wp:posOffset>4518025</wp:posOffset>
                  </wp:positionH>
                  <wp:positionV relativeFrom="paragraph">
                    <wp:posOffset>658495</wp:posOffset>
                  </wp:positionV>
                  <wp:extent cx="285750" cy="165100"/>
                  <wp:effectExtent l="0" t="0" r="0" b="6350"/>
                  <wp:wrapNone/>
                  <wp:docPr id="563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Style w:val="TableGrid"/>
              <w:bidiVisual/>
              <w:tblW w:w="0" w:type="auto"/>
              <w:tblInd w:w="2762" w:type="dxa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417"/>
              <w:gridCol w:w="1701"/>
              <w:gridCol w:w="1691"/>
            </w:tblGrid>
            <w:tr w:rsidR="0098476D" w14:paraId="17BF133F" w14:textId="77777777" w:rsidTr="00890481">
              <w:tc>
                <w:tcPr>
                  <w:tcW w:w="1701" w:type="dxa"/>
                  <w:vAlign w:val="center"/>
                </w:tcPr>
                <w:p w14:paraId="238DB955" w14:textId="6DCA5D20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 xml:space="preserve">مرکز </w:t>
                  </w:r>
                  <w:r>
                    <w:rPr>
                      <w:rFonts w:ascii="Calibri" w:eastAsia="Calibri" w:hAnsi="Calibri" w:cs="Calibri"/>
                      <w:bCs/>
                      <w:noProof/>
                      <w:sz w:val="26"/>
                      <w:szCs w:val="26"/>
                      <w:rtl/>
                    </w:rPr>
                    <w:t>×</w:t>
                  </w: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417" w:type="dxa"/>
                  <w:vAlign w:val="center"/>
                </w:tcPr>
                <w:p w14:paraId="0F0BA728" w14:textId="07637536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مرکز دسته</w:t>
                  </w:r>
                </w:p>
              </w:tc>
              <w:tc>
                <w:tcPr>
                  <w:tcW w:w="1701" w:type="dxa"/>
                  <w:vAlign w:val="center"/>
                </w:tcPr>
                <w:p w14:paraId="4D1862A0" w14:textId="2D77F3A2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691" w:type="dxa"/>
                </w:tcPr>
                <w:p w14:paraId="3B8C7DB3" w14:textId="7B68860C" w:rsidR="0098476D" w:rsidRDefault="0098476D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حدود دسته ها</w:t>
                  </w:r>
                </w:p>
              </w:tc>
            </w:tr>
            <w:tr w:rsidR="0098476D" w14:paraId="023B15CF" w14:textId="77777777" w:rsidTr="00890481">
              <w:tc>
                <w:tcPr>
                  <w:tcW w:w="1701" w:type="dxa"/>
                  <w:vAlign w:val="center"/>
                </w:tcPr>
                <w:p w14:paraId="18521BD9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21032402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08921D8" w14:textId="6CE91691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15</w:t>
                  </w:r>
                </w:p>
              </w:tc>
              <w:tc>
                <w:tcPr>
                  <w:tcW w:w="1691" w:type="dxa"/>
                </w:tcPr>
                <w:p w14:paraId="77E40906" w14:textId="4CAC4110" w:rsidR="0098476D" w:rsidRDefault="0089048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  <w:r w:rsidRPr="0098476D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760640" behindDoc="0" locked="0" layoutInCell="1" allowOverlap="1" wp14:anchorId="0EF1C42A" wp14:editId="3A9B58E0">
                        <wp:simplePos x="0" y="0"/>
                        <wp:positionH relativeFrom="column">
                          <wp:posOffset>120650</wp:posOffset>
                        </wp:positionH>
                        <wp:positionV relativeFrom="paragraph">
                          <wp:posOffset>46990</wp:posOffset>
                        </wp:positionV>
                        <wp:extent cx="685800" cy="165100"/>
                        <wp:effectExtent l="0" t="0" r="0" b="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8476D" w14:paraId="12A1A57B" w14:textId="77777777" w:rsidTr="00890481">
              <w:tc>
                <w:tcPr>
                  <w:tcW w:w="1701" w:type="dxa"/>
                  <w:vAlign w:val="center"/>
                </w:tcPr>
                <w:p w14:paraId="2FC04598" w14:textId="2717B588" w:rsidR="0098476D" w:rsidRDefault="005A6EF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55</w:t>
                  </w:r>
                </w:p>
              </w:tc>
              <w:tc>
                <w:tcPr>
                  <w:tcW w:w="1417" w:type="dxa"/>
                  <w:vAlign w:val="center"/>
                </w:tcPr>
                <w:p w14:paraId="7E3AB62D" w14:textId="0E013D57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11</w:t>
                  </w:r>
                </w:p>
              </w:tc>
              <w:tc>
                <w:tcPr>
                  <w:tcW w:w="1701" w:type="dxa"/>
                  <w:vAlign w:val="center"/>
                </w:tcPr>
                <w:p w14:paraId="2D6BEB03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691" w:type="dxa"/>
                </w:tcPr>
                <w:p w14:paraId="2023A5F0" w14:textId="3EE554BD" w:rsidR="0098476D" w:rsidRDefault="0089048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 w:rsidRPr="00890481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761664" behindDoc="0" locked="0" layoutInCell="1" allowOverlap="1" wp14:anchorId="498EC747" wp14:editId="0CC0984B">
                        <wp:simplePos x="0" y="0"/>
                        <wp:positionH relativeFrom="column">
                          <wp:posOffset>123825</wp:posOffset>
                        </wp:positionH>
                        <wp:positionV relativeFrom="paragraph">
                          <wp:posOffset>45720</wp:posOffset>
                        </wp:positionV>
                        <wp:extent cx="749300" cy="165100"/>
                        <wp:effectExtent l="0" t="0" r="0" b="0"/>
                        <wp:wrapNone/>
                        <wp:docPr id="562" name="Picture 5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93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8476D" w14:paraId="4F2A2621" w14:textId="77777777" w:rsidTr="00890481">
              <w:tc>
                <w:tcPr>
                  <w:tcW w:w="1701" w:type="dxa"/>
                  <w:vAlign w:val="center"/>
                </w:tcPr>
                <w:p w14:paraId="5E56297D" w14:textId="5DDD1FE3" w:rsidR="005A6EFD" w:rsidRDefault="005A6EFD" w:rsidP="005A6EF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7" w:type="dxa"/>
                  <w:shd w:val="clear" w:color="auto" w:fill="000000" w:themeFill="text1"/>
                  <w:vAlign w:val="center"/>
                </w:tcPr>
                <w:p w14:paraId="2A827707" w14:textId="77777777" w:rsidR="0098476D" w:rsidRDefault="0098476D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6A1D207B" w14:textId="609AF810" w:rsidR="0098476D" w:rsidRDefault="0089048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1691" w:type="dxa"/>
                </w:tcPr>
                <w:p w14:paraId="7A73FFD2" w14:textId="4F330E24" w:rsidR="0098476D" w:rsidRDefault="0098476D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مجموع</w:t>
                  </w:r>
                </w:p>
              </w:tc>
            </w:tr>
          </w:tbl>
          <w:p w14:paraId="4795BE23" w14:textId="77777777" w:rsidR="005A6EFD" w:rsidRDefault="005A6EFD" w:rsidP="005A6EF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1D563734" w14:textId="1F638298" w:rsidR="00F13BA8" w:rsidRPr="0098476D" w:rsidRDefault="00F13BA8" w:rsidP="00F13BA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F9081C3" w14:textId="548F3BA1" w:rsidR="0098476D" w:rsidRDefault="005A6EFD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  <w:tr w:rsidR="005A6EFD" w:rsidRPr="005B3F55" w14:paraId="30A24B93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2B8221C3" w14:textId="7EABBAF0" w:rsidR="005A6EFD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17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6AD07E1" w14:textId="77777777" w:rsidR="005A6EFD" w:rsidRDefault="005A6EFD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در پرتاب دو سکه </w:t>
            </w:r>
          </w:p>
          <w:p w14:paraId="47D50A60" w14:textId="2627CC45" w:rsidR="005A6EFD" w:rsidRDefault="005A6EFD" w:rsidP="005A6EF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الف) همه حالت های ممکن را بنویسید.</w:t>
            </w:r>
          </w:p>
          <w:p w14:paraId="5FD44B8E" w14:textId="77777777" w:rsidR="00104EE7" w:rsidRDefault="00104EE7" w:rsidP="00104EE7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  <w:p w14:paraId="6FC4586F" w14:textId="11A762DA" w:rsidR="00104EE7" w:rsidRDefault="005A6EFD" w:rsidP="00104EE7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ب) چقدر احتمال دارد که دقیقا </w:t>
            </w:r>
            <w:r w:rsidR="00104EE7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یک سکه رو بیاید؟</w:t>
            </w:r>
          </w:p>
          <w:p w14:paraId="5D87F0E1" w14:textId="77777777" w:rsidR="00F13BA8" w:rsidRDefault="00F13BA8" w:rsidP="00F13BA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  <w:p w14:paraId="01CF71C0" w14:textId="77777777" w:rsidR="00104EE7" w:rsidRDefault="005A6EFD" w:rsidP="00104EE7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 xml:space="preserve">ج) چقدر احتمال دارد که حداقل </w:t>
            </w:r>
            <w:r w:rsidR="00104EE7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یک سکه پشت بیاید؟</w:t>
            </w:r>
          </w:p>
          <w:p w14:paraId="3A55FBC0" w14:textId="27E0173F" w:rsidR="00F13BA8" w:rsidRDefault="00F13BA8" w:rsidP="00F13BA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FA7BA49" w14:textId="593DD349" w:rsidR="005A6EFD" w:rsidRDefault="00104EE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104EE7" w:rsidRPr="005B3F55" w14:paraId="5413FCA0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7CBDD91" w14:textId="14D15111" w:rsidR="00104EE7" w:rsidRDefault="00104EE7" w:rsidP="00194A23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1</w:t>
            </w:r>
            <w:r w:rsidR="00194A23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8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435D59C" w14:textId="3A0B3F5D" w:rsidR="00A53F67" w:rsidRDefault="00A53F67" w:rsidP="00A07E36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764736" behindDoc="0" locked="0" layoutInCell="1" allowOverlap="1" wp14:anchorId="3A36CA7E" wp14:editId="6BE2708F">
                      <wp:simplePos x="0" y="0"/>
                      <wp:positionH relativeFrom="column">
                        <wp:posOffset>40005</wp:posOffset>
                      </wp:positionH>
                      <wp:positionV relativeFrom="page">
                        <wp:posOffset>186690</wp:posOffset>
                      </wp:positionV>
                      <wp:extent cx="1670050" cy="1064260"/>
                      <wp:effectExtent l="0" t="0" r="25400" b="21590"/>
                      <wp:wrapNone/>
                      <wp:docPr id="564" name="Group 5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0050" cy="1064260"/>
                                <a:chOff x="-997407" y="0"/>
                                <a:chExt cx="2089818" cy="1574593"/>
                              </a:xfrm>
                            </wpg:grpSpPr>
                            <wpg:grpSp>
                              <wpg:cNvPr id="148" name="Group 148"/>
                              <wpg:cNvGrpSpPr/>
                              <wpg:grpSpPr>
                                <a:xfrm>
                                  <a:off x="-717986" y="377925"/>
                                  <a:ext cx="1810397" cy="1196668"/>
                                  <a:chOff x="-783899" y="382751"/>
                                  <a:chExt cx="1976595" cy="1358050"/>
                                </a:xfrm>
                              </wpg:grpSpPr>
                              <wps:wsp>
                                <wps:cNvPr id="153" name="Oval 153"/>
                                <wps:cNvSpPr/>
                                <wps:spPr>
                                  <a:xfrm>
                                    <a:off x="572502" y="1088790"/>
                                    <a:ext cx="36000" cy="36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Straight Connector 154"/>
                                <wps:cNvCnPr/>
                                <wps:spPr>
                                  <a:xfrm flipH="1">
                                    <a:off x="-783899" y="382751"/>
                                    <a:ext cx="1566769" cy="66595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headEnd type="arrow" w="med" len="med"/>
                                    <a:tailEnd type="non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5" name="Straight Connector 155"/>
                                <wps:cNvCnPr/>
                                <wps:spPr>
                                  <a:xfrm flipH="1" flipV="1">
                                    <a:off x="-783899" y="1048708"/>
                                    <a:ext cx="1355375" cy="5786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" name="Oval 156"/>
                                <wps:cNvSpPr/>
                                <wps:spPr>
                                  <a:xfrm>
                                    <a:off x="0" y="548105"/>
                                    <a:ext cx="1192696" cy="119269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7" name="Straight Connector 157"/>
                                <wps:cNvCnPr/>
                                <wps:spPr>
                                  <a:xfrm>
                                    <a:off x="415764" y="566137"/>
                                    <a:ext cx="178426" cy="52792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9" name="Text Box 1804"/>
                              <wps:cNvSpPr txBox="1"/>
                              <wps:spPr>
                                <a:xfrm>
                                  <a:off x="283445" y="922588"/>
                                  <a:ext cx="371071" cy="438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031BAA" w14:textId="77777777" w:rsidR="00720348" w:rsidRDefault="00720348" w:rsidP="00720348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Text Box 1810"/>
                              <wps:cNvSpPr txBox="1"/>
                              <wps:spPr>
                                <a:xfrm>
                                  <a:off x="-997407" y="822677"/>
                                  <a:ext cx="311074" cy="378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1FF4FC" w14:textId="77777777" w:rsidR="00720348" w:rsidRDefault="00720348" w:rsidP="00720348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Text Box 1812"/>
                              <wps:cNvSpPr txBox="1"/>
                              <wps:spPr>
                                <a:xfrm>
                                  <a:off x="504844" y="0"/>
                                  <a:ext cx="290422" cy="4503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A5F88F" w14:textId="77777777" w:rsidR="00720348" w:rsidRDefault="00720348" w:rsidP="00720348">
                                    <w:pP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36CA7E" id="Group 564" o:spid="_x0000_s1053" style="position:absolute;left:0;text-align:left;margin-left:3.15pt;margin-top:14.7pt;width:131.5pt;height:83.8pt;z-index:251764736;mso-wrap-distance-left:0;mso-wrap-distance-right:0;mso-position-vertical-relative:page;mso-width-relative:margin;mso-height-relative:margin" coordorigin="-9974" coordsize="20898,1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">
                      <v:group id="Group 148" o:spid="_x0000_s1054" style="position:absolute;left:-7179;top:3779;width:18103;height:11966" coordorigin="-7838,3827" coordsize="19765,1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oval id="Oval 153" o:spid="_x0000_s1055" style="position:absolute;left:5725;top:10887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" fillcolor="black [3213]" strokecolor="black [3213]" strokeweight="2pt"/>
                        <v:line id="Straight Connector 154" o:spid="_x0000_s1056" style="position:absolute;flip:x;visibility:visible;mso-wrap-style:square" from="-7838,3827" to="7828,10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" strokecolor="black [3040]">
                          <v:stroke startarrow="open"/>
                        </v:line>
                        <v:line id="Straight Connector 155" o:spid="_x0000_s1057" style="position:absolute;flip:x y;visibility:visible;mso-wrap-style:square" from="-7838,10487" to="5714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RpxAAAANwAAAAPAAAAZHJzL2Rvd25yZXYueG1sRE9La8JA&#10;EL4X/A/LCL0U3bSg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EIkhGnEAAAA3AAAAA8A&#10;AAAAAAAAAAAAAAAABwIAAGRycy9kb3ducmV2LnhtbFBLBQYAAAAAAwADALcAAAD4AgAAAAA=&#10;" strokecolor="black [3040]"/>
                        <v:oval id="Oval 156" o:spid="_x0000_s1058" style="position:absolute;top:5481;width:11926;height:11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" filled="f" strokecolor="black [3213]" strokeweight="2pt"/>
                        <v:line id="Straight Connector 157" o:spid="_x0000_s1059" style="position:absolute;visibility:visible;mso-wrap-style:square" from="4157,5661" to="5941,10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" strokecolor="black [3040]"/>
                      </v:group>
                      <v:shape id="Text Box 1804" o:spid="_x0000_s1060" type="#_x0000_t202" style="position:absolute;left:2834;top:9225;width:3711;height:4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<v:textbox>
                          <w:txbxContent>
                            <w:p w14:paraId="63031BAA" w14:textId="77777777" w:rsidR="00720348" w:rsidRDefault="00720348" w:rsidP="00720348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810" o:spid="_x0000_s1061" type="#_x0000_t202" style="position:absolute;left:-9974;top:8226;width:3111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    <v:textbox>
                          <w:txbxContent>
                            <w:p w14:paraId="561FF4FC" w14:textId="77777777" w:rsidR="00720348" w:rsidRDefault="00720348" w:rsidP="00720348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1812" o:spid="_x0000_s1062" type="#_x0000_t202" style="position:absolute;left:5048;width:2904;height: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    <v:textbox>
                          <w:txbxContent>
                            <w:p w14:paraId="5DA5F88F" w14:textId="77777777" w:rsidR="00720348" w:rsidRDefault="00720348" w:rsidP="00720348">
                              <w:pP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w10:wrap anchory="page"/>
                    </v:group>
                  </w:pict>
                </mc:Fallback>
              </mc:AlternateContent>
            </w:r>
            <w:r w:rsidR="00720348">
              <w:rPr>
                <w:rFonts w:cs="B Nazanin" w:hint="cs"/>
                <w:b/>
                <w:bCs/>
                <w:noProof/>
                <w:rtl/>
                <w:lang w:bidi="fa-IR"/>
              </w:rPr>
              <w:t xml:space="preserve">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در شکل زیر</w:t>
            </w:r>
            <w:r w:rsidR="00720348"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O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و 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نیم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خط </w:t>
            </w:r>
            <w:r w:rsidR="00A07E36" w:rsidRPr="00A53F67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A</w:t>
            </w:r>
            <w:r w:rsidR="00720348"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x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</w:t>
            </w:r>
            <w:r w:rsidR="00720348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بر دایره مماس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می</w:t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softHyphen/>
              <w:t>باشد.</w:t>
            </w:r>
          </w:p>
          <w:p w14:paraId="0D41A68F" w14:textId="209971F6" w:rsidR="00104EE7" w:rsidRPr="00A53F67" w:rsidRDefault="0063765F" w:rsidP="00A53F67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0880" behindDoc="0" locked="0" layoutInCell="1" allowOverlap="1" wp14:anchorId="4F7ACB05" wp14:editId="7A5474F3">
                  <wp:simplePos x="0" y="0"/>
                  <wp:positionH relativeFrom="column">
                    <wp:posOffset>579755</wp:posOffset>
                  </wp:positionH>
                  <wp:positionV relativeFrom="paragraph">
                    <wp:posOffset>240665</wp:posOffset>
                  </wp:positionV>
                  <wp:extent cx="127000" cy="165100"/>
                  <wp:effectExtent l="0" t="0" r="6350" b="0"/>
                  <wp:wrapNone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3F67" w:rsidRPr="00A53F67">
              <w:rPr>
                <w:rFonts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5760" behindDoc="0" locked="0" layoutInCell="1" allowOverlap="1" wp14:anchorId="732552CD" wp14:editId="136112E5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149549</wp:posOffset>
                  </wp:positionV>
                  <wp:extent cx="165100" cy="165100"/>
                  <wp:effectExtent l="0" t="0" r="6350" b="6350"/>
                  <wp:wrapNone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07E36"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ضلع ها و زاویه های خواسته شده را به دست آورید.</w:t>
            </w:r>
          </w:p>
          <w:p w14:paraId="1D520D0B" w14:textId="10096061" w:rsidR="00A07E36" w:rsidRPr="00A53F67" w:rsidRDefault="009A54EB" w:rsidP="00A07E36">
            <w:pPr>
              <w:rPr>
                <w:sz w:val="26"/>
                <w:szCs w:val="26"/>
              </w:rPr>
            </w:pPr>
            <w:r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1904" behindDoc="0" locked="0" layoutInCell="1" allowOverlap="1" wp14:anchorId="561538C4" wp14:editId="55FC1D1F">
                  <wp:simplePos x="0" y="0"/>
                  <wp:positionH relativeFrom="column">
                    <wp:posOffset>608330</wp:posOffset>
                  </wp:positionH>
                  <wp:positionV relativeFrom="paragraph">
                    <wp:posOffset>192554</wp:posOffset>
                  </wp:positionV>
                  <wp:extent cx="203200" cy="165100"/>
                  <wp:effectExtent l="0" t="0" r="6350" b="0"/>
                  <wp:wrapNone/>
                  <wp:docPr id="1792" name="Picture 1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A54E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7504" behindDoc="0" locked="0" layoutInCell="1" allowOverlap="1" wp14:anchorId="2A9CFCE2" wp14:editId="0D199159">
                  <wp:simplePos x="0" y="0"/>
                  <wp:positionH relativeFrom="column">
                    <wp:posOffset>2224405</wp:posOffset>
                  </wp:positionH>
                  <wp:positionV relativeFrom="paragraph">
                    <wp:posOffset>133613</wp:posOffset>
                  </wp:positionV>
                  <wp:extent cx="311150" cy="20955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3765F" w:rsidRPr="00A14BB4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9856" behindDoc="0" locked="0" layoutInCell="1" allowOverlap="1" wp14:anchorId="6E063752" wp14:editId="1EE82F3C">
                  <wp:simplePos x="0" y="0"/>
                  <wp:positionH relativeFrom="column">
                    <wp:posOffset>1258533</wp:posOffset>
                  </wp:positionH>
                  <wp:positionV relativeFrom="paragraph">
                    <wp:posOffset>73660</wp:posOffset>
                  </wp:positionV>
                  <wp:extent cx="114300" cy="165100"/>
                  <wp:effectExtent l="0" t="0" r="0" b="0"/>
                  <wp:wrapNone/>
                  <wp:docPr id="573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080741" w14:textId="42A4C003" w:rsidR="00720348" w:rsidRDefault="0063765F" w:rsidP="00720348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rFonts w:cs="B Nazanin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7A5762F5" wp14:editId="2EA83B39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17780</wp:posOffset>
                      </wp:positionV>
                      <wp:extent cx="82550" cy="222250"/>
                      <wp:effectExtent l="0" t="0" r="12700" b="0"/>
                      <wp:wrapNone/>
                      <wp:docPr id="1793" name="Arc 1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" cy="222250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C6701" id="Arc 1793" o:spid="_x0000_s1026" style="position:absolute;margin-left:34.65pt;margin-top:1.4pt;width:6.5pt;height:17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55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" path="m41275,nsc64071,,82550,49752,82550,111125r-41275,l41275,xem41275,nfc64071,,82550,49752,82550,111125e" filled="f" strokecolor="#4579b8 [3044]">
                      <v:path arrowok="t" o:connecttype="custom" o:connectlocs="41275,0;82550,111125" o:connectangles="0,0"/>
                    </v:shape>
                  </w:pict>
                </mc:Fallback>
              </mc:AlternateContent>
            </w:r>
          </w:p>
          <w:p w14:paraId="39196313" w14:textId="5E9253DD" w:rsidR="00720348" w:rsidRDefault="009A54EB" w:rsidP="00720348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9552" behindDoc="0" locked="0" layoutInCell="1" allowOverlap="1" wp14:anchorId="5BC603F3" wp14:editId="1BDEF87C">
                  <wp:simplePos x="0" y="0"/>
                  <wp:positionH relativeFrom="column">
                    <wp:posOffset>2214245</wp:posOffset>
                  </wp:positionH>
                  <wp:positionV relativeFrom="paragraph">
                    <wp:posOffset>66040</wp:posOffset>
                  </wp:positionV>
                  <wp:extent cx="311150" cy="209550"/>
                  <wp:effectExtent l="0" t="0" r="0" b="0"/>
                  <wp:wrapNone/>
                  <wp:docPr id="1796" name="Picture 1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015A3A" w14:textId="0D111CF0" w:rsidR="00720348" w:rsidRDefault="00720348" w:rsidP="00720348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</w:p>
          <w:p w14:paraId="4B9D71DD" w14:textId="62DEAEE9" w:rsidR="00720348" w:rsidRDefault="00B77E76" w:rsidP="00720348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B77E76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77024" behindDoc="0" locked="0" layoutInCell="1" allowOverlap="1" wp14:anchorId="17F0F7C5" wp14:editId="16DC8BB1">
                  <wp:simplePos x="0" y="0"/>
                  <wp:positionH relativeFrom="column">
                    <wp:posOffset>2154555</wp:posOffset>
                  </wp:positionH>
                  <wp:positionV relativeFrom="paragraph">
                    <wp:posOffset>57785</wp:posOffset>
                  </wp:positionV>
                  <wp:extent cx="438150" cy="23495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14BB4" w:rsidRPr="00A14BB4">
              <w:rPr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</w:p>
          <w:p w14:paraId="42FFE23C" w14:textId="33B87374" w:rsidR="00720348" w:rsidRDefault="00720348" w:rsidP="0072034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6D96FA7A" w14:textId="64643CAE" w:rsidR="00104EE7" w:rsidRDefault="002C20C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</w:t>
            </w:r>
          </w:p>
        </w:tc>
      </w:tr>
      <w:tr w:rsidR="002C20C2" w:rsidRPr="005B3F55" w14:paraId="314E8C83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5AD249F" w14:textId="6570182A" w:rsidR="002C20C2" w:rsidRDefault="00194A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19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7B0F0EC" w14:textId="18FB0164" w:rsidR="002C20C2" w:rsidRPr="0063765F" w:rsidRDefault="002C20C2" w:rsidP="00B90E40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در شکل های زیر </w:t>
            </w:r>
            <w:r w:rsidRPr="0063765F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O</w:t>
            </w: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است</w:t>
            </w:r>
            <w:r w:rsidR="00C7687D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. اندازه </w:t>
            </w:r>
            <w:r w:rsidR="00B90E40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زاویه ها و کمان های خواسته شده</w:t>
            </w: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را به دست آورید.</w:t>
            </w:r>
          </w:p>
          <w:p w14:paraId="6BCFA4A1" w14:textId="28C973C2" w:rsidR="002C20C2" w:rsidRPr="0063765F" w:rsidRDefault="005F56F6" w:rsidP="002C20C2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63765F">
              <w:rPr>
                <w:rFonts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270C2292" wp14:editId="3C51BFEC">
                      <wp:simplePos x="0" y="0"/>
                      <wp:positionH relativeFrom="column">
                        <wp:posOffset>4159884</wp:posOffset>
                      </wp:positionH>
                      <wp:positionV relativeFrom="paragraph">
                        <wp:posOffset>100330</wp:posOffset>
                      </wp:positionV>
                      <wp:extent cx="1745615" cy="1403985"/>
                      <wp:effectExtent l="18415" t="0" r="0" b="25400"/>
                      <wp:wrapNone/>
                      <wp:docPr id="1816" name="Group 1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8818181" flipH="1" flipV="1">
                                <a:off x="0" y="0"/>
                                <a:ext cx="1745615" cy="1403985"/>
                                <a:chOff x="-74295" y="-231775"/>
                                <a:chExt cx="1533525" cy="1447165"/>
                              </a:xfrm>
                            </wpg:grpSpPr>
                            <wpg:grpSp>
                              <wpg:cNvPr id="1817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74295" y="-231775"/>
                                  <a:ext cx="1533525" cy="1447165"/>
                                  <a:chOff x="2935" y="1275"/>
                                  <a:chExt cx="2415" cy="2279"/>
                                </a:xfrm>
                              </wpg:grpSpPr>
                              <wpg:grpSp>
                                <wpg:cNvPr id="1818" name="Group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62" y="1694"/>
                                    <a:ext cx="1617" cy="1619"/>
                                    <a:chOff x="4389" y="1435"/>
                                    <a:chExt cx="1694" cy="1694"/>
                                  </a:xfrm>
                                </wpg:grpSpPr>
                                <wps:wsp>
                                  <wps:cNvPr id="1819" name="Oval 2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89" y="1435"/>
                                      <a:ext cx="1694" cy="169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0" name="AutoShape 2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4915" y="1502"/>
                                      <a:ext cx="919" cy="18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21" name="AutoShape 2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37" y="1525"/>
                                      <a:ext cx="278" cy="135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22" name="AutoShape 2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37" y="1683"/>
                                      <a:ext cx="1198" cy="1197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823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590" y="2958"/>
                                    <a:ext cx="523" cy="59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389F86F" w14:textId="77777777" w:rsidR="00F65F00" w:rsidRPr="005823E0" w:rsidRDefault="00F65F00" w:rsidP="00F65F0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 w:rsidRPr="00D91A2F">
                                        <w:rPr>
                                          <w:position w:val="-4"/>
                                        </w:rPr>
                                        <w:object w:dxaOrig="260" w:dyaOrig="260" w14:anchorId="2D4D8F94">
                                          <v:shape id="_x0000_i1030" type="#_x0000_t75" style="width:13pt;height:13pt">
                                            <v:imagedata r:id="rId69" o:title=""/>
                                          </v:shape>
                                          <o:OLEObject Type="Embed" ProgID="Equation.DSMT4" ShapeID="_x0000_i1030" DrawAspect="Content" ObjectID="_1777976100" r:id="rId70"/>
                                        </w:object>
                                      </w:r>
                                      <w: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24" name="Text Box 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07" y="2438"/>
                                    <a:ext cx="418" cy="44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C422BF" w14:textId="77777777" w:rsidR="00F65F00" w:rsidRPr="005823E0" w:rsidRDefault="00F65F00" w:rsidP="00F65F0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 w:rsidRPr="00D91A2F">
                                        <w:rPr>
                                          <w:position w:val="-6"/>
                                        </w:rPr>
                                        <w:object w:dxaOrig="260" w:dyaOrig="290" w14:anchorId="0DD9C0BF">
                                          <v:shape id="_x0000_i1032" type="#_x0000_t75" style="width:13pt;height:14.5pt">
                                            <v:imagedata r:id="rId71" o:title=""/>
                                          </v:shape>
                                          <o:OLEObject Type="Embed" ProgID="Equation.DSMT4" ShapeID="_x0000_i1032" DrawAspect="Content" ObjectID="_1777976101" r:id="rId72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25" name="Text Box 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801" y="1275"/>
                                    <a:ext cx="509" cy="5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1D6CA5" w14:textId="77777777" w:rsidR="00F65F00" w:rsidRPr="005823E0" w:rsidRDefault="00F65F00" w:rsidP="00F65F00">
                                      <w:pPr>
                                        <w:jc w:val="center"/>
                                        <w:rPr>
                                          <w:rtl/>
                                        </w:rPr>
                                      </w:pPr>
                                      <w:r w:rsidRPr="00D91A2F">
                                        <w:rPr>
                                          <w:position w:val="-6"/>
                                        </w:rPr>
                                        <w:object w:dxaOrig="290" w:dyaOrig="290" w14:anchorId="44E7365D">
                                          <v:shape id="_x0000_i1034" type="#_x0000_t75" style="width:14.5pt;height:14.5pt">
                                            <v:imagedata r:id="rId73" o:title=""/>
                                          </v:shape>
                                          <o:OLEObject Type="Embed" ProgID="Equation.DSMT4" ShapeID="_x0000_i1034" DrawAspect="Content" ObjectID="_1777976102" r:id="rId74"/>
                                        </w:object>
                                      </w:r>
                                      <w:r>
                                        <w:rPr>
                                          <w:rtl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26" name="Text Box 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827" y="1596"/>
                                    <a:ext cx="523" cy="5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A94853" w14:textId="77777777" w:rsidR="00F65F00" w:rsidRPr="005823E0" w:rsidRDefault="00F65F00" w:rsidP="00F65F00">
                                      <w:r w:rsidRPr="00D91A2F">
                                        <w:rPr>
                                          <w:position w:val="-4"/>
                                        </w:rPr>
                                        <w:object w:dxaOrig="260" w:dyaOrig="260" w14:anchorId="4DF18C89">
                                          <v:shape id="_x0000_i1036" type="#_x0000_t75" style="width:13pt;height:13pt">
                                            <v:imagedata r:id="rId75" o:title=""/>
                                          </v:shape>
                                          <o:OLEObject Type="Embed" ProgID="Equation.DSMT4" ShapeID="_x0000_i1036" DrawAspect="Content" ObjectID="_1777976103" r:id="rId76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2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35" y="2085"/>
                                    <a:ext cx="60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ED21CA4" w14:textId="0724DB74" w:rsidR="00F65F00" w:rsidRPr="005F56F6" w:rsidRDefault="005F56F6" w:rsidP="00F65F00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rtl/>
                                        </w:rPr>
                                        <w:t>13</w:t>
                                      </w:r>
                                      <w:r w:rsidRPr="005F56F6">
                                        <w:rPr>
                                          <w:rFonts w:cs="B Nazanin" w:hint="cs"/>
                                          <w:b/>
                                          <w:bCs/>
                                          <w:rtl/>
                                        </w:rPr>
                                        <w:t>0</w:t>
                                      </w:r>
                                      <w:r w:rsidR="00F65F00" w:rsidRPr="005F56F6">
                                        <w:rPr>
                                          <w:b/>
                                          <w:bCs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828" name="Oval 486"/>
                              <wps:cNvSpPr/>
                              <wps:spPr>
                                <a:xfrm>
                                  <a:off x="812434" y="536107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0C2292" id="Group 1816" o:spid="_x0000_s1063" style="position:absolute;left:0;text-align:left;margin-left:327.55pt;margin-top:7.9pt;width:137.45pt;height:110.55pt;rotation:-3038488fd;flip:x y;z-index:251774976;mso-width-relative:margin;mso-height-relative:margin" coordorigin="-742,-2317" coordsize="15335,14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">
                      <v:group id="Group 23" o:spid="_x0000_s1064" style="position:absolute;left:-742;top:-2317;width:15334;height:14470" coordorigin="2935,1275" coordsize="2415,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75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4k/oHnN+EEOX8AAAD//wMAUEsBAi0AFAAGAAgAAAAhANvh9svuAAAAhQEAABMAAAAAAAAAAAAA&#10;AAAAAAAAAFtDb250ZW50X1R5cGVzXS54bWxQSwECLQAUAAYACAAAACEAWvQsW78AAAAVAQAACwAA&#10;AAAAAAAAAAAAAAAfAQAAX3JlbHMvLnJlbHNQSwECLQAUAAYACAAAACEAU7Q++cMAAADdAAAADwAA&#10;AAAAAAAAAAAAAAAHAgAAZHJzL2Rvd25yZXYueG1sUEsFBgAAAAADAAMAtwAAAPcCAAAAAA==&#10;">
                        <v:group id="Group 24" o:spid="_x0000_s1065" style="position:absolute;left:3562;top:1694;width:1617;height:1619" coordorigin="4389,1435" coordsize="1694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6qL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eDKNzKCXv8DAAD//wMAUEsBAi0AFAAGAAgAAAAhANvh9svuAAAAhQEAABMAAAAAAAAA&#10;AAAAAAAAAAAAAFtDb250ZW50X1R5cGVzXS54bWxQSwECLQAUAAYACAAAACEAWvQsW78AAAAVAQAA&#10;CwAAAAAAAAAAAAAAAAAfAQAAX3JlbHMvLnJlbHNQSwECLQAUAAYACAAAACEAIiuqi8YAAADdAAAA&#10;DwAAAAAAAAAAAAAAAAAHAgAAZHJzL2Rvd25yZXYueG1sUEsFBgAAAAADAAMAtwAAAPoCAAAAAA==&#10;">
                          <v:oval id="Oval 25" o:spid="_x0000_s1066" style="position:absolute;left:4389;top:1435;width:1694;height:1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"/>
                          <v:shape id="AutoShape 27" o:spid="_x0000_s1067" type="#_x0000_t32" style="position:absolute;left:4915;top:1502;width:919;height:1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"/>
                          <v:shape id="AutoShape 28" o:spid="_x0000_s1068" type="#_x0000_t32" style="position:absolute;left:4637;top:1525;width:278;height:13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"/>
                          <v:shape id="AutoShape 29" o:spid="_x0000_s1069" type="#_x0000_t32" style="position:absolute;left:4637;top:1683;width:1198;height:1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"/>
                        </v:group>
                        <v:shape id="Text Box 30" o:spid="_x0000_s1070" type="#_x0000_t202" style="position:absolute;left:3590;top:2958;width:523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" filled="f" stroked="f">
                          <v:textbox>
                            <w:txbxContent>
                              <w:p w14:paraId="1389F86F" w14:textId="77777777" w:rsidR="00F65F00" w:rsidRPr="005823E0" w:rsidRDefault="00F65F00" w:rsidP="00F65F00">
                                <w:pPr>
                                  <w:rPr>
                                    <w:rtl/>
                                  </w:rPr>
                                </w:pPr>
                                <w:r w:rsidRPr="00D91A2F">
                                  <w:rPr>
                                    <w:position w:val="-4"/>
                                  </w:rPr>
                                  <w:object w:dxaOrig="260" w:dyaOrig="260" w14:anchorId="2D4D8F94">
                                    <v:shape id="_x0000_i1030" type="#_x0000_t75" style="width:13pt;height:13pt">
                                      <v:imagedata r:id="rId77" o:title=""/>
                                    </v:shape>
                                    <o:OLEObject Type="Embed" ProgID="Equation.DSMT4" ShapeID="_x0000_i1030" DrawAspect="Content" ObjectID="_1777758442" r:id="rId78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31" o:spid="_x0000_s1071" type="#_x0000_t202" style="position:absolute;left:4307;top:2438;width:418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" filled="f" stroked="f">
                          <v:textbox>
                            <w:txbxContent>
                              <w:p w14:paraId="75C422BF" w14:textId="77777777" w:rsidR="00F65F00" w:rsidRPr="005823E0" w:rsidRDefault="00F65F00" w:rsidP="00F65F00">
                                <w:pPr>
                                  <w:rPr>
                                    <w:rtl/>
                                  </w:rPr>
                                </w:pPr>
                                <w:r w:rsidRPr="00D91A2F">
                                  <w:rPr>
                                    <w:position w:val="-6"/>
                                  </w:rPr>
                                  <w:object w:dxaOrig="260" w:dyaOrig="290" w14:anchorId="0DD9C0BF">
                                    <v:shape id="_x0000_i1032" type="#_x0000_t75" style="width:13pt;height:14.5pt">
                                      <v:imagedata r:id="rId79" o:title=""/>
                                    </v:shape>
                                    <o:OLEObject Type="Embed" ProgID="Equation.DSMT4" ShapeID="_x0000_i1032" DrawAspect="Content" ObjectID="_1777758443" r:id="rId80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32" o:spid="_x0000_s1072" type="#_x0000_t202" style="position:absolute;left:3801;top:1275;width:509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" filled="f" stroked="f">
                          <v:textbox>
                            <w:txbxContent>
                              <w:p w14:paraId="751D6CA5" w14:textId="77777777" w:rsidR="00F65F00" w:rsidRPr="005823E0" w:rsidRDefault="00F65F00" w:rsidP="00F65F00">
                                <w:pPr>
                                  <w:jc w:val="center"/>
                                  <w:rPr>
                                    <w:rtl/>
                                  </w:rPr>
                                </w:pPr>
                                <w:r w:rsidRPr="00D91A2F">
                                  <w:rPr>
                                    <w:position w:val="-6"/>
                                  </w:rPr>
                                  <w:object w:dxaOrig="290" w:dyaOrig="290" w14:anchorId="44E7365D">
                                    <v:shape id="_x0000_i1034" type="#_x0000_t75" style="width:14.5pt;height:14.5pt">
                                      <v:imagedata r:id="rId81" o:title=""/>
                                    </v:shape>
                                    <o:OLEObject Type="Embed" ProgID="Equation.DSMT4" ShapeID="_x0000_i1034" DrawAspect="Content" ObjectID="_1777758444" r:id="rId82"/>
                                  </w:object>
                                </w:r>
                                <w:r>
                                  <w:rPr>
                                    <w:rtl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33" o:spid="_x0000_s1073" type="#_x0000_t202" style="position:absolute;left:4827;top:1596;width:523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" filled="f" stroked="f">
                          <v:textbox>
                            <w:txbxContent>
                              <w:p w14:paraId="46A94853" w14:textId="77777777" w:rsidR="00F65F00" w:rsidRPr="005823E0" w:rsidRDefault="00F65F00" w:rsidP="00F65F00">
                                <w:r w:rsidRPr="00D91A2F">
                                  <w:rPr>
                                    <w:position w:val="-4"/>
                                  </w:rPr>
                                  <w:object w:dxaOrig="260" w:dyaOrig="260" w14:anchorId="4DF18C89">
                                    <v:shape id="_x0000_i1036" type="#_x0000_t75" style="width:13pt;height:13pt">
                                      <v:imagedata r:id="rId83" o:title=""/>
                                    </v:shape>
                                    <o:OLEObject Type="Embed" ProgID="Equation.DSMT4" ShapeID="_x0000_i1036" DrawAspect="Content" ObjectID="_1777758445" r:id="rId84"/>
                                  </w:object>
                                </w:r>
                              </w:p>
                            </w:txbxContent>
                          </v:textbox>
                        </v:shape>
                        <v:shape id="Text Box 36" o:spid="_x0000_s1074" type="#_x0000_t202" style="position:absolute;left:2935;top:2085;width: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" filled="f" stroked="f">
                          <v:textbox>
                            <w:txbxContent>
                              <w:p w14:paraId="5ED21CA4" w14:textId="0724DB74" w:rsidR="00F65F00" w:rsidRPr="005F56F6" w:rsidRDefault="005F56F6" w:rsidP="00F65F00">
                                <w:pPr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>13</w:t>
                                </w:r>
                                <w:r w:rsidRPr="005F56F6"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>0</w:t>
                                </w:r>
                                <w:r w:rsidR="00F65F00" w:rsidRPr="005F56F6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oval id="Oval 486" o:spid="_x0000_s1075" style="position:absolute;left:8124;top:536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" fillcolor="windowText" strokecolor="windowText"/>
                    </v:group>
                  </w:pict>
                </mc:Fallback>
              </mc:AlternateContent>
            </w:r>
          </w:p>
          <w:p w14:paraId="7398381A" w14:textId="536A9E8F" w:rsidR="002C20C2" w:rsidRDefault="00EE0ECB" w:rsidP="002C20C2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noProof/>
                <w:sz w:val="26"/>
                <w:rtl/>
              </w:rPr>
              <mc:AlternateContent>
                <mc:Choice Requires="wpg">
                  <w:drawing>
                    <wp:anchor distT="0" distB="0" distL="114300" distR="114300" simplePos="0" relativeHeight="251784192" behindDoc="0" locked="0" layoutInCell="1" allowOverlap="1" wp14:anchorId="72618875" wp14:editId="470FDCC2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17780</wp:posOffset>
                      </wp:positionV>
                      <wp:extent cx="1669415" cy="1428115"/>
                      <wp:effectExtent l="0" t="0" r="0" b="635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9415" cy="1428115"/>
                                <a:chOff x="0" y="0"/>
                                <a:chExt cx="1305519" cy="1352508"/>
                              </a:xfrm>
                            </wpg:grpSpPr>
                            <wpg:grpSp>
                              <wpg:cNvPr id="1" name="Group 63"/>
                              <wpg:cNvGrpSpPr/>
                              <wpg:grpSpPr>
                                <a:xfrm>
                                  <a:off x="0" y="0"/>
                                  <a:ext cx="1305519" cy="1352508"/>
                                  <a:chOff x="0" y="-36410"/>
                                  <a:chExt cx="1559560" cy="1616290"/>
                                </a:xfrm>
                              </wpg:grpSpPr>
                              <wpg:grpSp>
                                <wpg:cNvPr id="64" name="Group 64"/>
                                <wpg:cNvGrpSpPr/>
                                <wpg:grpSpPr>
                                  <a:xfrm>
                                    <a:off x="0" y="218440"/>
                                    <a:ext cx="1320800" cy="1320800"/>
                                    <a:chOff x="0" y="0"/>
                                    <a:chExt cx="1320800" cy="1320800"/>
                                  </a:xfrm>
                                </wpg:grpSpPr>
                                <wpg:grpSp>
                                  <wpg:cNvPr id="65" name="Group 65"/>
                                  <wpg:cNvGrpSpPr/>
                                  <wpg:grpSpPr>
                                    <a:xfrm>
                                      <a:off x="0" y="0"/>
                                      <a:ext cx="1320800" cy="1320800"/>
                                      <a:chOff x="0" y="71120"/>
                                      <a:chExt cx="1320800" cy="1320800"/>
                                    </a:xfrm>
                                  </wpg:grpSpPr>
                                  <wps:wsp>
                                    <wps:cNvPr id="66" name="Oval 66"/>
                                    <wps:cNvSpPr/>
                                    <wps:spPr>
                                      <a:xfrm>
                                        <a:off x="0" y="71120"/>
                                        <a:ext cx="1320800" cy="13208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" name="Straight Connector 67"/>
                                    <wps:cNvCnPr>
                                      <a:stCxn id="66" idx="0"/>
                                      <a:endCxn id="66" idx="3"/>
                                    </wps:cNvCnPr>
                                    <wps:spPr>
                                      <a:xfrm flipH="1">
                                        <a:off x="193427" y="71120"/>
                                        <a:ext cx="466973" cy="1127373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8" name="Straight Connector 68"/>
                                    <wps:cNvCnPr/>
                                    <wps:spPr>
                                      <a:xfrm>
                                        <a:off x="660400" y="71120"/>
                                        <a:ext cx="635000" cy="8026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9" name="Straight Connector 69"/>
                                    <wps:cNvCnPr/>
                                    <wps:spPr>
                                      <a:xfrm>
                                        <a:off x="437438" y="646630"/>
                                        <a:ext cx="857675" cy="227129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6" name="Straight Connector 76"/>
                                    <wps:cNvCnPr>
                                      <a:stCxn id="66" idx="3"/>
                                    </wps:cNvCnPr>
                                    <wps:spPr>
                                      <a:xfrm flipV="1">
                                        <a:off x="193427" y="721360"/>
                                        <a:ext cx="482653" cy="477133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70" name="Oval 70"/>
                                  <wps:cNvSpPr/>
                                  <wps:spPr>
                                    <a:xfrm>
                                      <a:off x="640080" y="635000"/>
                                      <a:ext cx="36000" cy="3600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1" name="Text Box 71"/>
                                <wps:cNvSpPr txBox="1"/>
                                <wps:spPr>
                                  <a:xfrm>
                                    <a:off x="558800" y="-36410"/>
                                    <a:ext cx="238760" cy="3606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9A3CC2E" w14:textId="77777777" w:rsidR="00EE0ECB" w:rsidRPr="00F93EFE" w:rsidRDefault="00EE0ECB" w:rsidP="00EE0ECB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 w:rsidRPr="00F93EFE">
                                        <w:rPr>
                                          <w:sz w:val="22"/>
                                          <w:szCs w:val="22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" name="Text Box 72"/>
                                <wps:cNvSpPr txBox="1"/>
                                <wps:spPr>
                                  <a:xfrm>
                                    <a:off x="1320800" y="883920"/>
                                    <a:ext cx="238760" cy="279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F65BBB" w14:textId="77777777" w:rsidR="00EE0ECB" w:rsidRPr="00F93EFE" w:rsidRDefault="00EE0ECB" w:rsidP="00EE0ECB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" name="Text Box 73"/>
                                <wps:cNvSpPr txBox="1"/>
                                <wps:spPr>
                                  <a:xfrm>
                                    <a:off x="85" y="1300480"/>
                                    <a:ext cx="238760" cy="279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413921F" w14:textId="77777777" w:rsidR="00EE0ECB" w:rsidRPr="00F93EFE" w:rsidRDefault="00EE0ECB" w:rsidP="00EE0ECB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" name="Text Box 74"/>
                                <wps:cNvSpPr txBox="1"/>
                                <wps:spPr>
                                  <a:xfrm>
                                    <a:off x="603493" y="589281"/>
                                    <a:ext cx="238760" cy="279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61A59D" w14:textId="77777777" w:rsidR="00EE0ECB" w:rsidRPr="00F93EFE" w:rsidRDefault="00EE0ECB" w:rsidP="00EE0ECB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2" name="Arc 82"/>
                              <wps:cNvSpPr/>
                              <wps:spPr>
                                <a:xfrm rot="8044168">
                                  <a:off x="454360" y="159027"/>
                                  <a:ext cx="260350" cy="158750"/>
                                </a:xfrm>
                                <a:prstGeom prst="arc">
                                  <a:avLst>
                                    <a:gd name="adj1" fmla="val 17096022"/>
                                    <a:gd name="adj2" fmla="val 2143197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618875" id="Group 83" o:spid="_x0000_s1076" style="position:absolute;left:0;text-align:left;margin-left:30.15pt;margin-top:1.4pt;width:131.45pt;height:112.45pt;z-index:251784192;mso-width-relative:margin;mso-height-relative:margin" coordsize="13055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">
                      <v:group id="Group 63" o:spid="_x0000_s1077" style="position:absolute;width:13055;height:13525" coordorigin=",-364" coordsize="15595,1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group id="Group 64" o:spid="_x0000_s1078" style="position:absolute;top:2184;width:13208;height:13208" coordsize="1320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  <v:group id="Group 65" o:spid="_x0000_s1079" style="position:absolute;width:13208;height:13208" coordorigin=",711" coordsize="1320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<v:oval id="Oval 66" o:spid="_x0000_s1080" style="position:absolute;top:711;width:13208;height:1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" filled="f" strokecolor="black [3213]"/>
                            <v:line id="Straight Connector 67" o:spid="_x0000_s1081" style="position:absolute;flip:x;visibility:visible;mso-wrap-style:square" from="1934,711" to="6604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" strokecolor="black [3213]"/>
                            <v:line id="Straight Connector 68" o:spid="_x0000_s1082" style="position:absolute;visibility:visible;mso-wrap-style:square" from="6604,711" to="12954,8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" strokecolor="black [3213]"/>
                            <v:line id="Straight Connector 69" o:spid="_x0000_s1083" style="position:absolute;visibility:visible;mso-wrap-style:square" from="4374,6466" to="12951,8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" strokecolor="black [3213]"/>
                            <v:line id="Straight Connector 76" o:spid="_x0000_s1084" style="position:absolute;flip:y;visibility:visible;mso-wrap-style:square" from="1934,7213" to="6760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" strokecolor="black [3213]"/>
                          </v:group>
                          <v:oval id="Oval 70" o:spid="_x0000_s1085" style="position:absolute;left:6400;top:635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" fillcolor="#4f81bd [3204]" strokecolor="black [3213]" strokeweight="2pt"/>
                        </v:group>
                        <v:shape id="Text Box 71" o:spid="_x0000_s1086" type="#_x0000_t202" style="position:absolute;left:5588;top:-364;width:2387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        <v:textbox>
                            <w:txbxContent>
                              <w:p w14:paraId="09A3CC2E" w14:textId="77777777" w:rsidR="00EE0ECB" w:rsidRPr="00F93EFE" w:rsidRDefault="00EE0ECB" w:rsidP="00EE0EC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93EFE">
                                  <w:rPr>
                                    <w:sz w:val="22"/>
                                    <w:szCs w:val="22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Text Box 72" o:spid="_x0000_s1087" type="#_x0000_t202" style="position:absolute;left:13208;top:8839;width:238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        <v:textbox>
                            <w:txbxContent>
                              <w:p w14:paraId="0DF65BBB" w14:textId="77777777" w:rsidR="00EE0ECB" w:rsidRPr="00F93EFE" w:rsidRDefault="00EE0ECB" w:rsidP="00EE0EC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73" o:spid="_x0000_s1088" type="#_x0000_t202" style="position:absolute;top:13004;width:2388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    <v:textbox>
                            <w:txbxContent>
                              <w:p w14:paraId="4413921F" w14:textId="77777777" w:rsidR="00EE0ECB" w:rsidRPr="00F93EFE" w:rsidRDefault="00EE0ECB" w:rsidP="00EE0EC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Text Box 74" o:spid="_x0000_s1089" type="#_x0000_t202" style="position:absolute;left:6034;top:5892;width:2388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        <v:textbox>
                            <w:txbxContent>
                              <w:p w14:paraId="5F61A59D" w14:textId="77777777" w:rsidR="00EE0ECB" w:rsidRPr="00F93EFE" w:rsidRDefault="00EE0ECB" w:rsidP="00EE0EC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</v:group>
                      <v:shape id="Arc 82" o:spid="_x0000_s1090" style="position:absolute;left:4543;top:1590;width:2603;height:1588;rotation:8786377fd;visibility:visible;mso-wrap-style:square;v-text-anchor:middle" coordsize="2603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" path="m151071,1029nsc210207,6893,255143,36612,259934,73027l130175,79375,151071,1029xem151071,1029nfc210207,6893,255143,36612,259934,73027e" filled="f" strokecolor="black [3213]">
                        <v:path arrowok="t" o:connecttype="custom" o:connectlocs="151071,1029;259934,73027" o:connectangles="0,0"/>
                      </v:shape>
                    </v:group>
                  </w:pict>
                </mc:Fallback>
              </mc:AlternateContent>
            </w:r>
          </w:p>
          <w:p w14:paraId="2696C754" w14:textId="723D53C0" w:rsidR="002C20C2" w:rsidRDefault="00EE0ECB" w:rsidP="002C20C2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EE0EC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86240" behindDoc="0" locked="0" layoutInCell="1" allowOverlap="1" wp14:anchorId="23B78D9C" wp14:editId="5F08D7C7">
                  <wp:simplePos x="0" y="0"/>
                  <wp:positionH relativeFrom="column">
                    <wp:posOffset>1081405</wp:posOffset>
                  </wp:positionH>
                  <wp:positionV relativeFrom="paragraph">
                    <wp:posOffset>201295</wp:posOffset>
                  </wp:positionV>
                  <wp:extent cx="177800" cy="165100"/>
                  <wp:effectExtent l="0" t="0" r="0" b="0"/>
                  <wp:wrapNone/>
                  <wp:docPr id="1795" name="Picture 1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C0C08C" w14:textId="35C2DF8B" w:rsidR="002C20C2" w:rsidRDefault="00EE0ECB" w:rsidP="002C20C2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rFonts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2DDC3F1" wp14:editId="5C031B16">
                      <wp:simplePos x="0" y="0"/>
                      <wp:positionH relativeFrom="column">
                        <wp:posOffset>716390</wp:posOffset>
                      </wp:positionH>
                      <wp:positionV relativeFrom="paragraph">
                        <wp:posOffset>159910</wp:posOffset>
                      </wp:positionV>
                      <wp:extent cx="140431" cy="246697"/>
                      <wp:effectExtent l="0" t="0" r="16192" b="16193"/>
                      <wp:wrapNone/>
                      <wp:docPr id="1797" name="Arc 17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0431" cy="246697"/>
                              </a:xfrm>
                              <a:prstGeom prst="arc">
                                <a:avLst>
                                  <a:gd name="adj1" fmla="val 16200000"/>
                                  <a:gd name="adj2" fmla="val 19726506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0A1CE" id="Arc 1797" o:spid="_x0000_s1026" style="position:absolute;margin-left:56.4pt;margin-top:12.6pt;width:11.05pt;height:19.4pt;rotation:9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431,24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" path="m70215,nsc100166,,126820,33375,136590,83111l70216,123349v,-41116,-1,-82233,-1,-123349xem70215,nfc100166,,126820,33375,136590,83111e" filled="f" strokecolor="#4579b8 [3044]">
                      <v:path arrowok="t" o:connecttype="custom" o:connectlocs="70215,0;136590,83111" o:connectangles="0,0"/>
                    </v:shape>
                  </w:pict>
                </mc:Fallback>
              </mc:AlternateContent>
            </w:r>
            <w:r w:rsidRPr="00EE0EC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85216" behindDoc="0" locked="0" layoutInCell="1" allowOverlap="1" wp14:anchorId="5923F6D6" wp14:editId="1CA2E3EA">
                  <wp:simplePos x="0" y="0"/>
                  <wp:positionH relativeFrom="column">
                    <wp:posOffset>662305</wp:posOffset>
                  </wp:positionH>
                  <wp:positionV relativeFrom="paragraph">
                    <wp:posOffset>122355</wp:posOffset>
                  </wp:positionV>
                  <wp:extent cx="165100" cy="165100"/>
                  <wp:effectExtent l="0" t="0" r="6350" b="6350"/>
                  <wp:wrapNone/>
                  <wp:docPr id="1794" name="Picture 1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AC0B4E7" w14:textId="2A062382" w:rsidR="002C20C2" w:rsidRDefault="001730F7" w:rsidP="002C20C2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EE0EC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88288" behindDoc="0" locked="0" layoutInCell="1" allowOverlap="1" wp14:anchorId="1A617279" wp14:editId="1101BB1C">
                  <wp:simplePos x="0" y="0"/>
                  <wp:positionH relativeFrom="column">
                    <wp:posOffset>761816</wp:posOffset>
                  </wp:positionH>
                  <wp:positionV relativeFrom="paragraph">
                    <wp:posOffset>116523</wp:posOffset>
                  </wp:positionV>
                  <wp:extent cx="203200" cy="165100"/>
                  <wp:effectExtent l="0" t="0" r="6350" b="0"/>
                  <wp:wrapNone/>
                  <wp:docPr id="1798" name="Picture 1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E0ECB" w:rsidRPr="00EE0EC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89312" behindDoc="0" locked="0" layoutInCell="1" allowOverlap="1" wp14:anchorId="2EEFDF8A" wp14:editId="339CEFC5">
                  <wp:simplePos x="0" y="0"/>
                  <wp:positionH relativeFrom="column">
                    <wp:posOffset>1106686</wp:posOffset>
                  </wp:positionH>
                  <wp:positionV relativeFrom="paragraph">
                    <wp:posOffset>186927</wp:posOffset>
                  </wp:positionV>
                  <wp:extent cx="88900" cy="165100"/>
                  <wp:effectExtent l="0" t="0" r="6350" b="0"/>
                  <wp:wrapNone/>
                  <wp:docPr id="1799" name="Picture 1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AFA6D80" w14:textId="7462D875" w:rsidR="002C20C2" w:rsidRDefault="002C20C2" w:rsidP="002C20C2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</w:p>
          <w:p w14:paraId="4CC90623" w14:textId="241C316E" w:rsidR="005F56F6" w:rsidRDefault="005F56F6" w:rsidP="005F56F6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</w:p>
          <w:p w14:paraId="4A8FCD27" w14:textId="7CBFA3BD" w:rsidR="00BD56BC" w:rsidRDefault="00BD56BC" w:rsidP="00BD56BC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3408" behindDoc="0" locked="0" layoutInCell="1" allowOverlap="1" wp14:anchorId="52B92BFC" wp14:editId="4372F2A5">
                  <wp:simplePos x="0" y="0"/>
                  <wp:positionH relativeFrom="column">
                    <wp:posOffset>4389755</wp:posOffset>
                  </wp:positionH>
                  <wp:positionV relativeFrom="paragraph">
                    <wp:posOffset>176530</wp:posOffset>
                  </wp:positionV>
                  <wp:extent cx="311150" cy="209550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FDA9486" w14:textId="0E44B425" w:rsidR="005F56F6" w:rsidRDefault="00BD56BC" w:rsidP="00BD56BC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t>⁔</w:t>
            </w:r>
            <w:r>
              <w:rPr>
                <w:rFonts w:cs="B Nazanin"/>
                <w:b/>
                <w:bCs/>
                <w:noProof/>
                <w:lang w:bidi="fa-IR"/>
              </w:rPr>
              <w:t xml:space="preserve">                                                                                                                                       </w:t>
            </w:r>
          </w:p>
          <w:p w14:paraId="61B88A22" w14:textId="42F95BC7" w:rsidR="005F56F6" w:rsidRDefault="00BD56BC" w:rsidP="00BD56BC">
            <w:pPr>
              <w:tabs>
                <w:tab w:val="center" w:pos="4748"/>
              </w:tabs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4432" behindDoc="0" locked="0" layoutInCell="1" allowOverlap="1" wp14:anchorId="6EFC203C" wp14:editId="2BBC572D">
                  <wp:simplePos x="0" y="0"/>
                  <wp:positionH relativeFrom="column">
                    <wp:posOffset>4394200</wp:posOffset>
                  </wp:positionH>
                  <wp:positionV relativeFrom="paragraph">
                    <wp:posOffset>196850</wp:posOffset>
                  </wp:positionV>
                  <wp:extent cx="311150" cy="20955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D56BC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03648" behindDoc="0" locked="0" layoutInCell="1" allowOverlap="1" wp14:anchorId="373C4A03" wp14:editId="60094804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46355</wp:posOffset>
                  </wp:positionV>
                  <wp:extent cx="425450" cy="165100"/>
                  <wp:effectExtent l="0" t="0" r="0" b="6350"/>
                  <wp:wrapNone/>
                  <wp:docPr id="1804" name="Picture 1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B Nazanin"/>
                <w:b/>
                <w:bCs/>
                <w:noProof/>
                <w:rtl/>
                <w:lang w:bidi="fa-IR"/>
              </w:rPr>
              <w:tab/>
            </w:r>
          </w:p>
          <w:p w14:paraId="64479519" w14:textId="77777777" w:rsidR="00BD56BC" w:rsidRDefault="00BD56BC" w:rsidP="00BD56BC">
            <w:pPr>
              <w:bidi/>
              <w:rPr>
                <w:b/>
                <w:bCs/>
                <w:noProof/>
                <w:lang w:bidi="fa-IR"/>
              </w:rPr>
            </w:pP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1360" behindDoc="0" locked="0" layoutInCell="1" allowOverlap="1" wp14:anchorId="4EE72262" wp14:editId="33E3BCFB">
                  <wp:simplePos x="0" y="0"/>
                  <wp:positionH relativeFrom="column">
                    <wp:posOffset>699726</wp:posOffset>
                  </wp:positionH>
                  <wp:positionV relativeFrom="paragraph">
                    <wp:posOffset>17145</wp:posOffset>
                  </wp:positionV>
                  <wp:extent cx="361950" cy="28575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0EE3D89" w14:textId="7C3FD430" w:rsidR="00FC65B0" w:rsidRDefault="00B90E40" w:rsidP="00BD56BC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t xml:space="preserve">                                       </w:t>
            </w:r>
            <w:r>
              <w:rPr>
                <w:b/>
                <w:bCs/>
                <w:noProof/>
                <w:rtl/>
                <w:lang w:bidi="fa-IR"/>
              </w:rPr>
              <w:t>⁔</w:t>
            </w:r>
            <w:r w:rsidR="00F835E1">
              <w:rPr>
                <w:rFonts w:cs="B Nazanin" w:hint="cs"/>
                <w:b/>
                <w:bCs/>
                <w:noProof/>
                <w:rtl/>
                <w:lang w:bidi="fa-IR"/>
              </w:rPr>
              <w:t xml:space="preserve">                                                </w:t>
            </w:r>
          </w:p>
          <w:p w14:paraId="7DE90515" w14:textId="37BC3AD0" w:rsidR="00BD56BC" w:rsidRDefault="00712037" w:rsidP="00BD56BC">
            <w:pPr>
              <w:bidi/>
              <w:rPr>
                <w:rFonts w:cs="B Nazanin"/>
                <w:b/>
                <w:bCs/>
                <w:noProof/>
                <w:lang w:bidi="fa-IR"/>
              </w:rPr>
            </w:pP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92384" behindDoc="0" locked="0" layoutInCell="1" allowOverlap="1" wp14:anchorId="688C7104" wp14:editId="23BF0CB7">
                  <wp:simplePos x="0" y="0"/>
                  <wp:positionH relativeFrom="column">
                    <wp:posOffset>696851</wp:posOffset>
                  </wp:positionH>
                  <wp:positionV relativeFrom="paragraph">
                    <wp:posOffset>6985</wp:posOffset>
                  </wp:positionV>
                  <wp:extent cx="311150" cy="209550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0E40" w:rsidRPr="00BD56BC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05696" behindDoc="0" locked="0" layoutInCell="1" allowOverlap="1" wp14:anchorId="472C7A78" wp14:editId="14A60221">
                  <wp:simplePos x="0" y="0"/>
                  <wp:positionH relativeFrom="column">
                    <wp:posOffset>4355871</wp:posOffset>
                  </wp:positionH>
                  <wp:positionV relativeFrom="paragraph">
                    <wp:posOffset>54610</wp:posOffset>
                  </wp:positionV>
                  <wp:extent cx="425450" cy="165100"/>
                  <wp:effectExtent l="0" t="0" r="0" b="6350"/>
                  <wp:wrapNone/>
                  <wp:docPr id="1805" name="Picture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E62A7C0" w14:textId="5A11F4CB" w:rsidR="00B90E40" w:rsidRDefault="00B90E40" w:rsidP="00B90E40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9CA4F3D" w14:textId="07879ECA" w:rsidR="002C20C2" w:rsidRDefault="00F65F00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  <w:tr w:rsidR="004F1D69" w:rsidRPr="005B3F55" w14:paraId="175F1A06" w14:textId="77777777" w:rsidTr="0071447D">
        <w:trPr>
          <w:trHeight w:val="723"/>
        </w:trPr>
        <w:tc>
          <w:tcPr>
            <w:tcW w:w="10389" w:type="dxa"/>
            <w:gridSpan w:val="2"/>
            <w:tcBorders>
              <w:top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144D2444" w14:textId="040DB1DC" w:rsidR="004F1D69" w:rsidRPr="008679EC" w:rsidRDefault="00A025B2" w:rsidP="00A025B2">
            <w:pPr>
              <w:bidi/>
              <w:ind w:left="-126"/>
              <w:jc w:val="right"/>
              <w:rPr>
                <w:rStyle w:val="Strong"/>
                <w:rFonts w:cs="B Nazanin"/>
                <w:rtl/>
                <w:lang w:bidi="fa-IR"/>
              </w:rPr>
            </w:pPr>
            <w:r w:rsidRPr="008679EC">
              <w:rPr>
                <w:rFonts w:ascii="Arial" w:hAnsi="Arial" w:cs="B Nazanin" w:hint="cs"/>
                <w:rtl/>
              </w:rPr>
              <w:t>«</w:t>
            </w:r>
            <w:r w:rsidRPr="008679EC">
              <w:rPr>
                <w:rFonts w:ascii="Arial" w:hAnsi="Arial" w:cs="B Nazanin"/>
                <w:rtl/>
              </w:rPr>
              <w:t xml:space="preserve">به امید موفقیت </w:t>
            </w:r>
            <w:r w:rsidR="00032553" w:rsidRPr="008679EC">
              <w:rPr>
                <w:rFonts w:ascii="Arial" w:hAnsi="Arial" w:cs="B Nazanin" w:hint="cs"/>
                <w:rtl/>
              </w:rPr>
              <w:t>شما</w:t>
            </w:r>
            <w:r w:rsidRPr="008679EC">
              <w:rPr>
                <w:rFonts w:ascii="Arial" w:hAnsi="Arial" w:cs="B Nazanin" w:hint="cs"/>
                <w:rtl/>
              </w:rPr>
              <w:t>»</w:t>
            </w:r>
            <w:r w:rsidR="006222FF" w:rsidRPr="008679EC">
              <w:rPr>
                <w:rFonts w:ascii="Arial" w:hAnsi="Arial" w:cs="B Nazanin" w:hint="cs"/>
                <w:rtl/>
              </w:rPr>
              <w:t xml:space="preserve">   </w:t>
            </w:r>
            <w:r w:rsidR="004F1D69" w:rsidRPr="008679EC">
              <w:rPr>
                <w:rStyle w:val="Strong"/>
                <w:rFonts w:cs="B Nazanin" w:hint="cs"/>
                <w:rtl/>
                <w:lang w:bidi="fa-IR"/>
              </w:rPr>
              <w:t>جمع بارم</w:t>
            </w:r>
          </w:p>
        </w:tc>
        <w:tc>
          <w:tcPr>
            <w:tcW w:w="676" w:type="dxa"/>
            <w:tcBorders>
              <w:top w:val="thickThinSmallGap" w:sz="12" w:space="0" w:color="auto"/>
              <w:left w:val="thickThinSmallGap" w:sz="12" w:space="0" w:color="auto"/>
              <w:bottom w:val="thickThinSmallGap" w:sz="12" w:space="0" w:color="auto"/>
            </w:tcBorders>
            <w:vAlign w:val="center"/>
          </w:tcPr>
          <w:p w14:paraId="6E74F16F" w14:textId="0C1D4BA3" w:rsidR="004F1D69" w:rsidRPr="005B3F55" w:rsidRDefault="00790B1E" w:rsidP="0057049F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20</w:t>
            </w:r>
          </w:p>
        </w:tc>
      </w:tr>
    </w:tbl>
    <w:p w14:paraId="367624D5" w14:textId="4BFCF66B" w:rsidR="002C762D" w:rsidRPr="006E084A" w:rsidRDefault="002C762D" w:rsidP="00883F10">
      <w:pPr>
        <w:bidi/>
        <w:rPr>
          <w:sz w:val="28"/>
          <w:szCs w:val="28"/>
          <w:lang w:bidi="fa-IR"/>
        </w:rPr>
      </w:pPr>
    </w:p>
    <w:sectPr w:rsidR="002C762D" w:rsidRPr="006E084A" w:rsidSect="008055CD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77E689" w14:textId="77777777" w:rsidR="00E03D42" w:rsidRDefault="00E03D42" w:rsidP="001B4C7C">
      <w:r>
        <w:separator/>
      </w:r>
    </w:p>
  </w:endnote>
  <w:endnote w:type="continuationSeparator" w:id="0">
    <w:p w14:paraId="4F0D255C" w14:textId="77777777" w:rsidR="00E03D42" w:rsidRDefault="00E03D42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24304BB-4614-4AEB-B71B-5ACE8A8A2F95}"/>
    <w:embedBold r:id="rId2" w:fontKey="{DAFA5175-523D-4B02-A014-12521337AF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1CDDF02-D073-445C-A344-46E5C4E21508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87F7024A-36C7-4E41-9FC5-EAE25A837C05}"/>
    <w:embedBold r:id="rId5" w:fontKey="{DCD4A2B3-07FD-4BED-BD70-16DCC782C3E9}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6" w:fontKey="{350C8F2F-838A-41F8-89CC-8EF47A83B892}"/>
  </w:font>
  <w:font w:name="Mj_Faraz">
    <w:altName w:val="Times New Roman"/>
    <w:charset w:val="B2"/>
    <w:family w:val="auto"/>
    <w:pitch w:val="variable"/>
    <w:sig w:usb0="00002001" w:usb1="80000000" w:usb2="00000008" w:usb3="00000000" w:csb0="00000040" w:csb1="00000000"/>
    <w:embedBold r:id="rId7" w:fontKey="{5B0B6585-04CA-4F43-ACA3-9D043855B398}"/>
  </w:font>
  <w:font w:name="B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8" w:fontKey="{B0348E35-DC28-40E8-9DE7-75748435E1B4}"/>
    <w:embedBold r:id="rId9" w:fontKey="{FD8B622B-792C-4CA0-897D-D553C203746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B4E2BC0-92C4-4A03-A475-DD0E1975DFE9}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  <w:embedBold r:id="rId11" w:fontKey="{E74E6736-FE61-41CD-9479-791CEF2B9C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F578B129-0405-4FE2-84E7-807E67DD044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748080" w14:textId="77777777" w:rsidR="00194A23" w:rsidRDefault="00194A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8E4EB" w14:textId="654D3232" w:rsidR="008055CD" w:rsidRDefault="008055CD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2F1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4F22F1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8055CD" w:rsidRDefault="008055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E5EDBD" w14:textId="77777777" w:rsidR="00194A23" w:rsidRDefault="00194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FC3CD" w14:textId="77777777" w:rsidR="00E03D42" w:rsidRDefault="00E03D42" w:rsidP="001B4C7C">
      <w:r>
        <w:separator/>
      </w:r>
    </w:p>
  </w:footnote>
  <w:footnote w:type="continuationSeparator" w:id="0">
    <w:p w14:paraId="30CF4BD9" w14:textId="77777777" w:rsidR="00E03D42" w:rsidRDefault="00E03D42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71C8BC" w14:textId="7C095B62" w:rsidR="008055CD" w:rsidRDefault="008055CD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11075" w:type="dxa"/>
      <w:tblInd w:w="-862" w:type="dxa"/>
      <w:tblBorders>
        <w:top w:val="thinThickSmallGap" w:sz="12" w:space="0" w:color="auto"/>
        <w:left w:val="thinThickSmallGap" w:sz="12" w:space="0" w:color="auto"/>
        <w:bottom w:val="thinThickSmallGap" w:sz="12" w:space="0" w:color="auto"/>
        <w:right w:val="thinThickSmallGap" w:sz="12" w:space="0" w:color="auto"/>
        <w:insideH w:val="thinThickSmallGap" w:sz="12" w:space="0" w:color="auto"/>
        <w:insideV w:val="thinThickSmallGap" w:sz="12" w:space="0" w:color="auto"/>
      </w:tblBorders>
      <w:tblLook w:val="04A0" w:firstRow="1" w:lastRow="0" w:firstColumn="1" w:lastColumn="0" w:noHBand="0" w:noVBand="1"/>
    </w:tblPr>
    <w:tblGrid>
      <w:gridCol w:w="11075"/>
    </w:tblGrid>
    <w:tr w:rsidR="008055CD" w:rsidRPr="008A3F50" w14:paraId="7D752149" w14:textId="77777777" w:rsidTr="00A323E0">
      <w:trPr>
        <w:cantSplit/>
        <w:trHeight w:val="2113"/>
      </w:trPr>
      <w:tc>
        <w:tcPr>
          <w:tcW w:w="11075" w:type="dxa"/>
        </w:tcPr>
        <w:p w14:paraId="312D4BB8" w14:textId="3091CD52" w:rsidR="008055CD" w:rsidRDefault="008055CD" w:rsidP="00D90590">
          <w:pPr>
            <w:pStyle w:val="Header"/>
            <w:tabs>
              <w:tab w:val="left" w:pos="8088"/>
            </w:tabs>
            <w:rPr>
              <w:lang w:bidi="fa-I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B5A192D" wp14:editId="691A94D9">
                    <wp:simplePos x="0" y="0"/>
                    <wp:positionH relativeFrom="column">
                      <wp:posOffset>1917700</wp:posOffset>
                    </wp:positionH>
                    <wp:positionV relativeFrom="paragraph">
                      <wp:posOffset>12700</wp:posOffset>
                    </wp:positionV>
                    <wp:extent cx="3322320" cy="1304925"/>
                    <wp:effectExtent l="0" t="0" r="0" b="9525"/>
                    <wp:wrapNone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22320" cy="1304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000722" w14:textId="77777777" w:rsidR="008055CD" w:rsidRPr="00BB5075" w:rsidRDefault="008055CD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    بسمه تعالی</w:t>
                                </w:r>
                              </w:p>
                              <w:p w14:paraId="520713E9" w14:textId="4305CE87" w:rsidR="008055CD" w:rsidRPr="00BB5075" w:rsidRDefault="008055CD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Titr"/>
                                    <w:b/>
                                    <w:bCs/>
                                    <w:sz w:val="28"/>
                                    <w:rtl/>
                                    <w:lang w:bidi="fa-IR"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اداره کل آموزش و پرورش استان يزد</w:t>
                                </w:r>
                              </w:p>
                              <w:p w14:paraId="7493B8AB" w14:textId="5115BA36" w:rsidR="008055CD" w:rsidRPr="00BB5075" w:rsidRDefault="008055CD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>مد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ر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ت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آموزش و پرورش شهرستان اردکان</w:t>
                                </w:r>
                              </w:p>
                              <w:p w14:paraId="49959643" w14:textId="4CC3F542" w:rsidR="008055CD" w:rsidRDefault="008055CD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>دب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رستان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دوره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اول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................</w:t>
                                </w:r>
                              </w:p>
                              <w:p w14:paraId="388AA966" w14:textId="4900949F" w:rsidR="008055CD" w:rsidRPr="00BB5075" w:rsidRDefault="008055CD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مهر آموزشگاه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<w:pict>
                  <v:shapetype w14:anchorId="6B5A19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margin-left:151pt;margin-top:1pt;width:261.6pt;height:10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" stroked="f">
                    <v:textbox>
                      <w:txbxContent>
                        <w:p w14:paraId="07000722" w14:textId="77777777" w:rsidR="00D90590" w:rsidRPr="00BB5075" w:rsidRDefault="00D90590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 xml:space="preserve">     بسمه تعالی</w:t>
                          </w:r>
                        </w:p>
                        <w:p w14:paraId="520713E9" w14:textId="4305CE87" w:rsidR="00D90590" w:rsidRP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Titr"/>
                              <w:b/>
                              <w:bCs/>
                              <w:sz w:val="28"/>
                              <w:rtl/>
                              <w:lang w:bidi="fa-IR"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 xml:space="preserve">اداره </w:t>
                          </w:r>
                          <w:r w:rsidR="00D90590"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کل آموزش و پرورش استان يزد</w:t>
                          </w:r>
                        </w:p>
                        <w:p w14:paraId="7493B8AB" w14:textId="5115BA36" w:rsidR="00D90590" w:rsidRP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>مد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ر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ت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 xml:space="preserve"> آموزش و پرورش شهرستان اردکان</w:t>
                          </w:r>
                        </w:p>
                        <w:p w14:paraId="49959643" w14:textId="4CC3F542" w:rsid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>دب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رستان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 xml:space="preserve"> دوره </w:t>
                          </w:r>
                          <w:r w:rsidR="00A068C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اول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................</w:t>
                          </w:r>
                        </w:p>
                        <w:p w14:paraId="388AA966" w14:textId="4900949F" w:rsidR="0071447D" w:rsidRPr="00BB5075" w:rsidRDefault="0071447D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Cs w:val="22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مهر آموزشگاه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AE368C5" wp14:editId="273ED0AC">
                    <wp:simplePos x="0" y="0"/>
                    <wp:positionH relativeFrom="column">
                      <wp:posOffset>-15875</wp:posOffset>
                    </wp:positionH>
                    <wp:positionV relativeFrom="paragraph">
                      <wp:posOffset>3175</wp:posOffset>
                    </wp:positionV>
                    <wp:extent cx="1704975" cy="1314450"/>
                    <wp:effectExtent l="0" t="0" r="28575" b="19050"/>
                    <wp:wrapNone/>
                    <wp:docPr id="8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04975" cy="1314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4D8A25" w14:textId="06B74CB7" w:rsidR="008055CD" w:rsidRPr="00BB5075" w:rsidRDefault="008055CD" w:rsidP="00BB5075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نام درس :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ریاضی هشتم</w:t>
                                </w:r>
                              </w:p>
                              <w:p w14:paraId="66B95873" w14:textId="293564B7" w:rsidR="008055CD" w:rsidRPr="00BB5075" w:rsidRDefault="008055CD" w:rsidP="00790B1E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تاريخ امتحان : 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06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rtl/>
                                  </w:rPr>
                                  <w:t>/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 xml:space="preserve">  03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 xml:space="preserve"> 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rtl/>
                                  </w:rPr>
                                  <w:t>/140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>3</w:t>
                                </w:r>
                              </w:p>
                              <w:p w14:paraId="1C855148" w14:textId="05041706" w:rsidR="008055CD" w:rsidRPr="00BB5075" w:rsidRDefault="008055CD" w:rsidP="00BB5075">
                                <w:pPr>
                                  <w:bidi/>
                                  <w:spacing w:line="216" w:lineRule="auto"/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زمان شروع :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7:30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 </w:t>
                                </w:r>
                              </w:p>
                              <w:p w14:paraId="418BEADB" w14:textId="11DC59AB" w:rsidR="008055CD" w:rsidRDefault="008055CD" w:rsidP="00790B1E">
                                <w:pPr>
                                  <w:bidi/>
                                  <w:spacing w:line="216" w:lineRule="auto"/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وقت: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80</w:t>
                                </w:r>
                                <w:r w:rsidRPr="00BB5075">
                                  <w:rPr>
                                    <w:rFonts w:cs="B Titr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دقيقه</w:t>
                                </w:r>
                              </w:p>
                              <w:p w14:paraId="6AEF7E09" w14:textId="74A0A974" w:rsidR="008055CD" w:rsidRPr="00BB5075" w:rsidRDefault="008055CD" w:rsidP="00BB5075">
                                <w:pPr>
                                  <w:bidi/>
                                  <w:spacing w:line="216" w:lineRule="auto"/>
                                  <w:ind w:right="709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تعداد صفحه : </w:t>
                                </w:r>
                                <w:r w:rsidR="006A3D47"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4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BB5075">
                                  <w:rPr>
                                    <w:rFonts w:cs="B Titr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</w:p>
                              <w:p w14:paraId="00C2FC69" w14:textId="20779012" w:rsidR="008055CD" w:rsidRPr="00BB5075" w:rsidRDefault="008055CD" w:rsidP="00194A23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تعداد سؤال :  </w:t>
                                </w:r>
                                <w:r w:rsidR="00194A23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19</w:t>
                                </w:r>
                                <w:bookmarkStart w:id="0" w:name="_GoBack"/>
                                <w:bookmarkEnd w:id="0"/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 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سوال</w:t>
                                </w:r>
                              </w:p>
                              <w:p w14:paraId="3C68FC10" w14:textId="77777777" w:rsidR="008055CD" w:rsidRPr="00BB5075" w:rsidRDefault="008055CD" w:rsidP="00BB5075">
                                <w:pPr>
                                  <w:bidi/>
                                  <w:spacing w:line="216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E368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92" type="#_x0000_t202" style="position:absolute;margin-left:-1.25pt;margin-top:.25pt;width:134.25pt;height:10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" strokecolor="white">
                    <v:textbox>
                      <w:txbxContent>
                        <w:p w14:paraId="114D8A25" w14:textId="06B74CB7" w:rsidR="008055CD" w:rsidRPr="00BB5075" w:rsidRDefault="008055CD" w:rsidP="00BB5075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نام درس :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ریاضی هشتم</w:t>
                          </w:r>
                        </w:p>
                        <w:p w14:paraId="66B95873" w14:textId="293564B7" w:rsidR="008055CD" w:rsidRPr="00BB5075" w:rsidRDefault="008055CD" w:rsidP="00790B1E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تاريخ امتحان : 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06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rtl/>
                            </w:rPr>
                            <w:t>/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 xml:space="preserve">  03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rtl/>
                            </w:rPr>
                            <w:t>/140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>3</w:t>
                          </w:r>
                        </w:p>
                        <w:p w14:paraId="1C855148" w14:textId="05041706" w:rsidR="008055CD" w:rsidRPr="00BB5075" w:rsidRDefault="008055CD" w:rsidP="00BB5075">
                          <w:pPr>
                            <w:bidi/>
                            <w:spacing w:line="216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زمان شروع :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7:30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</w:t>
                          </w:r>
                        </w:p>
                        <w:p w14:paraId="418BEADB" w14:textId="11DC59AB" w:rsidR="008055CD" w:rsidRDefault="008055CD" w:rsidP="00790B1E">
                          <w:pPr>
                            <w:bidi/>
                            <w:spacing w:line="216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وقت: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80</w:t>
                          </w:r>
                          <w:r w:rsidRPr="00BB5075">
                            <w:rPr>
                              <w:rFonts w:cs="B Titr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دقيقه</w:t>
                          </w:r>
                        </w:p>
                        <w:p w14:paraId="6AEF7E09" w14:textId="74A0A974" w:rsidR="008055CD" w:rsidRPr="00BB5075" w:rsidRDefault="008055CD" w:rsidP="00BB5075">
                          <w:pPr>
                            <w:bidi/>
                            <w:spacing w:line="216" w:lineRule="auto"/>
                            <w:ind w:right="709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تعداد صفحه : </w:t>
                          </w:r>
                          <w:r w:rsidR="006A3D47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</w:rPr>
                            <w:t>4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Titr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</w:p>
                        <w:p w14:paraId="00C2FC69" w14:textId="20779012" w:rsidR="008055CD" w:rsidRPr="00BB5075" w:rsidRDefault="008055CD" w:rsidP="00194A23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تعداد سؤال :  </w:t>
                          </w:r>
                          <w:r w:rsidR="00194A23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19</w:t>
                          </w:r>
                          <w:bookmarkStart w:id="1" w:name="_GoBack"/>
                          <w:bookmarkEnd w:id="1"/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سوال</w:t>
                          </w:r>
                        </w:p>
                        <w:p w14:paraId="3C68FC10" w14:textId="77777777" w:rsidR="008055CD" w:rsidRPr="00BB5075" w:rsidRDefault="008055CD" w:rsidP="00BB5075">
                          <w:pPr>
                            <w:bidi/>
                            <w:spacing w:line="216" w:lineRule="auto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1BE96B4" w14:textId="77777777" w:rsidR="008055CD" w:rsidRPr="00E330EF" w:rsidRDefault="008055CD" w:rsidP="00D90590">
          <w:pPr>
            <w:rPr>
              <w:lang w:bidi="fa-IR"/>
            </w:rPr>
          </w:pPr>
        </w:p>
        <w:p w14:paraId="77A84E74" w14:textId="77777777" w:rsidR="008055CD" w:rsidRPr="00E330EF" w:rsidRDefault="008055CD" w:rsidP="00D90590">
          <w:pPr>
            <w:rPr>
              <w:lang w:bidi="fa-IR"/>
            </w:rPr>
          </w:pPr>
        </w:p>
        <w:p w14:paraId="0ED6BAE5" w14:textId="77777777" w:rsidR="008055CD" w:rsidRDefault="008055CD" w:rsidP="00D90590">
          <w:pPr>
            <w:rPr>
              <w:rtl/>
              <w:lang w:bidi="fa-IR"/>
            </w:rPr>
          </w:pPr>
        </w:p>
        <w:p w14:paraId="5ECC9551" w14:textId="77777777" w:rsidR="008055CD" w:rsidRDefault="008055CD" w:rsidP="00D90590">
          <w:pPr>
            <w:rPr>
              <w:rtl/>
              <w:lang w:bidi="fa-IR"/>
            </w:rPr>
          </w:pPr>
        </w:p>
        <w:p w14:paraId="6989321E" w14:textId="77777777" w:rsidR="008055CD" w:rsidRPr="00E330EF" w:rsidRDefault="008055CD" w:rsidP="00D90590">
          <w:pPr>
            <w:rPr>
              <w:lang w:bidi="fa-IR"/>
            </w:rPr>
          </w:pPr>
        </w:p>
        <w:p w14:paraId="4F54A61A" w14:textId="77777777" w:rsidR="008055CD" w:rsidRPr="0021721E" w:rsidRDefault="008055CD" w:rsidP="00D90590">
          <w:pPr>
            <w:bidi/>
            <w:spacing w:line="276" w:lineRule="auto"/>
            <w:rPr>
              <w:rFonts w:asciiTheme="minorHAnsi" w:eastAsiaTheme="minorHAnsi" w:hAnsiTheme="minorHAnsi" w:cs="B Nazanin"/>
              <w:b/>
              <w:bCs/>
              <w:rtl/>
              <w:lang w:bidi="fa-IR"/>
            </w:rPr>
          </w:pPr>
        </w:p>
      </w:tc>
    </w:tr>
  </w:tbl>
  <w:p w14:paraId="118AF8AA" w14:textId="647EA205" w:rsidR="008055CD" w:rsidRDefault="008055CD" w:rsidP="00325DB6">
    <w:pPr>
      <w:pStyle w:val="Header"/>
      <w:tabs>
        <w:tab w:val="clear" w:pos="4680"/>
        <w:tab w:val="clear" w:pos="9360"/>
        <w:tab w:val="left" w:pos="54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47B5E7" wp14:editId="3C02C582">
              <wp:simplePos x="0" y="0"/>
              <wp:positionH relativeFrom="column">
                <wp:posOffset>5133340</wp:posOffset>
              </wp:positionH>
              <wp:positionV relativeFrom="paragraph">
                <wp:posOffset>-1367155</wp:posOffset>
              </wp:positionV>
              <wp:extent cx="1619250" cy="1323975"/>
              <wp:effectExtent l="0" t="0" r="19050" b="2857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9250" cy="1323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E1AF1C" w14:textId="77777777" w:rsidR="008055CD" w:rsidRDefault="008055CD" w:rsidP="00BB5075">
                          <w:pPr>
                            <w:tabs>
                              <w:tab w:val="left" w:pos="8088"/>
                            </w:tabs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نام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و نام خانوادگی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     </w:t>
                          </w:r>
                        </w:p>
                        <w:p w14:paraId="72A2515F" w14:textId="14F208B9" w:rsidR="008055CD" w:rsidRPr="00BB5075" w:rsidRDefault="008055CD" w:rsidP="00BB5075">
                          <w:pPr>
                            <w:tabs>
                              <w:tab w:val="left" w:pos="8088"/>
                            </w:tabs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کد مل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                                                                        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                                    </w:t>
                          </w:r>
                        </w:p>
                        <w:p w14:paraId="58189110" w14:textId="1ECA0568" w:rsidR="008055CD" w:rsidRPr="00BB5075" w:rsidRDefault="008055CD" w:rsidP="00BB5075">
                          <w:pPr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نام پدر:                                                                                                         </w:t>
                          </w:r>
                        </w:p>
                        <w:p w14:paraId="011E4BFA" w14:textId="77777777" w:rsidR="008055CD" w:rsidRDefault="008055CD" w:rsidP="00A068C5">
                          <w:pPr>
                            <w:bidi/>
                            <w:spacing w:line="264" w:lineRule="auto"/>
                            <w:rPr>
                              <w:rFonts w:cs="B Titr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پایه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32"/>
                              <w:szCs w:val="28"/>
                              <w:rtl/>
                            </w:rPr>
                            <w:t>:</w:t>
                          </w:r>
                          <w:r w:rsidRPr="00BB5075">
                            <w:rPr>
                              <w:rFonts w:cs="B Titr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</w:t>
                          </w:r>
                        </w:p>
                        <w:p w14:paraId="308E9246" w14:textId="1E0D590F" w:rsidR="008055CD" w:rsidRPr="00A068C5" w:rsidRDefault="008055CD" w:rsidP="00A068C5">
                          <w:pPr>
                            <w:bidi/>
                            <w:spacing w:line="264" w:lineRule="auto"/>
                            <w:rPr>
                              <w:rFonts w:cs="B Titr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A068C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نام کلاس:                                                                                                                           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5247B5E7" id="Text Box 7" o:spid="_x0000_s1028" type="#_x0000_t202" style="position:absolute;margin-left:404.2pt;margin-top:-107.65pt;width:127.5pt;height:10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" strokecolor="white">
              <v:textbox>
                <w:txbxContent>
                  <w:p w14:paraId="3DE1AF1C" w14:textId="77777777" w:rsidR="00BB5075" w:rsidRDefault="00D90590" w:rsidP="00BB5075">
                    <w:pPr>
                      <w:tabs>
                        <w:tab w:val="left" w:pos="8088"/>
                      </w:tabs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>نام</w:t>
                    </w:r>
                    <w:r w:rsid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و نام خانوادگی</w:t>
                    </w: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     </w:t>
                    </w:r>
                  </w:p>
                  <w:p w14:paraId="72A2515F" w14:textId="14F208B9" w:rsidR="00D90590" w:rsidRPr="00BB5075" w:rsidRDefault="00D90590" w:rsidP="00BB5075">
                    <w:pPr>
                      <w:tabs>
                        <w:tab w:val="left" w:pos="8088"/>
                      </w:tabs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="00BB5075" w:rsidRPr="00BB5075"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  <w:t>کد مل</w:t>
                    </w:r>
                    <w:r w:rsidR="00BB5075"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>ی</w:t>
                    </w:r>
                    <w:r w:rsidR="00BB5075" w:rsidRPr="00BB5075"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:                                                                         </w:t>
                    </w: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                                     </w:t>
                    </w:r>
                  </w:p>
                  <w:p w14:paraId="58189110" w14:textId="1ECA0568" w:rsidR="00D90590" w:rsidRPr="00BB5075" w:rsidRDefault="00D90590" w:rsidP="00BB5075">
                    <w:pPr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نام پدر:                                                                                                         </w:t>
                    </w:r>
                  </w:p>
                  <w:p w14:paraId="011E4BFA" w14:textId="77777777" w:rsidR="00A068C5" w:rsidRDefault="00D90590" w:rsidP="00A068C5">
                    <w:pPr>
                      <w:bidi/>
                      <w:spacing w:line="264" w:lineRule="auto"/>
                      <w:rPr>
                        <w:rFonts w:cs="B Titr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پایه </w:t>
                    </w:r>
                    <w:r w:rsidRPr="00BB5075">
                      <w:rPr>
                        <w:rFonts w:cs="B Nazanin" w:hint="cs"/>
                        <w:b/>
                        <w:bCs/>
                        <w:sz w:val="32"/>
                        <w:szCs w:val="28"/>
                        <w:rtl/>
                      </w:rPr>
                      <w:t>:</w:t>
                    </w:r>
                    <w:r w:rsidRPr="00BB5075">
                      <w:rPr>
                        <w:rFonts w:cs="B Titr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 </w:t>
                    </w:r>
                  </w:p>
                  <w:p w14:paraId="308E9246" w14:textId="1E0D590F" w:rsidR="00D90590" w:rsidRPr="00A068C5" w:rsidRDefault="00D90590" w:rsidP="00A068C5">
                    <w:pPr>
                      <w:bidi/>
                      <w:spacing w:line="264" w:lineRule="auto"/>
                      <w:rPr>
                        <w:rFonts w:cs="B Titr"/>
                        <w:b/>
                        <w:bCs/>
                        <w:sz w:val="22"/>
                        <w:szCs w:val="22"/>
                      </w:rPr>
                    </w:pPr>
                    <w:r w:rsidRPr="00A068C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="00A068C5" w:rsidRPr="00A068C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>نام کلاس:</w:t>
                    </w:r>
                    <w:r w:rsidRPr="00A068C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                                                                                         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F048" w14:textId="77777777" w:rsidR="00194A23" w:rsidRDefault="00194A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87"/>
    <w:rsid w:val="000555DF"/>
    <w:rsid w:val="00056869"/>
    <w:rsid w:val="00057E21"/>
    <w:rsid w:val="00061CB0"/>
    <w:rsid w:val="00064DA7"/>
    <w:rsid w:val="000650A7"/>
    <w:rsid w:val="00066331"/>
    <w:rsid w:val="00067CB3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C5ADC"/>
    <w:rsid w:val="000D46D4"/>
    <w:rsid w:val="000D481E"/>
    <w:rsid w:val="000E1271"/>
    <w:rsid w:val="000E15DD"/>
    <w:rsid w:val="000E2779"/>
    <w:rsid w:val="000E2AB8"/>
    <w:rsid w:val="000E354A"/>
    <w:rsid w:val="000E3A66"/>
    <w:rsid w:val="000E3AE5"/>
    <w:rsid w:val="000E4EA1"/>
    <w:rsid w:val="000E5F38"/>
    <w:rsid w:val="000F1973"/>
    <w:rsid w:val="000F416B"/>
    <w:rsid w:val="0010268E"/>
    <w:rsid w:val="001029A4"/>
    <w:rsid w:val="00104EE7"/>
    <w:rsid w:val="00105ADC"/>
    <w:rsid w:val="00106681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939"/>
    <w:rsid w:val="00166A65"/>
    <w:rsid w:val="00167284"/>
    <w:rsid w:val="0017023C"/>
    <w:rsid w:val="00170BEC"/>
    <w:rsid w:val="00171D5E"/>
    <w:rsid w:val="001729FF"/>
    <w:rsid w:val="001730F7"/>
    <w:rsid w:val="00174B46"/>
    <w:rsid w:val="0017625D"/>
    <w:rsid w:val="0018015C"/>
    <w:rsid w:val="00180409"/>
    <w:rsid w:val="00180B2D"/>
    <w:rsid w:val="00184CFD"/>
    <w:rsid w:val="00186F40"/>
    <w:rsid w:val="001878A1"/>
    <w:rsid w:val="00190C12"/>
    <w:rsid w:val="00193832"/>
    <w:rsid w:val="001946FB"/>
    <w:rsid w:val="00194A23"/>
    <w:rsid w:val="00195B33"/>
    <w:rsid w:val="0019700F"/>
    <w:rsid w:val="001A42BD"/>
    <w:rsid w:val="001A454A"/>
    <w:rsid w:val="001A4A67"/>
    <w:rsid w:val="001B1BB1"/>
    <w:rsid w:val="001B1C67"/>
    <w:rsid w:val="001B34E7"/>
    <w:rsid w:val="001B4C7C"/>
    <w:rsid w:val="001B6276"/>
    <w:rsid w:val="001B742A"/>
    <w:rsid w:val="001B7F53"/>
    <w:rsid w:val="001C0336"/>
    <w:rsid w:val="001C0346"/>
    <w:rsid w:val="001C7977"/>
    <w:rsid w:val="001C7EA9"/>
    <w:rsid w:val="001D1CC7"/>
    <w:rsid w:val="001D23CC"/>
    <w:rsid w:val="001D3721"/>
    <w:rsid w:val="001D5667"/>
    <w:rsid w:val="001D6700"/>
    <w:rsid w:val="001E019A"/>
    <w:rsid w:val="001E0D32"/>
    <w:rsid w:val="001E166D"/>
    <w:rsid w:val="001E7990"/>
    <w:rsid w:val="001F6633"/>
    <w:rsid w:val="001F6C35"/>
    <w:rsid w:val="001F6FAE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0871"/>
    <w:rsid w:val="00242ACA"/>
    <w:rsid w:val="0024634A"/>
    <w:rsid w:val="00255FCC"/>
    <w:rsid w:val="00263E3C"/>
    <w:rsid w:val="002643D7"/>
    <w:rsid w:val="00267DF2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20C2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065E"/>
    <w:rsid w:val="00341C29"/>
    <w:rsid w:val="00343E20"/>
    <w:rsid w:val="003444B9"/>
    <w:rsid w:val="003465EA"/>
    <w:rsid w:val="003469C6"/>
    <w:rsid w:val="0035471E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D747D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4517"/>
    <w:rsid w:val="004323ED"/>
    <w:rsid w:val="00435F92"/>
    <w:rsid w:val="00443F27"/>
    <w:rsid w:val="004457C8"/>
    <w:rsid w:val="00446A3F"/>
    <w:rsid w:val="00454A77"/>
    <w:rsid w:val="00455A4C"/>
    <w:rsid w:val="00456388"/>
    <w:rsid w:val="00456EA2"/>
    <w:rsid w:val="00461243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A66C8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D69"/>
    <w:rsid w:val="004F1F0A"/>
    <w:rsid w:val="004F22F1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1CD9"/>
    <w:rsid w:val="005440B0"/>
    <w:rsid w:val="005444B1"/>
    <w:rsid w:val="005467F3"/>
    <w:rsid w:val="0054738F"/>
    <w:rsid w:val="00554E3B"/>
    <w:rsid w:val="00556BE6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6EFD"/>
    <w:rsid w:val="005A782B"/>
    <w:rsid w:val="005B3F55"/>
    <w:rsid w:val="005B58F6"/>
    <w:rsid w:val="005B6E19"/>
    <w:rsid w:val="005B735A"/>
    <w:rsid w:val="005C5073"/>
    <w:rsid w:val="005D7220"/>
    <w:rsid w:val="005F46B5"/>
    <w:rsid w:val="005F56F6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3765F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A2E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D47"/>
    <w:rsid w:val="006A3F4E"/>
    <w:rsid w:val="006B2CD8"/>
    <w:rsid w:val="006B509F"/>
    <w:rsid w:val="006B5AAF"/>
    <w:rsid w:val="006B6C7C"/>
    <w:rsid w:val="006C0652"/>
    <w:rsid w:val="006C68DD"/>
    <w:rsid w:val="006D3668"/>
    <w:rsid w:val="006D4D38"/>
    <w:rsid w:val="006E084A"/>
    <w:rsid w:val="006E262B"/>
    <w:rsid w:val="006E2BA2"/>
    <w:rsid w:val="006E3493"/>
    <w:rsid w:val="006E6141"/>
    <w:rsid w:val="006E7938"/>
    <w:rsid w:val="006F19D0"/>
    <w:rsid w:val="006F66D2"/>
    <w:rsid w:val="00700F18"/>
    <w:rsid w:val="007020A5"/>
    <w:rsid w:val="00703DF5"/>
    <w:rsid w:val="00704FE0"/>
    <w:rsid w:val="00710C3B"/>
    <w:rsid w:val="00710D2F"/>
    <w:rsid w:val="00712037"/>
    <w:rsid w:val="00713FF1"/>
    <w:rsid w:val="0071447D"/>
    <w:rsid w:val="00714FC7"/>
    <w:rsid w:val="0071779A"/>
    <w:rsid w:val="00717AFA"/>
    <w:rsid w:val="00720348"/>
    <w:rsid w:val="00723016"/>
    <w:rsid w:val="00724714"/>
    <w:rsid w:val="0072491C"/>
    <w:rsid w:val="007259A9"/>
    <w:rsid w:val="007264A4"/>
    <w:rsid w:val="00732CB9"/>
    <w:rsid w:val="00733436"/>
    <w:rsid w:val="007363B4"/>
    <w:rsid w:val="007378BB"/>
    <w:rsid w:val="0074189D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26FB"/>
    <w:rsid w:val="0076408D"/>
    <w:rsid w:val="00775163"/>
    <w:rsid w:val="007755FA"/>
    <w:rsid w:val="00781CA6"/>
    <w:rsid w:val="00781FA9"/>
    <w:rsid w:val="007848CC"/>
    <w:rsid w:val="007863F7"/>
    <w:rsid w:val="00790420"/>
    <w:rsid w:val="00790B1E"/>
    <w:rsid w:val="00796551"/>
    <w:rsid w:val="007A1581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5CD"/>
    <w:rsid w:val="00805C27"/>
    <w:rsid w:val="0081216E"/>
    <w:rsid w:val="00815C8E"/>
    <w:rsid w:val="008171FD"/>
    <w:rsid w:val="0081779A"/>
    <w:rsid w:val="00821EE1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0481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A6015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0F91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71E9"/>
    <w:rsid w:val="00970C7B"/>
    <w:rsid w:val="00972818"/>
    <w:rsid w:val="00972BFB"/>
    <w:rsid w:val="00973A8E"/>
    <w:rsid w:val="0097424E"/>
    <w:rsid w:val="0097606B"/>
    <w:rsid w:val="009806EE"/>
    <w:rsid w:val="0098476D"/>
    <w:rsid w:val="00986160"/>
    <w:rsid w:val="0099119F"/>
    <w:rsid w:val="00991954"/>
    <w:rsid w:val="00993137"/>
    <w:rsid w:val="00993221"/>
    <w:rsid w:val="0099513C"/>
    <w:rsid w:val="009956E9"/>
    <w:rsid w:val="0099767D"/>
    <w:rsid w:val="009A3FB3"/>
    <w:rsid w:val="009A413B"/>
    <w:rsid w:val="009A54EB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3479"/>
    <w:rsid w:val="00A068C5"/>
    <w:rsid w:val="00A06A50"/>
    <w:rsid w:val="00A07E36"/>
    <w:rsid w:val="00A12C13"/>
    <w:rsid w:val="00A13968"/>
    <w:rsid w:val="00A14BB4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0BAD"/>
    <w:rsid w:val="00A46F97"/>
    <w:rsid w:val="00A518FD"/>
    <w:rsid w:val="00A525F3"/>
    <w:rsid w:val="00A52935"/>
    <w:rsid w:val="00A53F67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8B9"/>
    <w:rsid w:val="00A974F3"/>
    <w:rsid w:val="00AA0C4D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28B1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16A9"/>
    <w:rsid w:val="00B4270D"/>
    <w:rsid w:val="00B43F4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121A"/>
    <w:rsid w:val="00B76556"/>
    <w:rsid w:val="00B76CF2"/>
    <w:rsid w:val="00B77E76"/>
    <w:rsid w:val="00B80525"/>
    <w:rsid w:val="00B90979"/>
    <w:rsid w:val="00B90E40"/>
    <w:rsid w:val="00B9108C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700F"/>
    <w:rsid w:val="00BC3172"/>
    <w:rsid w:val="00BC40E1"/>
    <w:rsid w:val="00BC4A55"/>
    <w:rsid w:val="00BC6F49"/>
    <w:rsid w:val="00BD2A30"/>
    <w:rsid w:val="00BD4052"/>
    <w:rsid w:val="00BD56BC"/>
    <w:rsid w:val="00BE6431"/>
    <w:rsid w:val="00BF1144"/>
    <w:rsid w:val="00BF2037"/>
    <w:rsid w:val="00BF21CD"/>
    <w:rsid w:val="00BF2C48"/>
    <w:rsid w:val="00BF2F9A"/>
    <w:rsid w:val="00BF3926"/>
    <w:rsid w:val="00BF4668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687D"/>
    <w:rsid w:val="00C77E50"/>
    <w:rsid w:val="00C81C2F"/>
    <w:rsid w:val="00C822F7"/>
    <w:rsid w:val="00C8332F"/>
    <w:rsid w:val="00C839D2"/>
    <w:rsid w:val="00C841DC"/>
    <w:rsid w:val="00C8464C"/>
    <w:rsid w:val="00C868E1"/>
    <w:rsid w:val="00C91BB8"/>
    <w:rsid w:val="00C9287B"/>
    <w:rsid w:val="00CA0831"/>
    <w:rsid w:val="00CA1920"/>
    <w:rsid w:val="00CA3B1C"/>
    <w:rsid w:val="00CA5A46"/>
    <w:rsid w:val="00CC39B1"/>
    <w:rsid w:val="00CC39C8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C0552"/>
    <w:rsid w:val="00DC0C3F"/>
    <w:rsid w:val="00DC2E8B"/>
    <w:rsid w:val="00DC35CE"/>
    <w:rsid w:val="00DC3AFF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C7A"/>
    <w:rsid w:val="00E02D90"/>
    <w:rsid w:val="00E03931"/>
    <w:rsid w:val="00E03D42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E0ECB"/>
    <w:rsid w:val="00EF6263"/>
    <w:rsid w:val="00F03685"/>
    <w:rsid w:val="00F104C5"/>
    <w:rsid w:val="00F128C6"/>
    <w:rsid w:val="00F132B6"/>
    <w:rsid w:val="00F132EC"/>
    <w:rsid w:val="00F1349A"/>
    <w:rsid w:val="00F13BA8"/>
    <w:rsid w:val="00F13D8A"/>
    <w:rsid w:val="00F140DC"/>
    <w:rsid w:val="00F177A2"/>
    <w:rsid w:val="00F2007F"/>
    <w:rsid w:val="00F2225C"/>
    <w:rsid w:val="00F2327B"/>
    <w:rsid w:val="00F25953"/>
    <w:rsid w:val="00F25D14"/>
    <w:rsid w:val="00F27C86"/>
    <w:rsid w:val="00F34162"/>
    <w:rsid w:val="00F35771"/>
    <w:rsid w:val="00F403D8"/>
    <w:rsid w:val="00F41B38"/>
    <w:rsid w:val="00F4372D"/>
    <w:rsid w:val="00F46333"/>
    <w:rsid w:val="00F46722"/>
    <w:rsid w:val="00F47183"/>
    <w:rsid w:val="00F4795C"/>
    <w:rsid w:val="00F47E9C"/>
    <w:rsid w:val="00F65F00"/>
    <w:rsid w:val="00F74E26"/>
    <w:rsid w:val="00F77230"/>
    <w:rsid w:val="00F82BD8"/>
    <w:rsid w:val="00F835E1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3C77"/>
    <w:rsid w:val="00FA4A97"/>
    <w:rsid w:val="00FA4BF2"/>
    <w:rsid w:val="00FA65A6"/>
    <w:rsid w:val="00FB1E43"/>
    <w:rsid w:val="00FB58C6"/>
    <w:rsid w:val="00FC1A59"/>
    <w:rsid w:val="00FC288B"/>
    <w:rsid w:val="00FC37BF"/>
    <w:rsid w:val="00FC65B0"/>
    <w:rsid w:val="00FC7E1F"/>
    <w:rsid w:val="00FD1218"/>
    <w:rsid w:val="00FD5CA2"/>
    <w:rsid w:val="00FD6865"/>
    <w:rsid w:val="00FD6DBB"/>
    <w:rsid w:val="00FD6FAD"/>
    <w:rsid w:val="00FE0F00"/>
    <w:rsid w:val="00FE1634"/>
    <w:rsid w:val="00FE73F2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0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image" Target="media/image100.wmf"/><Relationship Id="rId42" Type="http://schemas.openxmlformats.org/officeDocument/2006/relationships/image" Target="media/image29.emf"/><Relationship Id="rId47" Type="http://schemas.openxmlformats.org/officeDocument/2006/relationships/image" Target="media/image34.emf"/><Relationship Id="rId63" Type="http://schemas.openxmlformats.org/officeDocument/2006/relationships/image" Target="media/image50.emf"/><Relationship Id="rId68" Type="http://schemas.openxmlformats.org/officeDocument/2006/relationships/image" Target="media/image55.emf"/><Relationship Id="rId84" Type="http://schemas.openxmlformats.org/officeDocument/2006/relationships/oleObject" Target="embeddings/oleObject12.bin"/><Relationship Id="rId89" Type="http://schemas.openxmlformats.org/officeDocument/2006/relationships/image" Target="media/image64.emf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53" Type="http://schemas.openxmlformats.org/officeDocument/2006/relationships/image" Target="media/image40.emf"/><Relationship Id="rId58" Type="http://schemas.openxmlformats.org/officeDocument/2006/relationships/image" Target="media/image45.emf"/><Relationship Id="rId74" Type="http://schemas.openxmlformats.org/officeDocument/2006/relationships/oleObject" Target="embeddings/oleObject7.bin"/><Relationship Id="rId79" Type="http://schemas.openxmlformats.org/officeDocument/2006/relationships/image" Target="media/image560.wmf"/><Relationship Id="rId5" Type="http://schemas.openxmlformats.org/officeDocument/2006/relationships/webSettings" Target="webSettings.xml"/><Relationship Id="rId90" Type="http://schemas.openxmlformats.org/officeDocument/2006/relationships/image" Target="media/image65.emf"/><Relationship Id="rId95" Type="http://schemas.openxmlformats.org/officeDocument/2006/relationships/footer" Target="footer1.xml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43" Type="http://schemas.openxmlformats.org/officeDocument/2006/relationships/image" Target="media/image30.emf"/><Relationship Id="rId48" Type="http://schemas.openxmlformats.org/officeDocument/2006/relationships/image" Target="media/image35.emf"/><Relationship Id="rId64" Type="http://schemas.openxmlformats.org/officeDocument/2006/relationships/image" Target="media/image51.emf"/><Relationship Id="rId69" Type="http://schemas.openxmlformats.org/officeDocument/2006/relationships/image" Target="media/image56.wmf"/><Relationship Id="rId80" Type="http://schemas.openxmlformats.org/officeDocument/2006/relationships/oleObject" Target="embeddings/oleObject10.bin"/><Relationship Id="rId85" Type="http://schemas.openxmlformats.org/officeDocument/2006/relationships/image" Target="media/image60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wmf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emf"/><Relationship Id="rId59" Type="http://schemas.openxmlformats.org/officeDocument/2006/relationships/image" Target="media/image46.emf"/><Relationship Id="rId67" Type="http://schemas.openxmlformats.org/officeDocument/2006/relationships/image" Target="media/image54.emf"/><Relationship Id="rId20" Type="http://schemas.openxmlformats.org/officeDocument/2006/relationships/oleObject" Target="embeddings/oleObject2.bin"/><Relationship Id="rId41" Type="http://schemas.openxmlformats.org/officeDocument/2006/relationships/image" Target="media/image28.emf"/><Relationship Id="rId54" Type="http://schemas.openxmlformats.org/officeDocument/2006/relationships/image" Target="media/image41.emf"/><Relationship Id="rId62" Type="http://schemas.openxmlformats.org/officeDocument/2006/relationships/image" Target="media/image49.emf"/><Relationship Id="rId70" Type="http://schemas.openxmlformats.org/officeDocument/2006/relationships/oleObject" Target="embeddings/oleObject5.bin"/><Relationship Id="rId75" Type="http://schemas.openxmlformats.org/officeDocument/2006/relationships/image" Target="media/image59.wmf"/><Relationship Id="rId83" Type="http://schemas.openxmlformats.org/officeDocument/2006/relationships/image" Target="media/image580.wmf"/><Relationship Id="rId88" Type="http://schemas.openxmlformats.org/officeDocument/2006/relationships/image" Target="media/image63.emf"/><Relationship Id="rId91" Type="http://schemas.openxmlformats.org/officeDocument/2006/relationships/image" Target="media/image66.emf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10.wmf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10" Type="http://schemas.openxmlformats.org/officeDocument/2006/relationships/image" Target="media/image3.emf"/><Relationship Id="rId31" Type="http://schemas.openxmlformats.org/officeDocument/2006/relationships/image" Target="media/image18.emf"/><Relationship Id="rId44" Type="http://schemas.openxmlformats.org/officeDocument/2006/relationships/image" Target="media/image31.emf"/><Relationship Id="rId52" Type="http://schemas.openxmlformats.org/officeDocument/2006/relationships/image" Target="media/image39.emf"/><Relationship Id="rId60" Type="http://schemas.openxmlformats.org/officeDocument/2006/relationships/image" Target="media/image47.emf"/><Relationship Id="rId65" Type="http://schemas.openxmlformats.org/officeDocument/2006/relationships/image" Target="media/image52.emf"/><Relationship Id="rId73" Type="http://schemas.openxmlformats.org/officeDocument/2006/relationships/image" Target="media/image58.wmf"/><Relationship Id="rId78" Type="http://schemas.openxmlformats.org/officeDocument/2006/relationships/oleObject" Target="embeddings/oleObject9.bin"/><Relationship Id="rId81" Type="http://schemas.openxmlformats.org/officeDocument/2006/relationships/image" Target="media/image570.wmf"/><Relationship Id="rId86" Type="http://schemas.openxmlformats.org/officeDocument/2006/relationships/image" Target="media/image61.emf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39" Type="http://schemas.openxmlformats.org/officeDocument/2006/relationships/image" Target="media/image26.emf"/><Relationship Id="rId34" Type="http://schemas.openxmlformats.org/officeDocument/2006/relationships/image" Target="media/image21.emf"/><Relationship Id="rId50" Type="http://schemas.openxmlformats.org/officeDocument/2006/relationships/image" Target="media/image37.emf"/><Relationship Id="rId55" Type="http://schemas.openxmlformats.org/officeDocument/2006/relationships/image" Target="media/image42.emf"/><Relationship Id="rId76" Type="http://schemas.openxmlformats.org/officeDocument/2006/relationships/oleObject" Target="embeddings/oleObject8.bin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57.wmf"/><Relationship Id="rId92" Type="http://schemas.openxmlformats.org/officeDocument/2006/relationships/image" Target="media/image67.emf"/><Relationship Id="rId2" Type="http://schemas.openxmlformats.org/officeDocument/2006/relationships/numbering" Target="numbering.xml"/><Relationship Id="rId29" Type="http://schemas.openxmlformats.org/officeDocument/2006/relationships/image" Target="media/image16.emf"/><Relationship Id="rId24" Type="http://schemas.openxmlformats.org/officeDocument/2006/relationships/oleObject" Target="embeddings/oleObject4.bin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66" Type="http://schemas.openxmlformats.org/officeDocument/2006/relationships/image" Target="media/image53.emf"/><Relationship Id="rId87" Type="http://schemas.openxmlformats.org/officeDocument/2006/relationships/image" Target="media/image62.emf"/><Relationship Id="rId61" Type="http://schemas.openxmlformats.org/officeDocument/2006/relationships/image" Target="media/image48.emf"/><Relationship Id="rId82" Type="http://schemas.openxmlformats.org/officeDocument/2006/relationships/oleObject" Target="embeddings/oleObject11.bin"/><Relationship Id="rId19" Type="http://schemas.openxmlformats.org/officeDocument/2006/relationships/image" Target="media/image11.wmf"/><Relationship Id="rId14" Type="http://schemas.openxmlformats.org/officeDocument/2006/relationships/image" Target="media/image7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56" Type="http://schemas.openxmlformats.org/officeDocument/2006/relationships/image" Target="media/image43.emf"/><Relationship Id="rId77" Type="http://schemas.openxmlformats.org/officeDocument/2006/relationships/image" Target="media/image550.wmf"/><Relationship Id="rId100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oleObject" Target="embeddings/oleObject6.bin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803B7-E25B-4153-BA1A-75361FE18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30</TotalTime>
  <Pages>4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mahdi</cp:lastModifiedBy>
  <cp:revision>8</cp:revision>
  <cp:lastPrinted>2024-05-23T08:53:00Z</cp:lastPrinted>
  <dcterms:created xsi:type="dcterms:W3CDTF">2024-05-23T08:24:00Z</dcterms:created>
  <dcterms:modified xsi:type="dcterms:W3CDTF">2024-05-23T08:58:00Z</dcterms:modified>
</cp:coreProperties>
</file>