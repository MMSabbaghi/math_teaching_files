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2ED123D6" w:rsidR="00D12852" w:rsidRPr="006C1C08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57"/>
        <w:gridCol w:w="3397"/>
        <w:gridCol w:w="2437"/>
        <w:gridCol w:w="539"/>
      </w:tblGrid>
      <w:tr w:rsidR="00F24874" w:rsidRPr="00666C9A" w14:paraId="473032A7" w14:textId="55764F0A" w:rsidTr="006C1C08">
        <w:trPr>
          <w:trHeight w:val="522"/>
        </w:trPr>
        <w:tc>
          <w:tcPr>
            <w:tcW w:w="4257" w:type="dxa"/>
            <w:shd w:val="clear" w:color="auto" w:fill="BFBFBF" w:themeFill="background1" w:themeFillShade="BF"/>
            <w:vAlign w:val="center"/>
          </w:tcPr>
          <w:p w14:paraId="0502602C" w14:textId="5052FE14" w:rsidR="00F24874" w:rsidRPr="00666C9A" w:rsidRDefault="00B80FC8" w:rsidP="00B80FC8">
            <w:pPr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/>
                <w:rtl/>
              </w:rPr>
              <w:t>نام و نام خانوادگ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>:</w:t>
            </w:r>
          </w:p>
        </w:tc>
        <w:tc>
          <w:tcPr>
            <w:tcW w:w="3397" w:type="dxa"/>
            <w:shd w:val="clear" w:color="auto" w:fill="BFBFBF" w:themeFill="background1" w:themeFillShade="BF"/>
            <w:vAlign w:val="center"/>
          </w:tcPr>
          <w:p w14:paraId="567BD29F" w14:textId="68D2B07F" w:rsidR="00F24874" w:rsidRPr="00666C9A" w:rsidRDefault="00B80FC8" w:rsidP="00D12852">
            <w:pPr>
              <w:jc w:val="center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>کلاس نهم :........................</w:t>
            </w:r>
          </w:p>
        </w:tc>
        <w:tc>
          <w:tcPr>
            <w:tcW w:w="2976" w:type="dxa"/>
            <w:gridSpan w:val="2"/>
            <w:shd w:val="clear" w:color="auto" w:fill="BFBFBF" w:themeFill="background1" w:themeFillShade="BF"/>
            <w:vAlign w:val="center"/>
          </w:tcPr>
          <w:p w14:paraId="36C32234" w14:textId="7E5A6B82" w:rsidR="00F24874" w:rsidRPr="00666C9A" w:rsidRDefault="00F24874" w:rsidP="00F24874">
            <w:pPr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/>
                <w:rtl/>
              </w:rPr>
              <w:t>نمره:</w:t>
            </w:r>
          </w:p>
        </w:tc>
      </w:tr>
      <w:tr w:rsidR="00F24874" w:rsidRPr="00666C9A" w14:paraId="52F37251" w14:textId="77777777" w:rsidTr="006C1C08">
        <w:trPr>
          <w:trHeight w:val="1010"/>
        </w:trPr>
        <w:tc>
          <w:tcPr>
            <w:tcW w:w="10091" w:type="dxa"/>
            <w:gridSpan w:val="3"/>
          </w:tcPr>
          <w:p w14:paraId="1EB0BCF7" w14:textId="17FB7674" w:rsidR="004A3D9B" w:rsidRPr="00666C9A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666C9A">
              <w:rPr>
                <w:rtl/>
              </w:rPr>
              <w:t>جملات صح</w:t>
            </w:r>
            <w:r w:rsidRPr="00666C9A">
              <w:rPr>
                <w:rFonts w:hint="cs"/>
                <w:rtl/>
              </w:rPr>
              <w:t>ی</w:t>
            </w:r>
            <w:r w:rsidRPr="00666C9A">
              <w:rPr>
                <w:rFonts w:hint="eastAsia"/>
                <w:rtl/>
              </w:rPr>
              <w:t>ح</w:t>
            </w:r>
            <w:r w:rsidRPr="00666C9A">
              <w:rPr>
                <w:rtl/>
              </w:rPr>
              <w:t xml:space="preserve"> را با (ص) و جملات غلط را</w:t>
            </w:r>
            <w:r w:rsidR="005D1DB6" w:rsidRPr="00666C9A">
              <w:rPr>
                <w:rFonts w:hint="cs"/>
                <w:rtl/>
              </w:rPr>
              <w:t xml:space="preserve"> </w:t>
            </w:r>
            <w:r w:rsidRPr="00666C9A">
              <w:rPr>
                <w:rtl/>
              </w:rPr>
              <w:t>با (غ) مشخص کن</w:t>
            </w:r>
            <w:r w:rsidRPr="00666C9A">
              <w:rPr>
                <w:rFonts w:hint="cs"/>
                <w:rtl/>
              </w:rPr>
              <w:t>ی</w:t>
            </w:r>
            <w:r w:rsidRPr="00666C9A">
              <w:rPr>
                <w:rFonts w:hint="eastAsia"/>
                <w:rtl/>
              </w:rPr>
              <w:t>د</w:t>
            </w:r>
            <w:r w:rsidRPr="00666C9A">
              <w:rPr>
                <w:rtl/>
              </w:rPr>
              <w:t xml:space="preserve"> .</w:t>
            </w:r>
          </w:p>
          <w:p w14:paraId="0C212CFD" w14:textId="77777777" w:rsidR="005928C2" w:rsidRPr="00666C9A" w:rsidRDefault="005928C2" w:rsidP="005928C2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>الف) عبارت "چهار شاعر ایرانی" یک مجموعه را مشخص می کند. (        )</w:t>
            </w:r>
          </w:p>
          <w:p w14:paraId="6FC78E98" w14:textId="3F484221" w:rsidR="005928C2" w:rsidRPr="00666C9A" w:rsidRDefault="005928C2" w:rsidP="005928C2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>ب) یک مجموعه 3 عضوی</w:t>
            </w:r>
            <w:r w:rsidR="00EA024E" w:rsidRPr="00666C9A">
              <w:rPr>
                <w:rFonts w:hint="cs"/>
                <w:rtl/>
                <w:lang w:bidi="fa-IR"/>
              </w:rPr>
              <w:t xml:space="preserve"> دارای</w:t>
            </w:r>
            <w:r w:rsidRPr="00666C9A">
              <w:rPr>
                <w:rFonts w:hint="cs"/>
                <w:rtl/>
              </w:rPr>
              <w:t xml:space="preserve"> 6 زیر مجموعه </w:t>
            </w:r>
            <w:r w:rsidR="00EA024E" w:rsidRPr="00666C9A">
              <w:rPr>
                <w:rFonts w:hint="cs"/>
                <w:rtl/>
              </w:rPr>
              <w:t>است</w:t>
            </w:r>
            <w:r w:rsidRPr="00666C9A">
              <w:rPr>
                <w:rFonts w:hint="cs"/>
                <w:rtl/>
              </w:rPr>
              <w:t>. (      )</w:t>
            </w:r>
          </w:p>
          <w:p w14:paraId="32FC756F" w14:textId="77777777" w:rsidR="00241FD5" w:rsidRPr="00666C9A" w:rsidRDefault="00241FD5" w:rsidP="00241FD5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 xml:space="preserve">ج)اگر </w:t>
            </w:r>
            <w:r w:rsidRPr="00666C9A">
              <w:rPr>
                <w:position w:val="-6"/>
              </w:rPr>
              <w:object w:dxaOrig="600" w:dyaOrig="240" w14:anchorId="79BA5A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75pt;height:10.95pt" o:ole="">
                  <v:imagedata r:id="rId8" o:title=""/>
                </v:shape>
                <o:OLEObject Type="Embed" ProgID="Equation.DSMT4" ShapeID="_x0000_i1025" DrawAspect="Content" ObjectID="_1824177353" r:id="rId9"/>
              </w:object>
            </w:r>
            <w:r w:rsidRPr="00666C9A">
              <w:rPr>
                <w:rFonts w:hint="cs"/>
                <w:rtl/>
              </w:rPr>
              <w:t xml:space="preserve"> باشد؛ آنگاه </w:t>
            </w:r>
            <w:r w:rsidRPr="00666C9A">
              <w:rPr>
                <w:position w:val="-14"/>
              </w:rPr>
              <w:object w:dxaOrig="740" w:dyaOrig="440" w14:anchorId="7D1CB24E">
                <v:shape id="_x0000_i1026" type="#_x0000_t75" style="width:37.55pt;height:21.9pt" o:ole="">
                  <v:imagedata r:id="rId10" o:title=""/>
                </v:shape>
                <o:OLEObject Type="Embed" ProgID="Equation.DSMT4" ShapeID="_x0000_i1026" DrawAspect="Content" ObjectID="_1824177354" r:id="rId11"/>
              </w:object>
            </w:r>
            <w:r w:rsidRPr="00666C9A">
              <w:rPr>
                <w:rFonts w:hint="cs"/>
                <w:rtl/>
              </w:rPr>
              <w:t xml:space="preserve">.(      )    </w:t>
            </w:r>
          </w:p>
          <w:p w14:paraId="4CFAF115" w14:textId="4E130E14" w:rsidR="0012735C" w:rsidRPr="00174045" w:rsidRDefault="00241FD5" w:rsidP="00241FD5">
            <w:pPr>
              <w:rPr>
                <w:rtl/>
              </w:rPr>
            </w:pPr>
            <w:r w:rsidRPr="00174045">
              <w:rPr>
                <w:rFonts w:hint="cs"/>
                <w:rtl/>
              </w:rPr>
              <w:t xml:space="preserve">د) </w:t>
            </w:r>
            <w:r w:rsidR="00174045" w:rsidRPr="00174045">
              <w:rPr>
                <w:rFonts w:hint="cs"/>
                <w:rtl/>
              </w:rPr>
              <w:t xml:space="preserve">بین </w:t>
            </w:r>
            <w:r w:rsidR="00174045" w:rsidRPr="00174045">
              <w:rPr>
                <w:rFonts w:ascii="Vazirmatn" w:hAnsi="Vazirmatn" w:cs="0 Nazanin Bold"/>
                <w:b w:val="0"/>
                <w:bCs w:val="0"/>
                <w:position w:val="-8"/>
              </w:rPr>
              <w:object w:dxaOrig="420" w:dyaOrig="400" w14:anchorId="3F7C4111">
                <v:shape id="_x0000_i1027" type="#_x0000_t75" style="width:21.9pt;height:20.35pt" o:ole="">
                  <v:imagedata r:id="rId12" o:title=""/>
                </v:shape>
                <o:OLEObject Type="Embed" ProgID="Equation.DSMT4" ShapeID="_x0000_i1027" DrawAspect="Content" ObjectID="_1824177355" r:id="rId13"/>
              </w:object>
            </w:r>
            <w:r w:rsidR="00174045" w:rsidRPr="00174045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و </w:t>
            </w:r>
            <w:r w:rsidR="00174045" w:rsidRPr="00174045">
              <w:rPr>
                <w:rFonts w:hint="cs"/>
                <w:rtl/>
              </w:rPr>
              <w:t xml:space="preserve"> </w:t>
            </w:r>
            <w:r w:rsidR="00174045" w:rsidRPr="00174045">
              <w:rPr>
                <w:rFonts w:ascii="Vazirmatn" w:hAnsi="Vazirmatn" w:cs="0 Nazanin Bold"/>
                <w:b w:val="0"/>
                <w:bCs w:val="0"/>
                <w:position w:val="-8"/>
              </w:rPr>
              <w:object w:dxaOrig="420" w:dyaOrig="400" w14:anchorId="1CD90EA2">
                <v:shape id="_x0000_i1028" type="#_x0000_t75" style="width:21.9pt;height:20.35pt" o:ole="">
                  <v:imagedata r:id="rId14" o:title=""/>
                </v:shape>
                <o:OLEObject Type="Embed" ProgID="Equation.DSMT4" ShapeID="_x0000_i1028" DrawAspect="Content" ObjectID="_1824177356" r:id="rId15"/>
              </w:object>
            </w:r>
            <w:r w:rsidR="00174045" w:rsidRPr="00174045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بی نهایت عدد گویا وجود دارد</w:t>
            </w:r>
            <w:r w:rsidR="00174045" w:rsidRPr="00174045">
              <w:rPr>
                <w:rFonts w:hint="cs"/>
                <w:rtl/>
              </w:rPr>
              <w:t xml:space="preserve">. </w:t>
            </w:r>
            <w:r w:rsidRPr="00174045">
              <w:rPr>
                <w:rFonts w:hint="cs"/>
                <w:rtl/>
              </w:rPr>
              <w:t>(        )</w:t>
            </w:r>
          </w:p>
        </w:tc>
        <w:tc>
          <w:tcPr>
            <w:tcW w:w="539" w:type="dxa"/>
            <w:vAlign w:val="center"/>
          </w:tcPr>
          <w:p w14:paraId="51FF8739" w14:textId="056367FD" w:rsidR="00F24874" w:rsidRPr="00666C9A" w:rsidRDefault="00DD59F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4A4FE9" w:rsidRPr="00666C9A" w14:paraId="16A82687" w14:textId="77777777" w:rsidTr="006C1C08">
        <w:trPr>
          <w:trHeight w:val="1010"/>
        </w:trPr>
        <w:tc>
          <w:tcPr>
            <w:tcW w:w="10091" w:type="dxa"/>
            <w:gridSpan w:val="3"/>
          </w:tcPr>
          <w:p w14:paraId="00EE4335" w14:textId="77777777" w:rsidR="004A4FE9" w:rsidRPr="00666C9A" w:rsidRDefault="004A4FE9" w:rsidP="004A4FE9">
            <w:pPr>
              <w:pStyle w:val="ListParagraph"/>
              <w:numPr>
                <w:ilvl w:val="0"/>
                <w:numId w:val="3"/>
              </w:numPr>
            </w:pPr>
            <w:r w:rsidRPr="00666C9A">
              <w:rPr>
                <w:rFonts w:hint="cs"/>
                <w:rtl/>
              </w:rPr>
              <w:t>جاهای خالی را با اعداد یا عبارات مناسب کامل کنید.</w:t>
            </w:r>
          </w:p>
          <w:p w14:paraId="11DCB1A2" w14:textId="107CAD59" w:rsidR="00EB4331" w:rsidRDefault="005928C2" w:rsidP="00DD59FF">
            <w:pPr>
              <w:rPr>
                <w:rFonts w:hint="cs"/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الف) </w:t>
            </w:r>
            <w:r w:rsidR="00EB4331">
              <w:rPr>
                <w:rFonts w:hint="cs"/>
                <w:rtl/>
              </w:rPr>
              <w:t xml:space="preserve">نمایش اعشاری کسر </w:t>
            </w:r>
            <w:r w:rsidR="00EB4331" w:rsidRPr="00666C9A">
              <w:rPr>
                <w:position w:val="-22"/>
              </w:rPr>
              <w:object w:dxaOrig="240" w:dyaOrig="600" w14:anchorId="746CE3E9">
                <v:shape id="_x0000_i1099" type="#_x0000_t75" style="width:11.75pt;height:28.95pt" o:ole="">
                  <v:imagedata r:id="rId16" o:title=""/>
                </v:shape>
                <o:OLEObject Type="Embed" ProgID="Equation.DSMT4" ShapeID="_x0000_i1099" DrawAspect="Content" ObjectID="_1824177357" r:id="rId17"/>
              </w:object>
            </w:r>
            <w:r w:rsidR="00EB4331">
              <w:rPr>
                <w:rFonts w:hint="cs"/>
                <w:rtl/>
                <w:lang w:bidi="fa-IR"/>
              </w:rPr>
              <w:t xml:space="preserve"> برابر است با ...................</w:t>
            </w:r>
          </w:p>
          <w:p w14:paraId="54A2E727" w14:textId="028B64CB" w:rsidR="00174045" w:rsidRDefault="005928C2" w:rsidP="00DD59FF">
            <w:pPr>
              <w:rPr>
                <w:lang w:bidi="fa-IR"/>
              </w:rPr>
            </w:pPr>
            <w:r w:rsidRPr="00666C9A">
              <w:rPr>
                <w:rFonts w:hint="cs"/>
                <w:rtl/>
              </w:rPr>
              <w:t xml:space="preserve">ب) مجموعه </w:t>
            </w:r>
            <w:r w:rsidR="00563021" w:rsidRPr="00666C9A">
              <w:rPr>
                <w:position w:val="-12"/>
              </w:rPr>
              <w:object w:dxaOrig="2299" w:dyaOrig="440" w14:anchorId="7EBC3C0C">
                <v:shape id="_x0000_i1031" type="#_x0000_t75" style="width:114.25pt;height:23.5pt" o:ole="">
                  <v:imagedata r:id="rId18" o:title=""/>
                </v:shape>
                <o:OLEObject Type="Embed" ProgID="Equation.DSMT4" ShapeID="_x0000_i1031" DrawAspect="Content" ObjectID="_1824177358" r:id="rId19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یک مجموعه ............. عضوی است.                                                                                  </w:t>
            </w:r>
            <w:r w:rsidR="006B4CC8">
              <w:rPr>
                <w:rFonts w:hint="cs"/>
                <w:rtl/>
                <w:lang w:bidi="fa-IR"/>
              </w:rPr>
              <w:t>پ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 xml:space="preserve">) </w:t>
            </w:r>
            <w:r w:rsidR="00174045" w:rsidRPr="00CB77FC">
              <w:rPr>
                <w:rFonts w:hint="cs"/>
                <w:rtl/>
                <w:lang w:bidi="fa-IR"/>
              </w:rPr>
              <w:t>یک مجموعه 16 زیرمجموعه دارد. این مجموعه ................ عضو دارد.</w:t>
            </w:r>
          </w:p>
          <w:p w14:paraId="2C4F6D60" w14:textId="77777777" w:rsidR="0012735C" w:rsidRDefault="006B4CC8" w:rsidP="00DD59FF">
            <w:pPr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ت</w:t>
            </w:r>
            <w:r w:rsidR="005928C2" w:rsidRPr="00666C9A">
              <w:rPr>
                <w:rFonts w:hint="cs"/>
                <w:rtl/>
              </w:rPr>
              <w:t xml:space="preserve">) </w:t>
            </w:r>
            <w:r w:rsidR="005928C2" w:rsidRPr="00666C9A">
              <w:rPr>
                <w:rFonts w:asciiTheme="minorHAnsi" w:hAnsiTheme="minorHAnsi"/>
                <w:rtl/>
                <w:lang w:bidi="fa-IR"/>
              </w:rPr>
              <w:t>اجتماع مجموعه</w:t>
            </w:r>
            <w:r w:rsidR="005928C2" w:rsidRPr="00666C9A">
              <w:rPr>
                <w:rFonts w:asciiTheme="minorHAnsi" w:hAnsiTheme="minorHAnsi" w:hint="cs"/>
                <w:rtl/>
                <w:lang w:bidi="fa-IR"/>
              </w:rPr>
              <w:t xml:space="preserve"> عددهای</w:t>
            </w:r>
            <w:r w:rsidR="005928C2" w:rsidRPr="00666C9A">
              <w:rPr>
                <w:rFonts w:asciiTheme="minorHAnsi" w:hAnsiTheme="minorHAnsi"/>
                <w:rtl/>
                <w:lang w:bidi="fa-IR"/>
              </w:rPr>
              <w:t xml:space="preserve"> گو</w:t>
            </w:r>
            <w:r w:rsidR="005928C2" w:rsidRPr="00666C9A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5928C2" w:rsidRPr="00666C9A">
              <w:rPr>
                <w:rFonts w:asciiTheme="minorHAnsi" w:hAnsiTheme="minorHAnsi" w:hint="eastAsia"/>
                <w:rtl/>
                <w:lang w:bidi="fa-IR"/>
              </w:rPr>
              <w:t>ا</w:t>
            </w:r>
            <w:r w:rsidR="005928C2" w:rsidRPr="00666C9A">
              <w:rPr>
                <w:rFonts w:asciiTheme="minorHAnsi" w:hAnsiTheme="minorHAnsi"/>
                <w:rtl/>
                <w:lang w:bidi="fa-IR"/>
              </w:rPr>
              <w:t xml:space="preserve"> و عددها</w:t>
            </w:r>
            <w:r w:rsidR="005928C2" w:rsidRPr="00666C9A">
              <w:rPr>
                <w:rFonts w:asciiTheme="minorHAnsi" w:hAnsiTheme="minorHAnsi" w:hint="cs"/>
                <w:rtl/>
                <w:lang w:bidi="fa-IR"/>
              </w:rPr>
              <w:t>ی گنگ</w:t>
            </w:r>
            <w:r w:rsidR="005928C2" w:rsidRPr="00666C9A">
              <w:rPr>
                <w:rFonts w:asciiTheme="minorHAnsi" w:hAnsiTheme="minorHAnsi"/>
                <w:rtl/>
                <w:lang w:bidi="fa-IR"/>
              </w:rPr>
              <w:t xml:space="preserve"> را مجموعه عددها</w:t>
            </w:r>
            <w:r w:rsidR="005928C2" w:rsidRPr="00666C9A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5928C2" w:rsidRPr="00666C9A">
              <w:rPr>
                <w:rFonts w:asciiTheme="minorHAnsi" w:hAnsiTheme="minorHAnsi"/>
                <w:rtl/>
                <w:lang w:bidi="fa-IR"/>
              </w:rPr>
              <w:t xml:space="preserve"> </w:t>
            </w:r>
            <w:r w:rsidR="005928C2" w:rsidRPr="00666C9A">
              <w:rPr>
                <w:rFonts w:asciiTheme="minorHAnsi" w:hAnsiTheme="minorHAnsi" w:hint="cs"/>
                <w:rtl/>
                <w:lang w:bidi="fa-IR"/>
              </w:rPr>
              <w:t>...................</w:t>
            </w:r>
            <w:r w:rsidR="005928C2" w:rsidRPr="00666C9A">
              <w:rPr>
                <w:rFonts w:asciiTheme="minorHAnsi" w:hAnsiTheme="minorHAnsi"/>
                <w:rtl/>
                <w:lang w:bidi="fa-IR"/>
              </w:rPr>
              <w:t xml:space="preserve"> م</w:t>
            </w:r>
            <w:r w:rsidR="005928C2" w:rsidRPr="00666C9A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5928C2" w:rsidRPr="00666C9A">
              <w:rPr>
                <w:rFonts w:asciiTheme="minorHAnsi" w:hAnsiTheme="minorHAnsi"/>
                <w:rtl/>
                <w:lang w:bidi="fa-IR"/>
              </w:rPr>
              <w:t xml:space="preserve"> نام</w:t>
            </w:r>
            <w:r w:rsidR="005928C2" w:rsidRPr="00666C9A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5928C2" w:rsidRPr="00666C9A">
              <w:rPr>
                <w:rFonts w:asciiTheme="minorHAnsi" w:hAnsiTheme="minorHAnsi" w:hint="eastAsia"/>
                <w:rtl/>
                <w:lang w:bidi="fa-IR"/>
              </w:rPr>
              <w:t>م</w:t>
            </w:r>
            <w:r w:rsidR="005928C2" w:rsidRPr="00666C9A">
              <w:rPr>
                <w:rFonts w:asciiTheme="minorHAnsi" w:hAnsiTheme="minorHAnsi" w:hint="cs"/>
                <w:rtl/>
                <w:lang w:bidi="fa-IR"/>
              </w:rPr>
              <w:t>.</w:t>
            </w:r>
          </w:p>
          <w:p w14:paraId="697566B9" w14:textId="1A74B715" w:rsidR="006B4CC8" w:rsidRPr="00666C9A" w:rsidRDefault="006B4CC8" w:rsidP="00DD59FF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ث) </w:t>
            </w:r>
            <w:r w:rsidRPr="008D7704">
              <w:rPr>
                <w:rFonts w:ascii="Vazirmatn" w:hAnsi="Vazirmatn" w:hint="cs"/>
                <w:rtl/>
              </w:rPr>
              <w:t xml:space="preserve">عدد </w:t>
            </w:r>
            <w:r w:rsidRPr="008D7704">
              <w:rPr>
                <w:rFonts w:ascii="Vazirmatn" w:hAnsi="Vazirmatn"/>
                <w:position w:val="-8"/>
              </w:rPr>
              <w:object w:dxaOrig="760" w:dyaOrig="400" w14:anchorId="7D35F7EA">
                <v:shape id="_x0000_i1129" type="#_x0000_t75" style="width:39.15pt;height:20.35pt" o:ole="">
                  <v:imagedata r:id="rId20" o:title=""/>
                </v:shape>
                <o:OLEObject Type="Embed" ProgID="Equation.DSMT4" ShapeID="_x0000_i1129" DrawAspect="Content" ObjectID="_1824177359" r:id="rId21"/>
              </w:object>
            </w:r>
            <w:r w:rsidRPr="008D7704">
              <w:rPr>
                <w:rFonts w:ascii="Vazirmatn" w:hAnsi="Vazirmatn" w:hint="cs"/>
                <w:rtl/>
              </w:rPr>
              <w:t xml:space="preserve"> بین دو عدد صحیح متوالی، .............. و............ قرار دارد.</w:t>
            </w:r>
          </w:p>
        </w:tc>
        <w:tc>
          <w:tcPr>
            <w:tcW w:w="539" w:type="dxa"/>
            <w:vAlign w:val="center"/>
          </w:tcPr>
          <w:p w14:paraId="57F2BF77" w14:textId="5204799E" w:rsidR="004A4FE9" w:rsidRPr="00666C9A" w:rsidRDefault="006B4CC8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241FD5" w:rsidRPr="00666C9A" w14:paraId="7DDD8DEB" w14:textId="77777777" w:rsidTr="006C1C08">
        <w:trPr>
          <w:trHeight w:val="1010"/>
        </w:trPr>
        <w:tc>
          <w:tcPr>
            <w:tcW w:w="10091" w:type="dxa"/>
            <w:gridSpan w:val="3"/>
          </w:tcPr>
          <w:p w14:paraId="6DA02FA6" w14:textId="77777777" w:rsidR="00241FD5" w:rsidRPr="00666C9A" w:rsidRDefault="00241FD5" w:rsidP="004A4FE9">
            <w:pPr>
              <w:pStyle w:val="ListParagraph"/>
              <w:numPr>
                <w:ilvl w:val="0"/>
                <w:numId w:val="3"/>
              </w:numPr>
            </w:pPr>
            <w:r w:rsidRPr="00666C9A">
              <w:rPr>
                <w:rFonts w:hint="cs"/>
                <w:rtl/>
              </w:rPr>
              <w:t>گزینه درست را علامت بزنید.</w:t>
            </w:r>
          </w:p>
          <w:p w14:paraId="5458F26F" w14:textId="77777777" w:rsidR="001C2DDA" w:rsidRPr="00CB77FC" w:rsidRDefault="00241FD5" w:rsidP="001C2DDA">
            <w:pPr>
              <w:rPr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الف) </w:t>
            </w:r>
            <w:r w:rsidR="001C2DDA" w:rsidRPr="00CB77FC">
              <w:rPr>
                <w:rFonts w:hint="cs"/>
                <w:rtl/>
              </w:rPr>
              <w:t>کدام عبارت یک مجموعه تهی را نشان می دهد؟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83"/>
              <w:gridCol w:w="2483"/>
              <w:gridCol w:w="2483"/>
              <w:gridCol w:w="2483"/>
            </w:tblGrid>
            <w:tr w:rsidR="001C2DDA" w:rsidRPr="00CB77FC" w14:paraId="4B819C7E" w14:textId="77777777" w:rsidTr="00821B15">
              <w:tc>
                <w:tcPr>
                  <w:tcW w:w="2483" w:type="dxa"/>
                </w:tcPr>
                <w:p w14:paraId="73595CB8" w14:textId="77777777" w:rsidR="001C2DDA" w:rsidRPr="00B717E9" w:rsidRDefault="001C2DDA" w:rsidP="001C2DDA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1) اعداد اول زوج</w:t>
                  </w:r>
                </w:p>
              </w:tc>
              <w:tc>
                <w:tcPr>
                  <w:tcW w:w="2483" w:type="dxa"/>
                </w:tcPr>
                <w:p w14:paraId="4646FB3A" w14:textId="77777777" w:rsidR="001C2DDA" w:rsidRPr="00B717E9" w:rsidRDefault="001C2DDA" w:rsidP="001C2DDA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2) اعداد حسابی کمتر از </w:t>
                  </w:r>
                  <w:r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صفر</w:t>
                  </w:r>
                </w:p>
              </w:tc>
              <w:tc>
                <w:tcPr>
                  <w:tcW w:w="2483" w:type="dxa"/>
                </w:tcPr>
                <w:p w14:paraId="2C20A7A1" w14:textId="77777777" w:rsidR="001C2DDA" w:rsidRPr="00B717E9" w:rsidRDefault="001C2DDA" w:rsidP="001C2DDA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3)اعداد زوج بین 14 و18</w:t>
                  </w:r>
                </w:p>
              </w:tc>
              <w:tc>
                <w:tcPr>
                  <w:tcW w:w="2483" w:type="dxa"/>
                </w:tcPr>
                <w:p w14:paraId="7BCB90DE" w14:textId="77777777" w:rsidR="001C2DDA" w:rsidRPr="00B717E9" w:rsidRDefault="001C2DDA" w:rsidP="001C2DDA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4) اعداد صحیح بین 1و1-</w:t>
                  </w:r>
                </w:p>
              </w:tc>
            </w:tr>
          </w:tbl>
          <w:p w14:paraId="6F94CBF9" w14:textId="40152914" w:rsidR="00241FD5" w:rsidRPr="00666C9A" w:rsidRDefault="00241FD5" w:rsidP="00241FD5">
            <w:pPr>
              <w:spacing w:line="276" w:lineRule="auto"/>
              <w:rPr>
                <w:rFonts w:ascii="Vazirmatn" w:hAnsi="Vazirmatn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ب) </w:t>
            </w:r>
            <w:r w:rsidR="000E760E" w:rsidRPr="00666C9A">
              <w:rPr>
                <w:rFonts w:ascii="Vazirmatn" w:hAnsi="Vazirmatn" w:hint="cs"/>
                <w:rtl/>
                <w:lang w:bidi="fa-IR"/>
              </w:rPr>
              <w:t>کدام مورد صحیح است 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1920"/>
              <w:gridCol w:w="3435"/>
              <w:gridCol w:w="2349"/>
              <w:gridCol w:w="2273"/>
            </w:tblGrid>
            <w:tr w:rsidR="00241FD5" w:rsidRPr="00666C9A" w14:paraId="049CA6B4" w14:textId="77777777" w:rsidTr="000E760E">
              <w:tc>
                <w:tcPr>
                  <w:tcW w:w="1923" w:type="dxa"/>
                  <w:vAlign w:val="center"/>
                </w:tcPr>
                <w:p w14:paraId="3A61F8E2" w14:textId="08328C79" w:rsidR="00241FD5" w:rsidRPr="00666C9A" w:rsidRDefault="00241FD5" w:rsidP="000E760E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 w:hint="cs"/>
                      <w:rtl/>
                      <w:lang w:bidi="fa-IR"/>
                    </w:rPr>
                    <w:t>1)</w:t>
                  </w:r>
                  <w:r w:rsidR="000E760E" w:rsidRPr="00666C9A">
                    <w:rPr>
                      <w:rFonts w:ascii="Vazirmatn" w:hAnsi="Vazirmatn"/>
                      <w:position w:val="-10"/>
                      <w:lang w:bidi="fa-IR"/>
                    </w:rPr>
                    <w:object w:dxaOrig="1180" w:dyaOrig="360" w14:anchorId="79B768CA">
                      <v:shape id="_x0000_i1036" type="#_x0000_t75" style="width:57.15pt;height:17.2pt" o:ole="">
                        <v:imagedata r:id="rId22" o:title=""/>
                      </v:shape>
                      <o:OLEObject Type="Embed" ProgID="Equation.DSMT4" ShapeID="_x0000_i1036" DrawAspect="Content" ObjectID="_1824177360" r:id="rId23"/>
                    </w:object>
                  </w:r>
                </w:p>
              </w:tc>
              <w:tc>
                <w:tcPr>
                  <w:tcW w:w="3443" w:type="dxa"/>
                  <w:vAlign w:val="center"/>
                </w:tcPr>
                <w:p w14:paraId="5B95BF74" w14:textId="1ADCEEF6" w:rsidR="00241FD5" w:rsidRPr="00666C9A" w:rsidRDefault="00241FD5" w:rsidP="000E760E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 w:hint="cs"/>
                      <w:rtl/>
                      <w:lang w:bidi="fa-IR"/>
                    </w:rPr>
                    <w:t>2)</w:t>
                  </w:r>
                  <w:r w:rsidR="000E760E" w:rsidRPr="00666C9A">
                    <w:rPr>
                      <w:rFonts w:ascii="Vazirmatn" w:hAnsi="Vazirmatn"/>
                      <w:position w:val="-10"/>
                      <w:lang w:bidi="fa-IR"/>
                    </w:rPr>
                    <w:object w:dxaOrig="2320" w:dyaOrig="340" w14:anchorId="0C3BFA7B">
                      <v:shape id="_x0000_i1037" type="#_x0000_t75" style="width:108.8pt;height:14.85pt" o:ole="">
                        <v:imagedata r:id="rId24" o:title=""/>
                      </v:shape>
                      <o:OLEObject Type="Embed" ProgID="Equation.DSMT4" ShapeID="_x0000_i1037" DrawAspect="Content" ObjectID="_1824177361" r:id="rId25"/>
                    </w:object>
                  </w:r>
                </w:p>
              </w:tc>
              <w:tc>
                <w:tcPr>
                  <w:tcW w:w="2357" w:type="dxa"/>
                  <w:vAlign w:val="center"/>
                </w:tcPr>
                <w:p w14:paraId="1ADEBEAD" w14:textId="75117297" w:rsidR="00241FD5" w:rsidRPr="00666C9A" w:rsidRDefault="000E760E" w:rsidP="000E760E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 w:hint="cs"/>
                      <w:rtl/>
                      <w:lang w:bidi="fa-IR"/>
                    </w:rPr>
                    <w:t xml:space="preserve">3) </w:t>
                  </w:r>
                  <w:r w:rsidRPr="00666C9A">
                    <w:rPr>
                      <w:rFonts w:ascii="Vazirmatn" w:hAnsi="Vazirmatn"/>
                      <w:position w:val="-10"/>
                      <w:lang w:bidi="fa-IR"/>
                    </w:rPr>
                    <w:object w:dxaOrig="1300" w:dyaOrig="480" w14:anchorId="17C84AE3">
                      <v:shape id="_x0000_i1038" type="#_x0000_t75" style="width:54pt;height:19.55pt" o:ole="">
                        <v:imagedata r:id="rId26" o:title=""/>
                      </v:shape>
                      <o:OLEObject Type="Embed" ProgID="Equation.DSMT4" ShapeID="_x0000_i1038" DrawAspect="Content" ObjectID="_1824177362" r:id="rId27"/>
                    </w:object>
                  </w:r>
                </w:p>
              </w:tc>
              <w:tc>
                <w:tcPr>
                  <w:tcW w:w="2282" w:type="dxa"/>
                  <w:vAlign w:val="center"/>
                </w:tcPr>
                <w:p w14:paraId="6E45BE26" w14:textId="6404D3B6" w:rsidR="00241FD5" w:rsidRPr="00666C9A" w:rsidRDefault="000E760E" w:rsidP="000E760E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 w:hint="cs"/>
                      <w:rtl/>
                      <w:lang w:bidi="fa-IR"/>
                    </w:rPr>
                    <w:t xml:space="preserve">4) </w:t>
                  </w:r>
                  <w:r w:rsidRPr="00666C9A">
                    <w:rPr>
                      <w:rFonts w:ascii="Vazirmatn" w:hAnsi="Vazirmatn"/>
                      <w:position w:val="-10"/>
                      <w:lang w:bidi="fa-IR"/>
                    </w:rPr>
                    <w:object w:dxaOrig="980" w:dyaOrig="380" w14:anchorId="4700EEBC">
                      <v:shape id="_x0000_i1039" type="#_x0000_t75" style="width:43.05pt;height:16.45pt" o:ole="">
                        <v:imagedata r:id="rId28" o:title=""/>
                      </v:shape>
                      <o:OLEObject Type="Embed" ProgID="Equation.DSMT4" ShapeID="_x0000_i1039" DrawAspect="Content" ObjectID="_1824177363" r:id="rId29"/>
                    </w:object>
                  </w:r>
                </w:p>
              </w:tc>
            </w:tr>
          </w:tbl>
          <w:p w14:paraId="45887FB2" w14:textId="77777777" w:rsidR="000E760E" w:rsidRPr="00666C9A" w:rsidRDefault="000E760E" w:rsidP="000E760E">
            <w:pPr>
              <w:rPr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ج) </w:t>
            </w:r>
            <w:r w:rsidRPr="00666C9A">
              <w:rPr>
                <w:rFonts w:hint="cs"/>
                <w:rtl/>
                <w:lang w:bidi="fa-IR"/>
              </w:rPr>
              <w:t xml:space="preserve">اگر </w:t>
            </w:r>
            <w:r w:rsidRPr="00666C9A">
              <w:rPr>
                <w:position w:val="-12"/>
              </w:rPr>
              <w:object w:dxaOrig="1520" w:dyaOrig="360" w14:anchorId="37022BA4">
                <v:shape id="_x0000_i1040" type="#_x0000_t75" style="width:76.7pt;height:19.55pt" o:ole="">
                  <v:imagedata r:id="rId30" o:title=""/>
                </v:shape>
                <o:OLEObject Type="Embed" ProgID="Equation.DSMT4" ShapeID="_x0000_i1040" DrawAspect="Content" ObjectID="_1824177364" r:id="rId31"/>
              </w:object>
            </w:r>
            <w:r w:rsidRPr="00666C9A">
              <w:rPr>
                <w:rFonts w:hint="cs"/>
                <w:rtl/>
              </w:rPr>
              <w:t xml:space="preserve"> باشد</w:t>
            </w:r>
            <w:r w:rsidRPr="00666C9A">
              <w:rPr>
                <w:rFonts w:hint="cs"/>
                <w:rtl/>
                <w:lang w:bidi="fa-IR"/>
              </w:rPr>
              <w:t xml:space="preserve"> ، کدام گزینه صحیح است؟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83"/>
              <w:gridCol w:w="2483"/>
              <w:gridCol w:w="2483"/>
              <w:gridCol w:w="2483"/>
            </w:tblGrid>
            <w:tr w:rsidR="000E760E" w:rsidRPr="00666C9A" w14:paraId="1CE516A4" w14:textId="77777777" w:rsidTr="00A65CCA">
              <w:tc>
                <w:tcPr>
                  <w:tcW w:w="2483" w:type="dxa"/>
                </w:tcPr>
                <w:p w14:paraId="2097B605" w14:textId="77777777" w:rsidR="000E760E" w:rsidRPr="00666C9A" w:rsidRDefault="000E760E" w:rsidP="000E760E">
                  <w:pPr>
                    <w:rPr>
                      <w:rtl/>
                      <w:lang w:bidi="fa-IR"/>
                    </w:rPr>
                  </w:pPr>
                  <w:r w:rsidRPr="00666C9A">
                    <w:rPr>
                      <w:rFonts w:hint="cs"/>
                      <w:rtl/>
                      <w:lang w:bidi="fa-IR"/>
                    </w:rPr>
                    <w:t xml:space="preserve">1) </w:t>
                  </w:r>
                  <w:r w:rsidRPr="00666C9A">
                    <w:rPr>
                      <w:rFonts w:ascii="Vazirmatn" w:hAnsi="Vazirmatn"/>
                      <w:position w:val="-8"/>
                    </w:rPr>
                    <w:object w:dxaOrig="620" w:dyaOrig="320" w14:anchorId="695115DB">
                      <v:shape id="_x0000_i1041" type="#_x0000_t75" style="width:32.1pt;height:16.45pt" o:ole="">
                        <v:imagedata r:id="rId32" o:title=""/>
                      </v:shape>
                      <o:OLEObject Type="Embed" ProgID="Equation.DSMT4" ShapeID="_x0000_i1041" DrawAspect="Content" ObjectID="_1824177365" r:id="rId33"/>
                    </w:object>
                  </w:r>
                </w:p>
              </w:tc>
              <w:tc>
                <w:tcPr>
                  <w:tcW w:w="2483" w:type="dxa"/>
                </w:tcPr>
                <w:p w14:paraId="772E95EF" w14:textId="77777777" w:rsidR="000E760E" w:rsidRPr="00666C9A" w:rsidRDefault="000E760E" w:rsidP="000E760E">
                  <w:pPr>
                    <w:rPr>
                      <w:rtl/>
                      <w:lang w:bidi="fa-IR"/>
                    </w:rPr>
                  </w:pPr>
                  <w:r w:rsidRPr="00666C9A">
                    <w:rPr>
                      <w:rFonts w:hint="cs"/>
                      <w:rtl/>
                      <w:lang w:bidi="fa-IR"/>
                    </w:rPr>
                    <w:t xml:space="preserve">2) </w:t>
                  </w:r>
                  <w:r w:rsidRPr="00666C9A">
                    <w:rPr>
                      <w:rFonts w:ascii="Vazirmatn" w:hAnsi="Vazirmatn"/>
                      <w:position w:val="-12"/>
                    </w:rPr>
                    <w:object w:dxaOrig="1080" w:dyaOrig="360" w14:anchorId="66C0663F">
                      <v:shape id="_x0000_i1042" type="#_x0000_t75" style="width:54.8pt;height:18pt" o:ole="">
                        <v:imagedata r:id="rId34" o:title=""/>
                      </v:shape>
                      <o:OLEObject Type="Embed" ProgID="Equation.DSMT4" ShapeID="_x0000_i1042" DrawAspect="Content" ObjectID="_1824177366" r:id="rId35"/>
                    </w:object>
                  </w:r>
                </w:p>
              </w:tc>
              <w:tc>
                <w:tcPr>
                  <w:tcW w:w="2483" w:type="dxa"/>
                </w:tcPr>
                <w:p w14:paraId="513AF3E6" w14:textId="77777777" w:rsidR="000E760E" w:rsidRPr="00666C9A" w:rsidRDefault="000E760E" w:rsidP="000E760E">
                  <w:pPr>
                    <w:rPr>
                      <w:rtl/>
                      <w:lang w:bidi="fa-IR"/>
                    </w:rPr>
                  </w:pPr>
                  <w:r w:rsidRPr="00666C9A">
                    <w:rPr>
                      <w:rFonts w:hint="cs"/>
                      <w:rtl/>
                      <w:lang w:bidi="fa-IR"/>
                    </w:rPr>
                    <w:t xml:space="preserve">3) </w:t>
                  </w:r>
                  <w:r w:rsidRPr="00666C9A">
                    <w:rPr>
                      <w:rFonts w:ascii="Vazirmatn" w:hAnsi="Vazirmatn"/>
                      <w:position w:val="-6"/>
                    </w:rPr>
                    <w:object w:dxaOrig="680" w:dyaOrig="300" w14:anchorId="7E1F6A1B">
                      <v:shape id="_x0000_i1043" type="#_x0000_t75" style="width:34.45pt;height:14.85pt" o:ole="">
                        <v:imagedata r:id="rId36" o:title=""/>
                      </v:shape>
                      <o:OLEObject Type="Embed" ProgID="Equation.DSMT4" ShapeID="_x0000_i1043" DrawAspect="Content" ObjectID="_1824177367" r:id="rId37"/>
                    </w:object>
                  </w:r>
                </w:p>
              </w:tc>
              <w:tc>
                <w:tcPr>
                  <w:tcW w:w="2483" w:type="dxa"/>
                </w:tcPr>
                <w:p w14:paraId="5DABA4FB" w14:textId="77777777" w:rsidR="000E760E" w:rsidRPr="00666C9A" w:rsidRDefault="000E760E" w:rsidP="000E760E">
                  <w:pPr>
                    <w:rPr>
                      <w:rtl/>
                      <w:lang w:bidi="fa-IR"/>
                    </w:rPr>
                  </w:pPr>
                  <w:r w:rsidRPr="00666C9A">
                    <w:rPr>
                      <w:rFonts w:hint="cs"/>
                      <w:rtl/>
                      <w:lang w:bidi="fa-IR"/>
                    </w:rPr>
                    <w:t xml:space="preserve">4) </w:t>
                  </w:r>
                  <w:r w:rsidRPr="00666C9A">
                    <w:rPr>
                      <w:rFonts w:ascii="Vazirmatn" w:hAnsi="Vazirmatn"/>
                      <w:position w:val="-8"/>
                    </w:rPr>
                    <w:object w:dxaOrig="680" w:dyaOrig="320" w14:anchorId="16368B3E">
                      <v:shape id="_x0000_i1044" type="#_x0000_t75" style="width:34.45pt;height:16.45pt" o:ole="">
                        <v:imagedata r:id="rId38" o:title=""/>
                      </v:shape>
                      <o:OLEObject Type="Embed" ProgID="Equation.DSMT4" ShapeID="_x0000_i1044" DrawAspect="Content" ObjectID="_1824177368" r:id="rId39"/>
                    </w:object>
                  </w:r>
                </w:p>
              </w:tc>
            </w:tr>
          </w:tbl>
          <w:p w14:paraId="7277B440" w14:textId="77777777" w:rsidR="000E760E" w:rsidRPr="00666C9A" w:rsidRDefault="000E760E" w:rsidP="000E760E">
            <w:pPr>
              <w:rPr>
                <w:rFonts w:asciiTheme="minorHAnsi" w:eastAsiaTheme="minorHAnsi" w:hAnsiTheme="minorHAnsi"/>
                <w:b w:val="0"/>
                <w:bCs w:val="0"/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د)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>کدام رابطه درست است؟</w:t>
            </w:r>
          </w:p>
          <w:p w14:paraId="1062369C" w14:textId="5C6ED546" w:rsidR="000E760E" w:rsidRPr="00666C9A" w:rsidRDefault="000E760E" w:rsidP="000E760E">
            <w:pPr>
              <w:rPr>
                <w:rtl/>
              </w:rPr>
            </w:pP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>۱)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080" w:dyaOrig="320" w14:anchorId="413FF4E6">
                <v:shape id="_x0000_i1045" type="#_x0000_t75" style="width:54pt;height:16.45pt" o:ole="">
                  <v:imagedata r:id="rId40" o:title=""/>
                </v:shape>
                <o:OLEObject Type="Embed" ProgID="Equation.DSMT4" ShapeID="_x0000_i1045" DrawAspect="Content" ObjectID="_1824177369" r:id="rId41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۲)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660" w:dyaOrig="320" w14:anchorId="4DA2DFD0">
                <v:shape id="_x0000_i1046" type="#_x0000_t75" style="width:32.85pt;height:16.45pt" o:ole="">
                  <v:imagedata r:id="rId42" o:title=""/>
                </v:shape>
                <o:OLEObject Type="Embed" ProgID="Equation.DSMT4" ShapeID="_x0000_i1046" DrawAspect="Content" ObjectID="_1824177370" r:id="rId43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   </w:t>
            </w:r>
            <w:r w:rsidR="00753C0D">
              <w:rPr>
                <w:rFonts w:asciiTheme="minorHAnsi" w:eastAsiaTheme="minorHAnsi" w:hAnsiTheme="minorHAnsi" w:hint="cs"/>
                <w:rtl/>
                <w:lang w:bidi="fa-IR"/>
              </w:rPr>
              <w:t xml:space="preserve">  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۳) 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140" w:dyaOrig="320" w14:anchorId="7C711A9B">
                <v:shape id="_x0000_i1047" type="#_x0000_t75" style="width:57.15pt;height:16.45pt" o:ole="">
                  <v:imagedata r:id="rId44" o:title=""/>
                </v:shape>
                <o:OLEObject Type="Embed" ProgID="Equation.DSMT4" ShapeID="_x0000_i1047" DrawAspect="Content" ObjectID="_1824177371" r:id="rId45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</w:t>
            </w:r>
            <w:r w:rsidR="00753C0D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۴)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180" w:dyaOrig="320" w14:anchorId="1A16A9AB">
                <v:shape id="_x0000_i1048" type="#_x0000_t75" style="width:57.9pt;height:16.45pt" o:ole="">
                  <v:imagedata r:id="rId46" o:title=""/>
                </v:shape>
                <o:OLEObject Type="Embed" ProgID="Equation.DSMT4" ShapeID="_x0000_i1048" DrawAspect="Content" ObjectID="_1824177372" r:id="rId47"/>
              </w:object>
            </w:r>
          </w:p>
        </w:tc>
        <w:tc>
          <w:tcPr>
            <w:tcW w:w="539" w:type="dxa"/>
            <w:vAlign w:val="center"/>
          </w:tcPr>
          <w:p w14:paraId="22D5C46F" w14:textId="7689A713" w:rsidR="00241FD5" w:rsidRPr="00666C9A" w:rsidRDefault="000E760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7AD29153" w14:textId="77777777" w:rsidTr="00E31209">
        <w:trPr>
          <w:trHeight w:val="1112"/>
        </w:trPr>
        <w:tc>
          <w:tcPr>
            <w:tcW w:w="10091" w:type="dxa"/>
            <w:gridSpan w:val="3"/>
          </w:tcPr>
          <w:p w14:paraId="619D430C" w14:textId="74867CC5" w:rsidR="00CA5E99" w:rsidRDefault="00CA5E99" w:rsidP="00CA5E9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CB77FC">
              <w:rPr>
                <w:rFonts w:hint="cs"/>
                <w:rtl/>
                <w:lang w:bidi="fa-IR"/>
              </w:rPr>
              <w:t xml:space="preserve">با توجه به مجموعه های </w:t>
            </w:r>
            <w:r w:rsidR="008C0622" w:rsidRPr="00666C9A">
              <w:rPr>
                <w:position w:val="-12"/>
              </w:rPr>
              <w:object w:dxaOrig="1280" w:dyaOrig="360" w14:anchorId="5707F4C7">
                <v:shape id="_x0000_i1049" type="#_x0000_t75" style="width:62.6pt;height:18pt" o:ole="">
                  <v:imagedata r:id="rId48" o:title=""/>
                </v:shape>
                <o:OLEObject Type="Embed" ProgID="Equation.DSMT4" ShapeID="_x0000_i1049" DrawAspect="Content" ObjectID="_1824177373" r:id="rId49"/>
              </w:objec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="008C0622" w:rsidRPr="00666C9A">
              <w:rPr>
                <w:position w:val="-12"/>
                <w:lang w:bidi="fa-IR"/>
              </w:rPr>
              <w:object w:dxaOrig="1240" w:dyaOrig="360" w14:anchorId="67466855">
                <v:shape id="_x0000_i1050" type="#_x0000_t75" style="width:61.85pt;height:18pt" o:ole="">
                  <v:imagedata r:id="rId50" o:title=""/>
                </v:shape>
                <o:OLEObject Type="Embed" ProgID="Equation.DSMT4" ShapeID="_x0000_i1050" DrawAspect="Content" ObjectID="_1824177374" r:id="rId51"/>
              </w:object>
            </w:r>
            <w:r w:rsidR="008C0622" w:rsidRPr="00666C9A">
              <w:rPr>
                <w:rFonts w:ascii="Vazirmatn" w:hAnsi="Vazirmatn"/>
                <w:lang w:bidi="fa-IR"/>
              </w:rPr>
              <w:t xml:space="preserve">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 xml:space="preserve">و </w:t>
            </w:r>
            <w:r w:rsidR="008C0622" w:rsidRPr="00666C9A">
              <w:rPr>
                <w:position w:val="-12"/>
              </w:rPr>
              <w:object w:dxaOrig="1340" w:dyaOrig="360" w14:anchorId="131D7BB8">
                <v:shape id="_x0000_i1051" type="#_x0000_t75" style="width:64.15pt;height:18pt" o:ole="">
                  <v:imagedata r:id="rId52" o:title=""/>
                </v:shape>
                <o:OLEObject Type="Embed" ProgID="Equation.DSMT4" ShapeID="_x0000_i1051" DrawAspect="Content" ObjectID="_1824177375" r:id="rId53"/>
              </w:object>
            </w:r>
            <w:r w:rsidRPr="00CB77FC">
              <w:rPr>
                <w:rFonts w:ascii="Vazirmatn" w:hAnsi="Vazirmatn" w:hint="cs"/>
                <w:rtl/>
                <w:lang w:bidi="fa-IR"/>
              </w:rPr>
              <w:t>،</w:t>
            </w:r>
            <w:r w:rsidRPr="00CB77FC">
              <w:rPr>
                <w:rFonts w:hint="cs"/>
                <w:rtl/>
                <w:lang w:bidi="fa-IR"/>
              </w:rPr>
              <w:t>تساوی های زیر را کامل ک</w:t>
            </w:r>
            <w:r w:rsidRPr="00CB77FC">
              <w:rPr>
                <w:rFonts w:ascii="Vazirmatn" w:hAnsi="Vazirmatn" w:hint="cs"/>
                <w:rtl/>
                <w:lang w:bidi="fa-IR"/>
              </w:rPr>
              <w:t>نید</w:t>
            </w:r>
            <w:r>
              <w:rPr>
                <w:rFonts w:ascii="Vazirmatn" w:hAnsi="Vazirmatn" w:hint="cs"/>
                <w:rtl/>
                <w:lang w:bidi="fa-IR"/>
              </w:rPr>
              <w:t>.</w:t>
            </w:r>
          </w:p>
          <w:p w14:paraId="666D74FF" w14:textId="77777777" w:rsidR="00E31209" w:rsidRPr="00E31209" w:rsidRDefault="00E31209" w:rsidP="00E31209">
            <w:pPr>
              <w:spacing w:line="276" w:lineRule="auto"/>
              <w:rPr>
                <w:rFonts w:ascii="Vazirmatn" w:hAnsi="Vazirmatn"/>
                <w:sz w:val="6"/>
                <w:szCs w:val="6"/>
                <w:lang w:bidi="fa-IR"/>
              </w:rPr>
            </w:pP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129"/>
              <w:gridCol w:w="3706"/>
              <w:gridCol w:w="3142"/>
            </w:tblGrid>
            <w:tr w:rsidR="00CA5E99" w:rsidRPr="00CB77FC" w14:paraId="37AC55D7" w14:textId="77777777" w:rsidTr="00A65CCA">
              <w:tc>
                <w:tcPr>
                  <w:tcW w:w="3310" w:type="dxa"/>
                </w:tcPr>
                <w:p w14:paraId="688E785C" w14:textId="77777777" w:rsidR="00CA5E99" w:rsidRPr="00CB77FC" w:rsidRDefault="00CA5E99" w:rsidP="00CA5E99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1760" w:dyaOrig="380" w14:anchorId="7BA8B62F">
                      <v:shape id="_x0000_i1052" type="#_x0000_t75" style="width:91.55pt;height:20.35pt" o:ole="">
                        <v:imagedata r:id="rId54" o:title=""/>
                      </v:shape>
                      <o:OLEObject Type="Embed" ProgID="Equation.DSMT4" ShapeID="_x0000_i1052" DrawAspect="Content" ObjectID="_1824177376" r:id="rId55"/>
                    </w:object>
                  </w:r>
                </w:p>
              </w:tc>
              <w:tc>
                <w:tcPr>
                  <w:tcW w:w="3311" w:type="dxa"/>
                </w:tcPr>
                <w:p w14:paraId="3CAC5D47" w14:textId="77777777" w:rsidR="00CA5E99" w:rsidRPr="00CB77FC" w:rsidRDefault="00CA5E99" w:rsidP="00CA5E99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3240" w:dyaOrig="380" w14:anchorId="126223E3">
                      <v:shape id="_x0000_i1053" type="#_x0000_t75" style="width:174.5pt;height:21.15pt" o:ole="">
                        <v:imagedata r:id="rId56" o:title=""/>
                      </v:shape>
                      <o:OLEObject Type="Embed" ProgID="Equation.DSMT4" ShapeID="_x0000_i1053" DrawAspect="Content" ObjectID="_1824177377" r:id="rId57"/>
                    </w:object>
                  </w:r>
                </w:p>
              </w:tc>
              <w:tc>
                <w:tcPr>
                  <w:tcW w:w="3311" w:type="dxa"/>
                </w:tcPr>
                <w:p w14:paraId="3B83504C" w14:textId="77777777" w:rsidR="00CA5E99" w:rsidRPr="00CB77FC" w:rsidRDefault="00CA5E99" w:rsidP="00CA5E99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1800" w:dyaOrig="380" w14:anchorId="5A0763DA">
                      <v:shape id="_x0000_i1054" type="#_x0000_t75" style="width:95.5pt;height:21.15pt" o:ole="">
                        <v:imagedata r:id="rId58" o:title=""/>
                      </v:shape>
                      <o:OLEObject Type="Embed" ProgID="Equation.DSMT4" ShapeID="_x0000_i1054" DrawAspect="Content" ObjectID="_1824177378" r:id="rId59"/>
                    </w:object>
                  </w:r>
                </w:p>
              </w:tc>
            </w:tr>
          </w:tbl>
          <w:p w14:paraId="229DFE7E" w14:textId="3438AD8F" w:rsidR="008C0622" w:rsidRPr="00CA5E99" w:rsidRDefault="008C0622" w:rsidP="00CA5E99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2238DF13" w14:textId="63DB267F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25/1</w:t>
            </w:r>
          </w:p>
        </w:tc>
      </w:tr>
      <w:tr w:rsidR="008C0622" w:rsidRPr="00666C9A" w14:paraId="1D1ABF11" w14:textId="77777777" w:rsidTr="006C1C08">
        <w:trPr>
          <w:trHeight w:val="1514"/>
        </w:trPr>
        <w:tc>
          <w:tcPr>
            <w:tcW w:w="10091" w:type="dxa"/>
            <w:gridSpan w:val="3"/>
          </w:tcPr>
          <w:p w14:paraId="4AF51101" w14:textId="17D227C9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666C9A">
              <w:rPr>
                <w:rFonts w:ascii="Vazirmatn" w:hAnsi="Vazirmatn" w:hint="cs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622A3C36" wp14:editId="18EFCF33">
                      <wp:simplePos x="0" y="0"/>
                      <wp:positionH relativeFrom="column">
                        <wp:posOffset>734</wp:posOffset>
                      </wp:positionH>
                      <wp:positionV relativeFrom="paragraph">
                        <wp:posOffset>34565</wp:posOffset>
                      </wp:positionV>
                      <wp:extent cx="1692275" cy="892810"/>
                      <wp:effectExtent l="0" t="0" r="0" b="2159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2275" cy="892810"/>
                                <a:chOff x="-54614" y="0"/>
                                <a:chExt cx="2029824" cy="1098620"/>
                              </a:xfrm>
                            </wpg:grpSpPr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122945" y="76841"/>
                                  <a:ext cx="1644186" cy="1021779"/>
                                  <a:chOff x="0" y="0"/>
                                  <a:chExt cx="1644186" cy="1021779"/>
                                </a:xfrm>
                              </wpg:grpSpPr>
                              <wps:wsp>
                                <wps:cNvPr id="2" name="Oval 2"/>
                                <wps:cNvSpPr/>
                                <wps:spPr>
                                  <a:xfrm>
                                    <a:off x="0" y="0"/>
                                    <a:ext cx="1014095" cy="101409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Oval 4"/>
                                <wps:cNvSpPr/>
                                <wps:spPr>
                                  <a:xfrm>
                                    <a:off x="630091" y="7684"/>
                                    <a:ext cx="1014095" cy="101409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" name="Text Box 5"/>
                                <wps:cNvSpPr txBox="1"/>
                                <wps:spPr>
                                  <a:xfrm>
                                    <a:off x="131820" y="233662"/>
                                    <a:ext cx="360017" cy="547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1CBD7D" w14:textId="109F694F" w:rsidR="00241FD5" w:rsidRPr="00C36CB7" w:rsidRDefault="00241FD5" w:rsidP="00992FAF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629597" y="44869"/>
                                    <a:ext cx="345685" cy="9070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9E2E97" w14:textId="77777777" w:rsidR="00241FD5" w:rsidRPr="00163B86" w:rsidRDefault="00241FD5" w:rsidP="005B09D4">
                                      <w:pPr>
                                        <w:jc w:val="center"/>
                                        <w:rPr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0</w:t>
                                      </w:r>
                                    </w:p>
                                    <w:p w14:paraId="4C6E29F3" w14:textId="414C4224" w:rsidR="00241FD5" w:rsidRPr="00C36CB7" w:rsidRDefault="00241FD5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Text Box 10"/>
                                <wps:cNvSpPr txBox="1"/>
                                <wps:spPr>
                                  <a:xfrm>
                                    <a:off x="1016619" y="44885"/>
                                    <a:ext cx="490886" cy="8550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4C39FA" w14:textId="259229B5" w:rsidR="00241FD5" w:rsidRDefault="00241FD5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8-</w:t>
                                      </w:r>
                                    </w:p>
                                    <w:p w14:paraId="7356DB4B" w14:textId="2ED5CCE7" w:rsidR="00241FD5" w:rsidRPr="00C36CB7" w:rsidRDefault="00241FD5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-54614" y="0"/>
                                  <a:ext cx="382948" cy="4053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58F879" w14:textId="77777777" w:rsidR="00241FD5" w:rsidRPr="00C36CB7" w:rsidRDefault="00241FD5" w:rsidP="005B09D4">
                                    <w:pPr>
                                      <w:rPr>
                                        <w:sz w:val="28"/>
                                        <w:szCs w:val="28"/>
                                        <w:rtl/>
                                        <w:lang w:bidi="fa-IR"/>
                                      </w:rPr>
                                    </w:pPr>
                                    <w:r w:rsidRPr="00C36CB7"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1604492" y="38049"/>
                                  <a:ext cx="370718" cy="3673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410CD4" w14:textId="77777777" w:rsidR="00241FD5" w:rsidRPr="00C36CB7" w:rsidRDefault="00241FD5" w:rsidP="005B09D4">
                                    <w:pPr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2A3C36" id="Group 15" o:spid="_x0000_s1026" style="position:absolute;left:0;text-align:left;margin-left:.05pt;margin-top:2.7pt;width:133.25pt;height:70.3pt;z-index:251680768;mso-width-relative:margin;mso-height-relative:margin" coordorigin="-546" coordsize="20298,10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">
                      <v:group id="Group 11" o:spid="_x0000_s1027" style="position:absolute;left:1229;top:768;width:16442;height:10218" coordsize="16441,10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oval id="Oval 2" o:spid="_x0000_s1028" style="position:absolute;width:10140;height:10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" filled="f" strokecolor="black [3213]" strokeweight="2pt"/>
                        <v:oval id="Oval 4" o:spid="_x0000_s1029" style="position:absolute;left:6300;top:76;width:10141;height:10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" filled="f" strokecolor="windowText" strokeweight="2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5" o:spid="_x0000_s1030" type="#_x0000_t202" style="position:absolute;left:1318;top:2336;width:3600;height:54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HTxAAAANoAAAAPAAAAZHJzL2Rvd25yZXYueG1sRI/dagIx&#10;FITvC75DOEJvimZbqM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ETx8dPEAAAA2gAAAA8A&#10;AAAAAAAAAAAAAAAABwIAAGRycy9kb3ducmV2LnhtbFBLBQYAAAAAAwADALcAAAD4AgAAAAA=&#10;" filled="f" stroked="f" strokeweight=".5pt">
                          <v:textbox>
                            <w:txbxContent>
                              <w:p w14:paraId="181CBD7D" w14:textId="109F694F" w:rsidR="00241FD5" w:rsidRPr="00C36CB7" w:rsidRDefault="00241FD5" w:rsidP="00992FAF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Text Box 6" o:spid="_x0000_s1031" type="#_x0000_t202" style="position:absolute;left:6295;top:448;width:3457;height:90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          <v:textbox>
                            <w:txbxContent>
                              <w:p w14:paraId="219E2E97" w14:textId="77777777" w:rsidR="00241FD5" w:rsidRPr="00163B86" w:rsidRDefault="00241FD5" w:rsidP="005B09D4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0</w:t>
                                </w:r>
                              </w:p>
                              <w:p w14:paraId="4C6E29F3" w14:textId="414C4224" w:rsidR="00241FD5" w:rsidRPr="00C36CB7" w:rsidRDefault="00241FD5" w:rsidP="005B09D4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Text Box 10" o:spid="_x0000_s1032" type="#_x0000_t202" style="position:absolute;left:10166;top:448;width:4909;height:85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        <v:textbox>
                            <w:txbxContent>
                              <w:p w14:paraId="394C39FA" w14:textId="259229B5" w:rsidR="00241FD5" w:rsidRDefault="00241FD5" w:rsidP="005B09D4">
                                <w:pPr>
                                  <w:rPr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8-</w:t>
                                </w:r>
                              </w:p>
                              <w:p w14:paraId="7356DB4B" w14:textId="2ED5CCE7" w:rsidR="00241FD5" w:rsidRPr="00C36CB7" w:rsidRDefault="00241FD5" w:rsidP="005B09D4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2" o:spid="_x0000_s1033" type="#_x0000_t202" style="position:absolute;left:-546;width:3829;height:40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3C58F879" w14:textId="77777777" w:rsidR="00241FD5" w:rsidRPr="00C36CB7" w:rsidRDefault="00241FD5" w:rsidP="005B09D4">
                              <w:pPr>
                                <w:rPr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</w:pPr>
                              <w:r w:rsidRPr="00C36CB7"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3" o:spid="_x0000_s1034" type="#_x0000_t202" style="position:absolute;left:16044;top:380;width:3708;height:36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      <v:textbox>
                          <w:txbxContent>
                            <w:p w14:paraId="3C410CD4" w14:textId="77777777" w:rsidR="00241FD5" w:rsidRPr="00C36CB7" w:rsidRDefault="00241FD5" w:rsidP="005B09D4">
                              <w:pPr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66C9A">
              <w:rPr>
                <w:rFonts w:ascii="Vazirmatn" w:hAnsi="Vazirmatn" w:hint="cs"/>
                <w:rtl/>
              </w:rPr>
              <w:t xml:space="preserve">باتوجه به نمودار ون مقابل ، جاهای خالی را کامل کنید. </w:t>
            </w:r>
          </w:p>
          <w:p w14:paraId="53D2B2A4" w14:textId="1B6E10BD" w:rsidR="008C0622" w:rsidRPr="00666C9A" w:rsidRDefault="008C0622" w:rsidP="008C0622">
            <w:pPr>
              <w:pStyle w:val="ListParagraph"/>
              <w:ind w:left="360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الف) </w:t>
            </w:r>
            <w:r w:rsidRPr="00666C9A">
              <w:rPr>
                <w:rFonts w:ascii="Vazirmatn" w:hAnsi="Vazirmatn"/>
                <w:position w:val="-12"/>
                <w:lang w:bidi="fa-IR"/>
              </w:rPr>
              <w:object w:dxaOrig="2540" w:dyaOrig="380" w14:anchorId="682F681D">
                <v:shape id="_x0000_i1055" type="#_x0000_t75" style="width:144.8pt;height:20.35pt" o:ole="">
                  <v:imagedata r:id="rId60" o:title=""/>
                </v:shape>
                <o:OLEObject Type="Embed" ProgID="Equation.DSMT4" ShapeID="_x0000_i1055" DrawAspect="Content" ObjectID="_1824177379" r:id="rId61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ب) </w:t>
            </w:r>
            <w:r w:rsidRPr="00666C9A">
              <w:rPr>
                <w:position w:val="-12"/>
                <w:lang w:bidi="fa-IR"/>
              </w:rPr>
              <w:object w:dxaOrig="2020" w:dyaOrig="380" w14:anchorId="092AA01B">
                <v:shape id="_x0000_i1056" type="#_x0000_t75" style="width:116.6pt;height:20.35pt" o:ole="">
                  <v:imagedata r:id="rId62" o:title=""/>
                </v:shape>
                <o:OLEObject Type="Embed" ProgID="Equation.DSMT4" ShapeID="_x0000_i1056" DrawAspect="Content" ObjectID="_1824177380" r:id="rId63"/>
              </w:object>
            </w:r>
          </w:p>
          <w:p w14:paraId="45417085" w14:textId="77777777" w:rsidR="008C0622" w:rsidRPr="00684CE8" w:rsidRDefault="008C0622" w:rsidP="008C0622">
            <w:pPr>
              <w:pStyle w:val="ListParagraph"/>
              <w:ind w:left="360"/>
              <w:rPr>
                <w:rFonts w:ascii="Vazirmatn" w:hAnsi="Vazirmatn"/>
                <w:sz w:val="12"/>
                <w:szCs w:val="12"/>
                <w:rtl/>
                <w:lang w:bidi="fa-IR"/>
              </w:rPr>
            </w:pPr>
          </w:p>
          <w:p w14:paraId="345EDF37" w14:textId="6884D323" w:rsidR="008C0622" w:rsidRPr="00666C9A" w:rsidRDefault="008C0622" w:rsidP="008C0622">
            <w:pPr>
              <w:rPr>
                <w:rFonts w:ascii="Vazirmatn" w:hAnsi="Vazirmatn"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ج)   </w:t>
            </w:r>
            <w:r w:rsidRPr="00666C9A">
              <w:rPr>
                <w:rFonts w:ascii="Vazirmatn" w:hAnsi="Vazirmatn"/>
                <w:lang w:bidi="fa-IR"/>
              </w:rPr>
              <w:t xml:space="preserve">     </w:t>
            </w:r>
            <w:r w:rsidRPr="00666C9A">
              <w:rPr>
                <w:rFonts w:ascii="Vazirmatn" w:hAnsi="Vazirmatn"/>
                <w:position w:val="-12"/>
                <w:lang w:bidi="fa-IR"/>
              </w:rPr>
              <w:object w:dxaOrig="2520" w:dyaOrig="380" w14:anchorId="266788A3">
                <v:shape id="_x0000_i1057" type="#_x0000_t75" style="width:2in;height:20.35pt" o:ole="">
                  <v:imagedata r:id="rId64" o:title=""/>
                </v:shape>
                <o:OLEObject Type="Embed" ProgID="Equation.DSMT4" ShapeID="_x0000_i1057" DrawAspect="Content" ObjectID="_1824177381" r:id="rId65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    د)   </w:t>
            </w:r>
            <w:r w:rsidRPr="00666C9A">
              <w:rPr>
                <w:rFonts w:ascii="Vazirmatn" w:hAnsi="Vazirmatn"/>
                <w:lang w:bidi="fa-IR"/>
              </w:rPr>
              <w:t xml:space="preserve">     </w:t>
            </w:r>
            <w:r w:rsidRPr="00666C9A">
              <w:rPr>
                <w:position w:val="-12"/>
                <w:lang w:bidi="fa-IR"/>
              </w:rPr>
              <w:object w:dxaOrig="1460" w:dyaOrig="360" w14:anchorId="0B7733FE">
                <v:shape id="_x0000_i1058" type="#_x0000_t75" style="width:82.95pt;height:19.55pt" o:ole="">
                  <v:imagedata r:id="rId66" o:title=""/>
                </v:shape>
                <o:OLEObject Type="Embed" ProgID="Equation.DSMT4" ShapeID="_x0000_i1058" DrawAspect="Content" ObjectID="_1824177382" r:id="rId67"/>
              </w:object>
            </w:r>
          </w:p>
        </w:tc>
        <w:tc>
          <w:tcPr>
            <w:tcW w:w="539" w:type="dxa"/>
            <w:vAlign w:val="center"/>
          </w:tcPr>
          <w:p w14:paraId="36A61906" w14:textId="2DE3CBEA" w:rsidR="008C0622" w:rsidRPr="00666C9A" w:rsidRDefault="008C0622" w:rsidP="008C0622">
            <w:pPr>
              <w:jc w:val="center"/>
              <w:rPr>
                <w:rFonts w:ascii="Vazirmatn" w:hAnsi="Vazirmatn"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25/1</w:t>
            </w:r>
          </w:p>
        </w:tc>
      </w:tr>
      <w:tr w:rsidR="008C0622" w:rsidRPr="00666C9A" w14:paraId="423C94D4" w14:textId="77777777" w:rsidTr="006C1C08">
        <w:trPr>
          <w:trHeight w:val="972"/>
        </w:trPr>
        <w:tc>
          <w:tcPr>
            <w:tcW w:w="10091" w:type="dxa"/>
            <w:gridSpan w:val="3"/>
          </w:tcPr>
          <w:p w14:paraId="5FC5D8D8" w14:textId="77777777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</w:rPr>
            </w:pPr>
            <w:r w:rsidRPr="00666C9A">
              <w:rPr>
                <w:rFonts w:ascii="Vazirmatn" w:hAnsi="Vazirmatn" w:hint="cs"/>
                <w:rtl/>
              </w:rPr>
              <w:t xml:space="preserve">جاهای خالی را با اعداد مناسب پر کنید‌.  </w:t>
            </w:r>
          </w:p>
          <w:p w14:paraId="620FE89F" w14:textId="16B2653D" w:rsidR="008C0622" w:rsidRPr="00666C9A" w:rsidRDefault="008C0622" w:rsidP="008C0622">
            <w:pPr>
              <w:jc w:val="both"/>
              <w:rPr>
                <w:rFonts w:ascii="Vazirmatn" w:hAnsi="Vazirmatn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                                 </w:t>
            </w:r>
            <w:r w:rsidRPr="00666C9A">
              <w:rPr>
                <w:rFonts w:ascii="Vazirmatn" w:hAnsi="Vazirmatn" w:hint="cs"/>
                <w:rtl/>
              </w:rPr>
              <w:t xml:space="preserve"> </w:t>
            </w:r>
            <w:r w:rsidRPr="00666C9A">
              <w:rPr>
                <w:rFonts w:ascii="Vazirmatn" w:hAnsi="Vazirmatn"/>
              </w:rPr>
              <w:t xml:space="preserve">   </w:t>
            </w:r>
            <w:r w:rsidRPr="00666C9A">
              <w:rPr>
                <w:position w:val="-12"/>
              </w:rPr>
              <w:object w:dxaOrig="4780" w:dyaOrig="440" w14:anchorId="31DF9183">
                <v:shape id="_x0000_i1059" type="#_x0000_t75" style="width:255.9pt;height:23.5pt" o:ole="">
                  <v:imagedata r:id="rId68" o:title=""/>
                </v:shape>
                <o:OLEObject Type="Embed" ProgID="Equation.DSMT4" ShapeID="_x0000_i1059" DrawAspect="Content" ObjectID="_1824177383" r:id="rId69"/>
              </w:object>
            </w:r>
          </w:p>
        </w:tc>
        <w:tc>
          <w:tcPr>
            <w:tcW w:w="539" w:type="dxa"/>
            <w:vAlign w:val="center"/>
          </w:tcPr>
          <w:p w14:paraId="175C1273" w14:textId="58BDC569" w:rsidR="008C0622" w:rsidRPr="00666C9A" w:rsidRDefault="00DC7A91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8C0622" w:rsidRPr="00666C9A" w14:paraId="1A57B711" w14:textId="77777777" w:rsidTr="006C1C08">
        <w:trPr>
          <w:trHeight w:val="1034"/>
        </w:trPr>
        <w:tc>
          <w:tcPr>
            <w:tcW w:w="10091" w:type="dxa"/>
            <w:gridSpan w:val="3"/>
          </w:tcPr>
          <w:p w14:paraId="52F5A21A" w14:textId="1BEE8609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666C9A">
              <w:rPr>
                <w:rFonts w:hint="cs"/>
                <w:i/>
                <w:noProof/>
                <w:rtl/>
              </w:rPr>
              <w:t xml:space="preserve">مجموعه های زیر را به صورت دیگر نمایش دهید.                                                                                                                             </w:t>
            </w:r>
          </w:p>
          <w:p w14:paraId="5423FE40" w14:textId="06F22AE6" w:rsidR="008C0622" w:rsidRPr="00666C9A" w:rsidRDefault="008C0622" w:rsidP="008C0622">
            <w:pPr>
              <w:spacing w:line="360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hint="cs"/>
                <w:i/>
                <w:noProof/>
                <w:rtl/>
              </w:rPr>
              <w:t xml:space="preserve">                                                                                                                                </w:t>
            </w:r>
            <w:r w:rsidRPr="00666C9A">
              <w:rPr>
                <w:noProof/>
                <w:position w:val="-14"/>
              </w:rPr>
              <w:object w:dxaOrig="2060" w:dyaOrig="440" w14:anchorId="175E969C">
                <v:shape id="_x0000_i1060" type="#_x0000_t75" style="width:99.4pt;height:22.7pt" o:ole="">
                  <v:imagedata r:id="rId70" o:title=""/>
                </v:shape>
                <o:OLEObject Type="Embed" ProgID="Equation.DSMT4" ShapeID="_x0000_i1060" DrawAspect="Content" ObjectID="_1824177384" r:id="rId71"/>
              </w:object>
            </w:r>
            <w:r w:rsidRPr="00666C9A">
              <w:rPr>
                <w:rFonts w:hint="cs"/>
                <w:i/>
                <w:noProof/>
                <w:rtl/>
              </w:rPr>
              <w:t xml:space="preserve">    </w:t>
            </w:r>
          </w:p>
          <w:p w14:paraId="32C1BF27" w14:textId="589707E5" w:rsidR="008C0622" w:rsidRPr="00666C9A" w:rsidRDefault="008C0622" w:rsidP="008C0622">
            <w:pPr>
              <w:spacing w:line="360" w:lineRule="auto"/>
              <w:jc w:val="right"/>
              <w:rPr>
                <w:rFonts w:ascii="Vazirmatn" w:hAnsi="Vazirmatn"/>
                <w:rtl/>
              </w:rPr>
            </w:pPr>
            <w:r w:rsidRPr="00666C9A">
              <w:rPr>
                <w:i/>
                <w:noProof/>
                <w:rtl/>
              </w:rPr>
              <w:tab/>
            </w:r>
            <w:r w:rsidRPr="00666C9A">
              <w:rPr>
                <w:rFonts w:hint="cs"/>
                <w:i/>
                <w:noProof/>
                <w:rtl/>
              </w:rPr>
              <w:t xml:space="preserve">                  </w:t>
            </w:r>
            <w:r w:rsidRPr="00666C9A">
              <w:rPr>
                <w:position w:val="-16"/>
              </w:rPr>
              <w:object w:dxaOrig="3620" w:dyaOrig="480" w14:anchorId="22C49512">
                <v:shape id="_x0000_i1061" type="#_x0000_t75" style="width:182.35pt;height:23.5pt" o:ole="">
                  <v:imagedata r:id="rId72" o:title=""/>
                </v:shape>
                <o:OLEObject Type="Embed" ProgID="Equation.DSMT4" ShapeID="_x0000_i1061" DrawAspect="Content" ObjectID="_1824177385" r:id="rId73"/>
              </w:object>
            </w:r>
            <w:r w:rsidRPr="00666C9A">
              <w:rPr>
                <w:rFonts w:hint="cs"/>
                <w:i/>
                <w:noProof/>
                <w:rtl/>
              </w:rPr>
              <w:t xml:space="preserve">   </w:t>
            </w:r>
          </w:p>
        </w:tc>
        <w:tc>
          <w:tcPr>
            <w:tcW w:w="539" w:type="dxa"/>
            <w:vAlign w:val="center"/>
          </w:tcPr>
          <w:p w14:paraId="4DCF074B" w14:textId="47963F79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46E342F1" w14:textId="77777777" w:rsidTr="006C1C08">
        <w:trPr>
          <w:trHeight w:val="1046"/>
        </w:trPr>
        <w:tc>
          <w:tcPr>
            <w:tcW w:w="10091" w:type="dxa"/>
            <w:gridSpan w:val="3"/>
          </w:tcPr>
          <w:p w14:paraId="3C9C8485" w14:textId="3516CE4F" w:rsidR="008C0622" w:rsidRPr="00666C9A" w:rsidRDefault="00F36C2B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lang w:bidi="fa-IR"/>
              </w:rPr>
            </w:pPr>
            <w:r w:rsidRPr="00666C9A">
              <w:rPr>
                <w:rFonts w:ascii="Vazirmatn" w:hAnsi="Vazirmatn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467D41AD" wp14:editId="3D539D99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43960</wp:posOffset>
                      </wp:positionV>
                      <wp:extent cx="732790" cy="589280"/>
                      <wp:effectExtent l="0" t="0" r="10160" b="2032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790" cy="589280"/>
                                <a:chOff x="-152367" y="97959"/>
                                <a:chExt cx="883864" cy="760392"/>
                              </a:xfrm>
                            </wpg:grpSpPr>
                            <wpg:grpSp>
                              <wpg:cNvPr id="9" name="Group 9"/>
                              <wpg:cNvGrpSpPr/>
                              <wpg:grpSpPr>
                                <a:xfrm>
                                  <a:off x="-152367" y="97959"/>
                                  <a:ext cx="883864" cy="760392"/>
                                  <a:chOff x="-88472" y="72149"/>
                                  <a:chExt cx="955247" cy="808513"/>
                                </a:xfrm>
                              </wpg:grpSpPr>
                              <wps:wsp>
                                <wps:cNvPr id="1" name="Oval 1"/>
                                <wps:cNvSpPr/>
                                <wps:spPr>
                                  <a:xfrm>
                                    <a:off x="76200" y="123826"/>
                                    <a:ext cx="790575" cy="75683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Text Box 8"/>
                                <wps:cNvSpPr txBox="1"/>
                                <wps:spPr>
                                  <a:xfrm>
                                    <a:off x="-88472" y="72149"/>
                                    <a:ext cx="335247" cy="3910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D7E249" w14:textId="77777777" w:rsidR="000E760E" w:rsidRPr="00A03C02" w:rsidRDefault="000E760E" w:rsidP="000E760E">
                                      <w:pPr>
                                        <w:rPr>
                                          <w:sz w:val="16"/>
                                          <w:szCs w:val="16"/>
                                          <w:rtl/>
                                          <w:lang w:bidi="fa-IR"/>
                                        </w:rPr>
                                      </w:pPr>
                                      <w:r w:rsidRPr="00A03C02">
                                        <w:rPr>
                                          <w:sz w:val="16"/>
                                          <w:szCs w:val="16"/>
                                          <w:lang w:bidi="fa-I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Text Box 7"/>
                                <wps:cNvSpPr txBox="1"/>
                                <wps:spPr>
                                  <a:xfrm>
                                    <a:off x="145203" y="187677"/>
                                    <a:ext cx="354286" cy="3753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10D227" w14:textId="77777777" w:rsidR="000E760E" w:rsidRPr="00A03C02" w:rsidRDefault="000E760E" w:rsidP="000E760E">
                                      <w:pPr>
                                        <w:rPr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  <w:r w:rsidRPr="00A03C02"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" name="Oval 3"/>
                              <wps:cNvSpPr/>
                              <wps:spPr>
                                <a:xfrm>
                                  <a:off x="294957" y="314820"/>
                                  <a:ext cx="313778" cy="31926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7D41AD" id="Group 16" o:spid="_x0000_s1035" style="position:absolute;left:0;text-align:left;margin-left:3.85pt;margin-top:3.45pt;width:57.7pt;height:46.4pt;z-index:251686912;mso-width-relative:margin;mso-height-relative:margin" coordorigin="-1523,979" coordsize="8838,7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">
                      <v:group id="Group 9" o:spid="_x0000_s1036" style="position:absolute;left:-1523;top:979;width:8837;height:7604" coordorigin="-884,721" coordsize="9552,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oval id="Oval 1" o:spid="_x0000_s1037" style="position:absolute;left:762;top:1238;width:7905;height:7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" fillcolor="white [3212]" strokecolor="black [3213]" strokeweight="1.5pt"/>
                        <v:shape id="Text Box 8" o:spid="_x0000_s1038" type="#_x0000_t202" style="position:absolute;left:-884;top:721;width:3351;height:39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  <v:textbox>
                            <w:txbxContent>
                              <w:p w14:paraId="36D7E249" w14:textId="77777777" w:rsidR="000E760E" w:rsidRPr="00A03C02" w:rsidRDefault="000E760E" w:rsidP="000E760E">
                                <w:pPr>
                                  <w:rPr>
                                    <w:sz w:val="16"/>
                                    <w:szCs w:val="16"/>
                                    <w:rtl/>
                                    <w:lang w:bidi="fa-IR"/>
                                  </w:rPr>
                                </w:pPr>
                                <w:r w:rsidRPr="00A03C02">
                                  <w:rPr>
                                    <w:sz w:val="16"/>
                                    <w:szCs w:val="16"/>
                                    <w:lang w:bidi="fa-I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7" o:spid="_x0000_s1039" type="#_x0000_t202" style="position:absolute;left:1452;top:1876;width:3542;height:37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        <v:textbox>
                            <w:txbxContent>
                              <w:p w14:paraId="1310D227" w14:textId="77777777" w:rsidR="000E760E" w:rsidRPr="00A03C02" w:rsidRDefault="000E760E" w:rsidP="000E760E">
                                <w:pPr>
                                  <w:rPr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  <w:r w:rsidRPr="00A03C02"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  <v:oval id="Oval 3" o:spid="_x0000_s1040" style="position:absolute;left:2949;top:3148;width:3138;height:3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" filled="f" strokecolor="windowText" strokeweight="1.5pt"/>
                    </v:group>
                  </w:pict>
                </mc:Fallback>
              </mc:AlternateContent>
            </w:r>
            <w:r w:rsidR="008C0622" w:rsidRPr="00666C9A">
              <w:rPr>
                <w:rFonts w:ascii="Vazirmatn" w:hAnsi="Vazirmatn" w:hint="cs"/>
                <w:rtl/>
              </w:rPr>
              <w:t xml:space="preserve"> 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در شکل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مقابل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 مجموعه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 xml:space="preserve"> موردنظر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را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هاشور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بزنی</w:t>
            </w:r>
            <w:r w:rsidR="008C0622" w:rsidRPr="00666C9A">
              <w:rPr>
                <w:rFonts w:ascii="Vazirmatn" w:hAnsi="Vazirmatn" w:hint="eastAsia"/>
                <w:rtl/>
                <w:lang w:bidi="fa-IR"/>
              </w:rPr>
              <w:t>د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>.</w:t>
            </w:r>
            <w:r w:rsidR="000E760E" w:rsidRPr="00666C9A">
              <w:rPr>
                <w:rFonts w:ascii="Vazirmatn" w:hAnsi="Vazirmatn"/>
                <w:noProof/>
                <w:rtl/>
                <w:lang w:val="ar-SA"/>
              </w:rPr>
              <w:t xml:space="preserve"> 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87"/>
              <w:gridCol w:w="4990"/>
            </w:tblGrid>
            <w:tr w:rsidR="008C0622" w:rsidRPr="00666C9A" w14:paraId="10079439" w14:textId="77777777" w:rsidTr="005A55C0">
              <w:tc>
                <w:tcPr>
                  <w:tcW w:w="4997" w:type="dxa"/>
                </w:tcPr>
                <w:p w14:paraId="3D0B5091" w14:textId="23DDC6F7" w:rsidR="008C0622" w:rsidRPr="00666C9A" w:rsidRDefault="008C0622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4998" w:type="dxa"/>
                </w:tcPr>
                <w:p w14:paraId="761EA0B1" w14:textId="4FB1C88D" w:rsidR="008C0622" w:rsidRPr="00666C9A" w:rsidRDefault="007E2592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>
                    <w:rPr>
                      <w:rFonts w:ascii="Vazirmatn" w:hAnsi="Vazirmatn" w:hint="cs"/>
                      <w:rtl/>
                      <w:lang w:bidi="fa-IR"/>
                    </w:rPr>
                    <w:t xml:space="preserve">              </w:t>
                  </w:r>
                  <w:r w:rsidR="000E760E"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800" w:dyaOrig="340" w14:anchorId="0D55FFBA">
                      <v:shape id="_x0000_i1062" type="#_x0000_t75" style="width:46.95pt;height:21.9pt" o:ole="">
                        <v:imagedata r:id="rId74" o:title=""/>
                      </v:shape>
                      <o:OLEObject Type="Embed" ProgID="Equation.DSMT4" ShapeID="_x0000_i1062" DrawAspect="Content" ObjectID="_1824177386" r:id="rId75"/>
                    </w:object>
                  </w:r>
                </w:p>
              </w:tc>
            </w:tr>
          </w:tbl>
          <w:p w14:paraId="10B01DFE" w14:textId="01E3077B" w:rsidR="008C0622" w:rsidRPr="00666C9A" w:rsidRDefault="008C0622" w:rsidP="008C0622">
            <w:pPr>
              <w:spacing w:line="276" w:lineRule="auto"/>
              <w:rPr>
                <w:rFonts w:ascii="Vazirmatn" w:hAnsi="Vazirmatn"/>
                <w:noProof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4F7B43C2" w14:textId="73E66C1A" w:rsidR="008C0622" w:rsidRPr="00666C9A" w:rsidRDefault="000E760E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/>
                <w:lang w:bidi="fa-IR"/>
              </w:rPr>
              <w:t>25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/0</w:t>
            </w:r>
          </w:p>
        </w:tc>
      </w:tr>
      <w:tr w:rsidR="000E760E" w:rsidRPr="00666C9A" w14:paraId="040347ED" w14:textId="77777777" w:rsidTr="006C1C08">
        <w:trPr>
          <w:trHeight w:val="1046"/>
        </w:trPr>
        <w:tc>
          <w:tcPr>
            <w:tcW w:w="10091" w:type="dxa"/>
            <w:gridSpan w:val="3"/>
          </w:tcPr>
          <w:p w14:paraId="18E80EEF" w14:textId="00020FFE" w:rsidR="000E760E" w:rsidRPr="00666C9A" w:rsidRDefault="000E760E" w:rsidP="000E760E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noProof/>
                <w:rtl/>
                <w:lang w:val="ar-SA"/>
              </w:rPr>
            </w:pPr>
            <w:r w:rsidRPr="00666C9A">
              <w:rPr>
                <w:rFonts w:hint="cs"/>
                <w:rtl/>
                <w:lang w:bidi="fa-IR"/>
              </w:rPr>
              <w:lastRenderedPageBreak/>
              <w:t xml:space="preserve">اگر دو مجموعه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lang w:bidi="fa-IR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bidi="fa-IR"/>
                    </w:rPr>
                    <m:t>x-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rtl/>
                    </w:rPr>
                    <m:t>۴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bidi="fa-IR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hint="cs"/>
                      <w:rtl/>
                      <w:lang w:bidi="fa-IR"/>
                    </w:rPr>
                    <m:t>،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lang w:bidi="fa-IR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rtl/>
                    </w:rPr>
                    <m:t>۵</m:t>
                  </m:r>
                </m:e>
              </m:d>
            </m:oMath>
            <w:r w:rsidRPr="00666C9A">
              <w:rPr>
                <w:rFonts w:hint="cs"/>
                <w:rtl/>
                <w:lang w:bidi="fa-IR"/>
              </w:rPr>
              <w:t xml:space="preserve"> و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lang w:bidi="fa-IR"/>
                </w:rPr>
                <m:t>B={y+</m:t>
              </m:r>
              <m:r>
                <m:rPr>
                  <m:sty m:val="bi"/>
                </m:rPr>
                <w:rPr>
                  <w:rFonts w:ascii="Cambria Math" w:hAnsi="Cambria Math" w:hint="cs"/>
                  <w:rtl/>
                </w:rPr>
                <m:t>۳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rtl/>
                  <w:lang w:bidi="fa-IR"/>
                </w:rPr>
                <m:t>،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rtl/>
                </w:rPr>
                <m:t>۶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bidi="fa-IR"/>
                </w:rPr>
                <m:t>}</m:t>
              </m:r>
            </m:oMath>
            <w:r w:rsidRPr="00666C9A">
              <w:rPr>
                <w:rFonts w:hint="cs"/>
                <w:rtl/>
                <w:lang w:bidi="fa-IR"/>
              </w:rPr>
              <w:t xml:space="preserve"> با هم مساوی باشند، مقادیر </w:t>
            </w:r>
            <w:r w:rsidRPr="00666C9A">
              <w:rPr>
                <w:lang w:bidi="fa-IR"/>
              </w:rPr>
              <w:t>x</w:t>
            </w:r>
            <w:r w:rsidRPr="00666C9A">
              <w:rPr>
                <w:rFonts w:hint="cs"/>
                <w:rtl/>
                <w:lang w:bidi="fa-IR"/>
              </w:rPr>
              <w:t xml:space="preserve"> و </w:t>
            </w:r>
            <w:r w:rsidRPr="00666C9A">
              <w:rPr>
                <w:lang w:bidi="fa-IR"/>
              </w:rPr>
              <w:t>y</w:t>
            </w:r>
            <w:r w:rsidRPr="00666C9A">
              <w:rPr>
                <w:rFonts w:hint="cs"/>
                <w:rtl/>
                <w:lang w:bidi="fa-IR"/>
              </w:rPr>
              <w:t xml:space="preserve"> را به دست آورید.</w:t>
            </w:r>
          </w:p>
          <w:p w14:paraId="046382A9" w14:textId="0561C608" w:rsidR="000E760E" w:rsidRPr="00666C9A" w:rsidRDefault="000E760E" w:rsidP="000E760E">
            <w:pPr>
              <w:spacing w:line="276" w:lineRule="auto"/>
              <w:jc w:val="both"/>
              <w:rPr>
                <w:rFonts w:ascii="Vazirmatn" w:hAnsi="Vazirmatn"/>
                <w:noProof/>
                <w:rtl/>
                <w:lang w:val="ar-SA"/>
              </w:rPr>
            </w:pPr>
          </w:p>
        </w:tc>
        <w:tc>
          <w:tcPr>
            <w:tcW w:w="539" w:type="dxa"/>
            <w:vAlign w:val="center"/>
          </w:tcPr>
          <w:p w14:paraId="78984105" w14:textId="208ACB64" w:rsidR="000E760E" w:rsidRPr="00666C9A" w:rsidRDefault="00350B37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8C0622" w:rsidRPr="00666C9A" w14:paraId="28A7A12C" w14:textId="77777777" w:rsidTr="006C1C08">
        <w:trPr>
          <w:trHeight w:val="1516"/>
        </w:trPr>
        <w:tc>
          <w:tcPr>
            <w:tcW w:w="10091" w:type="dxa"/>
            <w:gridSpan w:val="3"/>
          </w:tcPr>
          <w:p w14:paraId="63690E34" w14:textId="77777777" w:rsidR="00684CE8" w:rsidRPr="00684CE8" w:rsidRDefault="00666C9A" w:rsidP="00666C9A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</w:rPr>
            </w:pPr>
            <w:r w:rsidRPr="00666C9A">
              <w:rPr>
                <w:rFonts w:hint="cs"/>
                <w:rtl/>
              </w:rPr>
              <w:t>در یک مدرسه 11 دانش آموز کلاس نهمی ، 10 دانش آموز کلاس هشتمی و 14 دانش آموز کلاس هفتمی تحصیل می کنند</w:t>
            </w:r>
          </w:p>
          <w:p w14:paraId="36F8B1B0" w14:textId="27B8462E" w:rsidR="00666C9A" w:rsidRPr="00684CE8" w:rsidRDefault="00666C9A" w:rsidP="00684CE8">
            <w:pPr>
              <w:spacing w:line="276" w:lineRule="auto"/>
              <w:jc w:val="both"/>
              <w:rPr>
                <w:rFonts w:ascii="Vazirmatn" w:hAnsi="Vazirmatn"/>
                <w:rtl/>
              </w:rPr>
            </w:pPr>
            <w:r w:rsidRPr="00666C9A">
              <w:rPr>
                <w:rFonts w:hint="cs"/>
                <w:rtl/>
              </w:rPr>
              <w:t xml:space="preserve">از لیست دانش آموزان مدرسه یک دانش آموز به تصادف انتخاب می کنیم. چقدر احتمال دارد این دانش آموز کلاس هفتمی </w:t>
            </w:r>
            <w:r w:rsidRPr="00684CE8">
              <w:rPr>
                <w:rFonts w:hint="cs"/>
                <w:u w:val="single"/>
                <w:rtl/>
              </w:rPr>
              <w:t>نباشد</w:t>
            </w:r>
            <w:r w:rsidRPr="00666C9A">
              <w:rPr>
                <w:rFonts w:hint="cs"/>
                <w:rtl/>
              </w:rPr>
              <w:t>؟ (نوشتن فرمول احتمال الزامی است )</w:t>
            </w:r>
          </w:p>
          <w:p w14:paraId="4E776979" w14:textId="20581502" w:rsidR="008C0622" w:rsidRPr="005B3C30" w:rsidRDefault="008C0622" w:rsidP="008C0622">
            <w:pPr>
              <w:spacing w:line="276" w:lineRule="auto"/>
              <w:jc w:val="both"/>
              <w:rPr>
                <w:rFonts w:ascii="Vazirmatn" w:hAnsi="Vazirmatn"/>
                <w:sz w:val="22"/>
                <w:szCs w:val="22"/>
                <w:rtl/>
              </w:rPr>
            </w:pPr>
          </w:p>
        </w:tc>
        <w:tc>
          <w:tcPr>
            <w:tcW w:w="539" w:type="dxa"/>
            <w:vAlign w:val="center"/>
          </w:tcPr>
          <w:p w14:paraId="5616181B" w14:textId="3EF8DB66" w:rsidR="008C0622" w:rsidRPr="00666C9A" w:rsidRDefault="00666C9A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8C0622" w:rsidRPr="00666C9A" w14:paraId="18E8DFCE" w14:textId="77777777" w:rsidTr="005B3C30">
        <w:trPr>
          <w:trHeight w:val="900"/>
        </w:trPr>
        <w:tc>
          <w:tcPr>
            <w:tcW w:w="10091" w:type="dxa"/>
            <w:gridSpan w:val="3"/>
          </w:tcPr>
          <w:p w14:paraId="74E4E94D" w14:textId="77777777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/>
                <w:rtl/>
              </w:rPr>
              <w:t>اگر خانواده ا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 xml:space="preserve"> دارا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 xml:space="preserve"> سه فرزند باشد ، چقدر احتمال دارد ا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 w:hint="eastAsia"/>
                <w:rtl/>
              </w:rPr>
              <w:t>ن</w:t>
            </w:r>
            <w:r w:rsidRPr="00666C9A">
              <w:rPr>
                <w:rFonts w:ascii="Vazirmatn" w:hAnsi="Vazirmatn"/>
                <w:rtl/>
              </w:rPr>
              <w:t xml:space="preserve"> خانواده دارا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 xml:space="preserve"> دق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 w:hint="eastAsia"/>
                <w:rtl/>
              </w:rPr>
              <w:t>قاً</w:t>
            </w:r>
            <w:r w:rsidRPr="00666C9A">
              <w:rPr>
                <w:rFonts w:ascii="Vazirmatn" w:hAnsi="Vazirmatn"/>
                <w:rtl/>
              </w:rPr>
              <w:t xml:space="preserve"> 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 w:hint="eastAsia"/>
                <w:rtl/>
              </w:rPr>
              <w:t>ک</w:t>
            </w:r>
            <w:r w:rsidRPr="00666C9A">
              <w:rPr>
                <w:rFonts w:ascii="Vazirmatn" w:hAnsi="Vazirmatn"/>
                <w:rtl/>
              </w:rPr>
              <w:t xml:space="preserve"> پسر باشد؟</w:t>
            </w:r>
          </w:p>
          <w:p w14:paraId="13B77AAB" w14:textId="77777777" w:rsidR="008C0622" w:rsidRDefault="008C0622" w:rsidP="008C0622">
            <w:pPr>
              <w:jc w:val="both"/>
              <w:rPr>
                <w:rFonts w:ascii="Vazirmatn" w:hAnsi="Vazirmatn"/>
                <w:rtl/>
                <w:lang w:bidi="fa-IR"/>
              </w:rPr>
            </w:pPr>
          </w:p>
          <w:p w14:paraId="20FB13CE" w14:textId="77777777" w:rsidR="00B42909" w:rsidRDefault="00B42909" w:rsidP="008C0622">
            <w:pPr>
              <w:jc w:val="both"/>
              <w:rPr>
                <w:rFonts w:ascii="Vazirmatn" w:hAnsi="Vazirmatn"/>
                <w:rtl/>
                <w:lang w:bidi="fa-IR"/>
              </w:rPr>
            </w:pPr>
          </w:p>
          <w:p w14:paraId="3A3AC38D" w14:textId="00E9B616" w:rsidR="00B42909" w:rsidRPr="00666C9A" w:rsidRDefault="00B42909" w:rsidP="008C0622">
            <w:pPr>
              <w:jc w:val="both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7B6CD308" w14:textId="198A7721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1F66089D" w14:textId="77777777" w:rsidTr="006C1C08">
        <w:trPr>
          <w:trHeight w:val="1417"/>
        </w:trPr>
        <w:tc>
          <w:tcPr>
            <w:tcW w:w="10091" w:type="dxa"/>
            <w:gridSpan w:val="3"/>
          </w:tcPr>
          <w:p w14:paraId="7ADB1786" w14:textId="7B49B827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>یک تاس را دوبار پرتاب می کنیم . چقدر احتمال دارد :</w:t>
            </w:r>
          </w:p>
          <w:p w14:paraId="767318A5" w14:textId="77777777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</w:rPr>
              <w:t xml:space="preserve">الف- هر دو تاس عدد زوج بیاید؟                                    </w:t>
            </w:r>
          </w:p>
          <w:p w14:paraId="0E7A5D79" w14:textId="3E0239E0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ب- مجموع دو عدد رو شده برابر 5 باشد؟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076095F8" w14:textId="318D6C8F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3AF022E1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7A4560B5" w14:textId="2B6E4F9C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>مشخص کنید</w:t>
            </w:r>
            <w:r w:rsidR="006B4CC8">
              <w:rPr>
                <w:rFonts w:ascii="Vazirmatn" w:hAnsi="Vazirmatn" w:hint="cs"/>
                <w:rtl/>
              </w:rPr>
              <w:t xml:space="preserve"> </w:t>
            </w:r>
            <w:r w:rsidRPr="00666C9A">
              <w:rPr>
                <w:rFonts w:ascii="Vazirmatn" w:hAnsi="Vazirmatn" w:hint="cs"/>
                <w:rtl/>
              </w:rPr>
              <w:t xml:space="preserve"> </w:t>
            </w:r>
            <w:r w:rsidR="006B4CC8" w:rsidRPr="00666C9A">
              <w:rPr>
                <w:rFonts w:asciiTheme="minorHAnsi" w:eastAsiaTheme="minorHAnsi" w:hAnsiTheme="minorHAnsi" w:hint="cs"/>
                <w:rtl/>
                <w:lang w:bidi="fa-IR"/>
              </w:rPr>
              <w:t>نمایش</w:t>
            </w:r>
            <w:r w:rsidR="006B4CC8">
              <w:rPr>
                <w:rFonts w:asciiTheme="minorHAnsi" w:eastAsiaTheme="minorHAnsi" w:hAnsiTheme="minorHAnsi" w:hint="cs"/>
                <w:rtl/>
                <w:lang w:bidi="fa-IR"/>
              </w:rPr>
              <w:t xml:space="preserve"> اعشاری</w:t>
            </w:r>
            <w:r w:rsidR="006B4CC8"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کدام کسرهای زیر متناوب</w:t>
            </w:r>
            <w:r w:rsidR="006B4CC8">
              <w:rPr>
                <w:rFonts w:ascii="Vazirmatn" w:hAnsi="Vazirmatn" w:hint="cs"/>
                <w:rtl/>
              </w:rPr>
              <w:t xml:space="preserve"> و کدام مختوم است.</w:t>
            </w:r>
          </w:p>
          <w:p w14:paraId="1E7A789D" w14:textId="2702DBA7" w:rsidR="008C0622" w:rsidRPr="001C2DDA" w:rsidRDefault="008C0622" w:rsidP="001C2DDA">
            <w:pPr>
              <w:rPr>
                <w:b w:val="0"/>
                <w:bCs w:val="0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      </w:t>
            </w:r>
            <w:r w:rsidR="001C2DDA" w:rsidRPr="00666C9A">
              <w:rPr>
                <w:position w:val="-20"/>
                <w:lang w:bidi="fa-IR"/>
              </w:rPr>
              <w:object w:dxaOrig="240" w:dyaOrig="540" w14:anchorId="4ED5895A">
                <v:shape id="_x0000_i1108" type="#_x0000_t75" style="width:14.85pt;height:28.15pt" o:ole="">
                  <v:imagedata r:id="rId76" o:title=""/>
                </v:shape>
                <o:OLEObject Type="Embed" ProgID="Equation.DSMT4" ShapeID="_x0000_i1108" DrawAspect="Content" ObjectID="_1824177387" r:id="rId77"/>
              </w:object>
            </w:r>
            <w:r w:rsidR="001C2DDA" w:rsidRPr="00666C9A">
              <w:rPr>
                <w:rtl/>
                <w:lang w:bidi="fa-IR"/>
              </w:rPr>
              <w:t xml:space="preserve"> </w:t>
            </w:r>
            <w:r w:rsidR="001C2DDA" w:rsidRPr="00666C9A">
              <w:rPr>
                <w:rFonts w:hint="cs"/>
                <w:rtl/>
                <w:lang w:bidi="fa-IR"/>
              </w:rPr>
              <w:t xml:space="preserve">                           </w:t>
            </w:r>
            <w:r w:rsidR="001C2DDA">
              <w:rPr>
                <w:rFonts w:hint="cs"/>
                <w:rtl/>
                <w:lang w:bidi="fa-IR"/>
              </w:rPr>
              <w:t xml:space="preserve">      </w:t>
            </w:r>
            <w:r w:rsidR="001C2DDA" w:rsidRPr="00666C9A">
              <w:rPr>
                <w:rFonts w:hint="cs"/>
                <w:rtl/>
                <w:lang w:bidi="fa-IR"/>
              </w:rPr>
              <w:t xml:space="preserve"> </w:t>
            </w:r>
            <w:r w:rsidR="001C2DDA">
              <w:rPr>
                <w:rFonts w:hint="cs"/>
                <w:rtl/>
                <w:lang w:bidi="fa-IR"/>
              </w:rPr>
              <w:t xml:space="preserve">   </w:t>
            </w:r>
            <w:r w:rsidR="001C2DDA" w:rsidRPr="00666C9A">
              <w:rPr>
                <w:rFonts w:hint="cs"/>
                <w:rtl/>
                <w:lang w:bidi="fa-IR"/>
              </w:rPr>
              <w:t xml:space="preserve">     </w:t>
            </w:r>
            <w:r w:rsidR="001C2DDA" w:rsidRPr="00666C9A">
              <w:rPr>
                <w:position w:val="-26"/>
                <w:lang w:bidi="fa-IR"/>
              </w:rPr>
              <w:object w:dxaOrig="240" w:dyaOrig="680" w14:anchorId="71032439">
                <v:shape id="_x0000_i1123" type="#_x0000_t75" style="width:10.15pt;height:33.65pt" o:ole="">
                  <v:imagedata r:id="rId78" o:title=""/>
                </v:shape>
                <o:OLEObject Type="Embed" ProgID="Equation.DSMT4" ShapeID="_x0000_i1123" DrawAspect="Content" ObjectID="_1824177388" r:id="rId79"/>
              </w:object>
            </w:r>
            <w:r w:rsidR="001C2DDA" w:rsidRPr="00666C9A">
              <w:rPr>
                <w:rFonts w:hint="cs"/>
                <w:rtl/>
                <w:lang w:bidi="fa-IR"/>
              </w:rPr>
              <w:t xml:space="preserve">               </w:t>
            </w:r>
            <w:r w:rsidR="001C2DDA">
              <w:rPr>
                <w:rFonts w:hint="cs"/>
                <w:rtl/>
                <w:lang w:bidi="fa-IR"/>
              </w:rPr>
              <w:t xml:space="preserve">   </w:t>
            </w:r>
            <w:r w:rsidR="001C2DDA" w:rsidRPr="00666C9A">
              <w:rPr>
                <w:rFonts w:hint="cs"/>
                <w:rtl/>
                <w:lang w:bidi="fa-IR"/>
              </w:rPr>
              <w:t xml:space="preserve">        </w:t>
            </w:r>
            <w:r w:rsidR="001C2DDA">
              <w:rPr>
                <w:rFonts w:hint="cs"/>
                <w:rtl/>
                <w:lang w:bidi="fa-IR"/>
              </w:rPr>
              <w:t xml:space="preserve">       </w:t>
            </w:r>
            <w:r w:rsidR="001C2DDA" w:rsidRPr="00666C9A">
              <w:rPr>
                <w:rFonts w:hint="cs"/>
                <w:rtl/>
                <w:lang w:bidi="fa-IR"/>
              </w:rPr>
              <w:t xml:space="preserve">           </w:t>
            </w:r>
            <w:r w:rsidR="001C2DDA" w:rsidRPr="00666C9A">
              <w:rPr>
                <w:position w:val="-24"/>
                <w:lang w:bidi="fa-IR"/>
              </w:rPr>
              <w:object w:dxaOrig="300" w:dyaOrig="639" w14:anchorId="20919971">
                <v:shape id="_x0000_i1121" type="#_x0000_t75" style="width:14.85pt;height:32.1pt" o:ole="">
                  <v:imagedata r:id="rId80" o:title=""/>
                </v:shape>
                <o:OLEObject Type="Embed" ProgID="Equation.DSMT4" ShapeID="_x0000_i1121" DrawAspect="Content" ObjectID="_1824177389" r:id="rId81"/>
              </w:object>
            </w:r>
            <w:r w:rsidR="001C2DDA" w:rsidRPr="00666C9A">
              <w:rPr>
                <w:rFonts w:hint="cs"/>
                <w:rtl/>
                <w:lang w:bidi="fa-IR"/>
              </w:rPr>
              <w:t xml:space="preserve">                                      </w:t>
            </w:r>
            <w:r w:rsidR="001C2DDA" w:rsidRPr="00666C9A">
              <w:rPr>
                <w:position w:val="-24"/>
                <w:lang w:bidi="fa-IR"/>
              </w:rPr>
              <w:object w:dxaOrig="380" w:dyaOrig="639" w14:anchorId="0CB84BE9">
                <v:shape id="_x0000_i1111" type="#_x0000_t75" style="width:19.55pt;height:32.1pt" o:ole="">
                  <v:imagedata r:id="rId82" o:title=""/>
                </v:shape>
                <o:OLEObject Type="Embed" ProgID="Equation.DSMT4" ShapeID="_x0000_i1111" DrawAspect="Content" ObjectID="_1824177390" r:id="rId83"/>
              </w:objec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5B71E1CB" w14:textId="539ADE4F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3626F594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2BA76105" w14:textId="081C9313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 xml:space="preserve">الف- بین </w:t>
            </w:r>
            <w:r w:rsidRPr="00666C9A">
              <w:rPr>
                <w:position w:val="-8"/>
              </w:rPr>
              <w:object w:dxaOrig="400" w:dyaOrig="360" w14:anchorId="40299541">
                <v:shape id="_x0000_i1065" type="#_x0000_t75" style="width:22.7pt;height:20.35pt" o:ole="">
                  <v:imagedata r:id="rId84" o:title=""/>
                </v:shape>
                <o:OLEObject Type="Embed" ProgID="Equation.DSMT4" ShapeID="_x0000_i1065" DrawAspect="Content" ObjectID="_1824177391" r:id="rId85"/>
              </w:object>
            </w:r>
            <w:r w:rsidRPr="00666C9A">
              <w:rPr>
                <w:rFonts w:ascii="Vazirmatn" w:hAnsi="Vazirmatn" w:hint="cs"/>
                <w:rtl/>
              </w:rPr>
              <w:t xml:space="preserve"> و 3  سه عدد گنگ بنویسید. </w:t>
            </w:r>
          </w:p>
          <w:p w14:paraId="02029985" w14:textId="77777777" w:rsidR="001923F6" w:rsidRDefault="008C0622" w:rsidP="00350B37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</w:rPr>
              <w:t xml:space="preserve">ب- بین </w:t>
            </w:r>
            <w:r w:rsidRPr="00666C9A">
              <w:rPr>
                <w:rFonts w:ascii="Vazirmatn" w:hAnsi="Vazirmatn"/>
                <w:position w:val="-24"/>
              </w:rPr>
              <w:object w:dxaOrig="240" w:dyaOrig="620" w14:anchorId="164FBFF3">
                <v:shape id="_x0000_i1066" type="#_x0000_t75" style="width:12.5pt;height:35.2pt" o:ole="">
                  <v:imagedata r:id="rId86" o:title=""/>
                </v:shape>
                <o:OLEObject Type="Embed" ProgID="Equation.DSMT4" ShapeID="_x0000_i1066" DrawAspect="Content" ObjectID="_1824177392" r:id="rId87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666C9A">
              <w:rPr>
                <w:rFonts w:ascii="Vazirmatn" w:hAnsi="Vazirmatn"/>
                <w:position w:val="-24"/>
              </w:rPr>
              <w:object w:dxaOrig="220" w:dyaOrig="620" w14:anchorId="0C837EE2">
                <v:shape id="_x0000_i1067" type="#_x0000_t75" style="width:11.75pt;height:35.2pt" o:ole="">
                  <v:imagedata r:id="rId88" o:title=""/>
                </v:shape>
                <o:OLEObject Type="Embed" ProgID="Equation.DSMT4" ShapeID="_x0000_i1067" DrawAspect="Content" ObjectID="_1824177393" r:id="rId89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سه عدد گویا بنویسید.</w:t>
            </w:r>
          </w:p>
          <w:p w14:paraId="19B34BC3" w14:textId="248F9D61" w:rsidR="00B42909" w:rsidRPr="00666C9A" w:rsidRDefault="00B42909" w:rsidP="00350B37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ج- </w:t>
            </w:r>
            <w:r w:rsidR="00267CE0">
              <w:rPr>
                <w:rFonts w:ascii="Vazirmatn" w:hAnsi="Vazirmatn" w:hint="cs"/>
                <w:rtl/>
                <w:lang w:bidi="fa-IR"/>
              </w:rPr>
              <w:t>بین 1 و2 یک عدد گویا و یک عدد گنگ بنویسید.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0E6E3D01" w14:textId="60499080" w:rsidR="008C0622" w:rsidRPr="00666C9A" w:rsidRDefault="00267CE0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2</w:t>
            </w:r>
            <w:bookmarkStart w:id="0" w:name="_GoBack"/>
            <w:bookmarkEnd w:id="0"/>
          </w:p>
        </w:tc>
      </w:tr>
      <w:tr w:rsidR="008C0622" w:rsidRPr="00666C9A" w14:paraId="6C258F18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1A754819" w14:textId="7349F90C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hint="cs"/>
                <w:rtl/>
              </w:rPr>
              <w:t>الف- نمايش مجموعه را روي محور مقابل آن مشخص كنيد .</w:t>
            </w:r>
            <w:r w:rsidRPr="00666C9A">
              <w:rPr>
                <w:rtl/>
              </w:rPr>
              <w:tab/>
            </w:r>
            <w:r w:rsidRPr="00666C9A">
              <w:rPr>
                <w:position w:val="-4"/>
              </w:rPr>
              <w:object w:dxaOrig="200" w:dyaOrig="300" w14:anchorId="2E567266">
                <v:shape id="_x0000_i1070" type="#_x0000_t75" style="width:10.15pt;height:16.45pt" o:ole="">
                  <v:imagedata r:id="rId90" o:title=""/>
                </v:shape>
                <o:OLEObject Type="Embed" ProgID="Equation.DSMT4" ShapeID="_x0000_i1070" DrawAspect="Content" ObjectID="_1824177394" r:id="rId91"/>
              </w:object>
            </w:r>
            <w:r w:rsidRPr="00666C9A">
              <w:rPr>
                <w:rtl/>
              </w:rPr>
              <w:t xml:space="preserve"> </w:t>
            </w:r>
            <w:r w:rsidRPr="00666C9A">
              <w:rPr>
                <w:position w:val="-4"/>
              </w:rPr>
              <w:object w:dxaOrig="200" w:dyaOrig="300" w14:anchorId="456F7B6F">
                <v:shape id="_x0000_i1071" type="#_x0000_t75" style="width:10.15pt;height:16.45pt" o:ole="">
                  <v:imagedata r:id="rId92" o:title=""/>
                </v:shape>
                <o:OLEObject Type="Embed" ProgID="Equation.DSMT4" ShapeID="_x0000_i1071" DrawAspect="Content" ObjectID="_1824177395" r:id="rId93"/>
              </w:object>
            </w:r>
            <w:r w:rsidRPr="00666C9A">
              <w:rPr>
                <w:rtl/>
              </w:rPr>
              <w:t xml:space="preserve"> </w:t>
            </w:r>
            <w:r w:rsidRPr="00666C9A">
              <w:rPr>
                <w:rtl/>
              </w:rPr>
              <w:tab/>
            </w:r>
            <w:r w:rsidRPr="00666C9A">
              <w:rPr>
                <w:position w:val="-4"/>
              </w:rPr>
              <w:object w:dxaOrig="200" w:dyaOrig="300" w14:anchorId="60DF3CFF">
                <v:shape id="_x0000_i1072" type="#_x0000_t75" style="width:10.15pt;height:16.45pt" o:ole="">
                  <v:imagedata r:id="rId94" o:title=""/>
                </v:shape>
                <o:OLEObject Type="Embed" ProgID="Equation.DSMT4" ShapeID="_x0000_i1072" DrawAspect="Content" ObjectID="_1824177396" r:id="rId95"/>
              </w:object>
            </w:r>
            <w:r w:rsidRPr="00666C9A">
              <w:rPr>
                <w:rtl/>
              </w:rPr>
              <w:t xml:space="preserve"> </w:t>
            </w:r>
          </w:p>
          <w:p w14:paraId="205B9743" w14:textId="64FC74BD" w:rsidR="008C0622" w:rsidRPr="00666C9A" w:rsidRDefault="008C0622" w:rsidP="008C0622">
            <w:pPr>
              <w:jc w:val="right"/>
              <w:rPr>
                <w:rtl/>
              </w:rPr>
            </w:pPr>
            <w:r w:rsidRPr="00666C9A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72DD2384" wp14:editId="01572328">
                      <wp:simplePos x="0" y="0"/>
                      <wp:positionH relativeFrom="column">
                        <wp:posOffset>2408297</wp:posOffset>
                      </wp:positionH>
                      <wp:positionV relativeFrom="paragraph">
                        <wp:posOffset>100405</wp:posOffset>
                      </wp:positionV>
                      <wp:extent cx="3266307" cy="263661"/>
                      <wp:effectExtent l="38100" t="38100" r="29845" b="3175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19" name="Straight Arrow Connector 19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1" name="Straight Connector 21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3" name="Straight Connector 23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4" name="Straight Connector 24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" name="Straight Connector 25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6" name="Straight Connector 26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" name="Straight Connector 27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8" name="Straight Connector 28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1080038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2E40A1" w14:textId="77777777" w:rsidR="00241FD5" w:rsidRPr="005362A5" w:rsidRDefault="00241FD5" w:rsidP="00D7153C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DD2384" id="Group 17" o:spid="_x0000_s1041" style="position:absolute;margin-left:189.65pt;margin-top:7.9pt;width:257.2pt;height:20.75pt;z-index:251684864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">
                      <v:group id="Group 18" o:spid="_x0000_s1042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9" o:spid="_x0000_s1043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" strokecolor="windowText">
                          <v:stroke startarrow="open" endarrow="open"/>
                        </v:shape>
                        <v:line id="Straight Connector 20" o:spid="_x0000_s1044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XC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+vDl/AD5OoFAAD//wMAUEsBAi0AFAAGAAgAAAAhANvh9svuAAAAhQEAABMAAAAAAAAAAAAAAAAA&#10;AAAAAFtDb250ZW50X1R5cGVzXS54bWxQSwECLQAUAAYACAAAACEAWvQsW78AAAAVAQAACwAAAAAA&#10;AAAAAAAAAAAfAQAAX3JlbHMvLnJlbHNQSwECLQAUAAYACAAAACEA61PVwsAAAADbAAAADwAAAAAA&#10;AAAAAAAAAAAHAgAAZHJzL2Rvd25yZXYueG1sUEsFBgAAAAADAAMAtwAAAPQCAAAAAA==&#10;" strokecolor="windowText"/>
                        <v:line id="Straight Connector 21" o:spid="_x0000_s1045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" strokecolor="windowText"/>
                        <v:line id="Straight Connector 22" o:spid="_x0000_s1046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" strokecolor="windowText"/>
                        <v:line id="Straight Connector 23" o:spid="_x0000_s1047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" strokecolor="windowText"/>
                        <v:line id="Straight Connector 24" o:spid="_x0000_s1048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" strokecolor="windowText"/>
                        <v:line id="Straight Connector 25" o:spid="_x0000_s1049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" strokecolor="windowText"/>
                        <v:line id="Straight Connector 26" o:spid="_x0000_s1050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" strokecolor="windowText"/>
                        <v:line id="Straight Connector 27" o:spid="_x0000_s1051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" strokecolor="windowText"/>
                        <v:line id="Straight Connector 28" o:spid="_x0000_s1052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nE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2PDl/AD5OoFAAD//wMAUEsBAi0AFAAGAAgAAAAhANvh9svuAAAAhQEAABMAAAAAAAAAAAAAAAAA&#10;AAAAAFtDb250ZW50X1R5cGVzXS54bWxQSwECLQAUAAYACAAAACEAWvQsW78AAAAVAQAACwAAAAAA&#10;AAAAAAAAAAAfAQAAX3JlbHMvLnJlbHNQSwECLQAUAAYACAAAACEAFSXZxMAAAADbAAAADwAAAAAA&#10;AAAAAAAAAAAHAgAAZHJzL2Rvd25yZXYueG1sUEsFBgAAAAADAAMAtwAAAPQCAAAAAA==&#10;" strokecolor="windowText"/>
                      </v:group>
                      <v:shape id="Text Box 29" o:spid="_x0000_s1053" type="#_x0000_t202" style="position:absolute;left:10800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<v:textbox>
                          <w:txbxContent>
                            <w:p w14:paraId="2D2E40A1" w14:textId="77777777" w:rsidR="00241FD5" w:rsidRPr="005362A5" w:rsidRDefault="00241FD5" w:rsidP="00D7153C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66C9A">
              <w:rPr>
                <w:rFonts w:hint="cs"/>
                <w:rtl/>
              </w:rPr>
              <w:t xml:space="preserve">       </w:t>
            </w:r>
            <w:r w:rsidRPr="00666C9A">
              <w:rPr>
                <w:rFonts w:hint="cs"/>
                <w:rtl/>
                <w:lang w:bidi="fa-IR"/>
              </w:rPr>
              <w:t xml:space="preserve">    </w:t>
            </w:r>
            <w:r w:rsidRPr="00666C9A">
              <w:rPr>
                <w:rFonts w:hint="cs"/>
                <w:rtl/>
              </w:rPr>
              <w:t xml:space="preserve">                                                                                    </w:t>
            </w:r>
            <w:r w:rsidRPr="00666C9A">
              <w:t xml:space="preserve">   </w:t>
            </w:r>
            <w:r w:rsidRPr="00666C9A">
              <w:rPr>
                <w:position w:val="-14"/>
              </w:rPr>
              <w:object w:dxaOrig="2760" w:dyaOrig="440" w14:anchorId="6F33DD26">
                <v:shape id="_x0000_i1073" type="#_x0000_t75" style="width:138.5pt;height:21.15pt" o:ole="">
                  <v:imagedata r:id="rId96" o:title=""/>
                </v:shape>
                <o:OLEObject Type="Embed" ProgID="Equation.DSMT4" ShapeID="_x0000_i1073" DrawAspect="Content" ObjectID="_1824177397" r:id="rId97"/>
              </w:object>
            </w:r>
            <w:r w:rsidRPr="00666C9A">
              <w:rPr>
                <w:position w:val="-4"/>
              </w:rPr>
              <w:object w:dxaOrig="200" w:dyaOrig="300" w14:anchorId="33B7E4D4">
                <v:shape id="_x0000_i1074" type="#_x0000_t75" style="width:10.15pt;height:16.45pt" o:ole="">
                  <v:imagedata r:id="rId92" o:title=""/>
                </v:shape>
                <o:OLEObject Type="Embed" ProgID="Equation.DSMT4" ShapeID="_x0000_i1074" DrawAspect="Content" ObjectID="_1824177398" r:id="rId98"/>
              </w:object>
            </w:r>
            <w:r w:rsidRPr="00666C9A">
              <w:t xml:space="preserve"> </w:t>
            </w:r>
          </w:p>
          <w:p w14:paraId="74C6B74F" w14:textId="41478696" w:rsidR="008C0622" w:rsidRPr="00666C9A" w:rsidRDefault="008C0622" w:rsidP="008C0622">
            <w:pPr>
              <w:rPr>
                <w:noProof/>
                <w:rtl/>
              </w:rPr>
            </w:pPr>
            <w:r w:rsidRPr="00666C9A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607F7198" wp14:editId="357D4C3D">
                      <wp:simplePos x="0" y="0"/>
                      <wp:positionH relativeFrom="column">
                        <wp:posOffset>2423386</wp:posOffset>
                      </wp:positionH>
                      <wp:positionV relativeFrom="paragraph">
                        <wp:posOffset>265757</wp:posOffset>
                      </wp:positionV>
                      <wp:extent cx="3014345" cy="425222"/>
                      <wp:effectExtent l="38100" t="0" r="0" b="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45" cy="425222"/>
                                <a:chOff x="0" y="0"/>
                                <a:chExt cx="3014602" cy="426170"/>
                              </a:xfrm>
                            </wpg:grpSpPr>
                            <wpg:grpSp>
                              <wpg:cNvPr id="31" name="Group 31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32" name="Rectangle 32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Oval 33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Oval 34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5" name="Group 35"/>
                              <wpg:cNvGrpSpPr/>
                              <wpg:grpSpPr>
                                <a:xfrm>
                                  <a:off x="0" y="0"/>
                                  <a:ext cx="3014602" cy="426170"/>
                                  <a:chOff x="0" y="0"/>
                                  <a:chExt cx="3014602" cy="426170"/>
                                </a:xfrm>
                              </wpg:grpSpPr>
                              <wps:wsp>
                                <wps:cNvPr id="36" name="Text Box 36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1E14972" w14:textId="77777777" w:rsidR="00241FD5" w:rsidRDefault="00241FD5" w:rsidP="00D7153C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37" name="Group 37"/>
                                <wpg:cNvGrpSpPr/>
                                <wpg:grpSpPr>
                                  <a:xfrm>
                                    <a:off x="0" y="115330"/>
                                    <a:ext cx="2462118" cy="310840"/>
                                    <a:chOff x="0" y="0"/>
                                    <a:chExt cx="2462118" cy="310840"/>
                                  </a:xfrm>
                                </wpg:grpSpPr>
                                <wps:wsp>
                                  <wps:cNvPr id="38" name="Straight Arrow Connector 38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" name="Text Box 39"/>
                                  <wps:cNvSpPr txBox="1"/>
                                  <wps:spPr>
                                    <a:xfrm>
                                      <a:off x="942802" y="37181"/>
                                      <a:ext cx="317527" cy="273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B6A73BC" w14:textId="77777777" w:rsidR="00241FD5" w:rsidRDefault="00241FD5" w:rsidP="00D7153C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7E090750">
                                            <v:shape id="_x0000_i1076" type="#_x0000_t75" style="width:10.15pt;height:10.15pt" o:ole="">
                                              <v:imagedata r:id="rId99" o:title=""/>
                                            </v:shape>
                                            <o:OLEObject Type="Embed" ProgID="Equation.DSMT4" ShapeID="_x0000_i1076" DrawAspect="Content" ObjectID="_1824177414" r:id="rId100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g:grpSp>
                                  <wpg:cNvPr id="40" name="Group 40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41" name="Straight Connector 41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2" name="Straight Connector 42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" name="Straight Connector 43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" name="Straight Connector 44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" name="Straight Connector 45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6" name="Straight Connector 46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7" name="Straight Connector 47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" name="Straight Connector 48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7F7198" id="Group 30" o:spid="_x0000_s1054" style="position:absolute;left:0;text-align:left;margin-left:190.8pt;margin-top:20.95pt;width:237.35pt;height:33.5pt;z-index:251683840;mso-width-relative:margin;mso-height-relative:margin" coordsize="30146,4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">
                      <v:group id="Group 31" o:spid="_x0000_s1055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rect id="Rectangle 32" o:spid="_x0000_s1056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" fillcolor="black [3213]" strokecolor="black [3213]" strokeweight="1pt">
                          <v:fill r:id="rId101" o:title="" color2="white [3212]" type="pattern"/>
                        </v:rect>
                        <v:oval id="Oval 33" o:spid="_x0000_s1057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" fillcolor="black [3213]" strokecolor="black [3213]" strokeweight="1pt"/>
                        <v:oval id="Oval 34" o:spid="_x0000_s1058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" fillcolor="white [3212]" strokecolor="black [3213]" strokeweight="1pt"/>
                      </v:group>
                      <v:group id="Group 35" o:spid="_x0000_s1059" style="position:absolute;width:30146;height:4261" coordsize="30146,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shape id="Text Box 36" o:spid="_x0000_s1060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" filled="f" stroked="f" strokeweight=".5pt">
                          <v:textbox style="mso-fit-shape-to-text:t">
                            <w:txbxContent>
                              <w:p w14:paraId="51E14972" w14:textId="77777777" w:rsidR="00241FD5" w:rsidRDefault="00241FD5" w:rsidP="00D7153C">
                                <w:pPr>
                                  <w:rPr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37" o:spid="_x0000_s1061" style="position:absolute;top:1153;width:24621;height:3108" coordsize="24621,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shape id="Straight Arrow Connector 38" o:spid="_x0000_s1062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" strokecolor="black [3213]">
                            <v:stroke startarrow="open" endarrow="open"/>
                          </v:shape>
                          <v:shape id="Text Box 39" o:spid="_x0000_s1063" type="#_x0000_t202" style="position:absolute;left:9428;top:371;width:3175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3B6A73BC" w14:textId="77777777" w:rsidR="00241FD5" w:rsidRDefault="00241FD5" w:rsidP="00D7153C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7E090750">
                                      <v:shape id="_x0000_i1076" type="#_x0000_t75" style="width:10.15pt;height:10.15pt" o:ole="">
                                        <v:imagedata r:id="rId99" o:title=""/>
                                      </v:shape>
                                      <o:OLEObject Type="Embed" ProgID="Equation.DSMT4" ShapeID="_x0000_i1076" DrawAspect="Content" ObjectID="_1824177414" r:id="rId102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group id="Group 40" o:spid="_x0000_s1064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line id="Straight Connector 41" o:spid="_x0000_s1065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" strokecolor="black [3213]"/>
                            <v:line id="Straight Connector 42" o:spid="_x0000_s1066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" strokecolor="black [3213]"/>
                            <v:line id="Straight Connector 43" o:spid="_x0000_s1067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" strokecolor="black [3213]"/>
                            <v:line id="Straight Connector 44" o:spid="_x0000_s1068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" strokecolor="black [3213]"/>
                            <v:line id="Straight Connector 45" o:spid="_x0000_s1069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m9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" strokecolor="black [3213]"/>
                            <v:line id="Straight Connector 46" o:spid="_x0000_s1070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" strokecolor="black [3213]"/>
                            <v:line id="Straight Connector 47" o:spid="_x0000_s1071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JRxAAAANsAAAAPAAAAZHJzL2Rvd25yZXYueG1sRI9Ba8JA&#10;FITvgv9heYXedKO0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IIRMlHEAAAA2wAAAA8A&#10;AAAAAAAAAAAAAAAABwIAAGRycy9kb3ducmV2LnhtbFBLBQYAAAAAAwADALcAAAD4AgAAAAA=&#10;" strokecolor="black [3213]"/>
                            <v:line id="Straight Connector 48" o:spid="_x0000_s1072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Yj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DzjqYjwgAAANsAAAAPAAAA&#10;AAAAAAAAAAAAAAcCAABkcnMvZG93bnJldi54bWxQSwUGAAAAAAMAAwC3AAAA9g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666C9A">
              <w:rPr>
                <w:rFonts w:hint="cs"/>
                <w:rtl/>
              </w:rPr>
              <w:t xml:space="preserve">ب- </w:t>
            </w:r>
            <w:r w:rsidRPr="00666C9A">
              <w:rPr>
                <w:rFonts w:hint="cs"/>
                <w:noProof/>
                <w:rtl/>
              </w:rPr>
              <w:t>مجموعه را به صورت رياضي بيان كنيد .</w:t>
            </w:r>
            <w:r w:rsidRPr="00666C9A">
              <w:rPr>
                <w:rFonts w:hint="cs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067346F7" w14:textId="6E6C06A3" w:rsidR="008C0622" w:rsidRPr="00666C9A" w:rsidRDefault="008C0622" w:rsidP="008C062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ind w:left="360"/>
              <w:jc w:val="right"/>
              <w:rPr>
                <w:rtl/>
              </w:rPr>
            </w:pPr>
            <w:r w:rsidRPr="00666C9A">
              <w:rPr>
                <w:rFonts w:hint="cs"/>
                <w:rtl/>
              </w:rPr>
              <w:t xml:space="preserve"> </w:t>
            </w:r>
            <w:r w:rsidRPr="00666C9A">
              <w:t xml:space="preserve">   </w:t>
            </w:r>
            <w:r w:rsidRPr="00666C9A">
              <w:rPr>
                <w:position w:val="-14"/>
              </w:rPr>
              <w:object w:dxaOrig="3360" w:dyaOrig="440" w14:anchorId="30D273C1">
                <v:shape id="_x0000_i1077" type="#_x0000_t75" style="width:138.5pt;height:23.5pt" o:ole="">
                  <v:imagedata r:id="rId103" o:title=""/>
                </v:shape>
                <o:OLEObject Type="Embed" ProgID="Equation.DSMT4" ShapeID="_x0000_i1077" DrawAspect="Content" ObjectID="_1824177399" r:id="rId104"/>
              </w:object>
            </w:r>
          </w:p>
          <w:p w14:paraId="0F762F8D" w14:textId="77777777" w:rsidR="008C0622" w:rsidRPr="00666C9A" w:rsidRDefault="008C0622" w:rsidP="008C06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ج- با توجه به مجموعه </w:t>
            </w:r>
            <w:r w:rsidRPr="00666C9A">
              <w:t>A</w:t>
            </w:r>
            <w:r w:rsidRPr="00666C9A">
              <w:rPr>
                <w:rFonts w:hint="cs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3"/>
              <w:gridCol w:w="2495"/>
              <w:gridCol w:w="2495"/>
              <w:gridCol w:w="2494"/>
            </w:tblGrid>
            <w:tr w:rsidR="008C0622" w:rsidRPr="00666C9A" w14:paraId="373B23E7" w14:textId="77777777" w:rsidTr="00241FD5">
              <w:tc>
                <w:tcPr>
                  <w:tcW w:w="2498" w:type="dxa"/>
                  <w:vAlign w:val="center"/>
                </w:tcPr>
                <w:p w14:paraId="440AE214" w14:textId="713AF40B" w:rsidR="008C0622" w:rsidRPr="00666C9A" w:rsidRDefault="007C73E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660" w:dyaOrig="320" w14:anchorId="14AF8BAE">
                      <v:shape id="_x0000_i1078" type="#_x0000_t75" style="width:38.35pt;height:18pt" o:ole="">
                        <v:imagedata r:id="rId105" o:title=""/>
                      </v:shape>
                      <o:OLEObject Type="Embed" ProgID="Equation.DSMT4" ShapeID="_x0000_i1078" DrawAspect="Content" ObjectID="_1824177400" r:id="rId106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08FF965" w14:textId="2C63DE22" w:rsidR="008C0622" w:rsidRPr="00666C9A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880" w:dyaOrig="400" w14:anchorId="2D8E6083">
                      <v:shape id="_x0000_i1079" type="#_x0000_t75" style="width:50.1pt;height:21.15pt" o:ole="">
                        <v:imagedata r:id="rId107" o:title=""/>
                      </v:shape>
                      <o:OLEObject Type="Embed" ProgID="Equation.DSMT4" ShapeID="_x0000_i1079" DrawAspect="Content" ObjectID="_1824177401" r:id="rId108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5E5F999E" w14:textId="73ECDB2C" w:rsidR="008C0622" w:rsidRPr="00666C9A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6"/>
                      <w:lang w:bidi="fa-IR"/>
                    </w:rPr>
                    <w:object w:dxaOrig="1080" w:dyaOrig="300" w14:anchorId="4A19544F">
                      <v:shape id="_x0000_i1080" type="#_x0000_t75" style="width:61.85pt;height:17.2pt" o:ole="">
                        <v:imagedata r:id="rId109" o:title=""/>
                      </v:shape>
                      <o:OLEObject Type="Embed" ProgID="Equation.DSMT4" ShapeID="_x0000_i1080" DrawAspect="Content" ObjectID="_1824177402" r:id="rId110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4951B0B" w14:textId="38AB9E43" w:rsidR="008C0622" w:rsidRPr="00666C9A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820" w:dyaOrig="320" w14:anchorId="48C448EB">
                      <v:shape id="_x0000_i1081" type="#_x0000_t75" style="width:46.95pt;height:18pt" o:ole="">
                        <v:imagedata r:id="rId111" o:title=""/>
                      </v:shape>
                      <o:OLEObject Type="Embed" ProgID="Equation.DSMT4" ShapeID="_x0000_i1081" DrawAspect="Content" ObjectID="_1824177403" r:id="rId112"/>
                    </w:object>
                  </w:r>
                </w:p>
              </w:tc>
            </w:tr>
          </w:tbl>
          <w:p w14:paraId="46DA5FD8" w14:textId="4ED85EC4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429BC01A" w14:textId="796BCE0E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8C0622" w:rsidRPr="00666C9A" w14:paraId="0AA32599" w14:textId="77777777" w:rsidTr="00174045">
        <w:trPr>
          <w:trHeight w:val="1572"/>
        </w:trPr>
        <w:tc>
          <w:tcPr>
            <w:tcW w:w="10091" w:type="dxa"/>
            <w:gridSpan w:val="3"/>
          </w:tcPr>
          <w:p w14:paraId="148A17BD" w14:textId="0EBBEA43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tl/>
              </w:rPr>
            </w:pPr>
            <w:r w:rsidRPr="00666C9A">
              <w:rPr>
                <w:rFonts w:ascii="Vazirmatn" w:hAnsi="Vazirmatn" w:hint="cs"/>
                <w:rtl/>
              </w:rPr>
              <w:t xml:space="preserve">حاصل عبارت های زیر را </w:t>
            </w:r>
            <w:r w:rsidRPr="00666C9A">
              <w:rPr>
                <w:rFonts w:ascii="Vazirmatn" w:hAnsi="Vazirmatn"/>
                <w:rtl/>
              </w:rPr>
              <w:t>بدون قدر مطلق</w:t>
            </w:r>
            <w:r w:rsidRPr="00666C9A">
              <w:rPr>
                <w:rFonts w:ascii="Vazirmatn" w:hAnsi="Vazirmatn" w:hint="cs"/>
                <w:rtl/>
              </w:rPr>
              <w:t xml:space="preserve"> بنویسید.</w:t>
            </w:r>
            <w:r w:rsidRPr="00666C9A">
              <w:rPr>
                <w:position w:val="-4"/>
              </w:rPr>
              <w:object w:dxaOrig="200" w:dyaOrig="300" w14:anchorId="14631BA7">
                <v:shape id="_x0000_i1082" type="#_x0000_t75" style="width:10.95pt;height:14.85pt" o:ole="">
                  <v:imagedata r:id="rId113" o:title=""/>
                </v:shape>
                <o:OLEObject Type="Embed" ProgID="Equation.DSMT4" ShapeID="_x0000_i1082" DrawAspect="Content" ObjectID="_1824177404" r:id="rId114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893"/>
              <w:gridCol w:w="4084"/>
            </w:tblGrid>
            <w:tr w:rsidR="008C0622" w:rsidRPr="00666C9A" w14:paraId="05133E78" w14:textId="77777777" w:rsidTr="00753C0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3" w:type="dxa"/>
                  <w:shd w:val="clear" w:color="auto" w:fill="FFFFFF" w:themeFill="background1"/>
                </w:tcPr>
                <w:p w14:paraId="10BD6110" w14:textId="5DAAA8E7" w:rsidR="008C0622" w:rsidRPr="00666C9A" w:rsidRDefault="00E46A2A" w:rsidP="00684CE8">
                  <w:pPr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b/>
                      <w:bCs/>
                      <w:position w:val="-14"/>
                    </w:rPr>
                    <w:object w:dxaOrig="1540" w:dyaOrig="520" w14:anchorId="7CA4E9CF">
                      <v:shape id="_x0000_i1083" type="#_x0000_t75" style="width:76.7pt;height:25.85pt" o:ole="">
                        <v:imagedata r:id="rId115" o:title=""/>
                      </v:shape>
                      <o:OLEObject Type="Embed" ProgID="Equation.DSMT4" ShapeID="_x0000_i1083" DrawAspect="Content" ObjectID="_1824177405" r:id="rId116"/>
                    </w:object>
                  </w:r>
                </w:p>
              </w:tc>
              <w:tc>
                <w:tcPr>
                  <w:tcW w:w="4084" w:type="dxa"/>
                  <w:shd w:val="clear" w:color="auto" w:fill="FFFFFF" w:themeFill="background1"/>
                </w:tcPr>
                <w:p w14:paraId="4C416D84" w14:textId="253BC967" w:rsidR="008C0622" w:rsidRPr="00666C9A" w:rsidRDefault="008C0622" w:rsidP="00684CE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</w:rPr>
                  </w:pPr>
                  <w:r w:rsidRPr="00666C9A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1160" w:dyaOrig="540" w14:anchorId="65164B9C">
                      <v:shape id="_x0000_i1084" type="#_x0000_t75" style="width:59.5pt;height:26.6pt" o:ole="">
                        <v:imagedata r:id="rId117" o:title=""/>
                      </v:shape>
                      <o:OLEObject Type="Embed" ProgID="Equation.DSMT4" ShapeID="_x0000_i1084" DrawAspect="Content" ObjectID="_1824177406" r:id="rId118"/>
                    </w:object>
                  </w:r>
                </w:p>
              </w:tc>
            </w:tr>
            <w:tr w:rsidR="008C0622" w:rsidRPr="00666C9A" w14:paraId="6E460569" w14:textId="77777777" w:rsidTr="00684CE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3" w:type="dxa"/>
                  <w:shd w:val="clear" w:color="auto" w:fill="FFFFFF" w:themeFill="background1"/>
                </w:tcPr>
                <w:p w14:paraId="79710AEC" w14:textId="5A21EF54" w:rsidR="008C0622" w:rsidRPr="00666C9A" w:rsidRDefault="00753C0D" w:rsidP="00684CE8">
                  <w:pPr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2360" w:dyaOrig="540" w14:anchorId="5D211B52">
                      <v:shape id="_x0000_i1085" type="#_x0000_t75" style="width:118.15pt;height:26.6pt" o:ole="">
                        <v:imagedata r:id="rId119" o:title=""/>
                      </v:shape>
                      <o:OLEObject Type="Embed" ProgID="Equation.DSMT4" ShapeID="_x0000_i1085" DrawAspect="Content" ObjectID="_1824177407" r:id="rId120"/>
                    </w:object>
                  </w:r>
                </w:p>
              </w:tc>
              <w:tc>
                <w:tcPr>
                  <w:tcW w:w="4084" w:type="dxa"/>
                  <w:shd w:val="clear" w:color="auto" w:fill="FFFFFF" w:themeFill="background1"/>
                </w:tcPr>
                <w:p w14:paraId="00BD03C3" w14:textId="1B89F3CE" w:rsidR="008C0622" w:rsidRPr="00666C9A" w:rsidRDefault="00E46A2A" w:rsidP="00684CE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18"/>
                    </w:rPr>
                    <w:object w:dxaOrig="1160" w:dyaOrig="499" w14:anchorId="504FAC18">
                      <v:shape id="_x0000_i1086" type="#_x0000_t75" style="width:68.85pt;height:28.95pt" o:ole="">
                        <v:imagedata r:id="rId121" o:title=""/>
                      </v:shape>
                      <o:OLEObject Type="Embed" ProgID="Equation.DSMT4" ShapeID="_x0000_i1086" DrawAspect="Content" ObjectID="_1824177408" r:id="rId122"/>
                    </w:object>
                  </w:r>
                </w:p>
              </w:tc>
            </w:tr>
          </w:tbl>
          <w:p w14:paraId="3A10E05A" w14:textId="606B08A1" w:rsidR="008C0622" w:rsidRPr="00666C9A" w:rsidRDefault="008C0622" w:rsidP="008C0622">
            <w:pPr>
              <w:spacing w:line="276" w:lineRule="auto"/>
              <w:rPr>
                <w:rtl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347BC0E0" w14:textId="1921771A" w:rsidR="008C0622" w:rsidRPr="00666C9A" w:rsidRDefault="001923F6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5/2</w:t>
            </w:r>
          </w:p>
        </w:tc>
      </w:tr>
      <w:tr w:rsidR="008C0622" w:rsidRPr="00666C9A" w14:paraId="1B1A9EE7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2B5672CF" w14:textId="26B8E460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B95AB0" w:rsidRPr="00DE467A">
              <w:rPr>
                <w:rFonts w:asciiTheme="minorHAnsi" w:eastAsiaTheme="minorHAnsi" w:hAnsiTheme="minorHAnsi" w:hint="cs"/>
                <w:rtl/>
                <w:lang w:bidi="fa-IR"/>
              </w:rPr>
              <w:t>اگر</w:t>
            </w:r>
            <w:r w:rsidR="00B95AB0" w:rsidRPr="00DE467A">
              <w:rPr>
                <w:rFonts w:asciiTheme="minorHAnsi" w:eastAsiaTheme="minorHAnsi" w:hAnsiTheme="minorHAnsi"/>
                <w:position w:val="-6"/>
                <w:lang w:bidi="fa-IR"/>
              </w:rPr>
              <w:object w:dxaOrig="580" w:dyaOrig="260" w14:anchorId="2B587ABE">
                <v:shape id="_x0000_i1087" type="#_x0000_t75" style="width:28.15pt;height:14.1pt" o:ole="">
                  <v:imagedata r:id="rId123" o:title=""/>
                </v:shape>
                <o:OLEObject Type="Embed" ProgID="Equation.DSMT4" ShapeID="_x0000_i1087" DrawAspect="Content" ObjectID="_1824177409" r:id="rId124"/>
              </w:object>
            </w:r>
            <w:r w:rsidR="00B95AB0"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و  </w:t>
            </w:r>
            <w:r w:rsidR="00B95AB0" w:rsidRPr="00DE467A">
              <w:rPr>
                <w:rFonts w:asciiTheme="minorHAnsi" w:eastAsiaTheme="minorHAnsi" w:hAnsiTheme="minorHAnsi"/>
                <w:position w:val="-6"/>
                <w:lang w:bidi="fa-IR"/>
              </w:rPr>
              <w:object w:dxaOrig="700" w:dyaOrig="279" w14:anchorId="7C69A4A2">
                <v:shape id="_x0000_i1088" type="#_x0000_t75" style="width:34.45pt;height:14.1pt" o:ole="">
                  <v:imagedata r:id="rId125" o:title=""/>
                </v:shape>
                <o:OLEObject Type="Embed" ProgID="Equation.DSMT4" ShapeID="_x0000_i1088" DrawAspect="Content" ObjectID="_1824177410" r:id="rId126"/>
              </w:object>
            </w:r>
            <w:r w:rsidR="00B95AB0" w:rsidRPr="00DE467A">
              <w:rPr>
                <w:rFonts w:hint="cs"/>
                <w:rtl/>
                <w:lang w:bidi="fa-IR"/>
              </w:rPr>
              <w:t xml:space="preserve"> باشد، حاصل</w:t>
            </w:r>
            <w:r w:rsidR="00B95AB0">
              <w:rPr>
                <w:rFonts w:hint="cs"/>
                <w:rtl/>
                <w:lang w:bidi="fa-IR"/>
              </w:rPr>
              <w:t xml:space="preserve"> عبارت</w:t>
            </w:r>
            <w:r w:rsidR="00B95AB0" w:rsidRPr="00DE467A">
              <w:rPr>
                <w:rFonts w:hint="cs"/>
                <w:rtl/>
                <w:lang w:bidi="fa-IR"/>
              </w:rPr>
              <w:t xml:space="preserve"> </w:t>
            </w:r>
            <w:r w:rsidR="00B95AB0">
              <w:rPr>
                <w:rFonts w:hint="cs"/>
                <w:rtl/>
                <w:lang w:bidi="fa-IR"/>
              </w:rPr>
              <w:t xml:space="preserve">زیر </w:t>
            </w:r>
            <w:r w:rsidR="00B95AB0" w:rsidRPr="00DE467A">
              <w:rPr>
                <w:rFonts w:hint="cs"/>
                <w:rtl/>
                <w:lang w:bidi="fa-IR"/>
              </w:rPr>
              <w:t>را به دست آورید.</w:t>
            </w:r>
          </w:p>
          <w:p w14:paraId="51F37B54" w14:textId="3561F0C7" w:rsidR="008C0622" w:rsidRPr="00666C9A" w:rsidRDefault="00F36C2B" w:rsidP="008C0622">
            <w:pPr>
              <w:spacing w:line="276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B95AB0">
              <w:rPr>
                <w:position w:val="-14"/>
              </w:rPr>
              <w:object w:dxaOrig="1800" w:dyaOrig="440" w14:anchorId="04C198CF">
                <v:shape id="_x0000_i1089" type="#_x0000_t75" style="width:86.1pt;height:25.85pt" o:ole="">
                  <v:imagedata r:id="rId127" o:title=""/>
                </v:shape>
                <o:OLEObject Type="Embed" ProgID="Equation.DSMT4" ShapeID="_x0000_i1089" DrawAspect="Content" ObjectID="_1824177411" r:id="rId128"/>
              </w:object>
            </w:r>
            <w:r w:rsidR="008C0622" w:rsidRPr="00666C9A">
              <w:t xml:space="preserve">     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04CF2DBF" w14:textId="194AEEB0" w:rsidR="008C0622" w:rsidRPr="00666C9A" w:rsidRDefault="00753C0D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0D1F2AFB" w14:textId="77777777" w:rsidTr="00CA5E99">
        <w:trPr>
          <w:trHeight w:val="847"/>
        </w:trPr>
        <w:tc>
          <w:tcPr>
            <w:tcW w:w="10091" w:type="dxa"/>
            <w:gridSpan w:val="3"/>
          </w:tcPr>
          <w:p w14:paraId="60C32353" w14:textId="3E542CF2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عبارت های زیر را مقایسه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87"/>
              <w:gridCol w:w="4990"/>
            </w:tblGrid>
            <w:tr w:rsidR="008C0622" w:rsidRPr="00666C9A" w14:paraId="6B2EA0B9" w14:textId="77777777" w:rsidTr="00D7153C">
              <w:tc>
                <w:tcPr>
                  <w:tcW w:w="4997" w:type="dxa"/>
                </w:tcPr>
                <w:p w14:paraId="571348A7" w14:textId="09ED931B" w:rsidR="008C0622" w:rsidRPr="00666C9A" w:rsidRDefault="00DC7A91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12"/>
                      <w:lang w:bidi="fa-IR"/>
                    </w:rPr>
                    <w:object w:dxaOrig="1460" w:dyaOrig="400" w14:anchorId="32172F15">
                      <v:shape id="_x0000_i1090" type="#_x0000_t75" style="width:77.5pt;height:21.9pt" o:ole="">
                        <v:imagedata r:id="rId129" o:title=""/>
                      </v:shape>
                      <o:OLEObject Type="Embed" ProgID="Equation.DSMT4" ShapeID="_x0000_i1090" DrawAspect="Content" ObjectID="_1824177412" r:id="rId130"/>
                    </w:object>
                  </w:r>
                </w:p>
              </w:tc>
              <w:tc>
                <w:tcPr>
                  <w:tcW w:w="4998" w:type="dxa"/>
                </w:tcPr>
                <w:p w14:paraId="19D71433" w14:textId="4BD5A1D6" w:rsidR="008C0622" w:rsidRPr="00666C9A" w:rsidRDefault="00DC7A91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14"/>
                      <w:lang w:bidi="fa-IR"/>
                    </w:rPr>
                    <w:object w:dxaOrig="2140" w:dyaOrig="420" w14:anchorId="76D8BBE2">
                      <v:shape id="_x0000_i1091" type="#_x0000_t75" style="width:100.15pt;height:20.35pt" o:ole="">
                        <v:imagedata r:id="rId131" o:title=""/>
                      </v:shape>
                      <o:OLEObject Type="Embed" ProgID="Equation.DSMT4" ShapeID="_x0000_i1091" DrawAspect="Content" ObjectID="_1824177413" r:id="rId132"/>
                    </w:object>
                  </w:r>
                </w:p>
              </w:tc>
            </w:tr>
          </w:tbl>
          <w:p w14:paraId="186FBF87" w14:textId="23AA8BD5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1213653A" w14:textId="37D3DBB8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</w:tbl>
    <w:p w14:paraId="615D838F" w14:textId="487FE761" w:rsidR="000B3006" w:rsidRPr="00CA5E99" w:rsidRDefault="000B3006" w:rsidP="00B02D00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CA5E99" w:rsidSect="00554692">
      <w:footerReference w:type="even" r:id="rId133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2604A" w14:textId="77777777" w:rsidR="000D01F2" w:rsidRDefault="000D01F2">
      <w:r>
        <w:separator/>
      </w:r>
    </w:p>
  </w:endnote>
  <w:endnote w:type="continuationSeparator" w:id="0">
    <w:p w14:paraId="11EDB544" w14:textId="77777777" w:rsidR="000D01F2" w:rsidRDefault="000D0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241FD5" w:rsidRDefault="00241FD5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241FD5" w:rsidRDefault="00241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09788F" w14:textId="77777777" w:rsidR="000D01F2" w:rsidRDefault="000D01F2">
      <w:r>
        <w:separator/>
      </w:r>
    </w:p>
  </w:footnote>
  <w:footnote w:type="continuationSeparator" w:id="0">
    <w:p w14:paraId="127D768D" w14:textId="77777777" w:rsidR="000D01F2" w:rsidRDefault="000D0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19C"/>
    <w:multiLevelType w:val="hybridMultilevel"/>
    <w:tmpl w:val="2C54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45A9C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06EF0"/>
    <w:multiLevelType w:val="hybridMultilevel"/>
    <w:tmpl w:val="67D4CB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6"/>
  </w:num>
  <w:num w:numId="5">
    <w:abstractNumId w:val="10"/>
  </w:num>
  <w:num w:numId="6">
    <w:abstractNumId w:val="4"/>
  </w:num>
  <w:num w:numId="7">
    <w:abstractNumId w:val="9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2DB4"/>
    <w:rsid w:val="000073AE"/>
    <w:rsid w:val="00007EA0"/>
    <w:rsid w:val="00010ED4"/>
    <w:rsid w:val="00016C91"/>
    <w:rsid w:val="00017E6C"/>
    <w:rsid w:val="000268F6"/>
    <w:rsid w:val="0003119D"/>
    <w:rsid w:val="00044CE5"/>
    <w:rsid w:val="00051F35"/>
    <w:rsid w:val="000604D0"/>
    <w:rsid w:val="00060B1B"/>
    <w:rsid w:val="000633DE"/>
    <w:rsid w:val="00064B47"/>
    <w:rsid w:val="00074A41"/>
    <w:rsid w:val="00076089"/>
    <w:rsid w:val="000812E2"/>
    <w:rsid w:val="00081A78"/>
    <w:rsid w:val="00083DAE"/>
    <w:rsid w:val="00096D6F"/>
    <w:rsid w:val="00097C61"/>
    <w:rsid w:val="000A1864"/>
    <w:rsid w:val="000A1C6C"/>
    <w:rsid w:val="000A4E0D"/>
    <w:rsid w:val="000B0A86"/>
    <w:rsid w:val="000B0C9E"/>
    <w:rsid w:val="000B3006"/>
    <w:rsid w:val="000B714D"/>
    <w:rsid w:val="000B7AD8"/>
    <w:rsid w:val="000C13A0"/>
    <w:rsid w:val="000C34EE"/>
    <w:rsid w:val="000D01F2"/>
    <w:rsid w:val="000D719B"/>
    <w:rsid w:val="000E2D5C"/>
    <w:rsid w:val="000E4CC0"/>
    <w:rsid w:val="000E760E"/>
    <w:rsid w:val="000F0AEE"/>
    <w:rsid w:val="000F1DC0"/>
    <w:rsid w:val="000F7D7C"/>
    <w:rsid w:val="00100A2E"/>
    <w:rsid w:val="001012EE"/>
    <w:rsid w:val="00102989"/>
    <w:rsid w:val="00105998"/>
    <w:rsid w:val="00106CED"/>
    <w:rsid w:val="0012735C"/>
    <w:rsid w:val="001369CE"/>
    <w:rsid w:val="00145229"/>
    <w:rsid w:val="00151A37"/>
    <w:rsid w:val="00153216"/>
    <w:rsid w:val="00156A69"/>
    <w:rsid w:val="00156AEC"/>
    <w:rsid w:val="001631AF"/>
    <w:rsid w:val="00163738"/>
    <w:rsid w:val="00163B86"/>
    <w:rsid w:val="001648CA"/>
    <w:rsid w:val="001671F0"/>
    <w:rsid w:val="00174045"/>
    <w:rsid w:val="001752AE"/>
    <w:rsid w:val="00180E9B"/>
    <w:rsid w:val="00183AB2"/>
    <w:rsid w:val="001923F6"/>
    <w:rsid w:val="00192C3D"/>
    <w:rsid w:val="001964DB"/>
    <w:rsid w:val="001A0BEA"/>
    <w:rsid w:val="001A678E"/>
    <w:rsid w:val="001A773D"/>
    <w:rsid w:val="001B2CBC"/>
    <w:rsid w:val="001B430A"/>
    <w:rsid w:val="001B76FF"/>
    <w:rsid w:val="001C0B44"/>
    <w:rsid w:val="001C1AAD"/>
    <w:rsid w:val="001C2DDA"/>
    <w:rsid w:val="001C558A"/>
    <w:rsid w:val="001D764F"/>
    <w:rsid w:val="001E0DCC"/>
    <w:rsid w:val="001E3EE1"/>
    <w:rsid w:val="001E526C"/>
    <w:rsid w:val="001F07AB"/>
    <w:rsid w:val="001F5576"/>
    <w:rsid w:val="001F6C57"/>
    <w:rsid w:val="0020059D"/>
    <w:rsid w:val="002037DE"/>
    <w:rsid w:val="002078FB"/>
    <w:rsid w:val="0022126B"/>
    <w:rsid w:val="002304F7"/>
    <w:rsid w:val="0023052B"/>
    <w:rsid w:val="00232982"/>
    <w:rsid w:val="00241FD5"/>
    <w:rsid w:val="00242E45"/>
    <w:rsid w:val="00250994"/>
    <w:rsid w:val="00250AE2"/>
    <w:rsid w:val="0025531D"/>
    <w:rsid w:val="00255611"/>
    <w:rsid w:val="00257904"/>
    <w:rsid w:val="002650E6"/>
    <w:rsid w:val="00267CE0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A548E"/>
    <w:rsid w:val="002A5A4F"/>
    <w:rsid w:val="002B53CC"/>
    <w:rsid w:val="002B77C0"/>
    <w:rsid w:val="002C3808"/>
    <w:rsid w:val="002C3C0E"/>
    <w:rsid w:val="002C51BB"/>
    <w:rsid w:val="002D298D"/>
    <w:rsid w:val="002D7D6C"/>
    <w:rsid w:val="002F09B4"/>
    <w:rsid w:val="003013D7"/>
    <w:rsid w:val="003054F1"/>
    <w:rsid w:val="003110C8"/>
    <w:rsid w:val="00320319"/>
    <w:rsid w:val="00320504"/>
    <w:rsid w:val="00322A3F"/>
    <w:rsid w:val="0032391D"/>
    <w:rsid w:val="00324880"/>
    <w:rsid w:val="00325DBF"/>
    <w:rsid w:val="00331366"/>
    <w:rsid w:val="00343621"/>
    <w:rsid w:val="00346DCD"/>
    <w:rsid w:val="00350B37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912"/>
    <w:rsid w:val="003B6D7E"/>
    <w:rsid w:val="003C143F"/>
    <w:rsid w:val="003C58DD"/>
    <w:rsid w:val="003C6A43"/>
    <w:rsid w:val="003D43BA"/>
    <w:rsid w:val="003D7F40"/>
    <w:rsid w:val="003E05BE"/>
    <w:rsid w:val="003E2171"/>
    <w:rsid w:val="003E2AA3"/>
    <w:rsid w:val="003F0CEB"/>
    <w:rsid w:val="003F159E"/>
    <w:rsid w:val="003F272F"/>
    <w:rsid w:val="003F58FD"/>
    <w:rsid w:val="003F72BD"/>
    <w:rsid w:val="00410F08"/>
    <w:rsid w:val="00427CF4"/>
    <w:rsid w:val="00433887"/>
    <w:rsid w:val="004419D0"/>
    <w:rsid w:val="0044505C"/>
    <w:rsid w:val="004456AA"/>
    <w:rsid w:val="00446925"/>
    <w:rsid w:val="0045654A"/>
    <w:rsid w:val="004568D6"/>
    <w:rsid w:val="00460AF7"/>
    <w:rsid w:val="00464B31"/>
    <w:rsid w:val="0047166E"/>
    <w:rsid w:val="00480E18"/>
    <w:rsid w:val="004813F8"/>
    <w:rsid w:val="00492EE4"/>
    <w:rsid w:val="00495CCA"/>
    <w:rsid w:val="00496963"/>
    <w:rsid w:val="004A0E94"/>
    <w:rsid w:val="004A1F88"/>
    <w:rsid w:val="004A3D9B"/>
    <w:rsid w:val="004A4FE9"/>
    <w:rsid w:val="004A7AB6"/>
    <w:rsid w:val="004B1925"/>
    <w:rsid w:val="004B4415"/>
    <w:rsid w:val="004B5D83"/>
    <w:rsid w:val="004B7F7B"/>
    <w:rsid w:val="004C5B3D"/>
    <w:rsid w:val="004D3830"/>
    <w:rsid w:val="004D4211"/>
    <w:rsid w:val="004E1746"/>
    <w:rsid w:val="004E7F00"/>
    <w:rsid w:val="004F1A82"/>
    <w:rsid w:val="00500D0D"/>
    <w:rsid w:val="0052072D"/>
    <w:rsid w:val="00526347"/>
    <w:rsid w:val="00526388"/>
    <w:rsid w:val="00527D9D"/>
    <w:rsid w:val="00531DB8"/>
    <w:rsid w:val="00535BC5"/>
    <w:rsid w:val="0053656A"/>
    <w:rsid w:val="0054372C"/>
    <w:rsid w:val="00546AE8"/>
    <w:rsid w:val="00550734"/>
    <w:rsid w:val="0055206D"/>
    <w:rsid w:val="005532B4"/>
    <w:rsid w:val="0055430A"/>
    <w:rsid w:val="00554692"/>
    <w:rsid w:val="00563021"/>
    <w:rsid w:val="00565EC1"/>
    <w:rsid w:val="005704C3"/>
    <w:rsid w:val="0058174E"/>
    <w:rsid w:val="00586070"/>
    <w:rsid w:val="005928C2"/>
    <w:rsid w:val="00592C7E"/>
    <w:rsid w:val="0059312F"/>
    <w:rsid w:val="0059556C"/>
    <w:rsid w:val="00596339"/>
    <w:rsid w:val="005A04D4"/>
    <w:rsid w:val="005A55C0"/>
    <w:rsid w:val="005A5D92"/>
    <w:rsid w:val="005B09D4"/>
    <w:rsid w:val="005B0A9C"/>
    <w:rsid w:val="005B355E"/>
    <w:rsid w:val="005B3C30"/>
    <w:rsid w:val="005C70F1"/>
    <w:rsid w:val="005D1DB6"/>
    <w:rsid w:val="005D6F26"/>
    <w:rsid w:val="005E13ED"/>
    <w:rsid w:val="005E22DE"/>
    <w:rsid w:val="005E5F60"/>
    <w:rsid w:val="005F5C85"/>
    <w:rsid w:val="005F5D12"/>
    <w:rsid w:val="00604E3D"/>
    <w:rsid w:val="0061122B"/>
    <w:rsid w:val="0061446A"/>
    <w:rsid w:val="00614E45"/>
    <w:rsid w:val="006404D1"/>
    <w:rsid w:val="006450D1"/>
    <w:rsid w:val="00645BBA"/>
    <w:rsid w:val="00647A2F"/>
    <w:rsid w:val="00647DFB"/>
    <w:rsid w:val="00651A39"/>
    <w:rsid w:val="00652AE5"/>
    <w:rsid w:val="00654641"/>
    <w:rsid w:val="0065487D"/>
    <w:rsid w:val="00657418"/>
    <w:rsid w:val="006625C1"/>
    <w:rsid w:val="00662D5E"/>
    <w:rsid w:val="00666C36"/>
    <w:rsid w:val="00666C9A"/>
    <w:rsid w:val="00673641"/>
    <w:rsid w:val="00674005"/>
    <w:rsid w:val="006753DE"/>
    <w:rsid w:val="00684CE8"/>
    <w:rsid w:val="00691213"/>
    <w:rsid w:val="006917C9"/>
    <w:rsid w:val="0069290B"/>
    <w:rsid w:val="006A45B3"/>
    <w:rsid w:val="006A5A68"/>
    <w:rsid w:val="006A6789"/>
    <w:rsid w:val="006B1CD3"/>
    <w:rsid w:val="006B4CC8"/>
    <w:rsid w:val="006C1C08"/>
    <w:rsid w:val="006C1DAF"/>
    <w:rsid w:val="006C36D2"/>
    <w:rsid w:val="006C5E32"/>
    <w:rsid w:val="006C6596"/>
    <w:rsid w:val="006D1307"/>
    <w:rsid w:val="006D19D7"/>
    <w:rsid w:val="006E1309"/>
    <w:rsid w:val="006F074B"/>
    <w:rsid w:val="006F0F16"/>
    <w:rsid w:val="00701928"/>
    <w:rsid w:val="007030CB"/>
    <w:rsid w:val="007056FA"/>
    <w:rsid w:val="00712340"/>
    <w:rsid w:val="0071794E"/>
    <w:rsid w:val="00723B9F"/>
    <w:rsid w:val="007248D3"/>
    <w:rsid w:val="00731E3C"/>
    <w:rsid w:val="00733137"/>
    <w:rsid w:val="007409DF"/>
    <w:rsid w:val="00742506"/>
    <w:rsid w:val="0074318E"/>
    <w:rsid w:val="0074647C"/>
    <w:rsid w:val="0075109F"/>
    <w:rsid w:val="0075235D"/>
    <w:rsid w:val="00752D2B"/>
    <w:rsid w:val="00753C0D"/>
    <w:rsid w:val="0076488E"/>
    <w:rsid w:val="007660E8"/>
    <w:rsid w:val="00766CB0"/>
    <w:rsid w:val="007702C0"/>
    <w:rsid w:val="007702DA"/>
    <w:rsid w:val="00771433"/>
    <w:rsid w:val="00776D3F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C73E2"/>
    <w:rsid w:val="007D2D8C"/>
    <w:rsid w:val="007D7552"/>
    <w:rsid w:val="007E2592"/>
    <w:rsid w:val="007E582B"/>
    <w:rsid w:val="007E7962"/>
    <w:rsid w:val="007F110E"/>
    <w:rsid w:val="007F1602"/>
    <w:rsid w:val="007F5653"/>
    <w:rsid w:val="00800042"/>
    <w:rsid w:val="008005D0"/>
    <w:rsid w:val="00803B9B"/>
    <w:rsid w:val="00804D2D"/>
    <w:rsid w:val="008064FD"/>
    <w:rsid w:val="00812683"/>
    <w:rsid w:val="00814666"/>
    <w:rsid w:val="00815C27"/>
    <w:rsid w:val="00820188"/>
    <w:rsid w:val="00824E95"/>
    <w:rsid w:val="008274E0"/>
    <w:rsid w:val="00827D24"/>
    <w:rsid w:val="00834E69"/>
    <w:rsid w:val="00836B5E"/>
    <w:rsid w:val="00847C1F"/>
    <w:rsid w:val="0085529B"/>
    <w:rsid w:val="008605CB"/>
    <w:rsid w:val="008642EB"/>
    <w:rsid w:val="008717DF"/>
    <w:rsid w:val="00871AD4"/>
    <w:rsid w:val="0087271B"/>
    <w:rsid w:val="00873645"/>
    <w:rsid w:val="00873DA9"/>
    <w:rsid w:val="0087559F"/>
    <w:rsid w:val="008770E7"/>
    <w:rsid w:val="008817EA"/>
    <w:rsid w:val="00885BB4"/>
    <w:rsid w:val="00897D81"/>
    <w:rsid w:val="008A459D"/>
    <w:rsid w:val="008B2D29"/>
    <w:rsid w:val="008B327A"/>
    <w:rsid w:val="008B7C80"/>
    <w:rsid w:val="008C0622"/>
    <w:rsid w:val="008C0D4F"/>
    <w:rsid w:val="008C653C"/>
    <w:rsid w:val="008C662D"/>
    <w:rsid w:val="008D24D4"/>
    <w:rsid w:val="008D4375"/>
    <w:rsid w:val="008D43E1"/>
    <w:rsid w:val="008D7A7C"/>
    <w:rsid w:val="008D7C0C"/>
    <w:rsid w:val="008E3DB6"/>
    <w:rsid w:val="008E4060"/>
    <w:rsid w:val="008E431A"/>
    <w:rsid w:val="008E47D9"/>
    <w:rsid w:val="008E4A1D"/>
    <w:rsid w:val="008F1579"/>
    <w:rsid w:val="008F4B46"/>
    <w:rsid w:val="00912525"/>
    <w:rsid w:val="009129B2"/>
    <w:rsid w:val="0091476E"/>
    <w:rsid w:val="00914A5E"/>
    <w:rsid w:val="00917792"/>
    <w:rsid w:val="0092004C"/>
    <w:rsid w:val="00920E2B"/>
    <w:rsid w:val="009215E0"/>
    <w:rsid w:val="0093468C"/>
    <w:rsid w:val="00935A47"/>
    <w:rsid w:val="00937508"/>
    <w:rsid w:val="009447F7"/>
    <w:rsid w:val="00947F17"/>
    <w:rsid w:val="00952302"/>
    <w:rsid w:val="00961862"/>
    <w:rsid w:val="00965911"/>
    <w:rsid w:val="00971D08"/>
    <w:rsid w:val="0098025A"/>
    <w:rsid w:val="0098426A"/>
    <w:rsid w:val="00984794"/>
    <w:rsid w:val="0099294B"/>
    <w:rsid w:val="00992D1A"/>
    <w:rsid w:val="00992D67"/>
    <w:rsid w:val="00992FAF"/>
    <w:rsid w:val="009934FF"/>
    <w:rsid w:val="00995A53"/>
    <w:rsid w:val="009960AB"/>
    <w:rsid w:val="009B4398"/>
    <w:rsid w:val="009C1230"/>
    <w:rsid w:val="009C6609"/>
    <w:rsid w:val="009C7534"/>
    <w:rsid w:val="009D1721"/>
    <w:rsid w:val="009E0671"/>
    <w:rsid w:val="009E3297"/>
    <w:rsid w:val="009E5676"/>
    <w:rsid w:val="009F15B1"/>
    <w:rsid w:val="00A008B5"/>
    <w:rsid w:val="00A02FD3"/>
    <w:rsid w:val="00A06317"/>
    <w:rsid w:val="00A0747B"/>
    <w:rsid w:val="00A10B78"/>
    <w:rsid w:val="00A14D70"/>
    <w:rsid w:val="00A20A6A"/>
    <w:rsid w:val="00A20E9F"/>
    <w:rsid w:val="00A210D6"/>
    <w:rsid w:val="00A26BF5"/>
    <w:rsid w:val="00A322EE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7220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A529B"/>
    <w:rsid w:val="00AB012B"/>
    <w:rsid w:val="00AB67DD"/>
    <w:rsid w:val="00AC448A"/>
    <w:rsid w:val="00AD0171"/>
    <w:rsid w:val="00AD45B7"/>
    <w:rsid w:val="00AE0FE7"/>
    <w:rsid w:val="00AE7D23"/>
    <w:rsid w:val="00AE7F98"/>
    <w:rsid w:val="00AF346F"/>
    <w:rsid w:val="00AF59E1"/>
    <w:rsid w:val="00B02D00"/>
    <w:rsid w:val="00B10C05"/>
    <w:rsid w:val="00B14347"/>
    <w:rsid w:val="00B2713C"/>
    <w:rsid w:val="00B305E1"/>
    <w:rsid w:val="00B40735"/>
    <w:rsid w:val="00B42909"/>
    <w:rsid w:val="00B44662"/>
    <w:rsid w:val="00B44A14"/>
    <w:rsid w:val="00B463C0"/>
    <w:rsid w:val="00B52219"/>
    <w:rsid w:val="00B52E66"/>
    <w:rsid w:val="00B548AD"/>
    <w:rsid w:val="00B56F1A"/>
    <w:rsid w:val="00B60161"/>
    <w:rsid w:val="00B62053"/>
    <w:rsid w:val="00B73028"/>
    <w:rsid w:val="00B80042"/>
    <w:rsid w:val="00B80E06"/>
    <w:rsid w:val="00B80FC8"/>
    <w:rsid w:val="00B90A16"/>
    <w:rsid w:val="00B95AB0"/>
    <w:rsid w:val="00B9620A"/>
    <w:rsid w:val="00BA098C"/>
    <w:rsid w:val="00BA0EB7"/>
    <w:rsid w:val="00BA1672"/>
    <w:rsid w:val="00BA7917"/>
    <w:rsid w:val="00BA7DE9"/>
    <w:rsid w:val="00BB11A8"/>
    <w:rsid w:val="00BB2F7F"/>
    <w:rsid w:val="00BC1A19"/>
    <w:rsid w:val="00BD3747"/>
    <w:rsid w:val="00BD447E"/>
    <w:rsid w:val="00BE7761"/>
    <w:rsid w:val="00BE776E"/>
    <w:rsid w:val="00BF4523"/>
    <w:rsid w:val="00C03D5E"/>
    <w:rsid w:val="00C04B4C"/>
    <w:rsid w:val="00C0768D"/>
    <w:rsid w:val="00C07A74"/>
    <w:rsid w:val="00C15528"/>
    <w:rsid w:val="00C16EE0"/>
    <w:rsid w:val="00C23FB6"/>
    <w:rsid w:val="00C27826"/>
    <w:rsid w:val="00C27DBD"/>
    <w:rsid w:val="00C323A2"/>
    <w:rsid w:val="00C326B1"/>
    <w:rsid w:val="00C36CB7"/>
    <w:rsid w:val="00C40BBF"/>
    <w:rsid w:val="00C42C13"/>
    <w:rsid w:val="00C4546A"/>
    <w:rsid w:val="00C4602A"/>
    <w:rsid w:val="00C50975"/>
    <w:rsid w:val="00C60163"/>
    <w:rsid w:val="00C64044"/>
    <w:rsid w:val="00C71DCA"/>
    <w:rsid w:val="00C77310"/>
    <w:rsid w:val="00C82809"/>
    <w:rsid w:val="00C82A22"/>
    <w:rsid w:val="00C8407B"/>
    <w:rsid w:val="00C84D59"/>
    <w:rsid w:val="00C9059B"/>
    <w:rsid w:val="00C924A3"/>
    <w:rsid w:val="00C94531"/>
    <w:rsid w:val="00CA1554"/>
    <w:rsid w:val="00CA5E99"/>
    <w:rsid w:val="00CB31E1"/>
    <w:rsid w:val="00CC05F2"/>
    <w:rsid w:val="00CC13C8"/>
    <w:rsid w:val="00CC26EA"/>
    <w:rsid w:val="00CC318D"/>
    <w:rsid w:val="00CC56BC"/>
    <w:rsid w:val="00CD4A8C"/>
    <w:rsid w:val="00CE2F34"/>
    <w:rsid w:val="00CF2157"/>
    <w:rsid w:val="00CF3E0D"/>
    <w:rsid w:val="00CF404F"/>
    <w:rsid w:val="00CF444A"/>
    <w:rsid w:val="00CF5820"/>
    <w:rsid w:val="00CF7A6B"/>
    <w:rsid w:val="00D030C9"/>
    <w:rsid w:val="00D033C5"/>
    <w:rsid w:val="00D1197F"/>
    <w:rsid w:val="00D12852"/>
    <w:rsid w:val="00D2389A"/>
    <w:rsid w:val="00D30350"/>
    <w:rsid w:val="00D33378"/>
    <w:rsid w:val="00D35FF1"/>
    <w:rsid w:val="00D4004D"/>
    <w:rsid w:val="00D40E86"/>
    <w:rsid w:val="00D4269B"/>
    <w:rsid w:val="00D43C9D"/>
    <w:rsid w:val="00D43EFD"/>
    <w:rsid w:val="00D56C37"/>
    <w:rsid w:val="00D656B0"/>
    <w:rsid w:val="00D67F28"/>
    <w:rsid w:val="00D70DCE"/>
    <w:rsid w:val="00D7153C"/>
    <w:rsid w:val="00D849E2"/>
    <w:rsid w:val="00D86FB6"/>
    <w:rsid w:val="00D87200"/>
    <w:rsid w:val="00D87BA6"/>
    <w:rsid w:val="00D97201"/>
    <w:rsid w:val="00DA4860"/>
    <w:rsid w:val="00DA7416"/>
    <w:rsid w:val="00DB1342"/>
    <w:rsid w:val="00DB24EF"/>
    <w:rsid w:val="00DB4350"/>
    <w:rsid w:val="00DC1C76"/>
    <w:rsid w:val="00DC7318"/>
    <w:rsid w:val="00DC7A91"/>
    <w:rsid w:val="00DD01C4"/>
    <w:rsid w:val="00DD59FF"/>
    <w:rsid w:val="00DE575C"/>
    <w:rsid w:val="00DE7898"/>
    <w:rsid w:val="00DE7A0F"/>
    <w:rsid w:val="00DF06AC"/>
    <w:rsid w:val="00DF24A7"/>
    <w:rsid w:val="00DF3E96"/>
    <w:rsid w:val="00DF51A3"/>
    <w:rsid w:val="00DF75DF"/>
    <w:rsid w:val="00E001A1"/>
    <w:rsid w:val="00E00254"/>
    <w:rsid w:val="00E12811"/>
    <w:rsid w:val="00E14C5C"/>
    <w:rsid w:val="00E16179"/>
    <w:rsid w:val="00E21646"/>
    <w:rsid w:val="00E31209"/>
    <w:rsid w:val="00E33963"/>
    <w:rsid w:val="00E43891"/>
    <w:rsid w:val="00E46A2A"/>
    <w:rsid w:val="00E52A8E"/>
    <w:rsid w:val="00E576A0"/>
    <w:rsid w:val="00E57C7D"/>
    <w:rsid w:val="00E601F9"/>
    <w:rsid w:val="00E62199"/>
    <w:rsid w:val="00E63EBC"/>
    <w:rsid w:val="00E64600"/>
    <w:rsid w:val="00E647E1"/>
    <w:rsid w:val="00E66FC4"/>
    <w:rsid w:val="00E71DBC"/>
    <w:rsid w:val="00E7282F"/>
    <w:rsid w:val="00E72F7B"/>
    <w:rsid w:val="00E734F4"/>
    <w:rsid w:val="00E75A06"/>
    <w:rsid w:val="00E860C4"/>
    <w:rsid w:val="00E92EB7"/>
    <w:rsid w:val="00E939CA"/>
    <w:rsid w:val="00E94499"/>
    <w:rsid w:val="00E965FB"/>
    <w:rsid w:val="00E96C63"/>
    <w:rsid w:val="00E96E6B"/>
    <w:rsid w:val="00EA024E"/>
    <w:rsid w:val="00EA05B8"/>
    <w:rsid w:val="00EA1D58"/>
    <w:rsid w:val="00EA3FB0"/>
    <w:rsid w:val="00EB2889"/>
    <w:rsid w:val="00EB4331"/>
    <w:rsid w:val="00EC2C10"/>
    <w:rsid w:val="00EC6DFA"/>
    <w:rsid w:val="00ED4AA8"/>
    <w:rsid w:val="00EF59FB"/>
    <w:rsid w:val="00F01A3F"/>
    <w:rsid w:val="00F05AAD"/>
    <w:rsid w:val="00F05EBA"/>
    <w:rsid w:val="00F12681"/>
    <w:rsid w:val="00F14030"/>
    <w:rsid w:val="00F14AF6"/>
    <w:rsid w:val="00F14D22"/>
    <w:rsid w:val="00F16533"/>
    <w:rsid w:val="00F17EC5"/>
    <w:rsid w:val="00F20942"/>
    <w:rsid w:val="00F22377"/>
    <w:rsid w:val="00F24874"/>
    <w:rsid w:val="00F27946"/>
    <w:rsid w:val="00F30601"/>
    <w:rsid w:val="00F35E5B"/>
    <w:rsid w:val="00F36768"/>
    <w:rsid w:val="00F36C2B"/>
    <w:rsid w:val="00F4007D"/>
    <w:rsid w:val="00F44108"/>
    <w:rsid w:val="00F45380"/>
    <w:rsid w:val="00F521DE"/>
    <w:rsid w:val="00F6113D"/>
    <w:rsid w:val="00F615BA"/>
    <w:rsid w:val="00F616BA"/>
    <w:rsid w:val="00F63DF6"/>
    <w:rsid w:val="00F81292"/>
    <w:rsid w:val="00F96F1E"/>
    <w:rsid w:val="00FA00FC"/>
    <w:rsid w:val="00FA1DE2"/>
    <w:rsid w:val="00FB06F3"/>
    <w:rsid w:val="00FC528B"/>
    <w:rsid w:val="00FC5A23"/>
    <w:rsid w:val="00FC5A50"/>
    <w:rsid w:val="00FD1E05"/>
    <w:rsid w:val="00FD53D3"/>
    <w:rsid w:val="00FD5C9F"/>
    <w:rsid w:val="00FE4C20"/>
    <w:rsid w:val="00FE4E5A"/>
    <w:rsid w:val="00FE531E"/>
    <w:rsid w:val="00FE5EEC"/>
    <w:rsid w:val="00FE624D"/>
    <w:rsid w:val="00FF128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1FD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12735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D59FF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oleObject" Target="embeddings/oleObject56.bin"/><Relationship Id="rId134" Type="http://schemas.openxmlformats.org/officeDocument/2006/relationships/fontTable" Target="fontTable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image" Target="media/image46.wmf"/><Relationship Id="rId101" Type="http://schemas.openxmlformats.org/officeDocument/2006/relationships/image" Target="media/image47.gif"/><Relationship Id="rId122" Type="http://schemas.openxmlformats.org/officeDocument/2006/relationships/oleObject" Target="embeddings/oleObject5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A585F-DE6F-4B3F-926E-B617B5459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1475</TotalTime>
  <Pages>2</Pages>
  <Words>740</Words>
  <Characters>4221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275</cp:revision>
  <cp:lastPrinted>2024-10-12T03:30:00Z</cp:lastPrinted>
  <dcterms:created xsi:type="dcterms:W3CDTF">2018-10-12T13:02:00Z</dcterms:created>
  <dcterms:modified xsi:type="dcterms:W3CDTF">2025-11-09T03:31:00Z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