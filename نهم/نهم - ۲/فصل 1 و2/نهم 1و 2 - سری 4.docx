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2ED123D6" w:rsidR="00D12852" w:rsidRPr="006C1C08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Ind w:w="-94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257"/>
        <w:gridCol w:w="3397"/>
        <w:gridCol w:w="2437"/>
        <w:gridCol w:w="539"/>
      </w:tblGrid>
      <w:tr w:rsidR="00F24874" w:rsidRPr="00666C9A" w14:paraId="473032A7" w14:textId="55764F0A" w:rsidTr="006C1C08">
        <w:trPr>
          <w:trHeight w:val="522"/>
        </w:trPr>
        <w:tc>
          <w:tcPr>
            <w:tcW w:w="4257" w:type="dxa"/>
            <w:shd w:val="clear" w:color="auto" w:fill="BFBFBF" w:themeFill="background1" w:themeFillShade="BF"/>
            <w:vAlign w:val="center"/>
          </w:tcPr>
          <w:p w14:paraId="0502602C" w14:textId="5052FE14" w:rsidR="00F24874" w:rsidRPr="00666C9A" w:rsidRDefault="00B80FC8" w:rsidP="00B80FC8">
            <w:p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نام و نام خانوادگ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>:</w:t>
            </w:r>
          </w:p>
        </w:tc>
        <w:tc>
          <w:tcPr>
            <w:tcW w:w="3397" w:type="dxa"/>
            <w:shd w:val="clear" w:color="auto" w:fill="BFBFBF" w:themeFill="background1" w:themeFillShade="BF"/>
            <w:vAlign w:val="center"/>
          </w:tcPr>
          <w:p w14:paraId="567BD29F" w14:textId="68D2B07F" w:rsidR="00F24874" w:rsidRPr="00666C9A" w:rsidRDefault="00B80FC8" w:rsidP="00D12852">
            <w:pPr>
              <w:jc w:val="center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کلاس نهم :........................</w:t>
            </w:r>
          </w:p>
        </w:tc>
        <w:tc>
          <w:tcPr>
            <w:tcW w:w="2976" w:type="dxa"/>
            <w:gridSpan w:val="2"/>
            <w:shd w:val="clear" w:color="auto" w:fill="BFBFBF" w:themeFill="background1" w:themeFillShade="BF"/>
            <w:vAlign w:val="center"/>
          </w:tcPr>
          <w:p w14:paraId="36C32234" w14:textId="7E5A6B82" w:rsidR="00F24874" w:rsidRPr="00666C9A" w:rsidRDefault="00F24874" w:rsidP="00F24874">
            <w:p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نمره:</w:t>
            </w:r>
          </w:p>
        </w:tc>
      </w:tr>
      <w:tr w:rsidR="00F24874" w:rsidRPr="00666C9A" w14:paraId="52F37251" w14:textId="77777777" w:rsidTr="006C1C08">
        <w:trPr>
          <w:trHeight w:val="1010"/>
        </w:trPr>
        <w:tc>
          <w:tcPr>
            <w:tcW w:w="10091" w:type="dxa"/>
            <w:gridSpan w:val="3"/>
          </w:tcPr>
          <w:p w14:paraId="1EB0BCF7" w14:textId="17FB7674" w:rsidR="004A3D9B" w:rsidRPr="00666C9A" w:rsidRDefault="004A3D9B" w:rsidP="004A3D9B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666C9A">
              <w:rPr>
                <w:rtl/>
              </w:rPr>
              <w:t>جملات صح</w:t>
            </w:r>
            <w:r w:rsidRPr="00666C9A">
              <w:rPr>
                <w:rFonts w:hint="cs"/>
                <w:rtl/>
              </w:rPr>
              <w:t>ی</w:t>
            </w:r>
            <w:r w:rsidRPr="00666C9A">
              <w:rPr>
                <w:rFonts w:hint="eastAsia"/>
                <w:rtl/>
              </w:rPr>
              <w:t>ح</w:t>
            </w:r>
            <w:r w:rsidRPr="00666C9A">
              <w:rPr>
                <w:rtl/>
              </w:rPr>
              <w:t xml:space="preserve"> را با (ص) و جملات غلط را</w:t>
            </w:r>
            <w:r w:rsidR="005D1DB6" w:rsidRPr="00666C9A">
              <w:rPr>
                <w:rFonts w:hint="cs"/>
                <w:rtl/>
              </w:rPr>
              <w:t xml:space="preserve"> </w:t>
            </w:r>
            <w:r w:rsidRPr="00666C9A">
              <w:rPr>
                <w:rtl/>
              </w:rPr>
              <w:t>با (غ) مشخص کن</w:t>
            </w:r>
            <w:r w:rsidRPr="00666C9A">
              <w:rPr>
                <w:rFonts w:hint="cs"/>
                <w:rtl/>
              </w:rPr>
              <w:t>ی</w:t>
            </w:r>
            <w:r w:rsidRPr="00666C9A">
              <w:rPr>
                <w:rFonts w:hint="eastAsia"/>
                <w:rtl/>
              </w:rPr>
              <w:t>د</w:t>
            </w:r>
            <w:r w:rsidRPr="00666C9A">
              <w:rPr>
                <w:rtl/>
              </w:rPr>
              <w:t xml:space="preserve"> .</w:t>
            </w:r>
          </w:p>
          <w:p w14:paraId="0C212CFD" w14:textId="77777777" w:rsidR="005928C2" w:rsidRPr="00666C9A" w:rsidRDefault="005928C2" w:rsidP="005928C2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>الف) عبارت "چهار شاعر ایرانی" یک مجموعه را مشخص می کند. (        )</w:t>
            </w:r>
          </w:p>
          <w:p w14:paraId="6FC78E98" w14:textId="3F484221" w:rsidR="005928C2" w:rsidRPr="00666C9A" w:rsidRDefault="005928C2" w:rsidP="005928C2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>ب) یک مجموعه 3 عضوی</w:t>
            </w:r>
            <w:r w:rsidR="00EA024E" w:rsidRPr="00666C9A">
              <w:rPr>
                <w:rFonts w:hint="cs"/>
                <w:rtl/>
                <w:lang w:bidi="fa-IR"/>
              </w:rPr>
              <w:t xml:space="preserve"> دارای</w:t>
            </w:r>
            <w:r w:rsidRPr="00666C9A">
              <w:rPr>
                <w:rFonts w:hint="cs"/>
                <w:rtl/>
              </w:rPr>
              <w:t xml:space="preserve"> 6 زیر مجموعه </w:t>
            </w:r>
            <w:r w:rsidR="00EA024E" w:rsidRPr="00666C9A">
              <w:rPr>
                <w:rFonts w:hint="cs"/>
                <w:rtl/>
              </w:rPr>
              <w:t>است</w:t>
            </w:r>
            <w:r w:rsidRPr="00666C9A">
              <w:rPr>
                <w:rFonts w:hint="cs"/>
                <w:rtl/>
              </w:rPr>
              <w:t>. (      )</w:t>
            </w:r>
          </w:p>
          <w:p w14:paraId="32FC756F" w14:textId="77777777" w:rsidR="00241FD5" w:rsidRPr="00666C9A" w:rsidRDefault="00241FD5" w:rsidP="00241FD5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 xml:space="preserve">ج)اگر </w:t>
            </w:r>
            <w:r w:rsidRPr="00666C9A">
              <w:rPr>
                <w:position w:val="-6"/>
              </w:rPr>
              <w:object w:dxaOrig="600" w:dyaOrig="240" w14:anchorId="79BA5A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9.75pt;height:11.1pt" o:ole="">
                  <v:imagedata r:id="rId8" o:title=""/>
                </v:shape>
                <o:OLEObject Type="Embed" ProgID="Equation.DSMT4" ShapeID="_x0000_i1025" DrawAspect="Content" ObjectID="_1824092071" r:id="rId9"/>
              </w:object>
            </w:r>
            <w:r w:rsidRPr="00666C9A">
              <w:rPr>
                <w:rFonts w:hint="cs"/>
                <w:rtl/>
              </w:rPr>
              <w:t xml:space="preserve"> باشد؛ آنگاه </w:t>
            </w:r>
            <w:r w:rsidRPr="00666C9A">
              <w:rPr>
                <w:position w:val="-14"/>
              </w:rPr>
              <w:object w:dxaOrig="740" w:dyaOrig="440" w14:anchorId="7D1CB24E">
                <v:shape id="_x0000_i1026" type="#_x0000_t75" style="width:37.4pt;height:22.15pt" o:ole="">
                  <v:imagedata r:id="rId10" o:title=""/>
                </v:shape>
                <o:OLEObject Type="Embed" ProgID="Equation.DSMT4" ShapeID="_x0000_i1026" DrawAspect="Content" ObjectID="_1824092072" r:id="rId11"/>
              </w:object>
            </w:r>
            <w:r w:rsidRPr="00666C9A">
              <w:rPr>
                <w:rFonts w:hint="cs"/>
                <w:rtl/>
              </w:rPr>
              <w:t xml:space="preserve">.(      )    </w:t>
            </w:r>
          </w:p>
          <w:p w14:paraId="4CFAF115" w14:textId="4E130E14" w:rsidR="0012735C" w:rsidRPr="00174045" w:rsidRDefault="00241FD5" w:rsidP="00241FD5">
            <w:pPr>
              <w:rPr>
                <w:rtl/>
              </w:rPr>
            </w:pPr>
            <w:r w:rsidRPr="00174045">
              <w:rPr>
                <w:rFonts w:hint="cs"/>
                <w:rtl/>
              </w:rPr>
              <w:t xml:space="preserve">د) </w:t>
            </w:r>
            <w:r w:rsidR="00174045" w:rsidRPr="00174045">
              <w:rPr>
                <w:rFonts w:hint="cs"/>
                <w:rtl/>
              </w:rPr>
              <w:t xml:space="preserve">بین </w:t>
            </w:r>
            <w:r w:rsidR="00174045" w:rsidRPr="00174045">
              <w:rPr>
                <w:rFonts w:ascii="Vazirmatn" w:hAnsi="Vazirmatn" w:cs="0 Nazanin Bold"/>
                <w:b w:val="0"/>
                <w:bCs w:val="0"/>
                <w:position w:val="-8"/>
              </w:rPr>
              <w:object w:dxaOrig="420" w:dyaOrig="400" w14:anchorId="3F7C4111">
                <v:shape id="_x0000_i1027" type="#_x0000_t75" style="width:22.15pt;height:20.1pt" o:ole="">
                  <v:imagedata r:id="rId12" o:title=""/>
                </v:shape>
                <o:OLEObject Type="Embed" ProgID="Equation.DSMT4" ShapeID="_x0000_i1027" DrawAspect="Content" ObjectID="_1824092073" r:id="rId13"/>
              </w:object>
            </w:r>
            <w:r w:rsidR="00174045" w:rsidRPr="00174045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و </w:t>
            </w:r>
            <w:r w:rsidR="00174045" w:rsidRPr="00174045">
              <w:rPr>
                <w:rFonts w:hint="cs"/>
                <w:rtl/>
              </w:rPr>
              <w:t xml:space="preserve"> </w:t>
            </w:r>
            <w:r w:rsidR="00174045" w:rsidRPr="00174045">
              <w:rPr>
                <w:rFonts w:ascii="Vazirmatn" w:hAnsi="Vazirmatn" w:cs="0 Nazanin Bold"/>
                <w:b w:val="0"/>
                <w:bCs w:val="0"/>
                <w:position w:val="-8"/>
              </w:rPr>
              <w:object w:dxaOrig="420" w:dyaOrig="400" w14:anchorId="1CD90EA2">
                <v:shape id="_x0000_i1028" type="#_x0000_t75" style="width:22.15pt;height:20.1pt" o:ole="">
                  <v:imagedata r:id="rId14" o:title=""/>
                </v:shape>
                <o:OLEObject Type="Embed" ProgID="Equation.DSMT4" ShapeID="_x0000_i1028" DrawAspect="Content" ObjectID="_1824092074" r:id="rId15"/>
              </w:object>
            </w:r>
            <w:r w:rsidR="00174045" w:rsidRPr="00174045">
              <w:rPr>
                <w:rFonts w:ascii="Vazirmatn" w:hAnsi="Vazirmatn" w:cs="0 Nazanin Bold" w:hint="cs"/>
                <w:b w:val="0"/>
                <w:bCs w:val="0"/>
                <w:rtl/>
              </w:rPr>
              <w:t xml:space="preserve"> بی نهایت عدد گویا وجود دارد</w:t>
            </w:r>
            <w:r w:rsidR="00174045" w:rsidRPr="00174045">
              <w:rPr>
                <w:rFonts w:hint="cs"/>
                <w:rtl/>
              </w:rPr>
              <w:t xml:space="preserve">. </w:t>
            </w:r>
            <w:r w:rsidRPr="00174045">
              <w:rPr>
                <w:rFonts w:hint="cs"/>
                <w:rtl/>
              </w:rPr>
              <w:t>(        )</w:t>
            </w:r>
          </w:p>
        </w:tc>
        <w:tc>
          <w:tcPr>
            <w:tcW w:w="539" w:type="dxa"/>
            <w:vAlign w:val="center"/>
          </w:tcPr>
          <w:p w14:paraId="51FF8739" w14:textId="056367FD" w:rsidR="00F24874" w:rsidRPr="00666C9A" w:rsidRDefault="00DD59F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4A4FE9" w:rsidRPr="00666C9A" w14:paraId="16A82687" w14:textId="77777777" w:rsidTr="006C1C08">
        <w:trPr>
          <w:trHeight w:val="1010"/>
        </w:trPr>
        <w:tc>
          <w:tcPr>
            <w:tcW w:w="10091" w:type="dxa"/>
            <w:gridSpan w:val="3"/>
          </w:tcPr>
          <w:p w14:paraId="00EE4335" w14:textId="77777777" w:rsidR="004A4FE9" w:rsidRPr="00666C9A" w:rsidRDefault="004A4FE9" w:rsidP="004A4FE9">
            <w:pPr>
              <w:pStyle w:val="ListParagraph"/>
              <w:numPr>
                <w:ilvl w:val="0"/>
                <w:numId w:val="3"/>
              </w:numPr>
            </w:pPr>
            <w:r w:rsidRPr="00666C9A">
              <w:rPr>
                <w:rFonts w:hint="cs"/>
                <w:rtl/>
              </w:rPr>
              <w:t>جاهای خالی را با اعداد یا عبارات مناسب کامل کنید.</w:t>
            </w:r>
          </w:p>
          <w:p w14:paraId="54A2E727" w14:textId="77777777" w:rsidR="00174045" w:rsidRDefault="005928C2" w:rsidP="00DD59FF">
            <w:pPr>
              <w:rPr>
                <w:lang w:bidi="fa-IR"/>
              </w:rPr>
            </w:pPr>
            <w:r w:rsidRPr="00666C9A">
              <w:rPr>
                <w:rFonts w:hint="cs"/>
                <w:rtl/>
              </w:rPr>
              <w:t>الف) اگر</w:t>
            </w:r>
            <w:r w:rsidRPr="00666C9A">
              <w:rPr>
                <w:rtl/>
              </w:rPr>
              <w:t xml:space="preserve"> </w:t>
            </w:r>
            <w:r w:rsidRPr="00666C9A">
              <w:rPr>
                <w:position w:val="-8"/>
              </w:rPr>
              <w:object w:dxaOrig="740" w:dyaOrig="300" w14:anchorId="0049FD72">
                <v:shape id="_x0000_i1029" type="#_x0000_t75" style="width:37.4pt;height:18pt" o:ole="">
                  <v:imagedata r:id="rId16" o:title=""/>
                </v:shape>
                <o:OLEObject Type="Embed" ProgID="Equation.DSMT4" ShapeID="_x0000_i1029" DrawAspect="Content" ObjectID="_1824092075" r:id="rId17"/>
              </w:object>
            </w:r>
            <w:r w:rsidRPr="00666C9A">
              <w:rPr>
                <w:rFonts w:hint="cs"/>
                <w:rtl/>
              </w:rPr>
              <w:t xml:space="preserve"> باشد</w:t>
            </w:r>
            <w:r w:rsidRPr="00666C9A">
              <w:rPr>
                <w:rFonts w:hint="cs"/>
                <w:rtl/>
                <w:lang w:bidi="fa-IR"/>
              </w:rPr>
              <w:t xml:space="preserve"> ، </w:t>
            </w:r>
            <w:r w:rsidRPr="00666C9A">
              <w:rPr>
                <w:position w:val="-8"/>
              </w:rPr>
              <w:object w:dxaOrig="1840" w:dyaOrig="320" w14:anchorId="318CB9AF">
                <v:shape id="_x0000_i1030" type="#_x0000_t75" style="width:91.4pt;height:18pt" o:ole="">
                  <v:imagedata r:id="rId18" o:title=""/>
                </v:shape>
                <o:OLEObject Type="Embed" ProgID="Equation.DSMT4" ShapeID="_x0000_i1030" DrawAspect="Content" ObjectID="_1824092076" r:id="rId19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.</w:t>
            </w:r>
            <w:r w:rsidRPr="00666C9A">
              <w:rPr>
                <w:rFonts w:hint="cs"/>
                <w:rtl/>
              </w:rPr>
              <w:t xml:space="preserve">                                                                                                                  ب) مجموعه </w:t>
            </w:r>
            <w:r w:rsidR="00563021" w:rsidRPr="00666C9A">
              <w:rPr>
                <w:position w:val="-12"/>
              </w:rPr>
              <w:object w:dxaOrig="2299" w:dyaOrig="440" w14:anchorId="7EBC3C0C">
                <v:shape id="_x0000_i1031" type="#_x0000_t75" style="width:114.25pt;height:23.55pt" o:ole="">
                  <v:imagedata r:id="rId20" o:title=""/>
                </v:shape>
                <o:OLEObject Type="Embed" ProgID="Equation.DSMT4" ShapeID="_x0000_i1031" DrawAspect="Content" ObjectID="_1824092077" r:id="rId21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یک مجموعه ............. عضوی است.                                                                                  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 xml:space="preserve">ج) </w:t>
            </w:r>
            <w:r w:rsidR="00174045" w:rsidRPr="00CB77FC">
              <w:rPr>
                <w:rFonts w:hint="cs"/>
                <w:rtl/>
                <w:lang w:bidi="fa-IR"/>
              </w:rPr>
              <w:t>یک مجموعه 16 زیرمجموعه دارد. این مجموعه ................ عضو دارد.</w:t>
            </w:r>
          </w:p>
          <w:p w14:paraId="697566B9" w14:textId="033E2D0D" w:rsidR="0012735C" w:rsidRPr="00666C9A" w:rsidRDefault="005928C2" w:rsidP="00DD59FF">
            <w:pPr>
              <w:rPr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د) </w:t>
            </w:r>
            <w:r w:rsidRPr="00666C9A">
              <w:rPr>
                <w:rFonts w:asciiTheme="minorHAnsi" w:hAnsiTheme="minorHAnsi"/>
                <w:rtl/>
                <w:lang w:bidi="fa-IR"/>
              </w:rPr>
              <w:t>اجتماع مجموعه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 xml:space="preserve"> عددهای</w:t>
            </w:r>
            <w:r w:rsidRPr="00666C9A">
              <w:rPr>
                <w:rFonts w:asciiTheme="minorHAnsi" w:hAnsiTheme="minorHAnsi"/>
                <w:rtl/>
                <w:lang w:bidi="fa-IR"/>
              </w:rPr>
              <w:t xml:space="preserve"> گو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666C9A">
              <w:rPr>
                <w:rFonts w:asciiTheme="minorHAnsi" w:hAnsiTheme="minorHAnsi" w:hint="eastAsia"/>
                <w:rtl/>
                <w:lang w:bidi="fa-IR"/>
              </w:rPr>
              <w:t>ا</w:t>
            </w:r>
            <w:r w:rsidRPr="00666C9A">
              <w:rPr>
                <w:rFonts w:asciiTheme="minorHAnsi" w:hAnsiTheme="minorHAnsi"/>
                <w:rtl/>
                <w:lang w:bidi="fa-IR"/>
              </w:rPr>
              <w:t xml:space="preserve"> و عددها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>ی گنگ</w:t>
            </w:r>
            <w:r w:rsidRPr="00666C9A">
              <w:rPr>
                <w:rFonts w:asciiTheme="minorHAnsi" w:hAnsiTheme="minorHAnsi"/>
                <w:rtl/>
                <w:lang w:bidi="fa-IR"/>
              </w:rPr>
              <w:t xml:space="preserve"> را مجموعه عددها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666C9A">
              <w:rPr>
                <w:rFonts w:asciiTheme="minorHAnsi" w:hAnsiTheme="minorHAnsi"/>
                <w:rtl/>
                <w:lang w:bidi="fa-IR"/>
              </w:rPr>
              <w:t xml:space="preserve"> 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>...................</w:t>
            </w:r>
            <w:r w:rsidRPr="00666C9A">
              <w:rPr>
                <w:rFonts w:asciiTheme="minorHAnsi" w:hAnsiTheme="minorHAnsi"/>
                <w:rtl/>
                <w:lang w:bidi="fa-IR"/>
              </w:rPr>
              <w:t xml:space="preserve"> م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666C9A">
              <w:rPr>
                <w:rFonts w:asciiTheme="minorHAnsi" w:hAnsiTheme="minorHAnsi"/>
                <w:rtl/>
                <w:lang w:bidi="fa-IR"/>
              </w:rPr>
              <w:t xml:space="preserve"> نام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>ی</w:t>
            </w:r>
            <w:r w:rsidRPr="00666C9A">
              <w:rPr>
                <w:rFonts w:asciiTheme="minorHAnsi" w:hAnsiTheme="minorHAnsi" w:hint="eastAsia"/>
                <w:rtl/>
                <w:lang w:bidi="fa-IR"/>
              </w:rPr>
              <w:t>م</w:t>
            </w:r>
            <w:r w:rsidRPr="00666C9A">
              <w:rPr>
                <w:rFonts w:asciiTheme="minorHAnsi" w:hAnsiTheme="minorHAnsi" w:hint="cs"/>
                <w:rtl/>
                <w:lang w:bidi="fa-IR"/>
              </w:rPr>
              <w:t>.</w:t>
            </w:r>
          </w:p>
        </w:tc>
        <w:tc>
          <w:tcPr>
            <w:tcW w:w="539" w:type="dxa"/>
            <w:vAlign w:val="center"/>
          </w:tcPr>
          <w:p w14:paraId="57F2BF77" w14:textId="5E621161" w:rsidR="004A4FE9" w:rsidRPr="00666C9A" w:rsidRDefault="00DD59FF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241FD5" w:rsidRPr="00666C9A" w14:paraId="7DDD8DEB" w14:textId="77777777" w:rsidTr="006C1C08">
        <w:trPr>
          <w:trHeight w:val="1010"/>
        </w:trPr>
        <w:tc>
          <w:tcPr>
            <w:tcW w:w="10091" w:type="dxa"/>
            <w:gridSpan w:val="3"/>
          </w:tcPr>
          <w:p w14:paraId="6DA02FA6" w14:textId="77777777" w:rsidR="00241FD5" w:rsidRPr="00666C9A" w:rsidRDefault="00241FD5" w:rsidP="004A4FE9">
            <w:pPr>
              <w:pStyle w:val="ListParagraph"/>
              <w:numPr>
                <w:ilvl w:val="0"/>
                <w:numId w:val="3"/>
              </w:numPr>
            </w:pPr>
            <w:r w:rsidRPr="00666C9A">
              <w:rPr>
                <w:rFonts w:hint="cs"/>
                <w:rtl/>
              </w:rPr>
              <w:t>گزینه درست را علامت بزنید.</w:t>
            </w:r>
          </w:p>
          <w:p w14:paraId="4C9CAA23" w14:textId="0799B7E6" w:rsidR="00241FD5" w:rsidRPr="00666C9A" w:rsidRDefault="00241FD5" w:rsidP="00241FD5">
            <w:pPr>
              <w:rPr>
                <w:rtl/>
              </w:rPr>
            </w:pPr>
            <w:r w:rsidRPr="00666C9A">
              <w:rPr>
                <w:rFonts w:hint="cs"/>
                <w:rtl/>
              </w:rPr>
              <w:t xml:space="preserve">الف)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نمایش</w:t>
            </w:r>
            <w:r w:rsidR="000A1C6C">
              <w:rPr>
                <w:rFonts w:asciiTheme="minorHAnsi" w:eastAsiaTheme="minorHAnsi" w:hAnsiTheme="minorHAnsi" w:hint="cs"/>
                <w:rtl/>
                <w:lang w:bidi="fa-IR"/>
              </w:rPr>
              <w:t xml:space="preserve"> اعشاری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کدام یک از کسرهای زیر یک عدد متناوب را نشان می دهد</w:t>
            </w:r>
            <w:r w:rsidR="000A1C6C">
              <w:rPr>
                <w:rFonts w:asciiTheme="minorHAnsi" w:eastAsiaTheme="minorHAnsi" w:hAnsiTheme="minorHAnsi" w:hint="cs"/>
                <w:rtl/>
                <w:lang w:bidi="fa-IR"/>
              </w:rPr>
              <w:t>؟</w:t>
            </w:r>
          </w:p>
          <w:p w14:paraId="3137D8AF" w14:textId="77777777" w:rsidR="00241FD5" w:rsidRPr="00666C9A" w:rsidRDefault="00241FD5" w:rsidP="00241FD5">
            <w:pPr>
              <w:rPr>
                <w:b w:val="0"/>
                <w:bCs w:val="0"/>
                <w:rtl/>
                <w:lang w:bidi="fa-IR"/>
              </w:rPr>
            </w:pPr>
            <w:r w:rsidRPr="00666C9A">
              <w:rPr>
                <w:rFonts w:hint="cs"/>
                <w:rtl/>
                <w:lang w:bidi="fa-IR"/>
              </w:rPr>
              <w:t>۱)</w:t>
            </w:r>
            <w:r w:rsidRPr="00666C9A">
              <w:rPr>
                <w:position w:val="-20"/>
                <w:lang w:bidi="fa-IR"/>
              </w:rPr>
              <w:object w:dxaOrig="240" w:dyaOrig="540" w14:anchorId="3168F9CF">
                <v:shape id="_x0000_i1032" type="#_x0000_t75" style="width:14.55pt;height:28.4pt" o:ole="">
                  <v:imagedata r:id="rId22" o:title=""/>
                </v:shape>
                <o:OLEObject Type="Embed" ProgID="Equation.DSMT4" ShapeID="_x0000_i1032" DrawAspect="Content" ObjectID="_1824092078" r:id="rId23"/>
              </w:object>
            </w:r>
            <w:r w:rsidRPr="00666C9A">
              <w:rPr>
                <w:rtl/>
                <w:lang w:bidi="fa-IR"/>
              </w:rPr>
              <w:t xml:space="preserve"> </w:t>
            </w:r>
            <w:r w:rsidRPr="00666C9A">
              <w:rPr>
                <w:rFonts w:hint="cs"/>
                <w:rtl/>
                <w:lang w:bidi="fa-IR"/>
              </w:rPr>
              <w:t xml:space="preserve">                                  ۲) </w:t>
            </w:r>
            <w:r w:rsidRPr="00666C9A">
              <w:rPr>
                <w:position w:val="-26"/>
                <w:lang w:bidi="fa-IR"/>
              </w:rPr>
              <w:object w:dxaOrig="320" w:dyaOrig="680" w14:anchorId="234457DD">
                <v:shape id="_x0000_i1033" type="#_x0000_t75" style="width:15.25pt;height:36.7pt" o:ole="">
                  <v:imagedata r:id="rId24" o:title=""/>
                </v:shape>
                <o:OLEObject Type="Embed" ProgID="Equation.DSMT4" ShapeID="_x0000_i1033" DrawAspect="Content" ObjectID="_1824092079" r:id="rId25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                                 ۳)</w:t>
            </w:r>
            <w:r w:rsidRPr="00666C9A">
              <w:rPr>
                <w:position w:val="-24"/>
                <w:lang w:bidi="fa-IR"/>
              </w:rPr>
              <w:object w:dxaOrig="340" w:dyaOrig="639" w14:anchorId="0FEB6EB6">
                <v:shape id="_x0000_i1034" type="#_x0000_t75" style="width:16.6pt;height:31.85pt" o:ole="">
                  <v:imagedata r:id="rId26" o:title=""/>
                </v:shape>
                <o:OLEObject Type="Embed" ProgID="Equation.DSMT4" ShapeID="_x0000_i1034" DrawAspect="Content" ObjectID="_1824092080" r:id="rId27"/>
              </w:object>
            </w:r>
            <w:r w:rsidRPr="00666C9A">
              <w:rPr>
                <w:rFonts w:hint="cs"/>
                <w:rtl/>
                <w:lang w:bidi="fa-IR"/>
              </w:rPr>
              <w:t xml:space="preserve">                                      ۴)</w:t>
            </w:r>
            <w:r w:rsidRPr="00666C9A">
              <w:rPr>
                <w:position w:val="-24"/>
                <w:lang w:bidi="fa-IR"/>
              </w:rPr>
              <w:object w:dxaOrig="380" w:dyaOrig="639" w14:anchorId="56030326">
                <v:shape id="_x0000_i1035" type="#_x0000_t75" style="width:19.4pt;height:31.85pt" o:ole="">
                  <v:imagedata r:id="rId28" o:title=""/>
                </v:shape>
                <o:OLEObject Type="Embed" ProgID="Equation.DSMT4" ShapeID="_x0000_i1035" DrawAspect="Content" ObjectID="_1824092081" r:id="rId29"/>
              </w:object>
            </w:r>
          </w:p>
          <w:p w14:paraId="6F94CBF9" w14:textId="40152914" w:rsidR="00241FD5" w:rsidRPr="00666C9A" w:rsidRDefault="00241FD5" w:rsidP="00241FD5">
            <w:pPr>
              <w:spacing w:line="276" w:lineRule="auto"/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ب) </w:t>
            </w:r>
            <w:r w:rsidR="000E760E" w:rsidRPr="00666C9A">
              <w:rPr>
                <w:rFonts w:ascii="Vazirmatn" w:hAnsi="Vazirmatn" w:hint="cs"/>
                <w:rtl/>
                <w:lang w:bidi="fa-IR"/>
              </w:rPr>
              <w:t>کدام مورد صحیح است 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1920"/>
              <w:gridCol w:w="3435"/>
              <w:gridCol w:w="2349"/>
              <w:gridCol w:w="2273"/>
            </w:tblGrid>
            <w:tr w:rsidR="00241FD5" w:rsidRPr="00666C9A" w14:paraId="049CA6B4" w14:textId="77777777" w:rsidTr="000E760E">
              <w:tc>
                <w:tcPr>
                  <w:tcW w:w="1923" w:type="dxa"/>
                  <w:vAlign w:val="center"/>
                </w:tcPr>
                <w:p w14:paraId="3A61F8E2" w14:textId="08328C79" w:rsidR="00241FD5" w:rsidRPr="00666C9A" w:rsidRDefault="00241FD5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>1)</w:t>
                  </w:r>
                  <w:r w:rsidR="000E760E"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1180" w:dyaOrig="360" w14:anchorId="79B768CA">
                      <v:shape id="_x0000_i1036" type="#_x0000_t75" style="width:56.75pt;height:17.3pt" o:ole="">
                        <v:imagedata r:id="rId30" o:title=""/>
                      </v:shape>
                      <o:OLEObject Type="Embed" ProgID="Equation.DSMT4" ShapeID="_x0000_i1036" DrawAspect="Content" ObjectID="_1824092082" r:id="rId31"/>
                    </w:object>
                  </w:r>
                </w:p>
              </w:tc>
              <w:tc>
                <w:tcPr>
                  <w:tcW w:w="3443" w:type="dxa"/>
                  <w:vAlign w:val="center"/>
                </w:tcPr>
                <w:p w14:paraId="5B95BF74" w14:textId="1ADCEEF6" w:rsidR="00241FD5" w:rsidRPr="00666C9A" w:rsidRDefault="00241FD5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>2)</w:t>
                  </w:r>
                  <w:r w:rsidR="000E760E"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2320" w:dyaOrig="340" w14:anchorId="0C3BFA7B">
                      <v:shape id="_x0000_i1037" type="#_x0000_t75" style="width:108.7pt;height:15.25pt" o:ole="">
                        <v:imagedata r:id="rId32" o:title=""/>
                      </v:shape>
                      <o:OLEObject Type="Embed" ProgID="Equation.DSMT4" ShapeID="_x0000_i1037" DrawAspect="Content" ObjectID="_1824092083" r:id="rId33"/>
                    </w:object>
                  </w:r>
                </w:p>
              </w:tc>
              <w:tc>
                <w:tcPr>
                  <w:tcW w:w="2357" w:type="dxa"/>
                  <w:vAlign w:val="center"/>
                </w:tcPr>
                <w:p w14:paraId="1ADEBEAD" w14:textId="75117297" w:rsidR="00241FD5" w:rsidRPr="00666C9A" w:rsidRDefault="000E760E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 xml:space="preserve">3) </w:t>
                  </w:r>
                  <w:r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1300" w:dyaOrig="480" w14:anchorId="17C84AE3">
                      <v:shape id="_x0000_i1038" type="#_x0000_t75" style="width:54pt;height:19.4pt" o:ole="">
                        <v:imagedata r:id="rId34" o:title=""/>
                      </v:shape>
                      <o:OLEObject Type="Embed" ProgID="Equation.DSMT4" ShapeID="_x0000_i1038" DrawAspect="Content" ObjectID="_1824092084" r:id="rId35"/>
                    </w:object>
                  </w:r>
                </w:p>
              </w:tc>
              <w:tc>
                <w:tcPr>
                  <w:tcW w:w="2282" w:type="dxa"/>
                  <w:vAlign w:val="center"/>
                </w:tcPr>
                <w:p w14:paraId="6E45BE26" w14:textId="6404D3B6" w:rsidR="00241FD5" w:rsidRPr="00666C9A" w:rsidRDefault="000E760E" w:rsidP="000E760E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 w:hint="cs"/>
                      <w:rtl/>
                      <w:lang w:bidi="fa-IR"/>
                    </w:rPr>
                    <w:t xml:space="preserve">4) </w:t>
                  </w:r>
                  <w:r w:rsidRPr="00666C9A">
                    <w:rPr>
                      <w:rFonts w:ascii="Vazirmatn" w:hAnsi="Vazirmatn"/>
                      <w:position w:val="-10"/>
                      <w:lang w:bidi="fa-IR"/>
                    </w:rPr>
                    <w:object w:dxaOrig="980" w:dyaOrig="380" w14:anchorId="4700EEBC">
                      <v:shape id="_x0000_i1039" type="#_x0000_t75" style="width:42.9pt;height:16.6pt" o:ole="">
                        <v:imagedata r:id="rId36" o:title=""/>
                      </v:shape>
                      <o:OLEObject Type="Embed" ProgID="Equation.DSMT4" ShapeID="_x0000_i1039" DrawAspect="Content" ObjectID="_1824092085" r:id="rId37"/>
                    </w:object>
                  </w:r>
                </w:p>
              </w:tc>
            </w:tr>
          </w:tbl>
          <w:p w14:paraId="45887FB2" w14:textId="77777777" w:rsidR="000E760E" w:rsidRPr="00666C9A" w:rsidRDefault="000E760E" w:rsidP="000E760E">
            <w:pPr>
              <w:rPr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ج) </w:t>
            </w:r>
            <w:r w:rsidRPr="00666C9A">
              <w:rPr>
                <w:rFonts w:hint="cs"/>
                <w:rtl/>
                <w:lang w:bidi="fa-IR"/>
              </w:rPr>
              <w:t xml:space="preserve">اگر </w:t>
            </w:r>
            <w:r w:rsidRPr="00666C9A">
              <w:rPr>
                <w:position w:val="-12"/>
              </w:rPr>
              <w:object w:dxaOrig="1520" w:dyaOrig="360" w14:anchorId="37022BA4">
                <v:shape id="_x0000_i1040" type="#_x0000_t75" style="width:76.85pt;height:19.4pt" o:ole="">
                  <v:imagedata r:id="rId38" o:title=""/>
                </v:shape>
                <o:OLEObject Type="Embed" ProgID="Equation.DSMT4" ShapeID="_x0000_i1040" DrawAspect="Content" ObjectID="_1824092086" r:id="rId39"/>
              </w:object>
            </w:r>
            <w:r w:rsidRPr="00666C9A">
              <w:rPr>
                <w:rFonts w:hint="cs"/>
                <w:rtl/>
              </w:rPr>
              <w:t xml:space="preserve"> باشد</w:t>
            </w:r>
            <w:r w:rsidRPr="00666C9A">
              <w:rPr>
                <w:rFonts w:hint="cs"/>
                <w:rtl/>
                <w:lang w:bidi="fa-IR"/>
              </w:rPr>
              <w:t xml:space="preserve"> ، کدام گزینه صحیح است؟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83"/>
              <w:gridCol w:w="2483"/>
              <w:gridCol w:w="2483"/>
              <w:gridCol w:w="2483"/>
            </w:tblGrid>
            <w:tr w:rsidR="000E760E" w:rsidRPr="00666C9A" w14:paraId="1CE516A4" w14:textId="77777777" w:rsidTr="00A65CCA">
              <w:tc>
                <w:tcPr>
                  <w:tcW w:w="2483" w:type="dxa"/>
                </w:tcPr>
                <w:p w14:paraId="2097B605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1) </w:t>
                  </w:r>
                  <w:r w:rsidRPr="00666C9A">
                    <w:rPr>
                      <w:rFonts w:ascii="Vazirmatn" w:hAnsi="Vazirmatn"/>
                      <w:position w:val="-8"/>
                    </w:rPr>
                    <w:object w:dxaOrig="620" w:dyaOrig="320" w14:anchorId="695115DB">
                      <v:shape id="_x0000_i1041" type="#_x0000_t75" style="width:31.85pt;height:16.6pt" o:ole="">
                        <v:imagedata r:id="rId40" o:title=""/>
                      </v:shape>
                      <o:OLEObject Type="Embed" ProgID="Equation.DSMT4" ShapeID="_x0000_i1041" DrawAspect="Content" ObjectID="_1824092087" r:id="rId41"/>
                    </w:object>
                  </w:r>
                </w:p>
              </w:tc>
              <w:tc>
                <w:tcPr>
                  <w:tcW w:w="2483" w:type="dxa"/>
                </w:tcPr>
                <w:p w14:paraId="772E95EF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2) </w:t>
                  </w:r>
                  <w:r w:rsidRPr="00666C9A">
                    <w:rPr>
                      <w:rFonts w:ascii="Vazirmatn" w:hAnsi="Vazirmatn"/>
                      <w:position w:val="-12"/>
                    </w:rPr>
                    <w:object w:dxaOrig="1080" w:dyaOrig="360" w14:anchorId="66C0663F">
                      <v:shape id="_x0000_i1042" type="#_x0000_t75" style="width:54.7pt;height:18pt" o:ole="">
                        <v:imagedata r:id="rId42" o:title=""/>
                      </v:shape>
                      <o:OLEObject Type="Embed" ProgID="Equation.DSMT4" ShapeID="_x0000_i1042" DrawAspect="Content" ObjectID="_1824092088" r:id="rId43"/>
                    </w:object>
                  </w:r>
                </w:p>
              </w:tc>
              <w:tc>
                <w:tcPr>
                  <w:tcW w:w="2483" w:type="dxa"/>
                </w:tcPr>
                <w:p w14:paraId="513AF3E6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3) </w:t>
                  </w:r>
                  <w:r w:rsidRPr="00666C9A">
                    <w:rPr>
                      <w:rFonts w:ascii="Vazirmatn" w:hAnsi="Vazirmatn"/>
                      <w:position w:val="-6"/>
                    </w:rPr>
                    <w:object w:dxaOrig="680" w:dyaOrig="300" w14:anchorId="7E1F6A1B">
                      <v:shape id="_x0000_i1043" type="#_x0000_t75" style="width:34.6pt;height:14.55pt" o:ole="">
                        <v:imagedata r:id="rId44" o:title=""/>
                      </v:shape>
                      <o:OLEObject Type="Embed" ProgID="Equation.DSMT4" ShapeID="_x0000_i1043" DrawAspect="Content" ObjectID="_1824092089" r:id="rId45"/>
                    </w:object>
                  </w:r>
                </w:p>
              </w:tc>
              <w:tc>
                <w:tcPr>
                  <w:tcW w:w="2483" w:type="dxa"/>
                </w:tcPr>
                <w:p w14:paraId="5DABA4FB" w14:textId="77777777" w:rsidR="000E760E" w:rsidRPr="00666C9A" w:rsidRDefault="000E760E" w:rsidP="000E760E">
                  <w:pPr>
                    <w:rPr>
                      <w:rtl/>
                      <w:lang w:bidi="fa-IR"/>
                    </w:rPr>
                  </w:pPr>
                  <w:r w:rsidRPr="00666C9A">
                    <w:rPr>
                      <w:rFonts w:hint="cs"/>
                      <w:rtl/>
                      <w:lang w:bidi="fa-IR"/>
                    </w:rPr>
                    <w:t xml:space="preserve">4) </w:t>
                  </w:r>
                  <w:r w:rsidRPr="00666C9A">
                    <w:rPr>
                      <w:rFonts w:ascii="Vazirmatn" w:hAnsi="Vazirmatn"/>
                      <w:position w:val="-8"/>
                    </w:rPr>
                    <w:object w:dxaOrig="680" w:dyaOrig="320" w14:anchorId="16368B3E">
                      <v:shape id="_x0000_i1044" type="#_x0000_t75" style="width:34.6pt;height:16.6pt" o:ole="">
                        <v:imagedata r:id="rId46" o:title=""/>
                      </v:shape>
                      <o:OLEObject Type="Embed" ProgID="Equation.DSMT4" ShapeID="_x0000_i1044" DrawAspect="Content" ObjectID="_1824092090" r:id="rId47"/>
                    </w:object>
                  </w:r>
                </w:p>
              </w:tc>
            </w:tr>
          </w:tbl>
          <w:p w14:paraId="7277B440" w14:textId="77777777" w:rsidR="000E760E" w:rsidRPr="00666C9A" w:rsidRDefault="000E760E" w:rsidP="000E760E">
            <w:pPr>
              <w:rPr>
                <w:rFonts w:asciiTheme="minorHAnsi" w:eastAsiaTheme="minorHAnsi" w:hAnsiTheme="minorHAnsi"/>
                <w:b w:val="0"/>
                <w:bCs w:val="0"/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د)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کدام رابطه درست است؟</w:t>
            </w:r>
          </w:p>
          <w:p w14:paraId="1062369C" w14:textId="5C6ED546" w:rsidR="000E760E" w:rsidRPr="00666C9A" w:rsidRDefault="000E760E" w:rsidP="000E760E">
            <w:pPr>
              <w:rPr>
                <w:rtl/>
              </w:rPr>
            </w:pP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>۱)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080" w:dyaOrig="320" w14:anchorId="413FF4E6">
                <v:shape id="_x0000_i1045" type="#_x0000_t75" style="width:54pt;height:16.6pt" o:ole="">
                  <v:imagedata r:id="rId48" o:title=""/>
                </v:shape>
                <o:OLEObject Type="Embed" ProgID="Equation.DSMT4" ShapeID="_x0000_i1045" DrawAspect="Content" ObjectID="_1824092091" r:id="rId49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۲)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660" w:dyaOrig="320" w14:anchorId="4DA2DFD0">
                <v:shape id="_x0000_i1046" type="#_x0000_t75" style="width:32.55pt;height:16.6pt" o:ole="">
                  <v:imagedata r:id="rId50" o:title=""/>
                </v:shape>
                <o:OLEObject Type="Embed" ProgID="Equation.DSMT4" ShapeID="_x0000_i1046" DrawAspect="Content" ObjectID="_1824092092" r:id="rId51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      </w:t>
            </w:r>
            <w:r w:rsidR="00753C0D">
              <w:rPr>
                <w:rFonts w:asciiTheme="minorHAnsi" w:eastAsiaTheme="minorHAnsi" w:hAnsiTheme="minorHAnsi" w:hint="cs"/>
                <w:rtl/>
                <w:lang w:bidi="fa-IR"/>
              </w:rPr>
              <w:t xml:space="preserve">  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۳) 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140" w:dyaOrig="320" w14:anchorId="7C711A9B">
                <v:shape id="_x0000_i1047" type="#_x0000_t75" style="width:57.45pt;height:16.6pt" o:ole="">
                  <v:imagedata r:id="rId52" o:title=""/>
                </v:shape>
                <o:OLEObject Type="Embed" ProgID="Equation.DSMT4" ShapeID="_x0000_i1047" DrawAspect="Content" ObjectID="_1824092093" r:id="rId53"/>
              </w:objec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</w:t>
            </w:r>
            <w:r w:rsidR="00753C0D">
              <w:rPr>
                <w:rFonts w:asciiTheme="minorHAnsi" w:eastAsiaTheme="minorHAnsi" w:hAnsiTheme="minorHAnsi" w:hint="cs"/>
                <w:rtl/>
                <w:lang w:bidi="fa-IR"/>
              </w:rPr>
              <w:t xml:space="preserve">               </w:t>
            </w:r>
            <w:r w:rsidRPr="00666C9A">
              <w:rPr>
                <w:rFonts w:asciiTheme="minorHAnsi" w:eastAsiaTheme="minorHAnsi" w:hAnsiTheme="minorHAnsi" w:hint="cs"/>
                <w:rtl/>
                <w:lang w:bidi="fa-IR"/>
              </w:rPr>
              <w:t xml:space="preserve">    ۴)</w:t>
            </w:r>
            <w:r w:rsidRPr="00666C9A">
              <w:rPr>
                <w:rFonts w:asciiTheme="minorHAnsi" w:eastAsiaTheme="minorHAnsi" w:hAnsiTheme="minorHAnsi"/>
                <w:position w:val="-10"/>
                <w:lang w:bidi="fa-IR"/>
              </w:rPr>
              <w:object w:dxaOrig="1180" w:dyaOrig="320" w14:anchorId="1A16A9AB">
                <v:shape id="_x0000_i1048" type="#_x0000_t75" style="width:58.15pt;height:16.6pt" o:ole="">
                  <v:imagedata r:id="rId54" o:title=""/>
                </v:shape>
                <o:OLEObject Type="Embed" ProgID="Equation.DSMT4" ShapeID="_x0000_i1048" DrawAspect="Content" ObjectID="_1824092094" r:id="rId55"/>
              </w:object>
            </w:r>
          </w:p>
        </w:tc>
        <w:tc>
          <w:tcPr>
            <w:tcW w:w="539" w:type="dxa"/>
            <w:vAlign w:val="center"/>
          </w:tcPr>
          <w:p w14:paraId="22D5C46F" w14:textId="7689A713" w:rsidR="00241FD5" w:rsidRPr="00666C9A" w:rsidRDefault="000E760E" w:rsidP="00FD1E05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7AD29153" w14:textId="77777777" w:rsidTr="00E31209">
        <w:trPr>
          <w:trHeight w:val="1112"/>
        </w:trPr>
        <w:tc>
          <w:tcPr>
            <w:tcW w:w="10091" w:type="dxa"/>
            <w:gridSpan w:val="3"/>
          </w:tcPr>
          <w:p w14:paraId="619D430C" w14:textId="74867CC5" w:rsidR="00CA5E99" w:rsidRDefault="00CA5E99" w:rsidP="00CA5E99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CB77FC">
              <w:rPr>
                <w:rFonts w:hint="cs"/>
                <w:rtl/>
                <w:lang w:bidi="fa-IR"/>
              </w:rPr>
              <w:t xml:space="preserve">با توجه به مجموعه های </w:t>
            </w:r>
            <w:r w:rsidR="008C0622" w:rsidRPr="00666C9A">
              <w:rPr>
                <w:position w:val="-12"/>
              </w:rPr>
              <w:object w:dxaOrig="1280" w:dyaOrig="360" w14:anchorId="5707F4C7">
                <v:shape id="_x0000_i1049" type="#_x0000_t75" style="width:63pt;height:18pt" o:ole="">
                  <v:imagedata r:id="rId56" o:title=""/>
                </v:shape>
                <o:OLEObject Type="Embed" ProgID="Equation.DSMT4" ShapeID="_x0000_i1049" DrawAspect="Content" ObjectID="_1824092095" r:id="rId57"/>
              </w:objec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="008C0622" w:rsidRPr="00666C9A">
              <w:rPr>
                <w:position w:val="-12"/>
                <w:lang w:bidi="fa-IR"/>
              </w:rPr>
              <w:object w:dxaOrig="1240" w:dyaOrig="360" w14:anchorId="67466855">
                <v:shape id="_x0000_i1050" type="#_x0000_t75" style="width:61.6pt;height:18pt" o:ole="">
                  <v:imagedata r:id="rId58" o:title=""/>
                </v:shape>
                <o:OLEObject Type="Embed" ProgID="Equation.DSMT4" ShapeID="_x0000_i1050" DrawAspect="Content" ObjectID="_1824092096" r:id="rId59"/>
              </w:object>
            </w:r>
            <w:r w:rsidR="008C0622" w:rsidRPr="00666C9A">
              <w:rPr>
                <w:rFonts w:ascii="Vazirmatn" w:hAnsi="Vazirmatn"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 xml:space="preserve">و </w:t>
            </w:r>
            <w:r w:rsidR="008C0622" w:rsidRPr="00666C9A">
              <w:rPr>
                <w:position w:val="-12"/>
              </w:rPr>
              <w:object w:dxaOrig="1340" w:dyaOrig="360" w14:anchorId="131D7BB8">
                <v:shape id="_x0000_i1051" type="#_x0000_t75" style="width:64.4pt;height:18pt" o:ole="">
                  <v:imagedata r:id="rId60" o:title=""/>
                </v:shape>
                <o:OLEObject Type="Embed" ProgID="Equation.DSMT4" ShapeID="_x0000_i1051" DrawAspect="Content" ObjectID="_1824092097" r:id="rId61"/>
              </w:object>
            </w:r>
            <w:r w:rsidRPr="00CB77FC">
              <w:rPr>
                <w:rFonts w:ascii="Vazirmatn" w:hAnsi="Vazirmatn" w:hint="cs"/>
                <w:rtl/>
                <w:lang w:bidi="fa-IR"/>
              </w:rPr>
              <w:t>،</w:t>
            </w:r>
            <w:r w:rsidRPr="00CB77FC">
              <w:rPr>
                <w:rFonts w:hint="cs"/>
                <w:rtl/>
                <w:lang w:bidi="fa-IR"/>
              </w:rPr>
              <w:t>تساوی های زیر را کامل ک</w:t>
            </w:r>
            <w:r w:rsidRPr="00CB77FC">
              <w:rPr>
                <w:rFonts w:ascii="Vazirmatn" w:hAnsi="Vazirmatn" w:hint="cs"/>
                <w:rtl/>
                <w:lang w:bidi="fa-IR"/>
              </w:rPr>
              <w:t>نید</w:t>
            </w:r>
            <w:r>
              <w:rPr>
                <w:rFonts w:ascii="Vazirmatn" w:hAnsi="Vazirmatn" w:hint="cs"/>
                <w:rtl/>
                <w:lang w:bidi="fa-IR"/>
              </w:rPr>
              <w:t>.</w:t>
            </w:r>
          </w:p>
          <w:p w14:paraId="666D74FF" w14:textId="77777777" w:rsidR="00E31209" w:rsidRPr="00E31209" w:rsidRDefault="00E31209" w:rsidP="00E31209">
            <w:pPr>
              <w:spacing w:line="276" w:lineRule="auto"/>
              <w:rPr>
                <w:rFonts w:ascii="Vazirmatn" w:hAnsi="Vazirmatn"/>
                <w:sz w:val="6"/>
                <w:szCs w:val="6"/>
                <w:lang w:bidi="fa-IR"/>
              </w:rPr>
            </w:pP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132"/>
              <w:gridCol w:w="3699"/>
              <w:gridCol w:w="3146"/>
            </w:tblGrid>
            <w:tr w:rsidR="00CA5E99" w:rsidRPr="00CB77FC" w14:paraId="37AC55D7" w14:textId="77777777" w:rsidTr="00A65CCA">
              <w:tc>
                <w:tcPr>
                  <w:tcW w:w="3310" w:type="dxa"/>
                </w:tcPr>
                <w:p w14:paraId="688E785C" w14:textId="77777777" w:rsidR="00CA5E99" w:rsidRPr="00CB77FC" w:rsidRDefault="00CA5E99" w:rsidP="00CA5E99">
                  <w:pPr>
                    <w:spacing w:line="276" w:lineRule="auto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1760" w:dyaOrig="380" w14:anchorId="7BA8B62F">
                      <v:shape id="_x0000_i1052" type="#_x0000_t75" style="width:91.4pt;height:20.1pt" o:ole="">
                        <v:imagedata r:id="rId62" o:title=""/>
                      </v:shape>
                      <o:OLEObject Type="Embed" ProgID="Equation.DSMT4" ShapeID="_x0000_i1052" DrawAspect="Content" ObjectID="_1824092098" r:id="rId63"/>
                    </w:object>
                  </w:r>
                </w:p>
              </w:tc>
              <w:tc>
                <w:tcPr>
                  <w:tcW w:w="3311" w:type="dxa"/>
                </w:tcPr>
                <w:p w14:paraId="3CAC5D47" w14:textId="77777777" w:rsidR="00CA5E99" w:rsidRPr="00CB77FC" w:rsidRDefault="00CA5E99" w:rsidP="00CA5E99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3240" w:dyaOrig="380" w14:anchorId="126223E3">
                      <v:shape id="_x0000_i1053" type="#_x0000_t75" style="width:174.45pt;height:20.75pt" o:ole="">
                        <v:imagedata r:id="rId64" o:title=""/>
                      </v:shape>
                      <o:OLEObject Type="Embed" ProgID="Equation.DSMT4" ShapeID="_x0000_i1053" DrawAspect="Content" ObjectID="_1824092099" r:id="rId65"/>
                    </w:object>
                  </w:r>
                </w:p>
              </w:tc>
              <w:tc>
                <w:tcPr>
                  <w:tcW w:w="3311" w:type="dxa"/>
                </w:tcPr>
                <w:p w14:paraId="3B83504C" w14:textId="77777777" w:rsidR="00CA5E99" w:rsidRPr="00CB77FC" w:rsidRDefault="00CA5E99" w:rsidP="00CA5E99">
                  <w:pPr>
                    <w:spacing w:line="276" w:lineRule="auto"/>
                    <w:jc w:val="right"/>
                    <w:rPr>
                      <w:rFonts w:ascii="Vazirmatn" w:hAnsi="Vazirmatn"/>
                      <w:rtl/>
                      <w:lang w:bidi="fa-IR"/>
                    </w:rPr>
                  </w:pPr>
                  <w:r w:rsidRPr="00CB77FC">
                    <w:rPr>
                      <w:rFonts w:ascii="Vazirmatn" w:hAnsi="Vazirmatn"/>
                      <w:position w:val="-12"/>
                      <w:lang w:bidi="fa-IR"/>
                    </w:rPr>
                    <w:object w:dxaOrig="1800" w:dyaOrig="380" w14:anchorId="5A0763DA">
                      <v:shape id="_x0000_i1054" type="#_x0000_t75" style="width:95.55pt;height:20.75pt" o:ole="">
                        <v:imagedata r:id="rId66" o:title=""/>
                      </v:shape>
                      <o:OLEObject Type="Embed" ProgID="Equation.DSMT4" ShapeID="_x0000_i1054" DrawAspect="Content" ObjectID="_1824092100" r:id="rId67"/>
                    </w:object>
                  </w:r>
                </w:p>
              </w:tc>
            </w:tr>
          </w:tbl>
          <w:p w14:paraId="229DFE7E" w14:textId="3438AD8F" w:rsidR="008C0622" w:rsidRPr="00CA5E99" w:rsidRDefault="008C0622" w:rsidP="00CA5E99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2238DF13" w14:textId="63DB267F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8C0622" w:rsidRPr="00666C9A" w14:paraId="1D1ABF11" w14:textId="77777777" w:rsidTr="006C1C08">
        <w:trPr>
          <w:trHeight w:val="1514"/>
        </w:trPr>
        <w:tc>
          <w:tcPr>
            <w:tcW w:w="10091" w:type="dxa"/>
            <w:gridSpan w:val="3"/>
          </w:tcPr>
          <w:p w14:paraId="4AF51101" w14:textId="17D227C9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622A3C36" wp14:editId="18EFCF33">
                      <wp:simplePos x="0" y="0"/>
                      <wp:positionH relativeFrom="column">
                        <wp:posOffset>734</wp:posOffset>
                      </wp:positionH>
                      <wp:positionV relativeFrom="paragraph">
                        <wp:posOffset>34565</wp:posOffset>
                      </wp:positionV>
                      <wp:extent cx="1692275" cy="892810"/>
                      <wp:effectExtent l="0" t="0" r="0" b="21590"/>
                      <wp:wrapNone/>
                      <wp:docPr id="15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2275" cy="892810"/>
                                <a:chOff x="-54614" y="0"/>
                                <a:chExt cx="2029824" cy="1098620"/>
                              </a:xfrm>
                            </wpg:grpSpPr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122945" y="76841"/>
                                  <a:ext cx="1644186" cy="1021779"/>
                                  <a:chOff x="0" y="0"/>
                                  <a:chExt cx="1644186" cy="1021779"/>
                                </a:xfrm>
                              </wpg:grpSpPr>
                              <wps:wsp>
                                <wps:cNvPr id="2" name="Oval 2"/>
                                <wps:cNvSpPr/>
                                <wps:spPr>
                                  <a:xfrm>
                                    <a:off x="0" y="0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" name="Oval 4"/>
                                <wps:cNvSpPr/>
                                <wps:spPr>
                                  <a:xfrm>
                                    <a:off x="630091" y="7684"/>
                                    <a:ext cx="1014095" cy="101409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Text Box 5"/>
                                <wps:cNvSpPr txBox="1"/>
                                <wps:spPr>
                                  <a:xfrm>
                                    <a:off x="131820" y="233662"/>
                                    <a:ext cx="360017" cy="5473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1CBD7D" w14:textId="109F694F" w:rsidR="00241FD5" w:rsidRPr="00C36CB7" w:rsidRDefault="00241FD5" w:rsidP="00992FAF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629597" y="44869"/>
                                    <a:ext cx="345685" cy="90709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19E2E97" w14:textId="77777777" w:rsidR="00241FD5" w:rsidRPr="00163B86" w:rsidRDefault="00241FD5" w:rsidP="005B09D4">
                                      <w:pPr>
                                        <w:jc w:val="center"/>
                                        <w:rPr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0</w:t>
                                      </w:r>
                                    </w:p>
                                    <w:p w14:paraId="4C6E29F3" w14:textId="414C4224" w:rsidR="00241FD5" w:rsidRPr="00C36CB7" w:rsidRDefault="00241FD5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" name="Text Box 10"/>
                                <wps:cNvSpPr txBox="1"/>
                                <wps:spPr>
                                  <a:xfrm>
                                    <a:off x="1016619" y="44885"/>
                                    <a:ext cx="490886" cy="8550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4C39FA" w14:textId="259229B5" w:rsidR="00241FD5" w:rsidRDefault="00241FD5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8-</w:t>
                                      </w:r>
                                    </w:p>
                                    <w:p w14:paraId="7356DB4B" w14:textId="2ED5CCE7" w:rsidR="00241FD5" w:rsidRPr="00C36CB7" w:rsidRDefault="00241FD5" w:rsidP="005B09D4">
                                      <w:pPr>
                                        <w:rPr>
                                          <w:sz w:val="32"/>
                                          <w:szCs w:val="32"/>
                                          <w:lang w:bidi="fa-IR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sz w:val="32"/>
                                          <w:szCs w:val="32"/>
                                          <w:rtl/>
                                          <w:lang w:bidi="fa-IR"/>
                                        </w:rPr>
                                        <w:t>9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" name="Text Box 12"/>
                              <wps:cNvSpPr txBox="1"/>
                              <wps:spPr>
                                <a:xfrm>
                                  <a:off x="-54614" y="0"/>
                                  <a:ext cx="382948" cy="40539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58F879" w14:textId="77777777" w:rsidR="00241FD5" w:rsidRPr="00C36CB7" w:rsidRDefault="00241FD5" w:rsidP="005B09D4">
                                    <w:pPr>
                                      <w:rPr>
                                        <w:sz w:val="28"/>
                                        <w:szCs w:val="28"/>
                                        <w:rtl/>
                                        <w:lang w:bidi="fa-IR"/>
                                      </w:rPr>
                                    </w:pPr>
                                    <w:r w:rsidRPr="00C36CB7"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/>
                              <wps:spPr>
                                <a:xfrm>
                                  <a:off x="1604492" y="38049"/>
                                  <a:ext cx="370718" cy="3673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C410CD4" w14:textId="77777777" w:rsidR="00241FD5" w:rsidRPr="00C36CB7" w:rsidRDefault="00241FD5" w:rsidP="005B09D4">
                                    <w:pPr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bidi="fa-IR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2A3C36" id="Group 15" o:spid="_x0000_s1026" style="position:absolute;left:0;text-align:left;margin-left:.05pt;margin-top:2.7pt;width:133.25pt;height:70.3pt;z-index:251680768;mso-width-relative:margin;mso-height-relative:margin" coordorigin="-546" coordsize="20298,10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">
                      <v:group id="Group 11" o:spid="_x0000_s1027" style="position:absolute;left:1229;top:768;width:16442;height:10218" coordsize="16441,10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oval id="Oval 2" o:spid="_x0000_s1028" style="position:absolute;width:10140;height:101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" filled="f" strokecolor="black [3213]" strokeweight="2pt"/>
                        <v:oval id="Oval 4" o:spid="_x0000_s1029" style="position:absolute;left:6300;top:76;width:10141;height:10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" filled="f" strokecolor="windowText" strokeweight="2pt"/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5" o:spid="_x0000_s1030" type="#_x0000_t202" style="position:absolute;left:1318;top:2336;width:3600;height:54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" filled="f" stroked="f" strokeweight=".5pt">
                          <v:textbox>
                            <w:txbxContent>
                              <w:p w14:paraId="181CBD7D" w14:textId="109F694F" w:rsidR="00241FD5" w:rsidRPr="00C36CB7" w:rsidRDefault="00241FD5" w:rsidP="00992FAF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  <v:shape id="Text Box 6" o:spid="_x0000_s1031" type="#_x0000_t202" style="position:absolute;left:6295;top:448;width:3457;height:907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          <v:textbox>
                            <w:txbxContent>
                              <w:p w14:paraId="219E2E97" w14:textId="77777777" w:rsidR="00241FD5" w:rsidRPr="00163B86" w:rsidRDefault="00241FD5" w:rsidP="005B09D4">
                                <w:pPr>
                                  <w:jc w:val="center"/>
                                  <w:rPr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0</w:t>
                                </w:r>
                              </w:p>
                              <w:p w14:paraId="4C6E29F3" w14:textId="414C4224" w:rsidR="00241FD5" w:rsidRPr="00C36CB7" w:rsidRDefault="00241FD5" w:rsidP="005B09D4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  <v:shape id="Text Box 10" o:spid="_x0000_s1032" type="#_x0000_t202" style="position:absolute;left:10166;top:448;width:4909;height:85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" filled="f" stroked="f" strokeweight=".5pt">
                          <v:textbox>
                            <w:txbxContent>
                              <w:p w14:paraId="394C39FA" w14:textId="259229B5" w:rsidR="00241FD5" w:rsidRDefault="00241FD5" w:rsidP="005B09D4">
                                <w:pPr>
                                  <w:rPr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8-</w:t>
                                </w:r>
                              </w:p>
                              <w:p w14:paraId="7356DB4B" w14:textId="2ED5CCE7" w:rsidR="00241FD5" w:rsidRPr="00C36CB7" w:rsidRDefault="00241FD5" w:rsidP="005B09D4">
                                <w:pPr>
                                  <w:rPr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sz w:val="32"/>
                                    <w:szCs w:val="32"/>
                                    <w:rtl/>
                                    <w:lang w:bidi="fa-IR"/>
                                  </w:rPr>
                                  <w:t>9</w:t>
                                </w:r>
                              </w:p>
                            </w:txbxContent>
                          </v:textbox>
                        </v:shape>
                      </v:group>
                      <v:shape id="Text Box 12" o:spid="_x0000_s1033" type="#_x0000_t202" style="position:absolute;left:-546;width:3829;height:40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" filled="f" stroked="f" strokeweight=".5pt">
                        <v:textbox>
                          <w:txbxContent>
                            <w:p w14:paraId="3C58F879" w14:textId="77777777" w:rsidR="00241FD5" w:rsidRPr="00C36CB7" w:rsidRDefault="00241FD5" w:rsidP="005B09D4">
                              <w:pPr>
                                <w:rPr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</w:pPr>
                              <w:r w:rsidRPr="00C36CB7"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 Box 13" o:spid="_x0000_s1034" type="#_x0000_t202" style="position:absolute;left:16044;top:380;width:3708;height:367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      <v:textbox>
                          <w:txbxContent>
                            <w:p w14:paraId="3C410CD4" w14:textId="77777777" w:rsidR="00241FD5" w:rsidRPr="00C36CB7" w:rsidRDefault="00241FD5" w:rsidP="005B09D4">
                              <w:pPr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bidi="fa-IR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66C9A">
              <w:rPr>
                <w:rFonts w:ascii="Vazirmatn" w:hAnsi="Vazirmatn" w:hint="cs"/>
                <w:rtl/>
              </w:rPr>
              <w:t xml:space="preserve">باتوجه به نمودار ون مقابل ، جاهای خالی را کامل کنید. </w:t>
            </w:r>
          </w:p>
          <w:p w14:paraId="53D2B2A4" w14:textId="1B6E10BD" w:rsidR="008C0622" w:rsidRPr="00666C9A" w:rsidRDefault="008C0622" w:rsidP="008C0622">
            <w:pPr>
              <w:pStyle w:val="ListParagraph"/>
              <w:ind w:left="360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الف) </w:t>
            </w:r>
            <w:r w:rsidRPr="00666C9A">
              <w:rPr>
                <w:rFonts w:ascii="Vazirmatn" w:hAnsi="Vazirmatn"/>
                <w:position w:val="-12"/>
                <w:lang w:bidi="fa-IR"/>
              </w:rPr>
              <w:object w:dxaOrig="2540" w:dyaOrig="380" w14:anchorId="682F681D">
                <v:shape id="_x0000_i1055" type="#_x0000_t75" style="width:144.7pt;height:20.1pt" o:ole="">
                  <v:imagedata r:id="rId68" o:title=""/>
                </v:shape>
                <o:OLEObject Type="Embed" ProgID="Equation.DSMT4" ShapeID="_x0000_i1055" DrawAspect="Content" ObjectID="_1824092101" r:id="rId69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ب) </w:t>
            </w:r>
            <w:r w:rsidRPr="00666C9A">
              <w:rPr>
                <w:position w:val="-12"/>
                <w:lang w:bidi="fa-IR"/>
              </w:rPr>
              <w:object w:dxaOrig="2020" w:dyaOrig="380" w14:anchorId="092AA01B">
                <v:shape id="_x0000_i1056" type="#_x0000_t75" style="width:117pt;height:20.1pt" o:ole="">
                  <v:imagedata r:id="rId70" o:title=""/>
                </v:shape>
                <o:OLEObject Type="Embed" ProgID="Equation.DSMT4" ShapeID="_x0000_i1056" DrawAspect="Content" ObjectID="_1824092102" r:id="rId71"/>
              </w:object>
            </w:r>
          </w:p>
          <w:p w14:paraId="45417085" w14:textId="77777777" w:rsidR="008C0622" w:rsidRPr="00684CE8" w:rsidRDefault="008C0622" w:rsidP="008C0622">
            <w:pPr>
              <w:pStyle w:val="ListParagraph"/>
              <w:ind w:left="360"/>
              <w:rPr>
                <w:rFonts w:ascii="Vazirmatn" w:hAnsi="Vazirmatn"/>
                <w:sz w:val="12"/>
                <w:szCs w:val="12"/>
                <w:rtl/>
                <w:lang w:bidi="fa-IR"/>
              </w:rPr>
            </w:pPr>
          </w:p>
          <w:p w14:paraId="345EDF37" w14:textId="6884D323" w:rsidR="008C0622" w:rsidRPr="00666C9A" w:rsidRDefault="008C0622" w:rsidP="008C0622">
            <w:pPr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ج)   </w:t>
            </w:r>
            <w:r w:rsidRPr="00666C9A">
              <w:rPr>
                <w:rFonts w:ascii="Vazirmatn" w:hAnsi="Vazirmatn"/>
                <w:lang w:bidi="fa-IR"/>
              </w:rPr>
              <w:t xml:space="preserve">     </w:t>
            </w:r>
            <w:r w:rsidRPr="00666C9A">
              <w:rPr>
                <w:rFonts w:ascii="Vazirmatn" w:hAnsi="Vazirmatn"/>
                <w:position w:val="-12"/>
                <w:lang w:bidi="fa-IR"/>
              </w:rPr>
              <w:object w:dxaOrig="2520" w:dyaOrig="380" w14:anchorId="266788A3">
                <v:shape id="_x0000_i1057" type="#_x0000_t75" style="width:2in;height:20.1pt" o:ole="">
                  <v:imagedata r:id="rId72" o:title=""/>
                </v:shape>
                <o:OLEObject Type="Embed" ProgID="Equation.DSMT4" ShapeID="_x0000_i1057" DrawAspect="Content" ObjectID="_1824092103" r:id="rId73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    د)   </w:t>
            </w:r>
            <w:r w:rsidRPr="00666C9A">
              <w:rPr>
                <w:rFonts w:ascii="Vazirmatn" w:hAnsi="Vazirmatn"/>
                <w:lang w:bidi="fa-IR"/>
              </w:rPr>
              <w:t xml:space="preserve">     </w:t>
            </w:r>
            <w:r w:rsidRPr="00666C9A">
              <w:rPr>
                <w:position w:val="-12"/>
                <w:lang w:bidi="fa-IR"/>
              </w:rPr>
              <w:object w:dxaOrig="1460" w:dyaOrig="360" w14:anchorId="0B7733FE">
                <v:shape id="_x0000_i1058" type="#_x0000_t75" style="width:83.1pt;height:19.4pt" o:ole="">
                  <v:imagedata r:id="rId74" o:title=""/>
                </v:shape>
                <o:OLEObject Type="Embed" ProgID="Equation.DSMT4" ShapeID="_x0000_i1058" DrawAspect="Content" ObjectID="_1824092104" r:id="rId75"/>
              </w:object>
            </w:r>
          </w:p>
        </w:tc>
        <w:tc>
          <w:tcPr>
            <w:tcW w:w="539" w:type="dxa"/>
            <w:vAlign w:val="center"/>
          </w:tcPr>
          <w:p w14:paraId="36A61906" w14:textId="2DE3CBEA" w:rsidR="008C0622" w:rsidRPr="00666C9A" w:rsidRDefault="008C0622" w:rsidP="008C0622">
            <w:pPr>
              <w:jc w:val="center"/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25/1</w:t>
            </w:r>
          </w:p>
        </w:tc>
      </w:tr>
      <w:tr w:rsidR="008C0622" w:rsidRPr="00666C9A" w14:paraId="423C94D4" w14:textId="77777777" w:rsidTr="006C1C08">
        <w:trPr>
          <w:trHeight w:val="972"/>
        </w:trPr>
        <w:tc>
          <w:tcPr>
            <w:tcW w:w="10091" w:type="dxa"/>
            <w:gridSpan w:val="3"/>
          </w:tcPr>
          <w:p w14:paraId="5FC5D8D8" w14:textId="77777777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rtl/>
              </w:rPr>
              <w:t xml:space="preserve">جاهای خالی را با اعداد مناسب پر کنید‌.  </w:t>
            </w:r>
          </w:p>
          <w:p w14:paraId="620FE89F" w14:textId="16B2653D" w:rsidR="008C0622" w:rsidRPr="00666C9A" w:rsidRDefault="008C0622" w:rsidP="008C0622">
            <w:pPr>
              <w:jc w:val="both"/>
              <w:rPr>
                <w:rFonts w:ascii="Vazirmatn" w:hAnsi="Vazirmatn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                                 </w:t>
            </w:r>
            <w:r w:rsidRPr="00666C9A">
              <w:rPr>
                <w:rFonts w:ascii="Vazirmatn" w:hAnsi="Vazirmatn" w:hint="cs"/>
                <w:rtl/>
              </w:rPr>
              <w:t xml:space="preserve"> </w:t>
            </w:r>
            <w:r w:rsidRPr="00666C9A">
              <w:rPr>
                <w:rFonts w:ascii="Vazirmatn" w:hAnsi="Vazirmatn"/>
              </w:rPr>
              <w:t xml:space="preserve">   </w:t>
            </w:r>
            <w:r w:rsidRPr="00666C9A">
              <w:rPr>
                <w:position w:val="-12"/>
              </w:rPr>
              <w:object w:dxaOrig="4780" w:dyaOrig="440" w14:anchorId="31DF9183">
                <v:shape id="_x0000_i1059" type="#_x0000_t75" style="width:256.15pt;height:23.55pt" o:ole="">
                  <v:imagedata r:id="rId76" o:title=""/>
                </v:shape>
                <o:OLEObject Type="Embed" ProgID="Equation.DSMT4" ShapeID="_x0000_i1059" DrawAspect="Content" ObjectID="_1824092105" r:id="rId77"/>
              </w:object>
            </w:r>
          </w:p>
        </w:tc>
        <w:tc>
          <w:tcPr>
            <w:tcW w:w="539" w:type="dxa"/>
            <w:vAlign w:val="center"/>
          </w:tcPr>
          <w:p w14:paraId="175C1273" w14:textId="58BDC569" w:rsidR="008C0622" w:rsidRPr="00666C9A" w:rsidRDefault="00DC7A91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C0622" w:rsidRPr="00666C9A" w14:paraId="1A57B711" w14:textId="77777777" w:rsidTr="006C1C08">
        <w:trPr>
          <w:trHeight w:val="1034"/>
        </w:trPr>
        <w:tc>
          <w:tcPr>
            <w:tcW w:w="10091" w:type="dxa"/>
            <w:gridSpan w:val="3"/>
          </w:tcPr>
          <w:p w14:paraId="52F5A21A" w14:textId="1BEE8609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666C9A">
              <w:rPr>
                <w:rFonts w:hint="cs"/>
                <w:i/>
                <w:noProof/>
                <w:rtl/>
              </w:rPr>
              <w:t xml:space="preserve">مجموعه های زیر را به صورت دیگر نمایش دهید.                                                                                                                             </w:t>
            </w:r>
          </w:p>
          <w:p w14:paraId="5423FE40" w14:textId="06F22AE6" w:rsidR="008C0622" w:rsidRPr="00666C9A" w:rsidRDefault="008C0622" w:rsidP="008C0622">
            <w:pPr>
              <w:spacing w:line="360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hint="cs"/>
                <w:i/>
                <w:noProof/>
                <w:rtl/>
              </w:rPr>
              <w:t xml:space="preserve">                                                                                                                                </w:t>
            </w:r>
            <w:r w:rsidRPr="00666C9A">
              <w:rPr>
                <w:noProof/>
                <w:position w:val="-14"/>
              </w:rPr>
              <w:object w:dxaOrig="2060" w:dyaOrig="440" w14:anchorId="175E969C">
                <v:shape id="_x0000_i1060" type="#_x0000_t75" style="width:99.7pt;height:22.85pt" o:ole="">
                  <v:imagedata r:id="rId78" o:title=""/>
                </v:shape>
                <o:OLEObject Type="Embed" ProgID="Equation.DSMT4" ShapeID="_x0000_i1060" DrawAspect="Content" ObjectID="_1824092106" r:id="rId79"/>
              </w:object>
            </w:r>
            <w:r w:rsidRPr="00666C9A">
              <w:rPr>
                <w:rFonts w:hint="cs"/>
                <w:i/>
                <w:noProof/>
                <w:rtl/>
              </w:rPr>
              <w:t xml:space="preserve">    </w:t>
            </w:r>
          </w:p>
          <w:p w14:paraId="32C1BF27" w14:textId="589707E5" w:rsidR="008C0622" w:rsidRPr="00666C9A" w:rsidRDefault="008C0622" w:rsidP="008C0622">
            <w:pPr>
              <w:spacing w:line="360" w:lineRule="auto"/>
              <w:jc w:val="right"/>
              <w:rPr>
                <w:rFonts w:ascii="Vazirmatn" w:hAnsi="Vazirmatn"/>
                <w:rtl/>
              </w:rPr>
            </w:pPr>
            <w:r w:rsidRPr="00666C9A">
              <w:rPr>
                <w:i/>
                <w:noProof/>
                <w:rtl/>
              </w:rPr>
              <w:tab/>
            </w:r>
            <w:r w:rsidRPr="00666C9A">
              <w:rPr>
                <w:rFonts w:hint="cs"/>
                <w:i/>
                <w:noProof/>
                <w:rtl/>
              </w:rPr>
              <w:t xml:space="preserve">                  </w:t>
            </w:r>
            <w:r w:rsidRPr="00666C9A">
              <w:rPr>
                <w:position w:val="-16"/>
              </w:rPr>
              <w:object w:dxaOrig="3620" w:dyaOrig="480" w14:anchorId="22C49512">
                <v:shape id="_x0000_i1061" type="#_x0000_t75" style="width:182.1pt;height:23.55pt" o:ole="">
                  <v:imagedata r:id="rId80" o:title=""/>
                </v:shape>
                <o:OLEObject Type="Embed" ProgID="Equation.DSMT4" ShapeID="_x0000_i1061" DrawAspect="Content" ObjectID="_1824092107" r:id="rId81"/>
              </w:object>
            </w:r>
            <w:r w:rsidRPr="00666C9A">
              <w:rPr>
                <w:rFonts w:hint="cs"/>
                <w:i/>
                <w:noProof/>
                <w:rtl/>
              </w:rPr>
              <w:t xml:space="preserve">   </w:t>
            </w:r>
          </w:p>
        </w:tc>
        <w:tc>
          <w:tcPr>
            <w:tcW w:w="539" w:type="dxa"/>
            <w:vAlign w:val="center"/>
          </w:tcPr>
          <w:p w14:paraId="4DCF074B" w14:textId="47963F79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46E342F1" w14:textId="77777777" w:rsidTr="006C1C08">
        <w:trPr>
          <w:trHeight w:val="1046"/>
        </w:trPr>
        <w:tc>
          <w:tcPr>
            <w:tcW w:w="10091" w:type="dxa"/>
            <w:gridSpan w:val="3"/>
          </w:tcPr>
          <w:p w14:paraId="3C9C8485" w14:textId="3516CE4F" w:rsidR="008C0622" w:rsidRPr="00666C9A" w:rsidRDefault="00F36C2B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/>
                <w:noProof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467D41AD" wp14:editId="3D539D99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43960</wp:posOffset>
                      </wp:positionV>
                      <wp:extent cx="732790" cy="589280"/>
                      <wp:effectExtent l="0" t="0" r="10160" b="2032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790" cy="589280"/>
                                <a:chOff x="-152367" y="97959"/>
                                <a:chExt cx="883864" cy="760392"/>
                              </a:xfrm>
                            </wpg:grpSpPr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-152367" y="97959"/>
                                  <a:ext cx="883864" cy="760392"/>
                                  <a:chOff x="-88472" y="72149"/>
                                  <a:chExt cx="955247" cy="808513"/>
                                </a:xfrm>
                              </wpg:grpSpPr>
                              <wps:wsp>
                                <wps:cNvPr id="1" name="Oval 1"/>
                                <wps:cNvSpPr/>
                                <wps:spPr>
                                  <a:xfrm>
                                    <a:off x="76200" y="123826"/>
                                    <a:ext cx="790575" cy="75683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Text Box 8"/>
                                <wps:cNvSpPr txBox="1"/>
                                <wps:spPr>
                                  <a:xfrm>
                                    <a:off x="-88472" y="72149"/>
                                    <a:ext cx="335247" cy="3910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D7E249" w14:textId="77777777" w:rsidR="000E760E" w:rsidRPr="00A03C02" w:rsidRDefault="000E760E" w:rsidP="000E760E">
                                      <w:pPr>
                                        <w:rPr>
                                          <w:sz w:val="16"/>
                                          <w:szCs w:val="16"/>
                                          <w:rtl/>
                                          <w:lang w:bidi="fa-IR"/>
                                        </w:rPr>
                                      </w:pPr>
                                      <w:r w:rsidRPr="00A03C02">
                                        <w:rPr>
                                          <w:sz w:val="16"/>
                                          <w:szCs w:val="16"/>
                                          <w:lang w:bidi="fa-IR"/>
                                        </w:rPr>
                                        <w:t>B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" name="Text Box 7"/>
                                <wps:cNvSpPr txBox="1"/>
                                <wps:spPr>
                                  <a:xfrm>
                                    <a:off x="145203" y="187677"/>
                                    <a:ext cx="354286" cy="3753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310D227" w14:textId="77777777" w:rsidR="000E760E" w:rsidRPr="00A03C02" w:rsidRDefault="000E760E" w:rsidP="000E760E">
                                      <w:pPr>
                                        <w:rPr>
                                          <w:sz w:val="18"/>
                                          <w:szCs w:val="18"/>
                                          <w:rtl/>
                                          <w:lang w:bidi="fa-IR"/>
                                        </w:rPr>
                                      </w:pPr>
                                      <w:r w:rsidRPr="00A03C02">
                                        <w:rPr>
                                          <w:sz w:val="18"/>
                                          <w:szCs w:val="18"/>
                                          <w:lang w:bidi="fa-IR"/>
                                        </w:rPr>
                                        <w:t>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" name="Oval 3"/>
                              <wps:cNvSpPr/>
                              <wps:spPr>
                                <a:xfrm>
                                  <a:off x="294957" y="314820"/>
                                  <a:ext cx="313778" cy="31926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7D41AD" id="Group 16" o:spid="_x0000_s1035" style="position:absolute;left:0;text-align:left;margin-left:3.85pt;margin-top:3.45pt;width:57.7pt;height:46.4pt;z-index:251686912;mso-width-relative:margin;mso-height-relative:margin" coordorigin="-1523,979" coordsize="8838,7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">
                      <v:group id="Group 9" o:spid="_x0000_s1036" style="position:absolute;left:-1523;top:979;width:8837;height:7604" coordorigin="-884,721" coordsize="9552,8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oval id="Oval 1" o:spid="_x0000_s1037" style="position:absolute;left:762;top:1238;width:7905;height:7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" fillcolor="white [3212]" strokecolor="black [3213]" strokeweight="1.5pt"/>
                        <v:shape id="Text Box 8" o:spid="_x0000_s1038" type="#_x0000_t202" style="position:absolute;left:-884;top:721;width:3351;height:39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" filled="f" stroked="f" strokeweight=".5pt">
                          <v:textbox>
                            <w:txbxContent>
                              <w:p w14:paraId="36D7E249" w14:textId="77777777" w:rsidR="000E760E" w:rsidRPr="00A03C02" w:rsidRDefault="000E760E" w:rsidP="000E760E">
                                <w:pPr>
                                  <w:rPr>
                                    <w:sz w:val="16"/>
                                    <w:szCs w:val="16"/>
                                    <w:rtl/>
                                    <w:lang w:bidi="fa-IR"/>
                                  </w:rPr>
                                </w:pPr>
                                <w:r w:rsidRPr="00A03C02">
                                  <w:rPr>
                                    <w:sz w:val="16"/>
                                    <w:szCs w:val="16"/>
                                    <w:lang w:bidi="fa-IR"/>
                                  </w:rPr>
                                  <w:t>B</w:t>
                                </w:r>
                              </w:p>
                            </w:txbxContent>
                          </v:textbox>
                        </v:shape>
                        <v:shape id="Text Box 7" o:spid="_x0000_s1039" type="#_x0000_t202" style="position:absolute;left:1452;top:1876;width:3542;height:375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          <v:textbox>
                            <w:txbxContent>
                              <w:p w14:paraId="1310D227" w14:textId="77777777" w:rsidR="000E760E" w:rsidRPr="00A03C02" w:rsidRDefault="000E760E" w:rsidP="000E760E">
                                <w:pPr>
                                  <w:rPr>
                                    <w:sz w:val="18"/>
                                    <w:szCs w:val="18"/>
                                    <w:rtl/>
                                    <w:lang w:bidi="fa-IR"/>
                                  </w:rPr>
                                </w:pPr>
                                <w:r w:rsidRPr="00A03C02">
                                  <w:rPr>
                                    <w:sz w:val="18"/>
                                    <w:szCs w:val="18"/>
                                    <w:lang w:bidi="fa-IR"/>
                                  </w:rPr>
                                  <w:t>A</w:t>
                                </w:r>
                              </w:p>
                            </w:txbxContent>
                          </v:textbox>
                        </v:shape>
                      </v:group>
                      <v:oval id="Oval 3" o:spid="_x0000_s1040" style="position:absolute;left:2949;top:3148;width:3138;height:3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" filled="f" strokecolor="windowText" strokeweight="1.5pt"/>
                    </v:group>
                  </w:pict>
                </mc:Fallback>
              </mc:AlternateContent>
            </w:r>
            <w:r w:rsidR="008C0622" w:rsidRPr="00666C9A">
              <w:rPr>
                <w:rFonts w:ascii="Vazirmatn" w:hAnsi="Vazirmatn" w:hint="cs"/>
                <w:rtl/>
              </w:rPr>
              <w:t xml:space="preserve"> 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در شکل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مقابل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مجموعه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 xml:space="preserve"> موردنظر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را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هاشور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 xml:space="preserve"> 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بزنی</w:t>
            </w:r>
            <w:r w:rsidR="008C0622" w:rsidRPr="00666C9A">
              <w:rPr>
                <w:rFonts w:ascii="Vazirmatn" w:hAnsi="Vazirmatn" w:hint="eastAsia"/>
                <w:rtl/>
                <w:lang w:bidi="fa-IR"/>
              </w:rPr>
              <w:t>د</w:t>
            </w:r>
            <w:r w:rsidR="008C0622" w:rsidRPr="00666C9A">
              <w:rPr>
                <w:rFonts w:ascii="Vazirmatn" w:hAnsi="Vazirmatn"/>
                <w:rtl/>
                <w:lang w:bidi="fa-IR"/>
              </w:rPr>
              <w:t>.</w:t>
            </w:r>
            <w:r w:rsidR="000E760E" w:rsidRPr="00666C9A">
              <w:rPr>
                <w:rFonts w:ascii="Vazirmatn" w:hAnsi="Vazirmatn"/>
                <w:noProof/>
                <w:rtl/>
                <w:lang w:val="ar-SA"/>
              </w:rPr>
              <w:t xml:space="preserve"> 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87"/>
              <w:gridCol w:w="4990"/>
            </w:tblGrid>
            <w:tr w:rsidR="008C0622" w:rsidRPr="00666C9A" w14:paraId="10079439" w14:textId="77777777" w:rsidTr="005A55C0">
              <w:tc>
                <w:tcPr>
                  <w:tcW w:w="4997" w:type="dxa"/>
                </w:tcPr>
                <w:p w14:paraId="3D0B5091" w14:textId="23DDC6F7" w:rsidR="008C0622" w:rsidRPr="00666C9A" w:rsidRDefault="008C062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</w:p>
              </w:tc>
              <w:tc>
                <w:tcPr>
                  <w:tcW w:w="4998" w:type="dxa"/>
                </w:tcPr>
                <w:p w14:paraId="761EA0B1" w14:textId="4FB1C88D" w:rsidR="008C0622" w:rsidRPr="00666C9A" w:rsidRDefault="007E2592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>
                    <w:rPr>
                      <w:rFonts w:ascii="Vazirmatn" w:hAnsi="Vazirmatn" w:hint="cs"/>
                      <w:rtl/>
                      <w:lang w:bidi="fa-IR"/>
                    </w:rPr>
                    <w:t xml:space="preserve">              </w:t>
                  </w:r>
                  <w:r w:rsidR="000E760E"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00" w:dyaOrig="340" w14:anchorId="0D55FFBA">
                      <v:shape id="_x0000_i1062" type="#_x0000_t75" style="width:47.1pt;height:22.15pt" o:ole="">
                        <v:imagedata r:id="rId82" o:title=""/>
                      </v:shape>
                      <o:OLEObject Type="Embed" ProgID="Equation.DSMT4" ShapeID="_x0000_i1062" DrawAspect="Content" ObjectID="_1824092108" r:id="rId83"/>
                    </w:object>
                  </w:r>
                </w:p>
              </w:tc>
            </w:tr>
          </w:tbl>
          <w:p w14:paraId="10B01DFE" w14:textId="01E3077B" w:rsidR="008C0622" w:rsidRPr="00666C9A" w:rsidRDefault="008C0622" w:rsidP="008C0622">
            <w:pPr>
              <w:spacing w:line="276" w:lineRule="auto"/>
              <w:rPr>
                <w:rFonts w:ascii="Vazirmatn" w:hAnsi="Vazirmatn"/>
                <w:noProof/>
                <w:rtl/>
                <w:lang w:bidi="fa-IR"/>
              </w:rPr>
            </w:pPr>
          </w:p>
        </w:tc>
        <w:tc>
          <w:tcPr>
            <w:tcW w:w="539" w:type="dxa"/>
            <w:vAlign w:val="center"/>
          </w:tcPr>
          <w:p w14:paraId="4F7B43C2" w14:textId="73E66C1A" w:rsidR="008C0622" w:rsidRPr="00666C9A" w:rsidRDefault="000E760E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/>
                <w:lang w:bidi="fa-IR"/>
              </w:rPr>
              <w:t>25</w:t>
            </w:r>
            <w:r w:rsidR="008C0622" w:rsidRPr="00666C9A">
              <w:rPr>
                <w:rFonts w:ascii="Vazirmatn" w:hAnsi="Vazirmatn" w:hint="cs"/>
                <w:rtl/>
                <w:lang w:bidi="fa-IR"/>
              </w:rPr>
              <w:t>/0</w:t>
            </w:r>
          </w:p>
        </w:tc>
      </w:tr>
      <w:tr w:rsidR="000E760E" w:rsidRPr="00666C9A" w14:paraId="040347ED" w14:textId="77777777" w:rsidTr="006C1C08">
        <w:trPr>
          <w:trHeight w:val="1046"/>
        </w:trPr>
        <w:tc>
          <w:tcPr>
            <w:tcW w:w="10091" w:type="dxa"/>
            <w:gridSpan w:val="3"/>
          </w:tcPr>
          <w:p w14:paraId="18E80EEF" w14:textId="00020FFE" w:rsidR="000E760E" w:rsidRPr="00666C9A" w:rsidRDefault="000E760E" w:rsidP="000E760E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  <w:noProof/>
                <w:rtl/>
                <w:lang w:val="ar-SA"/>
              </w:rPr>
            </w:pPr>
            <w:r w:rsidRPr="00666C9A">
              <w:rPr>
                <w:rFonts w:hint="cs"/>
                <w:rtl/>
                <w:lang w:bidi="fa-IR"/>
              </w:rPr>
              <w:lastRenderedPageBreak/>
              <w:t xml:space="preserve">اگر دو مجموعه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>A=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lang w:bidi="fa-IR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bidi="fa-IR"/>
                    </w:rPr>
                    <m:t>x-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rtl/>
                    </w:rPr>
                    <m:t>۴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lang w:bidi="fa-IR"/>
                    </w:rPr>
                    <m:t xml:space="preserve"> 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 w:hint="cs"/>
                      <w:rtl/>
                      <w:lang w:bidi="fa-IR"/>
                    </w:rPr>
                    <m:t>،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lang w:bidi="fa-IR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rtl/>
                    </w:rPr>
                    <m:t>۵</m:t>
                  </m:r>
                </m:e>
              </m:d>
            </m:oMath>
            <w:r w:rsidRPr="00666C9A">
              <w:rPr>
                <w:rFonts w:hint="cs"/>
                <w:rtl/>
                <w:lang w:bidi="fa-IR"/>
              </w:rPr>
              <w:t xml:space="preserve"> و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>B={y+</m:t>
              </m:r>
              <m:r>
                <m:rPr>
                  <m:sty m:val="bi"/>
                </m:rPr>
                <w:rPr>
                  <w:rFonts w:ascii="Cambria Math" w:hAnsi="Cambria Math" w:hint="cs"/>
                  <w:rtl/>
                </w:rPr>
                <m:t>۳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rtl/>
                  <w:lang w:bidi="fa-IR"/>
                </w:rPr>
                <m:t>،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rtl/>
                </w:rPr>
                <m:t>۶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lang w:bidi="fa-IR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lang w:bidi="fa-IR"/>
                </w:rPr>
                <m:t>}</m:t>
              </m:r>
            </m:oMath>
            <w:r w:rsidRPr="00666C9A">
              <w:rPr>
                <w:rFonts w:hint="cs"/>
                <w:rtl/>
                <w:lang w:bidi="fa-IR"/>
              </w:rPr>
              <w:t xml:space="preserve"> با هم مساوی باشند، مقادیر </w:t>
            </w:r>
            <w:r w:rsidRPr="00666C9A">
              <w:rPr>
                <w:lang w:bidi="fa-IR"/>
              </w:rPr>
              <w:t>x</w:t>
            </w:r>
            <w:r w:rsidRPr="00666C9A">
              <w:rPr>
                <w:rFonts w:hint="cs"/>
                <w:rtl/>
                <w:lang w:bidi="fa-IR"/>
              </w:rPr>
              <w:t xml:space="preserve"> و </w:t>
            </w:r>
            <w:r w:rsidRPr="00666C9A">
              <w:rPr>
                <w:lang w:bidi="fa-IR"/>
              </w:rPr>
              <w:t>y</w:t>
            </w:r>
            <w:r w:rsidRPr="00666C9A">
              <w:rPr>
                <w:rFonts w:hint="cs"/>
                <w:rtl/>
                <w:lang w:bidi="fa-IR"/>
              </w:rPr>
              <w:t xml:space="preserve"> را به دست آورید.</w:t>
            </w:r>
          </w:p>
          <w:p w14:paraId="046382A9" w14:textId="0561C608" w:rsidR="000E760E" w:rsidRPr="00666C9A" w:rsidRDefault="000E760E" w:rsidP="000E760E">
            <w:pPr>
              <w:spacing w:line="276" w:lineRule="auto"/>
              <w:jc w:val="both"/>
              <w:rPr>
                <w:rFonts w:ascii="Vazirmatn" w:hAnsi="Vazirmatn"/>
                <w:noProof/>
                <w:rtl/>
                <w:lang w:val="ar-SA"/>
              </w:rPr>
            </w:pPr>
          </w:p>
        </w:tc>
        <w:tc>
          <w:tcPr>
            <w:tcW w:w="539" w:type="dxa"/>
            <w:vAlign w:val="center"/>
          </w:tcPr>
          <w:p w14:paraId="78984105" w14:textId="208ACB64" w:rsidR="000E760E" w:rsidRPr="00666C9A" w:rsidRDefault="00350B37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  <w:tr w:rsidR="008C0622" w:rsidRPr="00666C9A" w14:paraId="28A7A12C" w14:textId="77777777" w:rsidTr="006C1C08">
        <w:trPr>
          <w:trHeight w:val="1516"/>
        </w:trPr>
        <w:tc>
          <w:tcPr>
            <w:tcW w:w="10091" w:type="dxa"/>
            <w:gridSpan w:val="3"/>
          </w:tcPr>
          <w:p w14:paraId="63690E34" w14:textId="77777777" w:rsidR="00684CE8" w:rsidRPr="00684CE8" w:rsidRDefault="00666C9A" w:rsidP="00666C9A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Vazirmatn" w:hAnsi="Vazirmatn"/>
              </w:rPr>
            </w:pPr>
            <w:r w:rsidRPr="00666C9A">
              <w:rPr>
                <w:rFonts w:hint="cs"/>
                <w:rtl/>
              </w:rPr>
              <w:t>در یک مدرسه 11 دانش آموز کلاس نهمی ، 10 دانش آموز کلاس هشتمی و 14 دانش آموز کلاس هفتمی تحصیل می کنند</w:t>
            </w:r>
          </w:p>
          <w:p w14:paraId="36F8B1B0" w14:textId="27B8462E" w:rsidR="00666C9A" w:rsidRPr="00684CE8" w:rsidRDefault="00666C9A" w:rsidP="00684CE8">
            <w:pPr>
              <w:spacing w:line="276" w:lineRule="auto"/>
              <w:jc w:val="both"/>
              <w:rPr>
                <w:rFonts w:ascii="Vazirmatn" w:hAnsi="Vazirmatn"/>
                <w:rtl/>
              </w:rPr>
            </w:pPr>
            <w:r w:rsidRPr="00666C9A">
              <w:rPr>
                <w:rFonts w:hint="cs"/>
                <w:rtl/>
              </w:rPr>
              <w:t xml:space="preserve">از لیست دانش آموزان مدرسه یک دانش آموز به تصادف انتخاب می کنیم. چقدر احتمال دارد این دانش آموز کلاس هفتمی </w:t>
            </w:r>
            <w:r w:rsidRPr="00684CE8">
              <w:rPr>
                <w:rFonts w:hint="cs"/>
                <w:u w:val="single"/>
                <w:rtl/>
              </w:rPr>
              <w:t>نباشد</w:t>
            </w:r>
            <w:r w:rsidRPr="00666C9A">
              <w:rPr>
                <w:rFonts w:hint="cs"/>
                <w:rtl/>
              </w:rPr>
              <w:t>؟ (نوشتن فرمول احتمال الزامی است )</w:t>
            </w:r>
          </w:p>
          <w:p w14:paraId="4E776979" w14:textId="20581502" w:rsidR="008C0622" w:rsidRPr="005B3C30" w:rsidRDefault="008C0622" w:rsidP="008C0622">
            <w:pPr>
              <w:spacing w:line="276" w:lineRule="auto"/>
              <w:jc w:val="both"/>
              <w:rPr>
                <w:rFonts w:ascii="Vazirmatn" w:hAnsi="Vazirmatn"/>
                <w:sz w:val="22"/>
                <w:szCs w:val="22"/>
                <w:rtl/>
              </w:rPr>
            </w:pPr>
          </w:p>
        </w:tc>
        <w:tc>
          <w:tcPr>
            <w:tcW w:w="539" w:type="dxa"/>
            <w:vAlign w:val="center"/>
          </w:tcPr>
          <w:p w14:paraId="5616181B" w14:textId="3EF8DB66" w:rsidR="008C0622" w:rsidRPr="00666C9A" w:rsidRDefault="00666C9A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75/0</w:t>
            </w:r>
          </w:p>
        </w:tc>
      </w:tr>
      <w:tr w:rsidR="008C0622" w:rsidRPr="00666C9A" w14:paraId="18E8DFCE" w14:textId="77777777" w:rsidTr="005B3C30">
        <w:trPr>
          <w:trHeight w:val="900"/>
        </w:trPr>
        <w:tc>
          <w:tcPr>
            <w:tcW w:w="10091" w:type="dxa"/>
            <w:gridSpan w:val="3"/>
          </w:tcPr>
          <w:p w14:paraId="74E4E94D" w14:textId="77777777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/>
                <w:rtl/>
              </w:rPr>
              <w:t>اگر خانواده 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 xml:space="preserve"> دارا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 xml:space="preserve"> سه فرزند باشد ، چقدر احتمال دارد 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 w:hint="eastAsia"/>
                <w:rtl/>
              </w:rPr>
              <w:t>ن</w:t>
            </w:r>
            <w:r w:rsidRPr="00666C9A">
              <w:rPr>
                <w:rFonts w:ascii="Vazirmatn" w:hAnsi="Vazirmatn"/>
                <w:rtl/>
              </w:rPr>
              <w:t xml:space="preserve"> خانواده دارا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/>
                <w:rtl/>
              </w:rPr>
              <w:t xml:space="preserve"> دق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 w:hint="eastAsia"/>
                <w:rtl/>
              </w:rPr>
              <w:t>قاً</w:t>
            </w:r>
            <w:r w:rsidRPr="00666C9A">
              <w:rPr>
                <w:rFonts w:ascii="Vazirmatn" w:hAnsi="Vazirmatn"/>
                <w:rtl/>
              </w:rPr>
              <w:t xml:space="preserve"> </w:t>
            </w:r>
            <w:r w:rsidRPr="00666C9A">
              <w:rPr>
                <w:rFonts w:ascii="Vazirmatn" w:hAnsi="Vazirmatn" w:hint="cs"/>
                <w:rtl/>
              </w:rPr>
              <w:t>ی</w:t>
            </w:r>
            <w:r w:rsidRPr="00666C9A">
              <w:rPr>
                <w:rFonts w:ascii="Vazirmatn" w:hAnsi="Vazirmatn" w:hint="eastAsia"/>
                <w:rtl/>
              </w:rPr>
              <w:t>ک</w:t>
            </w:r>
            <w:r w:rsidRPr="00666C9A">
              <w:rPr>
                <w:rFonts w:ascii="Vazirmatn" w:hAnsi="Vazirmatn"/>
                <w:rtl/>
              </w:rPr>
              <w:t xml:space="preserve"> پسر باشد؟</w:t>
            </w:r>
          </w:p>
          <w:p w14:paraId="3A3AC38D" w14:textId="65C3CCB0" w:rsidR="008C0622" w:rsidRPr="00666C9A" w:rsidRDefault="008C0622" w:rsidP="008C0622">
            <w:pPr>
              <w:jc w:val="both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7B6CD308" w14:textId="198A7721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1F66089D" w14:textId="77777777" w:rsidTr="006C1C08">
        <w:trPr>
          <w:trHeight w:val="1417"/>
        </w:trPr>
        <w:tc>
          <w:tcPr>
            <w:tcW w:w="10091" w:type="dxa"/>
            <w:gridSpan w:val="3"/>
          </w:tcPr>
          <w:p w14:paraId="7ADB1786" w14:textId="7B49B827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یک تاس را دوبار پرتاب می کنیم . چقدر احتمال دارد :</w:t>
            </w:r>
          </w:p>
          <w:p w14:paraId="767318A5" w14:textId="77777777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</w:rPr>
              <w:t xml:space="preserve">الف- هر دو تاس عدد زوج بیاید؟                                    </w:t>
            </w:r>
          </w:p>
          <w:p w14:paraId="0E7A5D79" w14:textId="3E0239E0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ب- مجموع دو عدد رو شده برابر 5 باشد؟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76095F8" w14:textId="318D6C8F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3AF022E1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7A4560B5" w14:textId="64DD5685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>نمایش اعشاری کسرهای زیر را بنویسید و مشخص کنید کدام یک  مختوم و کدام یک متناوب است</w:t>
            </w:r>
            <w:r w:rsidR="00753C0D">
              <w:rPr>
                <w:rFonts w:ascii="Vazirmatn" w:hAnsi="Vazirmatn" w:hint="cs"/>
                <w:rtl/>
              </w:rPr>
              <w:t>.</w:t>
            </w:r>
          </w:p>
          <w:p w14:paraId="1E7A789D" w14:textId="7E105507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</w:t>
            </w:r>
            <w:r w:rsidRPr="00666C9A">
              <w:rPr>
                <w:position w:val="-22"/>
              </w:rPr>
              <w:object w:dxaOrig="460" w:dyaOrig="580" w14:anchorId="63AEAB3B">
                <v:shape id="_x0000_i1063" type="#_x0000_t75" style="width:25.6pt;height:31.85pt" o:ole="">
                  <v:imagedata r:id="rId84" o:title=""/>
                </v:shape>
                <o:OLEObject Type="Embed" ProgID="Equation.DSMT4" ShapeID="_x0000_i1063" DrawAspect="Content" ObjectID="_1824092109" r:id="rId85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                                                                                           </w:t>
            </w:r>
            <w:r w:rsidRPr="00666C9A">
              <w:rPr>
                <w:position w:val="-22"/>
              </w:rPr>
              <w:object w:dxaOrig="460" w:dyaOrig="580" w14:anchorId="3EEBE1E2">
                <v:shape id="_x0000_i1064" type="#_x0000_t75" style="width:26.3pt;height:33.9pt" o:ole="">
                  <v:imagedata r:id="rId86" o:title=""/>
                </v:shape>
                <o:OLEObject Type="Embed" ProgID="Equation.DSMT4" ShapeID="_x0000_i1064" DrawAspect="Content" ObjectID="_1824092110" r:id="rId87"/>
              </w:objec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5B71E1CB" w14:textId="539ADE4F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3626F594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2BA76105" w14:textId="081C9313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</w:rPr>
              <w:t xml:space="preserve">الف- بین </w:t>
            </w:r>
            <w:r w:rsidRPr="00666C9A">
              <w:rPr>
                <w:position w:val="-8"/>
              </w:rPr>
              <w:object w:dxaOrig="400" w:dyaOrig="360" w14:anchorId="40299541">
                <v:shape id="_x0000_i1065" type="#_x0000_t75" style="width:22.85pt;height:20.1pt" o:ole="">
                  <v:imagedata r:id="rId88" o:title=""/>
                </v:shape>
                <o:OLEObject Type="Embed" ProgID="Equation.DSMT4" ShapeID="_x0000_i1065" DrawAspect="Content" ObjectID="_1824092111" r:id="rId89"/>
              </w:object>
            </w:r>
            <w:r w:rsidRPr="00666C9A">
              <w:rPr>
                <w:rFonts w:ascii="Vazirmatn" w:hAnsi="Vazirmatn" w:hint="cs"/>
                <w:rtl/>
              </w:rPr>
              <w:t xml:space="preserve"> و 3  سه عدد گنگ بنویسید. </w:t>
            </w:r>
          </w:p>
          <w:p w14:paraId="19B34BC3" w14:textId="0F059938" w:rsidR="001923F6" w:rsidRPr="00666C9A" w:rsidRDefault="008C0622" w:rsidP="00350B37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</w:rPr>
              <w:t xml:space="preserve">ب- بین </w:t>
            </w:r>
            <w:r w:rsidRPr="00666C9A">
              <w:rPr>
                <w:rFonts w:ascii="Vazirmatn" w:hAnsi="Vazirmatn"/>
                <w:position w:val="-24"/>
              </w:rPr>
              <w:object w:dxaOrig="240" w:dyaOrig="620" w14:anchorId="164FBFF3">
                <v:shape id="_x0000_i1066" type="#_x0000_t75" style="width:12.45pt;height:35.3pt" o:ole="">
                  <v:imagedata r:id="rId90" o:title=""/>
                </v:shape>
                <o:OLEObject Type="Embed" ProgID="Equation.DSMT4" ShapeID="_x0000_i1066" DrawAspect="Content" ObjectID="_1824092112" r:id="rId91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و </w:t>
            </w:r>
            <w:r w:rsidRPr="00666C9A">
              <w:rPr>
                <w:rFonts w:ascii="Vazirmatn" w:hAnsi="Vazirmatn"/>
                <w:position w:val="-24"/>
              </w:rPr>
              <w:object w:dxaOrig="220" w:dyaOrig="620" w14:anchorId="0C837EE2">
                <v:shape id="_x0000_i1067" type="#_x0000_t75" style="width:11.75pt;height:35.3pt" o:ole="">
                  <v:imagedata r:id="rId92" o:title=""/>
                </v:shape>
                <o:OLEObject Type="Embed" ProgID="Equation.DSMT4" ShapeID="_x0000_i1067" DrawAspect="Content" ObjectID="_1824092113" r:id="rId93"/>
              </w:object>
            </w:r>
            <w:r w:rsidRPr="00666C9A">
              <w:rPr>
                <w:rFonts w:ascii="Vazirmatn" w:hAnsi="Vazirmatn" w:hint="cs"/>
                <w:rtl/>
                <w:lang w:bidi="fa-IR"/>
              </w:rPr>
              <w:t xml:space="preserve">  سه عدد گویا بنویسید.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E6E3D01" w14:textId="76DEAAF1" w:rsidR="008C0622" w:rsidRPr="00666C9A" w:rsidRDefault="00350B37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5/1</w:t>
            </w:r>
          </w:p>
        </w:tc>
      </w:tr>
      <w:tr w:rsidR="00350B37" w:rsidRPr="00666C9A" w14:paraId="077428B9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0CD085D0" w14:textId="751D7F63" w:rsidR="00350B37" w:rsidRPr="00174045" w:rsidRDefault="00350B37" w:rsidP="00350B37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</w:rPr>
            </w:pPr>
            <w:r w:rsidRPr="00174045">
              <w:rPr>
                <w:rFonts w:ascii="Vazirmatn" w:hAnsi="Vazirmatn" w:hint="cs"/>
                <w:rtl/>
              </w:rPr>
              <w:t xml:space="preserve">الف- عدد </w:t>
            </w:r>
            <w:r w:rsidRPr="00174045">
              <w:rPr>
                <w:position w:val="-8"/>
              </w:rPr>
              <w:object w:dxaOrig="960" w:dyaOrig="400" w14:anchorId="4A0DF3F8">
                <v:shape id="_x0000_i1068" type="#_x0000_t75" style="width:49.85pt;height:20.1pt" o:ole="">
                  <v:imagedata r:id="rId94" o:title=""/>
                </v:shape>
                <o:OLEObject Type="Embed" ProgID="Equation.DSMT4" ShapeID="_x0000_i1068" DrawAspect="Content" ObjectID="_1824092114" r:id="rId95"/>
              </w:object>
            </w:r>
            <w:r w:rsidRPr="00174045">
              <w:rPr>
                <w:rFonts w:ascii="Vazirmatn" w:hAnsi="Vazirmatn" w:hint="cs"/>
                <w:rtl/>
                <w:lang w:bidi="fa-IR"/>
              </w:rPr>
              <w:t xml:space="preserve"> را روی محور اعداد نمایش دهید.</w:t>
            </w:r>
          </w:p>
          <w:p w14:paraId="36AA22B4" w14:textId="77777777" w:rsidR="00350B37" w:rsidRPr="00174045" w:rsidRDefault="00350B37" w:rsidP="00350B37">
            <w:pPr>
              <w:spacing w:line="276" w:lineRule="auto"/>
              <w:rPr>
                <w:rFonts w:ascii="Vazirmatn" w:hAnsi="Vazirmatn"/>
                <w:rtl/>
              </w:rPr>
            </w:pPr>
            <w:r w:rsidRPr="00174045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8960" behindDoc="0" locked="0" layoutInCell="1" allowOverlap="1" wp14:anchorId="436C0630" wp14:editId="223637B5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67088</wp:posOffset>
                      </wp:positionV>
                      <wp:extent cx="3266307" cy="263661"/>
                      <wp:effectExtent l="38100" t="38100" r="29845" b="3175"/>
                      <wp:wrapNone/>
                      <wp:docPr id="2052" name="Group 2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2053" name="Group 2053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2054" name="Straight Arrow Connector 2054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5" name="Straight Connector 2055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6" name="Straight Connector 2056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7" name="Straight Connector 2057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8" name="Straight Connector 2058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59" name="Straight Connector 2059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0" name="Straight Connector 2060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1" name="Straight Connector 2061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2" name="Straight Connector 2062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63" name="Straight Connector 2063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068" name="Text Box 2068"/>
                              <wps:cNvSpPr txBox="1"/>
                              <wps:spPr>
                                <a:xfrm>
                                  <a:off x="1073793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6E94758" w14:textId="77777777" w:rsidR="00350B37" w:rsidRPr="005362A5" w:rsidRDefault="00350B37" w:rsidP="00350B37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6C0630" id="Group 2052" o:spid="_x0000_s1041" style="position:absolute;left:0;text-align:left;margin-left:7.75pt;margin-top:5.3pt;width:257.2pt;height:20.75pt;z-index:251688960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">
                      <v:group id="Group 2053" o:spid="_x0000_s1042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UYxQAAAN0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Gs1n8P8mPAG5+QMAAP//AwBQSwECLQAUAAYACAAAACEA2+H2y+4AAACFAQAAEwAAAAAAAAAA&#10;AAAAAAAAAAAAW0NvbnRlbnRfVHlwZXNdLnhtbFBLAQItABQABgAIAAAAIQBa9CxbvwAAABUBAAAL&#10;AAAAAAAAAAAAAAAAAB8BAABfcmVscy8ucmVsc1BLAQItABQABgAIAAAAIQD1kaUYxQAAAN0AAAAP&#10;AAAAAAAAAAAAAAAAAAcCAABkcnMvZG93bnJldi54bWxQSwUGAAAAAAMAAwC3AAAA+QIAAAAA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2054" o:spid="_x0000_s1043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" strokecolor="windowText">
                          <v:stroke startarrow="open" endarrow="open"/>
                        </v:shape>
                        <v:line id="Straight Connector 2055" o:spid="_x0000_s1044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" strokecolor="windowText"/>
                        <v:line id="Straight Connector 2056" o:spid="_x0000_s1045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" strokecolor="windowText"/>
                        <v:line id="Straight Connector 2057" o:spid="_x0000_s1046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" strokecolor="windowText"/>
                        <v:line id="Straight Connector 2058" o:spid="_x0000_s1047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" strokecolor="windowText"/>
                        <v:line id="Straight Connector 2059" o:spid="_x0000_s1048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" strokecolor="windowText"/>
                        <v:line id="Straight Connector 2060" o:spid="_x0000_s1049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" strokecolor="windowText"/>
                        <v:line id="Straight Connector 2061" o:spid="_x0000_s1050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" strokecolor="windowText"/>
                        <v:line id="Straight Connector 2062" o:spid="_x0000_s1051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" strokecolor="windowText"/>
                        <v:line id="Straight Connector 2063" o:spid="_x0000_s1052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" strokecolor="windowText"/>
                      </v:group>
                      <v:shape id="Text Box 2068" o:spid="_x0000_s1053" type="#_x0000_t202" style="position:absolute;left:10737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IBxAAAAN0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VJvA5zw5vwBGT+DwAA//8DAFBLAQItABQABgAIAAAAIQDb4fbL7gAAAIUBAAATAAAAAAAAAAAA&#10;AAAAAAAAAABbQ29udGVudF9UeXBlc10ueG1sUEsBAi0AFAAGAAgAAAAhAFr0LFu/AAAAFQEAAAsA&#10;AAAAAAAAAAAAAAAAHwEAAF9yZWxzLy5yZWxzUEsBAi0AFAAGAAgAAAAhAIGIwgHEAAAA3QAAAA8A&#10;AAAAAAAAAAAAAAAABwIAAGRycy9kb3ducmV2LnhtbFBLBQYAAAAAAwADALcAAAD4AgAAAAA=&#10;" filled="f" stroked="f" strokeweight=".5pt">
                        <v:textbox>
                          <w:txbxContent>
                            <w:p w14:paraId="26E94758" w14:textId="77777777" w:rsidR="00350B37" w:rsidRPr="005362A5" w:rsidRDefault="00350B37" w:rsidP="00350B37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EF0E7AC" w14:textId="38021853" w:rsidR="00350B37" w:rsidRPr="00350B37" w:rsidRDefault="00350B37" w:rsidP="00350B37">
            <w:pPr>
              <w:spacing w:line="276" w:lineRule="auto"/>
              <w:rPr>
                <w:rFonts w:ascii="Vazirmatn" w:hAnsi="Vazirmatn"/>
                <w:rtl/>
              </w:rPr>
            </w:pPr>
            <w:r w:rsidRPr="00174045">
              <w:rPr>
                <w:rFonts w:ascii="Vazirmatn" w:hAnsi="Vazirmatn" w:hint="cs"/>
                <w:rtl/>
              </w:rPr>
              <w:t xml:space="preserve">ب- عدد </w:t>
            </w:r>
            <w:r w:rsidRPr="00174045">
              <w:rPr>
                <w:rFonts w:ascii="Vazirmatn" w:hAnsi="Vazirmatn"/>
                <w:position w:val="-8"/>
              </w:rPr>
              <w:object w:dxaOrig="900" w:dyaOrig="400" w14:anchorId="1455494A">
                <v:shape id="_x0000_i1069" type="#_x0000_t75" style="width:46.4pt;height:20.1pt" o:ole="">
                  <v:imagedata r:id="rId96" o:title=""/>
                </v:shape>
                <o:OLEObject Type="Embed" ProgID="Equation.DSMT4" ShapeID="_x0000_i1069" DrawAspect="Content" ObjectID="_1824092115" r:id="rId97"/>
              </w:object>
            </w:r>
            <w:r w:rsidRPr="00174045">
              <w:rPr>
                <w:rFonts w:ascii="Vazirmatn" w:hAnsi="Vazirmatn" w:hint="cs"/>
                <w:rtl/>
              </w:rPr>
              <w:t xml:space="preserve"> بین کدام اعداد صحیح متوالی قرار دارد ؟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2AF4ABEB" w14:textId="5750E91E" w:rsidR="00350B37" w:rsidRPr="00666C9A" w:rsidRDefault="00350B37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6C258F18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1A754819" w14:textId="7349F90C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hint="cs"/>
                <w:rtl/>
              </w:rPr>
              <w:t>الف- نمايش مجموعه را روي محور مقابل آن مشخص كنيد .</w:t>
            </w:r>
            <w:r w:rsidRPr="00666C9A">
              <w:rPr>
                <w:rtl/>
              </w:rPr>
              <w:tab/>
            </w:r>
            <w:r w:rsidRPr="00666C9A">
              <w:rPr>
                <w:position w:val="-4"/>
              </w:rPr>
              <w:object w:dxaOrig="200" w:dyaOrig="300" w14:anchorId="2E567266">
                <v:shape id="_x0000_i1070" type="#_x0000_t75" style="width:10.4pt;height:16.6pt" o:ole="">
                  <v:imagedata r:id="rId98" o:title=""/>
                </v:shape>
                <o:OLEObject Type="Embed" ProgID="Equation.DSMT4" ShapeID="_x0000_i1070" DrawAspect="Content" ObjectID="_1824092116" r:id="rId99"/>
              </w:object>
            </w:r>
            <w:r w:rsidRPr="00666C9A">
              <w:rPr>
                <w:rtl/>
              </w:rPr>
              <w:t xml:space="preserve"> </w:t>
            </w:r>
            <w:r w:rsidRPr="00666C9A">
              <w:rPr>
                <w:position w:val="-4"/>
              </w:rPr>
              <w:object w:dxaOrig="200" w:dyaOrig="300" w14:anchorId="456F7B6F">
                <v:shape id="_x0000_i1071" type="#_x0000_t75" style="width:10.4pt;height:16.6pt" o:ole="">
                  <v:imagedata r:id="rId100" o:title=""/>
                </v:shape>
                <o:OLEObject Type="Embed" ProgID="Equation.DSMT4" ShapeID="_x0000_i1071" DrawAspect="Content" ObjectID="_1824092117" r:id="rId101"/>
              </w:object>
            </w:r>
            <w:r w:rsidRPr="00666C9A">
              <w:rPr>
                <w:rtl/>
              </w:rPr>
              <w:t xml:space="preserve"> </w:t>
            </w:r>
            <w:r w:rsidRPr="00666C9A">
              <w:rPr>
                <w:rtl/>
              </w:rPr>
              <w:tab/>
            </w:r>
            <w:r w:rsidRPr="00666C9A">
              <w:rPr>
                <w:position w:val="-4"/>
              </w:rPr>
              <w:object w:dxaOrig="200" w:dyaOrig="300" w14:anchorId="60DF3CFF">
                <v:shape id="_x0000_i1072" type="#_x0000_t75" style="width:10.4pt;height:16.6pt" o:ole="">
                  <v:imagedata r:id="rId102" o:title=""/>
                </v:shape>
                <o:OLEObject Type="Embed" ProgID="Equation.DSMT4" ShapeID="_x0000_i1072" DrawAspect="Content" ObjectID="_1824092118" r:id="rId103"/>
              </w:object>
            </w:r>
            <w:r w:rsidRPr="00666C9A">
              <w:rPr>
                <w:rtl/>
              </w:rPr>
              <w:t xml:space="preserve"> </w:t>
            </w:r>
          </w:p>
          <w:p w14:paraId="205B9743" w14:textId="64FC74BD" w:rsidR="008C0622" w:rsidRPr="00666C9A" w:rsidRDefault="008C0622" w:rsidP="008C0622">
            <w:pPr>
              <w:jc w:val="right"/>
              <w:rPr>
                <w:rtl/>
              </w:rPr>
            </w:pPr>
            <w:r w:rsidRPr="00666C9A">
              <w:rPr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72DD2384" wp14:editId="01572328">
                      <wp:simplePos x="0" y="0"/>
                      <wp:positionH relativeFrom="column">
                        <wp:posOffset>2408297</wp:posOffset>
                      </wp:positionH>
                      <wp:positionV relativeFrom="paragraph">
                        <wp:posOffset>100405</wp:posOffset>
                      </wp:positionV>
                      <wp:extent cx="3266307" cy="263661"/>
                      <wp:effectExtent l="38100" t="38100" r="29845" b="3175"/>
                      <wp:wrapNone/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6307" cy="263661"/>
                                <a:chOff x="19050" y="0"/>
                                <a:chExt cx="2491834" cy="266946"/>
                              </a:xfrm>
                            </wpg:grpSpPr>
                            <wpg:grpSp>
                              <wpg:cNvPr id="18" name="Group 18"/>
                              <wpg:cNvGrpSpPr/>
                              <wpg:grpSpPr>
                                <a:xfrm>
                                  <a:off x="19050" y="0"/>
                                  <a:ext cx="2491834" cy="107950"/>
                                  <a:chOff x="0" y="0"/>
                                  <a:chExt cx="2491834" cy="107950"/>
                                </a:xfrm>
                              </wpg:grpSpPr>
                              <wps:wsp>
                                <wps:cNvPr id="19" name="Straight Arrow Connector 19"/>
                                <wps:cNvCnPr/>
                                <wps:spPr>
                                  <a:xfrm>
                                    <a:off x="0" y="50800"/>
                                    <a:ext cx="249183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headEnd type="arrow"/>
                                    <a:tailEnd type="arrow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/>
                                <wps:spPr>
                                  <a:xfrm>
                                    <a:off x="158750" y="1270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1" name="Straight Connector 21"/>
                                <wps:cNvCnPr/>
                                <wps:spPr>
                                  <a:xfrm>
                                    <a:off x="12319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2" name="Straight Connector 22"/>
                                <wps:cNvCnPr/>
                                <wps:spPr>
                                  <a:xfrm>
                                    <a:off x="9461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3" name="Straight Connector 23"/>
                                <wps:cNvCnPr/>
                                <wps:spPr>
                                  <a:xfrm>
                                    <a:off x="67310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4" name="Straight Connector 24"/>
                                <wps:cNvCnPr/>
                                <wps:spPr>
                                  <a:xfrm>
                                    <a:off x="4191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5" name="Straight Connector 25"/>
                                <wps:cNvCnPr/>
                                <wps:spPr>
                                  <a:xfrm>
                                    <a:off x="14986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6" name="Straight Connector 26"/>
                                <wps:cNvCnPr/>
                                <wps:spPr>
                                  <a:xfrm>
                                    <a:off x="1771650" y="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7" name="Straight Connector 27"/>
                                <wps:cNvCnPr/>
                                <wps:spPr>
                                  <a:xfrm>
                                    <a:off x="20193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28" name="Straight Connector 28"/>
                                <wps:cNvCnPr/>
                                <wps:spPr>
                                  <a:xfrm>
                                    <a:off x="2286000" y="6350"/>
                                    <a:ext cx="0" cy="952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9" name="Text Box 29"/>
                              <wps:cNvSpPr txBox="1"/>
                              <wps:spPr>
                                <a:xfrm>
                                  <a:off x="1080038" y="55690"/>
                                  <a:ext cx="342265" cy="2112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D2E40A1" w14:textId="77777777" w:rsidR="00241FD5" w:rsidRPr="005362A5" w:rsidRDefault="00241FD5" w:rsidP="00D7153C">
                                    <w:pPr>
                                      <w:rPr>
                                        <w:rFonts w:ascii="Cambria Math" w:hAnsi="Cambria Math"/>
                                        <w:sz w:val="22"/>
                                        <w:szCs w:val="18"/>
                                        <w:lang w:bidi="fa-IR"/>
                                        <w:oMath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Cambria Math"/>
                                            <w:sz w:val="22"/>
                                            <w:szCs w:val="18"/>
                                            <w:rtl/>
                                            <w:lang w:bidi="fa-IR"/>
                                          </w:rPr>
                                          <m:t>°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DD2384" id="Group 17" o:spid="_x0000_s1054" style="position:absolute;margin-left:189.65pt;margin-top:7.9pt;width:257.2pt;height:20.75pt;z-index:251684864;mso-height-relative:margin" coordorigin="190" coordsize="24918,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">
                      <v:group id="Group 18" o:spid="_x0000_s1055" style="position:absolute;left:190;width:24918;height:1079" coordsize="24918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shape id="Straight Arrow Connector 19" o:spid="_x0000_s1056" type="#_x0000_t32" style="position:absolute;top:508;width:249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" strokecolor="windowText">
                          <v:stroke startarrow="open" endarrow="open"/>
                        </v:shape>
                        <v:line id="Straight Connector 20" o:spid="_x0000_s1057" style="position:absolute;visibility:visible;mso-wrap-style:square" from="1587,127" to="1587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9XC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+vDl/AD5OoFAAD//wMAUEsBAi0AFAAGAAgAAAAhANvh9svuAAAAhQEAABMAAAAAAAAAAAAAAAAA&#10;AAAAAFtDb250ZW50X1R5cGVzXS54bWxQSwECLQAUAAYACAAAACEAWvQsW78AAAAVAQAACwAAAAAA&#10;AAAAAAAAAAAfAQAAX3JlbHMvLnJlbHNQSwECLQAUAAYACAAAACEA61PVwsAAAADbAAAADwAAAAAA&#10;AAAAAAAAAAAHAgAAZHJzL2Rvd25yZXYueG1sUEsFBgAAAAADAAMAtwAAAPQCAAAAAA==&#10;" strokecolor="windowText"/>
                        <v:line id="Straight Connector 21" o:spid="_x0000_s1058" style="position:absolute;visibility:visible;mso-wrap-style:square" from="12319,63" to="12319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" strokecolor="windowText"/>
                        <v:line id="Straight Connector 22" o:spid="_x0000_s1059" style="position:absolute;visibility:visible;mso-wrap-style:square" from="9461,0" to="946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" strokecolor="windowText"/>
                        <v:line id="Straight Connector 23" o:spid="_x0000_s1060" style="position:absolute;visibility:visible;mso-wrap-style:square" from="6731,0" to="6731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" strokecolor="windowText"/>
                        <v:line id="Straight Connector 24" o:spid="_x0000_s1061" style="position:absolute;visibility:visible;mso-wrap-style:square" from="4191,63" to="4191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" strokecolor="windowText"/>
                        <v:line id="Straight Connector 25" o:spid="_x0000_s1062" style="position:absolute;visibility:visible;mso-wrap-style:square" from="14986,63" to="14986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" strokecolor="windowText"/>
                        <v:line id="Straight Connector 26" o:spid="_x0000_s1063" style="position:absolute;visibility:visible;mso-wrap-style:square" from="17716,0" to="17716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" strokecolor="windowText"/>
                        <v:line id="Straight Connector 27" o:spid="_x0000_s1064" style="position:absolute;visibility:visible;mso-wrap-style:square" from="20193,63" to="20193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" strokecolor="windowText"/>
                        <v:line id="Straight Connector 28" o:spid="_x0000_s1065" style="position:absolute;visibility:visible;mso-wrap-style:square" from="22860,63" to="22860,1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" strokecolor="windowText"/>
                      </v:group>
                      <v:shape id="Text Box 29" o:spid="_x0000_s1066" type="#_x0000_t202" style="position:absolute;left:10800;top:556;width:3423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<v:textbox>
                          <w:txbxContent>
                            <w:p w14:paraId="2D2E40A1" w14:textId="77777777" w:rsidR="00241FD5" w:rsidRPr="005362A5" w:rsidRDefault="00241FD5" w:rsidP="00D7153C">
                              <w:pPr>
                                <w:rPr>
                                  <w:rFonts w:ascii="Cambria Math" w:hAnsi="Cambria Math"/>
                                  <w:sz w:val="22"/>
                                  <w:szCs w:val="18"/>
                                  <w:lang w:bidi="fa-IR"/>
                                  <w:oMath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/>
                                      <w:sz w:val="22"/>
                                      <w:szCs w:val="18"/>
                                      <w:rtl/>
                                      <w:lang w:bidi="fa-IR"/>
                                    </w:rPr>
                                    <m:t>°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666C9A">
              <w:rPr>
                <w:rFonts w:hint="cs"/>
                <w:rtl/>
              </w:rPr>
              <w:t xml:space="preserve">       </w:t>
            </w:r>
            <w:r w:rsidRPr="00666C9A">
              <w:rPr>
                <w:rFonts w:hint="cs"/>
                <w:rtl/>
                <w:lang w:bidi="fa-IR"/>
              </w:rPr>
              <w:t xml:space="preserve">    </w:t>
            </w:r>
            <w:r w:rsidRPr="00666C9A">
              <w:rPr>
                <w:rFonts w:hint="cs"/>
                <w:rtl/>
              </w:rPr>
              <w:t xml:space="preserve">                                                                                    </w:t>
            </w:r>
            <w:r w:rsidRPr="00666C9A">
              <w:t xml:space="preserve">   </w:t>
            </w:r>
            <w:r w:rsidRPr="00666C9A">
              <w:rPr>
                <w:position w:val="-14"/>
              </w:rPr>
              <w:object w:dxaOrig="2760" w:dyaOrig="440" w14:anchorId="6F33DD26">
                <v:shape id="_x0000_i1073" type="#_x0000_t75" style="width:138.45pt;height:20.75pt" o:ole="">
                  <v:imagedata r:id="rId104" o:title=""/>
                </v:shape>
                <o:OLEObject Type="Embed" ProgID="Equation.DSMT4" ShapeID="_x0000_i1073" DrawAspect="Content" ObjectID="_1824092119" r:id="rId105"/>
              </w:object>
            </w:r>
            <w:r w:rsidRPr="00666C9A">
              <w:rPr>
                <w:position w:val="-4"/>
              </w:rPr>
              <w:object w:dxaOrig="200" w:dyaOrig="300" w14:anchorId="33B7E4D4">
                <v:shape id="_x0000_i1074" type="#_x0000_t75" style="width:10.4pt;height:16.6pt" o:ole="">
                  <v:imagedata r:id="rId100" o:title=""/>
                </v:shape>
                <o:OLEObject Type="Embed" ProgID="Equation.DSMT4" ShapeID="_x0000_i1074" DrawAspect="Content" ObjectID="_1824092120" r:id="rId106"/>
              </w:object>
            </w:r>
            <w:r w:rsidRPr="00666C9A">
              <w:t xml:space="preserve"> </w:t>
            </w:r>
          </w:p>
          <w:p w14:paraId="74C6B74F" w14:textId="41478696" w:rsidR="008C0622" w:rsidRPr="00666C9A" w:rsidRDefault="008C0622" w:rsidP="008C0622">
            <w:pPr>
              <w:rPr>
                <w:noProof/>
                <w:rtl/>
              </w:rPr>
            </w:pPr>
            <w:r w:rsidRPr="00666C9A">
              <w:rPr>
                <w:rFonts w:hint="cs"/>
                <w:noProof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607F7198" wp14:editId="357D4C3D">
                      <wp:simplePos x="0" y="0"/>
                      <wp:positionH relativeFrom="column">
                        <wp:posOffset>2423386</wp:posOffset>
                      </wp:positionH>
                      <wp:positionV relativeFrom="paragraph">
                        <wp:posOffset>265757</wp:posOffset>
                      </wp:positionV>
                      <wp:extent cx="3014345" cy="425222"/>
                      <wp:effectExtent l="38100" t="0" r="0" b="0"/>
                      <wp:wrapNone/>
                      <wp:docPr id="30" name="Group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14345" cy="425222"/>
                                <a:chOff x="0" y="0"/>
                                <a:chExt cx="3014602" cy="426170"/>
                              </a:xfrm>
                            </wpg:grpSpPr>
                            <wpg:grpSp>
                              <wpg:cNvPr id="31" name="Group 31"/>
                              <wpg:cNvGrpSpPr/>
                              <wpg:grpSpPr>
                                <a:xfrm>
                                  <a:off x="458877" y="135013"/>
                                  <a:ext cx="1827021" cy="84767"/>
                                  <a:chOff x="12887" y="-272"/>
                                  <a:chExt cx="1317453" cy="85582"/>
                                </a:xfrm>
                              </wpg:grpSpPr>
                              <wps:wsp>
                                <wps:cNvPr id="32" name="Rectangle 32"/>
                                <wps:cNvSpPr/>
                                <wps:spPr>
                                  <a:xfrm>
                                    <a:off x="59328" y="17502"/>
                                    <a:ext cx="1219217" cy="58405"/>
                                  </a:xfrm>
                                  <a:prstGeom prst="rect">
                                    <a:avLst/>
                                  </a:prstGeom>
                                  <a:pattFill prst="ltUpDiag">
                                    <a:fgClr>
                                      <a:schemeClr val="tx1"/>
                                    </a:fgClr>
                                    <a:bgClr>
                                      <a:schemeClr val="bg1"/>
                                    </a:bgClr>
                                  </a:patt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3" name="Oval 33"/>
                                <wps:cNvSpPr/>
                                <wps:spPr>
                                  <a:xfrm>
                                    <a:off x="12887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4" name="Oval 34"/>
                                <wps:cNvSpPr/>
                                <wps:spPr>
                                  <a:xfrm>
                                    <a:off x="1269446" y="-272"/>
                                    <a:ext cx="60894" cy="8558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35" name="Group 35"/>
                              <wpg:cNvGrpSpPr/>
                              <wpg:grpSpPr>
                                <a:xfrm>
                                  <a:off x="0" y="0"/>
                                  <a:ext cx="3014602" cy="426170"/>
                                  <a:chOff x="0" y="0"/>
                                  <a:chExt cx="3014602" cy="426170"/>
                                </a:xfrm>
                              </wpg:grpSpPr>
                              <wps:wsp>
                                <wps:cNvPr id="36" name="Text Box 36"/>
                                <wps:cNvSpPr txBox="1"/>
                                <wps:spPr>
                                  <a:xfrm>
                                    <a:off x="2742801" y="0"/>
                                    <a:ext cx="271801" cy="2734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1E14972" w14:textId="77777777" w:rsidR="00241FD5" w:rsidRDefault="00241FD5" w:rsidP="00D7153C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spAutoFit/>
                                </wps:bodyPr>
                              </wps:wsp>
                              <wpg:grpSp>
                                <wpg:cNvPr id="37" name="Group 37"/>
                                <wpg:cNvGrpSpPr/>
                                <wpg:grpSpPr>
                                  <a:xfrm>
                                    <a:off x="0" y="115330"/>
                                    <a:ext cx="2462118" cy="310840"/>
                                    <a:chOff x="0" y="0"/>
                                    <a:chExt cx="2462118" cy="310840"/>
                                  </a:xfrm>
                                </wpg:grpSpPr>
                                <wps:wsp>
                                  <wps:cNvPr id="38" name="Straight Arrow Connector 38"/>
                                  <wps:cNvCnPr/>
                                  <wps:spPr>
                                    <a:xfrm>
                                      <a:off x="0" y="65902"/>
                                      <a:ext cx="2462118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 w="med" len="med"/>
                                      <a:tailEnd type="arrow" w="med" len="me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9" name="Text Box 39"/>
                                  <wps:cNvSpPr txBox="1"/>
                                  <wps:spPr>
                                    <a:xfrm>
                                      <a:off x="942802" y="37181"/>
                                      <a:ext cx="317527" cy="273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B6A73BC" w14:textId="77777777" w:rsidR="00241FD5" w:rsidRDefault="00241FD5" w:rsidP="00D7153C">
                                        <w:r w:rsidRPr="00303E2E">
                                          <w:rPr>
                                            <w:position w:val="-4"/>
                                          </w:rPr>
                                          <w:object w:dxaOrig="180" w:dyaOrig="200" w14:anchorId="7E090750">
                                            <v:shape id="_x0000_i1076" type="#_x0000_t75" style="width:10.4pt;height:10.4pt" o:ole="">
                                              <v:imagedata r:id="rId107" o:title=""/>
                                            </v:shape>
                                            <o:OLEObject Type="Embed" ProgID="Equation.DSMT4" ShapeID="_x0000_i1076" DrawAspect="Content" ObjectID="_1824092136" r:id="rId108"/>
                                          </w:object>
                                        </w:r>
                                        <w:r>
                                          <w:rPr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  <wpg:grpSp>
                                  <wpg:cNvPr id="40" name="Group 40"/>
                                  <wpg:cNvGrpSpPr/>
                                  <wpg:grpSpPr>
                                    <a:xfrm>
                                      <a:off x="247135" y="0"/>
                                      <a:ext cx="2001520" cy="143510"/>
                                      <a:chOff x="0" y="0"/>
                                      <a:chExt cx="2001795" cy="144000"/>
                                    </a:xfrm>
                                  </wpg:grpSpPr>
                                  <wps:wsp>
                                    <wps:cNvPr id="41" name="Straight Connector 41"/>
                                    <wps:cNvCnPr/>
                                    <wps:spPr>
                                      <a:xfrm>
                                        <a:off x="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2" name="Straight Connector 42"/>
                                    <wps:cNvCnPr/>
                                    <wps:spPr>
                                      <a:xfrm>
                                        <a:off x="25660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3" name="Straight Connector 43"/>
                                    <wps:cNvCnPr/>
                                    <wps:spPr>
                                      <a:xfrm>
                                        <a:off x="543698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4" name="Straight Connector 44"/>
                                    <wps:cNvCnPr/>
                                    <wps:spPr>
                                      <a:xfrm>
                                        <a:off x="840260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5" name="Straight Connector 45"/>
                                    <wps:cNvCnPr/>
                                    <wps:spPr>
                                      <a:xfrm>
                                        <a:off x="1128584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6" name="Straight Connector 46"/>
                                    <wps:cNvCnPr/>
                                    <wps:spPr>
                                      <a:xfrm>
                                        <a:off x="1425146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7" name="Straight Connector 47"/>
                                    <wps:cNvCnPr/>
                                    <wps:spPr>
                                      <a:xfrm>
                                        <a:off x="1705233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48" name="Straight Connector 48"/>
                                    <wps:cNvCnPr/>
                                    <wps:spPr>
                                      <a:xfrm>
                                        <a:off x="2001795" y="0"/>
                                        <a:ext cx="0" cy="1440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7F7198" id="Group 30" o:spid="_x0000_s1067" style="position:absolute;left:0;text-align:left;margin-left:190.8pt;margin-top:20.95pt;width:237.35pt;height:33.5pt;z-index:251683840;mso-width-relative:margin;mso-height-relative:margin" coordsize="30146,4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">
                      <v:group id="Group 31" o:spid="_x0000_s1068" style="position:absolute;left:4588;top:1350;width:18270;height:847" coordorigin="128,-2" coordsize="13174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rect id="Rectangle 32" o:spid="_x0000_s1069" style="position:absolute;left:593;top:175;width:12192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" fillcolor="black [3213]" strokecolor="black [3213]" strokeweight="1pt">
                          <v:fill r:id="rId109" o:title="" color2="white [3212]" type="pattern"/>
                        </v:rect>
                        <v:oval id="Oval 33" o:spid="_x0000_s1070" style="position:absolute;left:128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" fillcolor="black [3213]" strokecolor="black [3213]" strokeweight="1pt"/>
                        <v:oval id="Oval 34" o:spid="_x0000_s1071" style="position:absolute;left:12694;top:-2;width:609;height: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" fillcolor="white [3212]" strokecolor="black [3213]" strokeweight="1pt"/>
                      </v:group>
                      <v:group id="Group 35" o:spid="_x0000_s1072" style="position:absolute;width:30146;height:4261" coordsize="30146,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Text Box 36" o:spid="_x0000_s1073" type="#_x0000_t202" style="position:absolute;left:27428;width:2718;height:273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" filled="f" stroked="f" strokeweight=".5pt">
                          <v:textbox style="mso-fit-shape-to-text:t">
                            <w:txbxContent>
                              <w:p w14:paraId="51E14972" w14:textId="77777777" w:rsidR="00241FD5" w:rsidRDefault="00241FD5" w:rsidP="00D7153C">
                                <w:pPr>
                                  <w:rPr>
                                    <w:lang w:bidi="fa-IR"/>
                                  </w:rPr>
                                </w:pPr>
                              </w:p>
                            </w:txbxContent>
                          </v:textbox>
                        </v:shape>
                        <v:group id="Group 37" o:spid="_x0000_s1074" style="position:absolute;top:1153;width:24621;height:3108" coordsize="24621,3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shape id="Straight Arrow Connector 38" o:spid="_x0000_s1075" type="#_x0000_t32" style="position:absolute;top:659;width:246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" strokecolor="black [3213]">
                            <v:stroke startarrow="open" endarrow="open"/>
                          </v:shape>
                          <v:shape id="Text Box 39" o:spid="_x0000_s1076" type="#_x0000_t202" style="position:absolute;left:9428;top:371;width:3175;height:2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" filled="f" stroked="f" strokeweight=".5pt">
                            <v:textbox style="mso-fit-shape-to-text:t">
                              <w:txbxContent>
                                <w:p w14:paraId="3B6A73BC" w14:textId="77777777" w:rsidR="00241FD5" w:rsidRDefault="00241FD5" w:rsidP="00D7153C">
                                  <w:r w:rsidRPr="00303E2E">
                                    <w:rPr>
                                      <w:position w:val="-4"/>
                                    </w:rPr>
                                    <w:object w:dxaOrig="180" w:dyaOrig="200" w14:anchorId="7E090750">
                                      <v:shape id="_x0000_i1076" type="#_x0000_t75" style="width:10.4pt;height:10.4pt" o:ole="">
                                        <v:imagedata r:id="rId107" o:title=""/>
                                      </v:shape>
                                      <o:OLEObject Type="Embed" ProgID="Equation.DSMT4" ShapeID="_x0000_i1076" DrawAspect="Content" ObjectID="_1824092136" r:id="rId110"/>
                                    </w:object>
                                  </w:r>
                                  <w:r>
                                    <w:rPr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  <v:group id="Group 40" o:spid="_x0000_s1077" style="position:absolute;left:2471;width:20015;height:1435" coordsize="20017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<v:line id="Straight Connector 41" o:spid="_x0000_s1078" style="position:absolute;visibility:visible;mso-wrap-style:square" from="0,0" to="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" strokecolor="black [3213]"/>
                            <v:line id="Straight Connector 42" o:spid="_x0000_s1079" style="position:absolute;visibility:visible;mso-wrap-style:square" from="2566,0" to="256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" strokecolor="black [3213]"/>
                            <v:line id="Straight Connector 43" o:spid="_x0000_s1080" style="position:absolute;visibility:visible;mso-wrap-style:square" from="5436,0" to="543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" strokecolor="black [3213]"/>
                            <v:line id="Straight Connector 44" o:spid="_x0000_s1081" style="position:absolute;visibility:visible;mso-wrap-style:square" from="8402,0" to="840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" strokecolor="black [3213]"/>
                            <v:line id="Straight Connector 45" o:spid="_x0000_s1082" style="position:absolute;visibility:visible;mso-wrap-style:square" from="11285,0" to="11285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" strokecolor="black [3213]"/>
                            <v:line id="Straight Connector 46" o:spid="_x0000_s1083" style="position:absolute;visibility:visible;mso-wrap-style:square" from="14251,0" to="14251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" strokecolor="black [3213]"/>
                            <v:line id="Straight Connector 47" o:spid="_x0000_s1084" style="position:absolute;visibility:visible;mso-wrap-style:square" from="17052,0" to="17052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" strokecolor="black [3213]"/>
                            <v:line id="Straight Connector 48" o:spid="_x0000_s1085" style="position:absolute;visibility:visible;mso-wrap-style:square" from="20017,0" to="20017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" strokecolor="black [3213]"/>
                          </v:group>
                        </v:group>
                      </v:group>
                    </v:group>
                  </w:pict>
                </mc:Fallback>
              </mc:AlternateContent>
            </w:r>
            <w:r w:rsidRPr="00666C9A">
              <w:rPr>
                <w:rFonts w:hint="cs"/>
                <w:rtl/>
              </w:rPr>
              <w:t xml:space="preserve">ب- </w:t>
            </w:r>
            <w:r w:rsidRPr="00666C9A">
              <w:rPr>
                <w:rFonts w:hint="cs"/>
                <w:noProof/>
                <w:rtl/>
              </w:rPr>
              <w:t>مجموعه را به صورت رياضي بيان كنيد .</w:t>
            </w:r>
            <w:r w:rsidRPr="00666C9A">
              <w:rPr>
                <w:rFonts w:hint="cs"/>
                <w:rtl/>
              </w:rPr>
              <w:t xml:space="preserve">                                                                                                                           </w:t>
            </w:r>
          </w:p>
          <w:p w14:paraId="067346F7" w14:textId="6E6C06A3" w:rsidR="008C0622" w:rsidRPr="00666C9A" w:rsidRDefault="008C0622" w:rsidP="008C0622">
            <w:pPr>
              <w:pStyle w:val="ListParagraph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ind w:left="360"/>
              <w:jc w:val="right"/>
              <w:rPr>
                <w:rtl/>
              </w:rPr>
            </w:pPr>
            <w:r w:rsidRPr="00666C9A">
              <w:rPr>
                <w:rFonts w:hint="cs"/>
                <w:rtl/>
              </w:rPr>
              <w:t xml:space="preserve"> </w:t>
            </w:r>
            <w:r w:rsidRPr="00666C9A">
              <w:t xml:space="preserve">   </w:t>
            </w:r>
            <w:r w:rsidRPr="00666C9A">
              <w:rPr>
                <w:position w:val="-14"/>
              </w:rPr>
              <w:object w:dxaOrig="3360" w:dyaOrig="440" w14:anchorId="30D273C1">
                <v:shape id="_x0000_i1077" type="#_x0000_t75" style="width:138.45pt;height:23.55pt" o:ole="">
                  <v:imagedata r:id="rId111" o:title=""/>
                </v:shape>
                <o:OLEObject Type="Embed" ProgID="Equation.DSMT4" ShapeID="_x0000_i1077" DrawAspect="Content" ObjectID="_1824092121" r:id="rId112"/>
              </w:object>
            </w:r>
          </w:p>
          <w:p w14:paraId="0F762F8D" w14:textId="77777777" w:rsidR="008C0622" w:rsidRPr="00666C9A" w:rsidRDefault="008C0622" w:rsidP="008C062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8972"/>
              </w:tabs>
              <w:spacing w:line="276" w:lineRule="auto"/>
              <w:rPr>
                <w:rtl/>
                <w:lang w:bidi="fa-IR"/>
              </w:rPr>
            </w:pPr>
            <w:r w:rsidRPr="00666C9A">
              <w:rPr>
                <w:rFonts w:hint="cs"/>
                <w:rtl/>
              </w:rPr>
              <w:t xml:space="preserve">ج- با توجه به مجموعه </w:t>
            </w:r>
            <w:r w:rsidRPr="00666C9A">
              <w:t>A</w:t>
            </w:r>
            <w:r w:rsidRPr="00666C9A">
              <w:rPr>
                <w:rFonts w:hint="cs"/>
                <w:rtl/>
                <w:lang w:bidi="fa-IR"/>
              </w:rPr>
              <w:t xml:space="preserve"> ، درستی یا نادرستی عبارت های زیر را مشخص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2493"/>
              <w:gridCol w:w="2495"/>
              <w:gridCol w:w="2495"/>
              <w:gridCol w:w="2494"/>
            </w:tblGrid>
            <w:tr w:rsidR="008C0622" w:rsidRPr="00666C9A" w14:paraId="373B23E7" w14:textId="77777777" w:rsidTr="00241FD5">
              <w:tc>
                <w:tcPr>
                  <w:tcW w:w="2498" w:type="dxa"/>
                  <w:vAlign w:val="center"/>
                </w:tcPr>
                <w:bookmarkStart w:id="0" w:name="_GoBack"/>
                <w:p w14:paraId="440AE214" w14:textId="713AF40B" w:rsidR="008C0622" w:rsidRPr="00666C9A" w:rsidRDefault="007C73E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660" w:dyaOrig="320" w14:anchorId="14AF8BAE">
                      <v:shape id="_x0000_i1093" type="#_x0000_t75" style="width:38.1pt;height:18pt" o:ole="">
                        <v:imagedata r:id="rId113" o:title=""/>
                      </v:shape>
                      <o:OLEObject Type="Embed" ProgID="Equation.DSMT4" ShapeID="_x0000_i1093" DrawAspect="Content" ObjectID="_1824092122" r:id="rId114"/>
                    </w:object>
                  </w:r>
                  <w:bookmarkEnd w:id="0"/>
                </w:p>
              </w:tc>
              <w:tc>
                <w:tcPr>
                  <w:tcW w:w="2499" w:type="dxa"/>
                  <w:vAlign w:val="center"/>
                </w:tcPr>
                <w:p w14:paraId="708FF965" w14:textId="2C63DE22" w:rsidR="008C0622" w:rsidRPr="00666C9A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80" w:dyaOrig="400" w14:anchorId="2D8E6083">
                      <v:shape id="_x0000_i1079" type="#_x0000_t75" style="width:49.85pt;height:20.75pt" o:ole="">
                        <v:imagedata r:id="rId115" o:title=""/>
                      </v:shape>
                      <o:OLEObject Type="Embed" ProgID="Equation.DSMT4" ShapeID="_x0000_i1079" DrawAspect="Content" ObjectID="_1824092123" r:id="rId116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5E5F999E" w14:textId="73ECDB2C" w:rsidR="008C0622" w:rsidRPr="00666C9A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6"/>
                      <w:lang w:bidi="fa-IR"/>
                    </w:rPr>
                    <w:object w:dxaOrig="1080" w:dyaOrig="300" w14:anchorId="4A19544F">
                      <v:shape id="_x0000_i1080" type="#_x0000_t75" style="width:61.6pt;height:17.3pt" o:ole="">
                        <v:imagedata r:id="rId117" o:title=""/>
                      </v:shape>
                      <o:OLEObject Type="Embed" ProgID="Equation.DSMT4" ShapeID="_x0000_i1080" DrawAspect="Content" ObjectID="_1824092124" r:id="rId118"/>
                    </w:object>
                  </w:r>
                </w:p>
              </w:tc>
              <w:tc>
                <w:tcPr>
                  <w:tcW w:w="2499" w:type="dxa"/>
                  <w:vAlign w:val="center"/>
                </w:tcPr>
                <w:p w14:paraId="14951B0B" w14:textId="38AB9E43" w:rsidR="008C0622" w:rsidRPr="00666C9A" w:rsidRDefault="00917792" w:rsidP="008C0622">
                  <w:pPr>
                    <w:tabs>
                      <w:tab w:val="left" w:pos="720"/>
                      <w:tab w:val="left" w:pos="1440"/>
                      <w:tab w:val="left" w:pos="2160"/>
                      <w:tab w:val="left" w:pos="2880"/>
                      <w:tab w:val="left" w:pos="3600"/>
                      <w:tab w:val="left" w:pos="4320"/>
                      <w:tab w:val="left" w:pos="8972"/>
                    </w:tabs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8"/>
                      <w:lang w:bidi="fa-IR"/>
                    </w:rPr>
                    <w:object w:dxaOrig="820" w:dyaOrig="320" w14:anchorId="48C448EB">
                      <v:shape id="_x0000_i1081" type="#_x0000_t75" style="width:47.1pt;height:18pt" o:ole="">
                        <v:imagedata r:id="rId119" o:title=""/>
                      </v:shape>
                      <o:OLEObject Type="Embed" ProgID="Equation.DSMT4" ShapeID="_x0000_i1081" DrawAspect="Content" ObjectID="_1824092125" r:id="rId120"/>
                    </w:object>
                  </w:r>
                </w:p>
              </w:tc>
            </w:tr>
          </w:tbl>
          <w:p w14:paraId="46DA5FD8" w14:textId="4ED85EC4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429BC01A" w14:textId="796BCE0E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2</w:t>
            </w:r>
          </w:p>
        </w:tc>
      </w:tr>
      <w:tr w:rsidR="008C0622" w:rsidRPr="00666C9A" w14:paraId="0AA32599" w14:textId="77777777" w:rsidTr="00174045">
        <w:trPr>
          <w:trHeight w:val="1572"/>
        </w:trPr>
        <w:tc>
          <w:tcPr>
            <w:tcW w:w="10091" w:type="dxa"/>
            <w:gridSpan w:val="3"/>
          </w:tcPr>
          <w:p w14:paraId="148A17BD" w14:textId="0EBBEA43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tl/>
              </w:rPr>
            </w:pPr>
            <w:r w:rsidRPr="00666C9A">
              <w:rPr>
                <w:rFonts w:ascii="Vazirmatn" w:hAnsi="Vazirmatn" w:hint="cs"/>
                <w:rtl/>
              </w:rPr>
              <w:t xml:space="preserve">حاصل عبارت های زیر را </w:t>
            </w:r>
            <w:r w:rsidRPr="00666C9A">
              <w:rPr>
                <w:rFonts w:ascii="Vazirmatn" w:hAnsi="Vazirmatn"/>
                <w:rtl/>
              </w:rPr>
              <w:t>بدون قدر مطلق</w:t>
            </w:r>
            <w:r w:rsidRPr="00666C9A">
              <w:rPr>
                <w:rFonts w:ascii="Vazirmatn" w:hAnsi="Vazirmatn" w:hint="cs"/>
                <w:rtl/>
              </w:rPr>
              <w:t xml:space="preserve"> بنویسید.</w:t>
            </w:r>
            <w:r w:rsidRPr="00666C9A">
              <w:rPr>
                <w:position w:val="-4"/>
              </w:rPr>
              <w:object w:dxaOrig="200" w:dyaOrig="300" w14:anchorId="14631BA7">
                <v:shape id="_x0000_i1082" type="#_x0000_t75" style="width:11.1pt;height:14.55pt" o:ole="">
                  <v:imagedata r:id="rId121" o:title=""/>
                </v:shape>
                <o:OLEObject Type="Embed" ProgID="Equation.DSMT4" ShapeID="_x0000_i1082" DrawAspect="Content" ObjectID="_1824092126" r:id="rId122"/>
              </w:object>
            </w:r>
          </w:p>
          <w:tbl>
            <w:tblPr>
              <w:tblStyle w:val="PlainTable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893"/>
              <w:gridCol w:w="4084"/>
            </w:tblGrid>
            <w:tr w:rsidR="008C0622" w:rsidRPr="00666C9A" w14:paraId="05133E78" w14:textId="77777777" w:rsidTr="00753C0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3" w:type="dxa"/>
                  <w:shd w:val="clear" w:color="auto" w:fill="FFFFFF" w:themeFill="background1"/>
                </w:tcPr>
                <w:p w14:paraId="10BD6110" w14:textId="5DAAA8E7" w:rsidR="008C0622" w:rsidRPr="00666C9A" w:rsidRDefault="00E46A2A" w:rsidP="00684CE8">
                  <w:pPr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14"/>
                    </w:rPr>
                    <w:object w:dxaOrig="1540" w:dyaOrig="520" w14:anchorId="7CA4E9CF">
                      <v:shape id="_x0000_i1083" type="#_x0000_t75" style="width:76.85pt;height:25.6pt" o:ole="">
                        <v:imagedata r:id="rId123" o:title=""/>
                      </v:shape>
                      <o:OLEObject Type="Embed" ProgID="Equation.DSMT4" ShapeID="_x0000_i1083" DrawAspect="Content" ObjectID="_1824092127" r:id="rId124"/>
                    </w:object>
                  </w:r>
                </w:p>
              </w:tc>
              <w:tc>
                <w:tcPr>
                  <w:tcW w:w="4084" w:type="dxa"/>
                  <w:shd w:val="clear" w:color="auto" w:fill="FFFFFF" w:themeFill="background1"/>
                </w:tcPr>
                <w:p w14:paraId="4C416D84" w14:textId="253BC967" w:rsidR="008C0622" w:rsidRPr="00666C9A" w:rsidRDefault="008C0622" w:rsidP="00684CE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azirmatn" w:hAnsi="Vazirmatn"/>
                      <w:b/>
                      <w:bCs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1160" w:dyaOrig="540" w14:anchorId="65164B9C">
                      <v:shape id="_x0000_i1084" type="#_x0000_t75" style="width:59.55pt;height:26.3pt" o:ole="">
                        <v:imagedata r:id="rId125" o:title=""/>
                      </v:shape>
                      <o:OLEObject Type="Embed" ProgID="Equation.DSMT4" ShapeID="_x0000_i1084" DrawAspect="Content" ObjectID="_1824092128" r:id="rId126"/>
                    </w:object>
                  </w:r>
                </w:p>
              </w:tc>
            </w:tr>
            <w:tr w:rsidR="008C0622" w:rsidRPr="00666C9A" w14:paraId="6E460569" w14:textId="77777777" w:rsidTr="00684CE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893" w:type="dxa"/>
                  <w:shd w:val="clear" w:color="auto" w:fill="FFFFFF" w:themeFill="background1"/>
                </w:tcPr>
                <w:p w14:paraId="79710AEC" w14:textId="5A21EF54" w:rsidR="008C0622" w:rsidRPr="00666C9A" w:rsidRDefault="00753C0D" w:rsidP="00684CE8">
                  <w:pPr>
                    <w:jc w:val="right"/>
                    <w:rPr>
                      <w:rFonts w:ascii="Vazirmatn" w:hAnsi="Vazirmatn"/>
                      <w:b/>
                      <w:bCs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b/>
                      <w:bCs/>
                      <w:position w:val="-20"/>
                    </w:rPr>
                    <w:object w:dxaOrig="2360" w:dyaOrig="540" w14:anchorId="5D211B52">
                      <v:shape id="_x0000_i1085" type="#_x0000_t75" style="width:118.4pt;height:26.3pt" o:ole="">
                        <v:imagedata r:id="rId127" o:title=""/>
                      </v:shape>
                      <o:OLEObject Type="Embed" ProgID="Equation.DSMT4" ShapeID="_x0000_i1085" DrawAspect="Content" ObjectID="_1824092129" r:id="rId128"/>
                    </w:object>
                  </w:r>
                </w:p>
              </w:tc>
              <w:tc>
                <w:tcPr>
                  <w:tcW w:w="4084" w:type="dxa"/>
                  <w:shd w:val="clear" w:color="auto" w:fill="FFFFFF" w:themeFill="background1"/>
                </w:tcPr>
                <w:p w14:paraId="00BD03C3" w14:textId="1B89F3CE" w:rsidR="008C0622" w:rsidRPr="00666C9A" w:rsidRDefault="00E46A2A" w:rsidP="00684CE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8"/>
                    </w:rPr>
                    <w:object w:dxaOrig="1160" w:dyaOrig="499" w14:anchorId="504FAC18">
                      <v:shape id="_x0000_i1086" type="#_x0000_t75" style="width:68.55pt;height:29.1pt" o:ole="">
                        <v:imagedata r:id="rId129" o:title=""/>
                      </v:shape>
                      <o:OLEObject Type="Embed" ProgID="Equation.DSMT4" ShapeID="_x0000_i1086" DrawAspect="Content" ObjectID="_1824092130" r:id="rId130"/>
                    </w:object>
                  </w:r>
                </w:p>
              </w:tc>
            </w:tr>
          </w:tbl>
          <w:p w14:paraId="3A10E05A" w14:textId="606B08A1" w:rsidR="008C0622" w:rsidRPr="00666C9A" w:rsidRDefault="008C0622" w:rsidP="008C0622">
            <w:pPr>
              <w:spacing w:line="276" w:lineRule="auto"/>
              <w:rPr>
                <w:rtl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347BC0E0" w14:textId="1921771A" w:rsidR="008C0622" w:rsidRPr="00666C9A" w:rsidRDefault="001923F6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5/2</w:t>
            </w:r>
          </w:p>
        </w:tc>
      </w:tr>
      <w:tr w:rsidR="008C0622" w:rsidRPr="00666C9A" w14:paraId="1B1A9EE7" w14:textId="77777777" w:rsidTr="006C1C08">
        <w:trPr>
          <w:trHeight w:val="1122"/>
        </w:trPr>
        <w:tc>
          <w:tcPr>
            <w:tcW w:w="10091" w:type="dxa"/>
            <w:gridSpan w:val="3"/>
          </w:tcPr>
          <w:p w14:paraId="2B5672CF" w14:textId="26B8E460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rtl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</w:t>
            </w:r>
            <w:r w:rsidR="00B95AB0" w:rsidRPr="00DE467A">
              <w:rPr>
                <w:rFonts w:asciiTheme="minorHAnsi" w:eastAsiaTheme="minorHAnsi" w:hAnsiTheme="minorHAnsi" w:hint="cs"/>
                <w:rtl/>
                <w:lang w:bidi="fa-IR"/>
              </w:rPr>
              <w:t>اگر</w:t>
            </w:r>
            <w:r w:rsidR="00B95AB0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580" w:dyaOrig="260" w14:anchorId="2B587ABE">
                <v:shape id="_x0000_i1087" type="#_x0000_t75" style="width:28.4pt;height:13.85pt" o:ole="">
                  <v:imagedata r:id="rId131" o:title=""/>
                </v:shape>
                <o:OLEObject Type="Embed" ProgID="Equation.DSMT4" ShapeID="_x0000_i1087" DrawAspect="Content" ObjectID="_1824092131" r:id="rId132"/>
              </w:object>
            </w:r>
            <w:r w:rsidR="00B95AB0" w:rsidRPr="00DE467A">
              <w:rPr>
                <w:rFonts w:asciiTheme="minorHAnsi" w:eastAsiaTheme="minorHAnsi" w:hAnsiTheme="minorHAnsi" w:hint="cs"/>
                <w:rtl/>
                <w:lang w:bidi="fa-IR"/>
              </w:rPr>
              <w:t xml:space="preserve">  و  </w:t>
            </w:r>
            <w:r w:rsidR="00B95AB0" w:rsidRPr="00DE467A">
              <w:rPr>
                <w:rFonts w:asciiTheme="minorHAnsi" w:eastAsiaTheme="minorHAnsi" w:hAnsiTheme="minorHAnsi"/>
                <w:position w:val="-6"/>
                <w:lang w:bidi="fa-IR"/>
              </w:rPr>
              <w:object w:dxaOrig="700" w:dyaOrig="279" w14:anchorId="7C69A4A2">
                <v:shape id="_x0000_i1088" type="#_x0000_t75" style="width:34.6pt;height:13.85pt" o:ole="">
                  <v:imagedata r:id="rId133" o:title=""/>
                </v:shape>
                <o:OLEObject Type="Embed" ProgID="Equation.DSMT4" ShapeID="_x0000_i1088" DrawAspect="Content" ObjectID="_1824092132" r:id="rId134"/>
              </w:object>
            </w:r>
            <w:r w:rsidR="00B95AB0" w:rsidRPr="00DE467A">
              <w:rPr>
                <w:rFonts w:hint="cs"/>
                <w:rtl/>
                <w:lang w:bidi="fa-IR"/>
              </w:rPr>
              <w:t xml:space="preserve"> باشد، حاصل</w:t>
            </w:r>
            <w:r w:rsidR="00B95AB0">
              <w:rPr>
                <w:rFonts w:hint="cs"/>
                <w:rtl/>
                <w:lang w:bidi="fa-IR"/>
              </w:rPr>
              <w:t xml:space="preserve"> عبارت</w:t>
            </w:r>
            <w:r w:rsidR="00B95AB0" w:rsidRPr="00DE467A">
              <w:rPr>
                <w:rFonts w:hint="cs"/>
                <w:rtl/>
                <w:lang w:bidi="fa-IR"/>
              </w:rPr>
              <w:t xml:space="preserve"> </w:t>
            </w:r>
            <w:r w:rsidR="00B95AB0">
              <w:rPr>
                <w:rFonts w:hint="cs"/>
                <w:rtl/>
                <w:lang w:bidi="fa-IR"/>
              </w:rPr>
              <w:t xml:space="preserve">زیر </w:t>
            </w:r>
            <w:r w:rsidR="00B95AB0" w:rsidRPr="00DE467A">
              <w:rPr>
                <w:rFonts w:hint="cs"/>
                <w:rtl/>
                <w:lang w:bidi="fa-IR"/>
              </w:rPr>
              <w:t>را به دست آورید.</w:t>
            </w:r>
          </w:p>
          <w:p w14:paraId="51F37B54" w14:textId="3561F0C7" w:rsidR="008C0622" w:rsidRPr="00666C9A" w:rsidRDefault="00F36C2B" w:rsidP="008C0622">
            <w:pPr>
              <w:spacing w:line="276" w:lineRule="auto"/>
              <w:jc w:val="right"/>
              <w:rPr>
                <w:rFonts w:ascii="Vazirmatn" w:hAnsi="Vazirmatn"/>
                <w:rtl/>
                <w:lang w:bidi="fa-IR"/>
              </w:rPr>
            </w:pPr>
            <w:r w:rsidRPr="00B95AB0">
              <w:rPr>
                <w:position w:val="-14"/>
              </w:rPr>
              <w:object w:dxaOrig="1800" w:dyaOrig="440" w14:anchorId="04C198CF">
                <v:shape id="_x0000_i1089" type="#_x0000_t75" style="width:85.85pt;height:25.6pt" o:ole="">
                  <v:imagedata r:id="rId135" o:title=""/>
                </v:shape>
                <o:OLEObject Type="Embed" ProgID="Equation.DSMT4" ShapeID="_x0000_i1089" DrawAspect="Content" ObjectID="_1824092133" r:id="rId136"/>
              </w:object>
            </w:r>
            <w:r w:rsidR="008C0622" w:rsidRPr="00666C9A">
              <w:t xml:space="preserve">     </w:t>
            </w: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04CF2DBF" w14:textId="194AEEB0" w:rsidR="008C0622" w:rsidRPr="00666C9A" w:rsidRDefault="00753C0D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>
              <w:rPr>
                <w:rFonts w:ascii="Vazirmatn" w:hAnsi="Vazirmatn" w:hint="cs"/>
                <w:rtl/>
                <w:lang w:bidi="fa-IR"/>
              </w:rPr>
              <w:t>1</w:t>
            </w:r>
          </w:p>
        </w:tc>
      </w:tr>
      <w:tr w:rsidR="008C0622" w:rsidRPr="00666C9A" w14:paraId="0D1F2AFB" w14:textId="77777777" w:rsidTr="00CA5E99">
        <w:trPr>
          <w:trHeight w:val="847"/>
        </w:trPr>
        <w:tc>
          <w:tcPr>
            <w:tcW w:w="10091" w:type="dxa"/>
            <w:gridSpan w:val="3"/>
          </w:tcPr>
          <w:p w14:paraId="60C32353" w14:textId="3E542CF2" w:rsidR="008C0622" w:rsidRPr="00666C9A" w:rsidRDefault="008C0622" w:rsidP="008C0622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azirmatn" w:hAnsi="Vazirmatn"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 xml:space="preserve"> عبارت های زیر را مقایسه کنید.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4987"/>
              <w:gridCol w:w="4990"/>
            </w:tblGrid>
            <w:tr w:rsidR="008C0622" w:rsidRPr="00666C9A" w14:paraId="6B2EA0B9" w14:textId="77777777" w:rsidTr="00D7153C">
              <w:tc>
                <w:tcPr>
                  <w:tcW w:w="4997" w:type="dxa"/>
                </w:tcPr>
                <w:p w14:paraId="571348A7" w14:textId="09ED931B" w:rsidR="008C0622" w:rsidRPr="00666C9A" w:rsidRDefault="00DC7A91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2"/>
                      <w:lang w:bidi="fa-IR"/>
                    </w:rPr>
                    <w:object w:dxaOrig="1460" w:dyaOrig="400" w14:anchorId="32172F15">
                      <v:shape id="_x0000_i1090" type="#_x0000_t75" style="width:77.55pt;height:22.15pt" o:ole="">
                        <v:imagedata r:id="rId137" o:title=""/>
                      </v:shape>
                      <o:OLEObject Type="Embed" ProgID="Equation.DSMT4" ShapeID="_x0000_i1090" DrawAspect="Content" ObjectID="_1824092134" r:id="rId138"/>
                    </w:object>
                  </w:r>
                </w:p>
              </w:tc>
              <w:tc>
                <w:tcPr>
                  <w:tcW w:w="4998" w:type="dxa"/>
                </w:tcPr>
                <w:p w14:paraId="19D71433" w14:textId="4BD5A1D6" w:rsidR="008C0622" w:rsidRPr="00666C9A" w:rsidRDefault="00DC7A91" w:rsidP="008C0622">
                  <w:pPr>
                    <w:spacing w:line="276" w:lineRule="auto"/>
                    <w:jc w:val="center"/>
                    <w:rPr>
                      <w:rFonts w:ascii="Vazirmatn" w:hAnsi="Vazirmatn"/>
                      <w:rtl/>
                      <w:lang w:bidi="fa-IR"/>
                    </w:rPr>
                  </w:pPr>
                  <w:r w:rsidRPr="00666C9A">
                    <w:rPr>
                      <w:rFonts w:ascii="Vazirmatn" w:hAnsi="Vazirmatn"/>
                      <w:position w:val="-14"/>
                      <w:lang w:bidi="fa-IR"/>
                    </w:rPr>
                    <w:object w:dxaOrig="2140" w:dyaOrig="420" w14:anchorId="76D8BBE2">
                      <v:shape id="_x0000_i1091" type="#_x0000_t75" style="width:100.4pt;height:20.1pt" o:ole="">
                        <v:imagedata r:id="rId139" o:title=""/>
                      </v:shape>
                      <o:OLEObject Type="Embed" ProgID="Equation.DSMT4" ShapeID="_x0000_i1091" DrawAspect="Content" ObjectID="_1824092135" r:id="rId140"/>
                    </w:object>
                  </w:r>
                </w:p>
              </w:tc>
            </w:tr>
          </w:tbl>
          <w:p w14:paraId="186FBF87" w14:textId="23AA8BD5" w:rsidR="008C0622" w:rsidRPr="00666C9A" w:rsidRDefault="008C0622" w:rsidP="008C0622">
            <w:pPr>
              <w:spacing w:line="276" w:lineRule="auto"/>
              <w:rPr>
                <w:rFonts w:ascii="Vazirmatn" w:hAnsi="Vazirmatn"/>
                <w:rtl/>
                <w:lang w:bidi="fa-IR"/>
              </w:rPr>
            </w:pPr>
          </w:p>
        </w:tc>
        <w:tc>
          <w:tcPr>
            <w:tcW w:w="539" w:type="dxa"/>
            <w:shd w:val="clear" w:color="auto" w:fill="FFFFFF" w:themeFill="background1"/>
            <w:vAlign w:val="center"/>
          </w:tcPr>
          <w:p w14:paraId="1213653A" w14:textId="37D3DBB8" w:rsidR="008C0622" w:rsidRPr="00666C9A" w:rsidRDefault="008C0622" w:rsidP="008C0622">
            <w:pPr>
              <w:jc w:val="center"/>
              <w:rPr>
                <w:rFonts w:ascii="Vazirmatn" w:hAnsi="Vazirmatn"/>
                <w:rtl/>
                <w:lang w:bidi="fa-IR"/>
              </w:rPr>
            </w:pPr>
            <w:r w:rsidRPr="00666C9A">
              <w:rPr>
                <w:rFonts w:ascii="Vazirmatn" w:hAnsi="Vazirmatn" w:hint="cs"/>
                <w:rtl/>
                <w:lang w:bidi="fa-IR"/>
              </w:rPr>
              <w:t>5/0</w:t>
            </w:r>
          </w:p>
        </w:tc>
      </w:tr>
    </w:tbl>
    <w:p w14:paraId="615D838F" w14:textId="487FE761" w:rsidR="000B3006" w:rsidRPr="00CA5E99" w:rsidRDefault="000B3006" w:rsidP="00B02D00">
      <w:pPr>
        <w:tabs>
          <w:tab w:val="left" w:pos="7696"/>
        </w:tabs>
        <w:rPr>
          <w:rFonts w:ascii="Vazirmatn" w:hAnsi="Vazirmatn"/>
          <w:sz w:val="2"/>
          <w:szCs w:val="2"/>
          <w:rtl/>
          <w:lang w:bidi="fa-IR"/>
        </w:rPr>
      </w:pPr>
    </w:p>
    <w:sectPr w:rsidR="000B3006" w:rsidRPr="00CA5E99" w:rsidSect="00554692">
      <w:footerReference w:type="even" r:id="rId141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2C4BCC" w14:textId="77777777" w:rsidR="00B548AD" w:rsidRDefault="00B548AD">
      <w:r>
        <w:separator/>
      </w:r>
    </w:p>
  </w:endnote>
  <w:endnote w:type="continuationSeparator" w:id="0">
    <w:p w14:paraId="65B67324" w14:textId="77777777" w:rsidR="00B548AD" w:rsidRDefault="00B54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0"/>
    <w:family w:val="swiss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241FD5" w:rsidRDefault="00241FD5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241FD5" w:rsidRDefault="00241F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CB29C" w14:textId="77777777" w:rsidR="00B548AD" w:rsidRDefault="00B548AD">
      <w:r>
        <w:separator/>
      </w:r>
    </w:p>
  </w:footnote>
  <w:footnote w:type="continuationSeparator" w:id="0">
    <w:p w14:paraId="47715C03" w14:textId="77777777" w:rsidR="00B548AD" w:rsidRDefault="00B548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2472"/>
    <w:multiLevelType w:val="hybridMultilevel"/>
    <w:tmpl w:val="BC7092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701"/>
    <w:multiLevelType w:val="hybridMultilevel"/>
    <w:tmpl w:val="0D00F35A"/>
    <w:lvl w:ilvl="0" w:tplc="C1DE0BF4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8219C"/>
    <w:multiLevelType w:val="hybridMultilevel"/>
    <w:tmpl w:val="2C54E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21538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0E1525"/>
    <w:multiLevelType w:val="hybridMultilevel"/>
    <w:tmpl w:val="B7303BD2"/>
    <w:lvl w:ilvl="0" w:tplc="3E7099B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85842"/>
    <w:multiLevelType w:val="hybridMultilevel"/>
    <w:tmpl w:val="11AAEFDA"/>
    <w:lvl w:ilvl="0" w:tplc="2BBC4F6A">
      <w:numFmt w:val="bullet"/>
      <w:lvlText w:val="-"/>
      <w:lvlJc w:val="left"/>
      <w:pPr>
        <w:ind w:left="720" w:hanging="360"/>
      </w:pPr>
      <w:rPr>
        <w:rFonts w:ascii="Vazirmatn" w:eastAsia="Times New Roman" w:hAnsi="Vazirmatn" w:cs="Vazirmat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85441"/>
    <w:multiLevelType w:val="hybridMultilevel"/>
    <w:tmpl w:val="AAA4E874"/>
    <w:lvl w:ilvl="0" w:tplc="CB701B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45A9C"/>
    <w:multiLevelType w:val="hybridMultilevel"/>
    <w:tmpl w:val="6D6C613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7045E6"/>
    <w:multiLevelType w:val="hybridMultilevel"/>
    <w:tmpl w:val="76680F40"/>
    <w:lvl w:ilvl="0" w:tplc="51128B78">
      <w:start w:val="1"/>
      <w:numFmt w:val="decimal"/>
      <w:suff w:val="nothing"/>
      <w:lvlText w:val="%1)"/>
      <w:lvlJc w:val="left"/>
      <w:pPr>
        <w:ind w:left="360" w:hanging="360"/>
      </w:pPr>
      <w:rPr>
        <w:rFonts w:cs="B Nazanin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444B4"/>
    <w:multiLevelType w:val="hybridMultilevel"/>
    <w:tmpl w:val="9F588D82"/>
    <w:lvl w:ilvl="0" w:tplc="2C16BB94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B2AE1"/>
    <w:multiLevelType w:val="hybridMultilevel"/>
    <w:tmpl w:val="AA2ABD98"/>
    <w:lvl w:ilvl="0" w:tplc="49D62C38">
      <w:start w:val="1"/>
      <w:numFmt w:val="decimal"/>
      <w:lvlText w:val="%1-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106EF0"/>
    <w:multiLevelType w:val="hybridMultilevel"/>
    <w:tmpl w:val="67D4CB2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6"/>
  </w:num>
  <w:num w:numId="5">
    <w:abstractNumId w:val="10"/>
  </w:num>
  <w:num w:numId="6">
    <w:abstractNumId w:val="4"/>
  </w:num>
  <w:num w:numId="7">
    <w:abstractNumId w:val="9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0F95"/>
    <w:rsid w:val="00002BE2"/>
    <w:rsid w:val="00002DB4"/>
    <w:rsid w:val="000073AE"/>
    <w:rsid w:val="00007EA0"/>
    <w:rsid w:val="00010ED4"/>
    <w:rsid w:val="00016C91"/>
    <w:rsid w:val="00017E6C"/>
    <w:rsid w:val="000268F6"/>
    <w:rsid w:val="0003119D"/>
    <w:rsid w:val="00044CE5"/>
    <w:rsid w:val="00051F35"/>
    <w:rsid w:val="000604D0"/>
    <w:rsid w:val="00060B1B"/>
    <w:rsid w:val="000633DE"/>
    <w:rsid w:val="00064B47"/>
    <w:rsid w:val="00074A41"/>
    <w:rsid w:val="00076089"/>
    <w:rsid w:val="000812E2"/>
    <w:rsid w:val="00081A78"/>
    <w:rsid w:val="00083DAE"/>
    <w:rsid w:val="00096D6F"/>
    <w:rsid w:val="00097C61"/>
    <w:rsid w:val="000A1864"/>
    <w:rsid w:val="000A1C6C"/>
    <w:rsid w:val="000A4E0D"/>
    <w:rsid w:val="000B0A86"/>
    <w:rsid w:val="000B0C9E"/>
    <w:rsid w:val="000B3006"/>
    <w:rsid w:val="000B714D"/>
    <w:rsid w:val="000B7AD8"/>
    <w:rsid w:val="000C13A0"/>
    <w:rsid w:val="000C34EE"/>
    <w:rsid w:val="000D719B"/>
    <w:rsid w:val="000E2D5C"/>
    <w:rsid w:val="000E4CC0"/>
    <w:rsid w:val="000E760E"/>
    <w:rsid w:val="000F0AEE"/>
    <w:rsid w:val="000F1DC0"/>
    <w:rsid w:val="000F7D7C"/>
    <w:rsid w:val="00100A2E"/>
    <w:rsid w:val="001012EE"/>
    <w:rsid w:val="00102989"/>
    <w:rsid w:val="00105998"/>
    <w:rsid w:val="00106CED"/>
    <w:rsid w:val="0012735C"/>
    <w:rsid w:val="001369CE"/>
    <w:rsid w:val="00145229"/>
    <w:rsid w:val="00151A37"/>
    <w:rsid w:val="00153216"/>
    <w:rsid w:val="00156A69"/>
    <w:rsid w:val="00156AEC"/>
    <w:rsid w:val="001631AF"/>
    <w:rsid w:val="00163738"/>
    <w:rsid w:val="00163B86"/>
    <w:rsid w:val="001648CA"/>
    <w:rsid w:val="001671F0"/>
    <w:rsid w:val="00174045"/>
    <w:rsid w:val="001752AE"/>
    <w:rsid w:val="00180E9B"/>
    <w:rsid w:val="00183AB2"/>
    <w:rsid w:val="001923F6"/>
    <w:rsid w:val="00192C3D"/>
    <w:rsid w:val="001964DB"/>
    <w:rsid w:val="001A0BEA"/>
    <w:rsid w:val="001A678E"/>
    <w:rsid w:val="001A773D"/>
    <w:rsid w:val="001B2CBC"/>
    <w:rsid w:val="001B430A"/>
    <w:rsid w:val="001B76FF"/>
    <w:rsid w:val="001C0B44"/>
    <w:rsid w:val="001C1AAD"/>
    <w:rsid w:val="001C558A"/>
    <w:rsid w:val="001D764F"/>
    <w:rsid w:val="001E0DCC"/>
    <w:rsid w:val="001E3EE1"/>
    <w:rsid w:val="001E526C"/>
    <w:rsid w:val="001F07AB"/>
    <w:rsid w:val="001F5576"/>
    <w:rsid w:val="001F6C57"/>
    <w:rsid w:val="0020059D"/>
    <w:rsid w:val="002037DE"/>
    <w:rsid w:val="002078FB"/>
    <w:rsid w:val="0022126B"/>
    <w:rsid w:val="002304F7"/>
    <w:rsid w:val="0023052B"/>
    <w:rsid w:val="00232982"/>
    <w:rsid w:val="00241FD5"/>
    <w:rsid w:val="00242E45"/>
    <w:rsid w:val="00250994"/>
    <w:rsid w:val="00250AE2"/>
    <w:rsid w:val="0025531D"/>
    <w:rsid w:val="00255611"/>
    <w:rsid w:val="00257904"/>
    <w:rsid w:val="002650E6"/>
    <w:rsid w:val="00273271"/>
    <w:rsid w:val="00283FFA"/>
    <w:rsid w:val="00285E84"/>
    <w:rsid w:val="002876CD"/>
    <w:rsid w:val="002905F6"/>
    <w:rsid w:val="002937D6"/>
    <w:rsid w:val="00293E8A"/>
    <w:rsid w:val="00297EC0"/>
    <w:rsid w:val="002A0031"/>
    <w:rsid w:val="002A1D7E"/>
    <w:rsid w:val="002A33DE"/>
    <w:rsid w:val="002A548E"/>
    <w:rsid w:val="002A5A4F"/>
    <w:rsid w:val="002B53CC"/>
    <w:rsid w:val="002B77C0"/>
    <w:rsid w:val="002C3808"/>
    <w:rsid w:val="002C3C0E"/>
    <w:rsid w:val="002C51BB"/>
    <w:rsid w:val="002D298D"/>
    <w:rsid w:val="002D7D6C"/>
    <w:rsid w:val="002F09B4"/>
    <w:rsid w:val="003013D7"/>
    <w:rsid w:val="003054F1"/>
    <w:rsid w:val="003110C8"/>
    <w:rsid w:val="00320319"/>
    <w:rsid w:val="00320504"/>
    <w:rsid w:val="00322A3F"/>
    <w:rsid w:val="0032391D"/>
    <w:rsid w:val="00324880"/>
    <w:rsid w:val="00325DBF"/>
    <w:rsid w:val="00331366"/>
    <w:rsid w:val="00343621"/>
    <w:rsid w:val="00346DCD"/>
    <w:rsid w:val="00350B37"/>
    <w:rsid w:val="00352925"/>
    <w:rsid w:val="00363EA9"/>
    <w:rsid w:val="00366B83"/>
    <w:rsid w:val="0037499B"/>
    <w:rsid w:val="003817C2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912"/>
    <w:rsid w:val="003B6D7E"/>
    <w:rsid w:val="003C143F"/>
    <w:rsid w:val="003C58DD"/>
    <w:rsid w:val="003C6A43"/>
    <w:rsid w:val="003D43BA"/>
    <w:rsid w:val="003D7F40"/>
    <w:rsid w:val="003E05BE"/>
    <w:rsid w:val="003E2171"/>
    <w:rsid w:val="003E2AA3"/>
    <w:rsid w:val="003F0CEB"/>
    <w:rsid w:val="003F159E"/>
    <w:rsid w:val="003F272F"/>
    <w:rsid w:val="003F58FD"/>
    <w:rsid w:val="003F72BD"/>
    <w:rsid w:val="00410F08"/>
    <w:rsid w:val="00427CF4"/>
    <w:rsid w:val="00433887"/>
    <w:rsid w:val="004419D0"/>
    <w:rsid w:val="0044505C"/>
    <w:rsid w:val="004456AA"/>
    <w:rsid w:val="00446925"/>
    <w:rsid w:val="0045654A"/>
    <w:rsid w:val="004568D6"/>
    <w:rsid w:val="00460AF7"/>
    <w:rsid w:val="00464B31"/>
    <w:rsid w:val="0047166E"/>
    <w:rsid w:val="00480E18"/>
    <w:rsid w:val="004813F8"/>
    <w:rsid w:val="00492EE4"/>
    <w:rsid w:val="00495CCA"/>
    <w:rsid w:val="00496963"/>
    <w:rsid w:val="004A0E94"/>
    <w:rsid w:val="004A1F88"/>
    <w:rsid w:val="004A3D9B"/>
    <w:rsid w:val="004A4FE9"/>
    <w:rsid w:val="004A7AB6"/>
    <w:rsid w:val="004B1925"/>
    <w:rsid w:val="004B4415"/>
    <w:rsid w:val="004B5D83"/>
    <w:rsid w:val="004B7F7B"/>
    <w:rsid w:val="004C5B3D"/>
    <w:rsid w:val="004D3830"/>
    <w:rsid w:val="004D4211"/>
    <w:rsid w:val="004E1746"/>
    <w:rsid w:val="004E7F00"/>
    <w:rsid w:val="004F1A82"/>
    <w:rsid w:val="00500D0D"/>
    <w:rsid w:val="0052072D"/>
    <w:rsid w:val="00526347"/>
    <w:rsid w:val="00526388"/>
    <w:rsid w:val="00527D9D"/>
    <w:rsid w:val="00531DB8"/>
    <w:rsid w:val="00535BC5"/>
    <w:rsid w:val="0053656A"/>
    <w:rsid w:val="0054372C"/>
    <w:rsid w:val="00546AE8"/>
    <w:rsid w:val="00550734"/>
    <w:rsid w:val="0055206D"/>
    <w:rsid w:val="005532B4"/>
    <w:rsid w:val="0055430A"/>
    <w:rsid w:val="00554692"/>
    <w:rsid w:val="00563021"/>
    <w:rsid w:val="00565EC1"/>
    <w:rsid w:val="005704C3"/>
    <w:rsid w:val="0058174E"/>
    <w:rsid w:val="00586070"/>
    <w:rsid w:val="005928C2"/>
    <w:rsid w:val="00592C7E"/>
    <w:rsid w:val="0059312F"/>
    <w:rsid w:val="0059556C"/>
    <w:rsid w:val="00596339"/>
    <w:rsid w:val="005A04D4"/>
    <w:rsid w:val="005A55C0"/>
    <w:rsid w:val="005A5D92"/>
    <w:rsid w:val="005B09D4"/>
    <w:rsid w:val="005B0A9C"/>
    <w:rsid w:val="005B355E"/>
    <w:rsid w:val="005B3C30"/>
    <w:rsid w:val="005C70F1"/>
    <w:rsid w:val="005D1DB6"/>
    <w:rsid w:val="005D6F26"/>
    <w:rsid w:val="005E13ED"/>
    <w:rsid w:val="005E22DE"/>
    <w:rsid w:val="005E5F60"/>
    <w:rsid w:val="005F5C85"/>
    <w:rsid w:val="005F5D12"/>
    <w:rsid w:val="00604E3D"/>
    <w:rsid w:val="0061122B"/>
    <w:rsid w:val="0061446A"/>
    <w:rsid w:val="00614E45"/>
    <w:rsid w:val="006404D1"/>
    <w:rsid w:val="006450D1"/>
    <w:rsid w:val="00645BBA"/>
    <w:rsid w:val="00647A2F"/>
    <w:rsid w:val="00647DFB"/>
    <w:rsid w:val="00651A39"/>
    <w:rsid w:val="00652AE5"/>
    <w:rsid w:val="00654641"/>
    <w:rsid w:val="0065487D"/>
    <w:rsid w:val="00657418"/>
    <w:rsid w:val="006625C1"/>
    <w:rsid w:val="00662D5E"/>
    <w:rsid w:val="00666C36"/>
    <w:rsid w:val="00666C9A"/>
    <w:rsid w:val="00673641"/>
    <w:rsid w:val="00674005"/>
    <w:rsid w:val="006753DE"/>
    <w:rsid w:val="00684CE8"/>
    <w:rsid w:val="00691213"/>
    <w:rsid w:val="006917C9"/>
    <w:rsid w:val="0069290B"/>
    <w:rsid w:val="006A45B3"/>
    <w:rsid w:val="006A5A68"/>
    <w:rsid w:val="006A6789"/>
    <w:rsid w:val="006B1CD3"/>
    <w:rsid w:val="006C1C08"/>
    <w:rsid w:val="006C1DAF"/>
    <w:rsid w:val="006C36D2"/>
    <w:rsid w:val="006C5E32"/>
    <w:rsid w:val="006C6596"/>
    <w:rsid w:val="006D1307"/>
    <w:rsid w:val="006D19D7"/>
    <w:rsid w:val="006E1309"/>
    <w:rsid w:val="006F074B"/>
    <w:rsid w:val="006F0F16"/>
    <w:rsid w:val="00701928"/>
    <w:rsid w:val="007030CB"/>
    <w:rsid w:val="007056FA"/>
    <w:rsid w:val="00712340"/>
    <w:rsid w:val="0071794E"/>
    <w:rsid w:val="00723B9F"/>
    <w:rsid w:val="007248D3"/>
    <w:rsid w:val="00731E3C"/>
    <w:rsid w:val="00733137"/>
    <w:rsid w:val="007409DF"/>
    <w:rsid w:val="00742506"/>
    <w:rsid w:val="0074318E"/>
    <w:rsid w:val="0074647C"/>
    <w:rsid w:val="0075109F"/>
    <w:rsid w:val="0075235D"/>
    <w:rsid w:val="00752D2B"/>
    <w:rsid w:val="00753C0D"/>
    <w:rsid w:val="0076488E"/>
    <w:rsid w:val="007660E8"/>
    <w:rsid w:val="00766CB0"/>
    <w:rsid w:val="007702C0"/>
    <w:rsid w:val="007702DA"/>
    <w:rsid w:val="00771433"/>
    <w:rsid w:val="00776D3F"/>
    <w:rsid w:val="00777B43"/>
    <w:rsid w:val="00777D5B"/>
    <w:rsid w:val="00783232"/>
    <w:rsid w:val="0078625B"/>
    <w:rsid w:val="00786C62"/>
    <w:rsid w:val="007B0A27"/>
    <w:rsid w:val="007B24DA"/>
    <w:rsid w:val="007B2915"/>
    <w:rsid w:val="007B3075"/>
    <w:rsid w:val="007B4428"/>
    <w:rsid w:val="007B593A"/>
    <w:rsid w:val="007C73E2"/>
    <w:rsid w:val="007D2D8C"/>
    <w:rsid w:val="007D7552"/>
    <w:rsid w:val="007E2592"/>
    <w:rsid w:val="007E582B"/>
    <w:rsid w:val="007E7962"/>
    <w:rsid w:val="007F110E"/>
    <w:rsid w:val="007F1602"/>
    <w:rsid w:val="007F5653"/>
    <w:rsid w:val="00800042"/>
    <w:rsid w:val="008005D0"/>
    <w:rsid w:val="00803B9B"/>
    <w:rsid w:val="00804D2D"/>
    <w:rsid w:val="008064FD"/>
    <w:rsid w:val="00812683"/>
    <w:rsid w:val="00814666"/>
    <w:rsid w:val="00815C27"/>
    <w:rsid w:val="00820188"/>
    <w:rsid w:val="00824E95"/>
    <w:rsid w:val="008274E0"/>
    <w:rsid w:val="00827D24"/>
    <w:rsid w:val="00834E69"/>
    <w:rsid w:val="00836B5E"/>
    <w:rsid w:val="00847C1F"/>
    <w:rsid w:val="0085529B"/>
    <w:rsid w:val="008605CB"/>
    <w:rsid w:val="008642EB"/>
    <w:rsid w:val="008717DF"/>
    <w:rsid w:val="00871AD4"/>
    <w:rsid w:val="0087271B"/>
    <w:rsid w:val="00873645"/>
    <w:rsid w:val="00873DA9"/>
    <w:rsid w:val="0087559F"/>
    <w:rsid w:val="008770E7"/>
    <w:rsid w:val="008817EA"/>
    <w:rsid w:val="00885BB4"/>
    <w:rsid w:val="00897D81"/>
    <w:rsid w:val="008A459D"/>
    <w:rsid w:val="008B2D29"/>
    <w:rsid w:val="008B327A"/>
    <w:rsid w:val="008B7C80"/>
    <w:rsid w:val="008C0622"/>
    <w:rsid w:val="008C0D4F"/>
    <w:rsid w:val="008C653C"/>
    <w:rsid w:val="008C662D"/>
    <w:rsid w:val="008D24D4"/>
    <w:rsid w:val="008D4375"/>
    <w:rsid w:val="008D43E1"/>
    <w:rsid w:val="008D7A7C"/>
    <w:rsid w:val="008D7C0C"/>
    <w:rsid w:val="008E3DB6"/>
    <w:rsid w:val="008E4060"/>
    <w:rsid w:val="008E431A"/>
    <w:rsid w:val="008E47D9"/>
    <w:rsid w:val="008E4A1D"/>
    <w:rsid w:val="008F1579"/>
    <w:rsid w:val="008F4B46"/>
    <w:rsid w:val="00912525"/>
    <w:rsid w:val="009129B2"/>
    <w:rsid w:val="0091476E"/>
    <w:rsid w:val="00914A5E"/>
    <w:rsid w:val="00917792"/>
    <w:rsid w:val="0092004C"/>
    <w:rsid w:val="00920E2B"/>
    <w:rsid w:val="009215E0"/>
    <w:rsid w:val="0093468C"/>
    <w:rsid w:val="00935A47"/>
    <w:rsid w:val="00937508"/>
    <w:rsid w:val="009447F7"/>
    <w:rsid w:val="00947F17"/>
    <w:rsid w:val="00952302"/>
    <w:rsid w:val="00961862"/>
    <w:rsid w:val="00965911"/>
    <w:rsid w:val="00971D08"/>
    <w:rsid w:val="0098025A"/>
    <w:rsid w:val="0098426A"/>
    <w:rsid w:val="00984794"/>
    <w:rsid w:val="0099294B"/>
    <w:rsid w:val="00992D1A"/>
    <w:rsid w:val="00992D67"/>
    <w:rsid w:val="00992FAF"/>
    <w:rsid w:val="009934FF"/>
    <w:rsid w:val="00995A53"/>
    <w:rsid w:val="009960AB"/>
    <w:rsid w:val="009B4398"/>
    <w:rsid w:val="009C1230"/>
    <w:rsid w:val="009C6609"/>
    <w:rsid w:val="009C7534"/>
    <w:rsid w:val="009D1721"/>
    <w:rsid w:val="009E0671"/>
    <w:rsid w:val="009E3297"/>
    <w:rsid w:val="009E5676"/>
    <w:rsid w:val="009F15B1"/>
    <w:rsid w:val="00A008B5"/>
    <w:rsid w:val="00A02FD3"/>
    <w:rsid w:val="00A06317"/>
    <w:rsid w:val="00A0747B"/>
    <w:rsid w:val="00A10B78"/>
    <w:rsid w:val="00A14D70"/>
    <w:rsid w:val="00A20A6A"/>
    <w:rsid w:val="00A20E9F"/>
    <w:rsid w:val="00A210D6"/>
    <w:rsid w:val="00A26BF5"/>
    <w:rsid w:val="00A322EE"/>
    <w:rsid w:val="00A32A40"/>
    <w:rsid w:val="00A332D5"/>
    <w:rsid w:val="00A34C25"/>
    <w:rsid w:val="00A40DA9"/>
    <w:rsid w:val="00A54BD7"/>
    <w:rsid w:val="00A5530B"/>
    <w:rsid w:val="00A60BFB"/>
    <w:rsid w:val="00A61699"/>
    <w:rsid w:val="00A6281F"/>
    <w:rsid w:val="00A67220"/>
    <w:rsid w:val="00A676CE"/>
    <w:rsid w:val="00A72287"/>
    <w:rsid w:val="00A74C02"/>
    <w:rsid w:val="00A766D6"/>
    <w:rsid w:val="00A80D73"/>
    <w:rsid w:val="00A81A8A"/>
    <w:rsid w:val="00A83261"/>
    <w:rsid w:val="00A83BE2"/>
    <w:rsid w:val="00A9133D"/>
    <w:rsid w:val="00A941B0"/>
    <w:rsid w:val="00AA529B"/>
    <w:rsid w:val="00AB012B"/>
    <w:rsid w:val="00AB67DD"/>
    <w:rsid w:val="00AC448A"/>
    <w:rsid w:val="00AD0171"/>
    <w:rsid w:val="00AD45B7"/>
    <w:rsid w:val="00AE0FE7"/>
    <w:rsid w:val="00AE7D23"/>
    <w:rsid w:val="00AE7F98"/>
    <w:rsid w:val="00AF346F"/>
    <w:rsid w:val="00AF59E1"/>
    <w:rsid w:val="00B02D00"/>
    <w:rsid w:val="00B10C05"/>
    <w:rsid w:val="00B14347"/>
    <w:rsid w:val="00B2713C"/>
    <w:rsid w:val="00B305E1"/>
    <w:rsid w:val="00B40735"/>
    <w:rsid w:val="00B44662"/>
    <w:rsid w:val="00B44A14"/>
    <w:rsid w:val="00B463C0"/>
    <w:rsid w:val="00B52219"/>
    <w:rsid w:val="00B52E66"/>
    <w:rsid w:val="00B548AD"/>
    <w:rsid w:val="00B56F1A"/>
    <w:rsid w:val="00B60161"/>
    <w:rsid w:val="00B62053"/>
    <w:rsid w:val="00B73028"/>
    <w:rsid w:val="00B80042"/>
    <w:rsid w:val="00B80E06"/>
    <w:rsid w:val="00B80FC8"/>
    <w:rsid w:val="00B90A16"/>
    <w:rsid w:val="00B95AB0"/>
    <w:rsid w:val="00B9620A"/>
    <w:rsid w:val="00BA098C"/>
    <w:rsid w:val="00BA0EB7"/>
    <w:rsid w:val="00BA1672"/>
    <w:rsid w:val="00BA7917"/>
    <w:rsid w:val="00BA7DE9"/>
    <w:rsid w:val="00BB11A8"/>
    <w:rsid w:val="00BB2F7F"/>
    <w:rsid w:val="00BC1A19"/>
    <w:rsid w:val="00BD3747"/>
    <w:rsid w:val="00BD447E"/>
    <w:rsid w:val="00BE7761"/>
    <w:rsid w:val="00BE776E"/>
    <w:rsid w:val="00BF4523"/>
    <w:rsid w:val="00C03D5E"/>
    <w:rsid w:val="00C04B4C"/>
    <w:rsid w:val="00C0768D"/>
    <w:rsid w:val="00C07A74"/>
    <w:rsid w:val="00C15528"/>
    <w:rsid w:val="00C16EE0"/>
    <w:rsid w:val="00C23FB6"/>
    <w:rsid w:val="00C27826"/>
    <w:rsid w:val="00C27DBD"/>
    <w:rsid w:val="00C323A2"/>
    <w:rsid w:val="00C326B1"/>
    <w:rsid w:val="00C36CB7"/>
    <w:rsid w:val="00C40BBF"/>
    <w:rsid w:val="00C42C13"/>
    <w:rsid w:val="00C4546A"/>
    <w:rsid w:val="00C4602A"/>
    <w:rsid w:val="00C50975"/>
    <w:rsid w:val="00C60163"/>
    <w:rsid w:val="00C64044"/>
    <w:rsid w:val="00C71DCA"/>
    <w:rsid w:val="00C77310"/>
    <w:rsid w:val="00C82809"/>
    <w:rsid w:val="00C82A22"/>
    <w:rsid w:val="00C8407B"/>
    <w:rsid w:val="00C84D59"/>
    <w:rsid w:val="00C9059B"/>
    <w:rsid w:val="00C924A3"/>
    <w:rsid w:val="00C94531"/>
    <w:rsid w:val="00CA1554"/>
    <w:rsid w:val="00CA5E99"/>
    <w:rsid w:val="00CB31E1"/>
    <w:rsid w:val="00CC05F2"/>
    <w:rsid w:val="00CC13C8"/>
    <w:rsid w:val="00CC26EA"/>
    <w:rsid w:val="00CC318D"/>
    <w:rsid w:val="00CC56BC"/>
    <w:rsid w:val="00CD4A8C"/>
    <w:rsid w:val="00CE2F34"/>
    <w:rsid w:val="00CF2157"/>
    <w:rsid w:val="00CF3E0D"/>
    <w:rsid w:val="00CF404F"/>
    <w:rsid w:val="00CF444A"/>
    <w:rsid w:val="00CF5820"/>
    <w:rsid w:val="00CF7A6B"/>
    <w:rsid w:val="00D030C9"/>
    <w:rsid w:val="00D033C5"/>
    <w:rsid w:val="00D1197F"/>
    <w:rsid w:val="00D12852"/>
    <w:rsid w:val="00D2389A"/>
    <w:rsid w:val="00D30350"/>
    <w:rsid w:val="00D33378"/>
    <w:rsid w:val="00D35FF1"/>
    <w:rsid w:val="00D4004D"/>
    <w:rsid w:val="00D40E86"/>
    <w:rsid w:val="00D4269B"/>
    <w:rsid w:val="00D43C9D"/>
    <w:rsid w:val="00D43EFD"/>
    <w:rsid w:val="00D56C37"/>
    <w:rsid w:val="00D656B0"/>
    <w:rsid w:val="00D67F28"/>
    <w:rsid w:val="00D70DCE"/>
    <w:rsid w:val="00D7153C"/>
    <w:rsid w:val="00D849E2"/>
    <w:rsid w:val="00D86FB6"/>
    <w:rsid w:val="00D87200"/>
    <w:rsid w:val="00D87BA6"/>
    <w:rsid w:val="00D97201"/>
    <w:rsid w:val="00DA4860"/>
    <w:rsid w:val="00DA7416"/>
    <w:rsid w:val="00DB1342"/>
    <w:rsid w:val="00DB24EF"/>
    <w:rsid w:val="00DB4350"/>
    <w:rsid w:val="00DC1C76"/>
    <w:rsid w:val="00DC7318"/>
    <w:rsid w:val="00DC7A91"/>
    <w:rsid w:val="00DD01C4"/>
    <w:rsid w:val="00DD59FF"/>
    <w:rsid w:val="00DE575C"/>
    <w:rsid w:val="00DE7898"/>
    <w:rsid w:val="00DE7A0F"/>
    <w:rsid w:val="00DF06AC"/>
    <w:rsid w:val="00DF24A7"/>
    <w:rsid w:val="00DF3E96"/>
    <w:rsid w:val="00DF51A3"/>
    <w:rsid w:val="00DF75DF"/>
    <w:rsid w:val="00E001A1"/>
    <w:rsid w:val="00E00254"/>
    <w:rsid w:val="00E12811"/>
    <w:rsid w:val="00E14C5C"/>
    <w:rsid w:val="00E16179"/>
    <w:rsid w:val="00E21646"/>
    <w:rsid w:val="00E31209"/>
    <w:rsid w:val="00E33963"/>
    <w:rsid w:val="00E43891"/>
    <w:rsid w:val="00E46A2A"/>
    <w:rsid w:val="00E52A8E"/>
    <w:rsid w:val="00E576A0"/>
    <w:rsid w:val="00E57C7D"/>
    <w:rsid w:val="00E601F9"/>
    <w:rsid w:val="00E62199"/>
    <w:rsid w:val="00E63EBC"/>
    <w:rsid w:val="00E64600"/>
    <w:rsid w:val="00E647E1"/>
    <w:rsid w:val="00E66FC4"/>
    <w:rsid w:val="00E71DBC"/>
    <w:rsid w:val="00E7282F"/>
    <w:rsid w:val="00E72F7B"/>
    <w:rsid w:val="00E734F4"/>
    <w:rsid w:val="00E75A06"/>
    <w:rsid w:val="00E860C4"/>
    <w:rsid w:val="00E92EB7"/>
    <w:rsid w:val="00E939CA"/>
    <w:rsid w:val="00E94499"/>
    <w:rsid w:val="00E965FB"/>
    <w:rsid w:val="00E96C63"/>
    <w:rsid w:val="00E96E6B"/>
    <w:rsid w:val="00EA024E"/>
    <w:rsid w:val="00EA05B8"/>
    <w:rsid w:val="00EA1D58"/>
    <w:rsid w:val="00EA3FB0"/>
    <w:rsid w:val="00EB2889"/>
    <w:rsid w:val="00EC2C10"/>
    <w:rsid w:val="00EC6DFA"/>
    <w:rsid w:val="00ED4AA8"/>
    <w:rsid w:val="00EF59FB"/>
    <w:rsid w:val="00F01A3F"/>
    <w:rsid w:val="00F05AAD"/>
    <w:rsid w:val="00F05EBA"/>
    <w:rsid w:val="00F12681"/>
    <w:rsid w:val="00F14030"/>
    <w:rsid w:val="00F14AF6"/>
    <w:rsid w:val="00F14D22"/>
    <w:rsid w:val="00F16533"/>
    <w:rsid w:val="00F17EC5"/>
    <w:rsid w:val="00F20942"/>
    <w:rsid w:val="00F22377"/>
    <w:rsid w:val="00F24874"/>
    <w:rsid w:val="00F27946"/>
    <w:rsid w:val="00F30601"/>
    <w:rsid w:val="00F35E5B"/>
    <w:rsid w:val="00F36768"/>
    <w:rsid w:val="00F36C2B"/>
    <w:rsid w:val="00F4007D"/>
    <w:rsid w:val="00F44108"/>
    <w:rsid w:val="00F45380"/>
    <w:rsid w:val="00F521DE"/>
    <w:rsid w:val="00F6113D"/>
    <w:rsid w:val="00F615BA"/>
    <w:rsid w:val="00F616BA"/>
    <w:rsid w:val="00F63DF6"/>
    <w:rsid w:val="00F81292"/>
    <w:rsid w:val="00F96F1E"/>
    <w:rsid w:val="00FA00FC"/>
    <w:rsid w:val="00FA1DE2"/>
    <w:rsid w:val="00FB06F3"/>
    <w:rsid w:val="00FC528B"/>
    <w:rsid w:val="00FC5A23"/>
    <w:rsid w:val="00FC5A50"/>
    <w:rsid w:val="00FD1E05"/>
    <w:rsid w:val="00FD53D3"/>
    <w:rsid w:val="00FD5C9F"/>
    <w:rsid w:val="00FE4C20"/>
    <w:rsid w:val="00FE4E5A"/>
    <w:rsid w:val="00FE531E"/>
    <w:rsid w:val="00FE5EEC"/>
    <w:rsid w:val="00FE624D"/>
    <w:rsid w:val="00FF128D"/>
    <w:rsid w:val="00FF1E89"/>
    <w:rsid w:val="00FF22D2"/>
    <w:rsid w:val="00FF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1FD5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F45380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F0CE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F0C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F0CEB"/>
    <w:rPr>
      <w:rFonts w:cs="B Nazanin"/>
      <w:b/>
      <w:bCs/>
      <w:lang w:bidi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F0CEB"/>
  </w:style>
  <w:style w:type="character" w:customStyle="1" w:styleId="CommentSubjectChar">
    <w:name w:val="Comment Subject Char"/>
    <w:basedOn w:val="CommentTextChar"/>
    <w:link w:val="CommentSubject"/>
    <w:semiHidden/>
    <w:rsid w:val="003F0CEB"/>
    <w:rPr>
      <w:rFonts w:cs="B Nazanin"/>
      <w:b/>
      <w:bCs/>
      <w:lang w:bidi="ar-SA"/>
    </w:rPr>
  </w:style>
  <w:style w:type="table" w:styleId="PlainTable5">
    <w:name w:val="Plain Table 5"/>
    <w:basedOn w:val="TableNormal"/>
    <w:uiPriority w:val="45"/>
    <w:rsid w:val="006A5A6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12735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D59FF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28" Type="http://schemas.openxmlformats.org/officeDocument/2006/relationships/oleObject" Target="embeddings/oleObject61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18" Type="http://schemas.openxmlformats.org/officeDocument/2006/relationships/oleObject" Target="embeddings/oleObject56.bin"/><Relationship Id="rId134" Type="http://schemas.openxmlformats.org/officeDocument/2006/relationships/oleObject" Target="embeddings/oleObject64.bin"/><Relationship Id="rId139" Type="http://schemas.openxmlformats.org/officeDocument/2006/relationships/image" Target="media/image6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6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1.gif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59.wmf"/><Relationship Id="rId141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image" Target="media/image57.wmf"/><Relationship Id="rId142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6" Type="http://schemas.openxmlformats.org/officeDocument/2006/relationships/image" Target="media/image5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253DDE-CF72-4F40-8C5B-366FC6332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1456</TotalTime>
  <Pages>1</Pages>
  <Words>773</Words>
  <Characters>4409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271</cp:revision>
  <cp:lastPrinted>2024-10-12T03:30:00Z</cp:lastPrinted>
  <dcterms:created xsi:type="dcterms:W3CDTF">2018-10-12T13:02:00Z</dcterms:created>
  <dcterms:modified xsi:type="dcterms:W3CDTF">2025-11-08T03:56:00Z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