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55A6F571" w:rsidR="00D12852" w:rsidRPr="007D2CD5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34"/>
        <w:gridCol w:w="3113"/>
        <w:gridCol w:w="2444"/>
        <w:gridCol w:w="539"/>
      </w:tblGrid>
      <w:tr w:rsidR="00F24874" w:rsidRPr="00646A32" w14:paraId="473032A7" w14:textId="55764F0A" w:rsidTr="005D365D">
        <w:trPr>
          <w:trHeight w:val="536"/>
        </w:trPr>
        <w:tc>
          <w:tcPr>
            <w:tcW w:w="4534" w:type="dxa"/>
            <w:shd w:val="clear" w:color="auto" w:fill="D9D9D9" w:themeFill="background1" w:themeFillShade="D9"/>
            <w:vAlign w:val="center"/>
          </w:tcPr>
          <w:p w14:paraId="0502602C" w14:textId="1C7B89BD" w:rsidR="00F24874" w:rsidRPr="00646A32" w:rsidRDefault="005C1F29" w:rsidP="005C1F29">
            <w:pPr>
              <w:rPr>
                <w:rFonts w:ascii="Vazirmatn" w:hAnsi="Vazirmatn"/>
                <w:rtl/>
              </w:rPr>
            </w:pPr>
            <w:r w:rsidRPr="00646A32">
              <w:rPr>
                <w:rFonts w:ascii="Vazirmatn" w:hAnsi="Vazirmatn"/>
                <w:rtl/>
              </w:rPr>
              <w:t>نام و نام خانوادگ</w:t>
            </w:r>
            <w:r w:rsidRPr="00646A32">
              <w:rPr>
                <w:rFonts w:ascii="Vazirmatn" w:hAnsi="Vazirmatn" w:hint="cs"/>
                <w:rtl/>
              </w:rPr>
              <w:t>ی</w:t>
            </w:r>
            <w:r w:rsidRPr="00646A32">
              <w:rPr>
                <w:rFonts w:ascii="Vazirmatn" w:hAnsi="Vazirmatn"/>
                <w:rtl/>
              </w:rPr>
              <w:t>:</w:t>
            </w:r>
          </w:p>
        </w:tc>
        <w:tc>
          <w:tcPr>
            <w:tcW w:w="3113" w:type="dxa"/>
            <w:shd w:val="clear" w:color="auto" w:fill="D9D9D9" w:themeFill="background1" w:themeFillShade="D9"/>
            <w:vAlign w:val="center"/>
          </w:tcPr>
          <w:p w14:paraId="567BD29F" w14:textId="4A06E9A5" w:rsidR="00F24874" w:rsidRPr="00646A32" w:rsidRDefault="005C1F29" w:rsidP="005C1F29">
            <w:pPr>
              <w:rPr>
                <w:rFonts w:ascii="Vazirmatn" w:hAnsi="Vazirmatn"/>
                <w:rtl/>
              </w:rPr>
            </w:pPr>
            <w:r w:rsidRPr="00646A32">
              <w:rPr>
                <w:rFonts w:ascii="Vazirmatn" w:hAnsi="Vazirmatn" w:hint="cs"/>
                <w:rtl/>
                <w:lang w:bidi="fa-IR"/>
              </w:rPr>
              <w:t>کلاس نهم : ................................</w:t>
            </w:r>
          </w:p>
        </w:tc>
        <w:tc>
          <w:tcPr>
            <w:tcW w:w="2983" w:type="dxa"/>
            <w:gridSpan w:val="2"/>
            <w:shd w:val="clear" w:color="auto" w:fill="D9D9D9" w:themeFill="background1" w:themeFillShade="D9"/>
            <w:vAlign w:val="center"/>
          </w:tcPr>
          <w:p w14:paraId="36C32234" w14:textId="7E5A6B82" w:rsidR="00F24874" w:rsidRPr="00646A32" w:rsidRDefault="00F24874" w:rsidP="00F24874">
            <w:pPr>
              <w:rPr>
                <w:rFonts w:ascii="Vazirmatn" w:hAnsi="Vazirmatn"/>
                <w:rtl/>
              </w:rPr>
            </w:pPr>
            <w:r w:rsidRPr="00646A32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646A32" w14:paraId="52F37251" w14:textId="77777777" w:rsidTr="001610E8">
        <w:trPr>
          <w:trHeight w:val="685"/>
        </w:trPr>
        <w:tc>
          <w:tcPr>
            <w:tcW w:w="10091" w:type="dxa"/>
            <w:gridSpan w:val="3"/>
          </w:tcPr>
          <w:p w14:paraId="7832BB8B" w14:textId="5370AD6E" w:rsidR="00F9203E" w:rsidRPr="008408CF" w:rsidRDefault="008408CF" w:rsidP="008408C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 xml:space="preserve">الف) </w:t>
            </w:r>
            <w:r w:rsidR="00F9203E" w:rsidRPr="008408CF">
              <w:rPr>
                <w:rFonts w:ascii="Vazirmatn" w:hAnsi="Vazirmatn" w:hint="cs"/>
                <w:rtl/>
              </w:rPr>
              <w:t xml:space="preserve"> ‌به استدلالی که موضوع موردنظر را به درستی نتیجه بدهد ، .............................. می گوییم.</w:t>
            </w:r>
          </w:p>
          <w:p w14:paraId="4CFAF115" w14:textId="16BBFEF0" w:rsidR="00882682" w:rsidRPr="00646A32" w:rsidRDefault="008408CF" w:rsidP="00882682">
            <w:pPr>
              <w:jc w:val="both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ب</w:t>
            </w:r>
            <w:r w:rsidR="00882682" w:rsidRPr="00646A32">
              <w:rPr>
                <w:rFonts w:ascii="Vazirmatn" w:hAnsi="Vazirmatn" w:hint="cs"/>
                <w:rtl/>
                <w:lang w:bidi="fa-IR"/>
              </w:rPr>
              <w:t>) در هر مسأله به اطلاعات داده شده ................... و به اطلاعات خواسته شده ................... می گوییم.</w:t>
            </w:r>
          </w:p>
        </w:tc>
        <w:tc>
          <w:tcPr>
            <w:tcW w:w="539" w:type="dxa"/>
            <w:vAlign w:val="center"/>
          </w:tcPr>
          <w:p w14:paraId="51FF8739" w14:textId="3A6C8093" w:rsidR="00F24874" w:rsidRPr="00646A32" w:rsidRDefault="00C90FF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4C4235" w:rsidRPr="00646A32" w14:paraId="7AD71DDA" w14:textId="77777777" w:rsidTr="001610E8">
        <w:trPr>
          <w:trHeight w:val="1645"/>
        </w:trPr>
        <w:tc>
          <w:tcPr>
            <w:tcW w:w="10091" w:type="dxa"/>
            <w:gridSpan w:val="3"/>
          </w:tcPr>
          <w:p w14:paraId="32F0C850" w14:textId="57C89DFB" w:rsidR="004C4235" w:rsidRPr="00646A32" w:rsidRDefault="004C4235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rtl/>
              </w:rPr>
            </w:pPr>
            <w:r w:rsidRPr="00646A32">
              <w:rPr>
                <w:rFonts w:ascii="Vazirmatn" w:hAnsi="Vazirmatn" w:hint="cs"/>
                <w:rtl/>
              </w:rPr>
              <w:t>برای هر یک ازعبارت های زیر یک مثال نقض بیاورید.</w:t>
            </w:r>
          </w:p>
          <w:p w14:paraId="0DCA5878" w14:textId="05F57A80" w:rsidR="004C4235" w:rsidRPr="00646A32" w:rsidRDefault="004C4235" w:rsidP="00786BD3">
            <w:pPr>
              <w:rPr>
                <w:i/>
                <w:rtl/>
                <w:lang w:bidi="fa-IR"/>
              </w:rPr>
            </w:pPr>
            <w:r w:rsidRPr="00646A32">
              <w:rPr>
                <w:rFonts w:hint="cs"/>
                <w:i/>
                <w:rtl/>
                <w:lang w:bidi="fa-IR"/>
              </w:rPr>
              <w:t>الف )</w:t>
            </w:r>
            <w:r w:rsidR="002E13D2" w:rsidRPr="00646A32">
              <w:rPr>
                <w:rFonts w:ascii="Vazirmatn" w:hAnsi="Vazirmatn" w:hint="cs"/>
                <w:rtl/>
              </w:rPr>
              <w:t xml:space="preserve"> محل برخورد ارتفاع های یک مثلث همواره داخل (درون) آن مثلث قرار دارد. ‌</w:t>
            </w:r>
          </w:p>
          <w:p w14:paraId="27A89615" w14:textId="5D95864B" w:rsidR="00786BD3" w:rsidRPr="00DB3051" w:rsidRDefault="00786BD3" w:rsidP="00786BD3">
            <w:pPr>
              <w:rPr>
                <w:i/>
                <w:sz w:val="18"/>
                <w:szCs w:val="18"/>
                <w:rtl/>
                <w:lang w:bidi="fa-IR"/>
              </w:rPr>
            </w:pPr>
          </w:p>
          <w:p w14:paraId="6886D774" w14:textId="55DCCB61" w:rsidR="004C4235" w:rsidRPr="00646A32" w:rsidRDefault="004C4235" w:rsidP="00786BD3">
            <w:pPr>
              <w:rPr>
                <w:i/>
                <w:rtl/>
                <w:lang w:bidi="fa-IR"/>
              </w:rPr>
            </w:pPr>
            <w:r w:rsidRPr="00646A32">
              <w:rPr>
                <w:rFonts w:hint="cs"/>
                <w:i/>
                <w:rtl/>
                <w:lang w:bidi="fa-IR"/>
              </w:rPr>
              <w:t>ب)</w:t>
            </w:r>
            <w:r w:rsidR="00786BD3" w:rsidRPr="00646A32">
              <w:rPr>
                <w:rFonts w:hint="cs"/>
                <w:i/>
                <w:rtl/>
                <w:lang w:bidi="fa-IR"/>
              </w:rPr>
              <w:t xml:space="preserve"> مجموع هر دو عدد گنگ ، همواره عددی گنگ است</w:t>
            </w:r>
            <w:r w:rsidR="00E95C5B" w:rsidRPr="00646A32">
              <w:rPr>
                <w:rFonts w:hint="cs"/>
                <w:i/>
                <w:rtl/>
                <w:lang w:bidi="fa-IR"/>
              </w:rPr>
              <w:t>.</w:t>
            </w:r>
          </w:p>
        </w:tc>
        <w:tc>
          <w:tcPr>
            <w:tcW w:w="539" w:type="dxa"/>
            <w:vAlign w:val="center"/>
          </w:tcPr>
          <w:p w14:paraId="18045FAD" w14:textId="533BE898" w:rsidR="004C4235" w:rsidRPr="00646A32" w:rsidRDefault="007D2CD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5E75AD" w:rsidRPr="00646A32" w14:paraId="72DDFF63" w14:textId="77777777" w:rsidTr="001610E8">
        <w:trPr>
          <w:trHeight w:val="1645"/>
        </w:trPr>
        <w:tc>
          <w:tcPr>
            <w:tcW w:w="10091" w:type="dxa"/>
            <w:gridSpan w:val="3"/>
          </w:tcPr>
          <w:tbl>
            <w:tblPr>
              <w:tblStyle w:val="TableGrid"/>
              <w:tblpPr w:leftFromText="180" w:rightFromText="180" w:vertAnchor="text" w:horzAnchor="margin" w:tblpY="136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342"/>
              <w:gridCol w:w="894"/>
            </w:tblGrid>
            <w:tr w:rsidR="0066771D" w14:paraId="78960EBD" w14:textId="77777777" w:rsidTr="0066771D">
              <w:trPr>
                <w:trHeight w:val="260"/>
              </w:trPr>
              <w:tc>
                <w:tcPr>
                  <w:tcW w:w="3342" w:type="dxa"/>
                </w:tcPr>
                <w:p w14:paraId="511E6E55" w14:textId="77777777" w:rsidR="0066771D" w:rsidRDefault="0066771D" w:rsidP="0066771D">
                  <w:pPr>
                    <w:rPr>
                      <w:rStyle w:val="Strong"/>
                      <w:rtl/>
                      <w:lang w:bidi="fa-IR"/>
                    </w:rPr>
                  </w:pPr>
                </w:p>
              </w:tc>
              <w:tc>
                <w:tcPr>
                  <w:tcW w:w="894" w:type="dxa"/>
                </w:tcPr>
                <w:p w14:paraId="177B847B" w14:textId="77777777" w:rsidR="0066771D" w:rsidRDefault="0066771D" w:rsidP="0066771D">
                  <w:pPr>
                    <w:jc w:val="center"/>
                    <w:rPr>
                      <w:rStyle w:val="Strong"/>
                      <w:rtl/>
                      <w:lang w:bidi="fa-IR"/>
                    </w:rPr>
                  </w:pPr>
                  <w:r>
                    <w:rPr>
                      <w:rStyle w:val="Strong"/>
                      <w:rFonts w:hint="cs"/>
                      <w:rtl/>
                      <w:lang w:bidi="fa-IR"/>
                    </w:rPr>
                    <w:t>فرض</w:t>
                  </w:r>
                </w:p>
              </w:tc>
            </w:tr>
            <w:tr w:rsidR="0066771D" w14:paraId="5BB68E32" w14:textId="77777777" w:rsidTr="0066771D">
              <w:tc>
                <w:tcPr>
                  <w:tcW w:w="3342" w:type="dxa"/>
                </w:tcPr>
                <w:p w14:paraId="2FC0615F" w14:textId="7008365F" w:rsidR="0066771D" w:rsidRDefault="0066771D" w:rsidP="0066771D">
                  <w:pPr>
                    <w:rPr>
                      <w:rStyle w:val="Strong"/>
                      <w:rtl/>
                      <w:lang w:bidi="fa-IR"/>
                    </w:rPr>
                  </w:pPr>
                  <w:r w:rsidRPr="0066771D">
                    <w:rPr>
                      <w:rFonts w:hint="cs"/>
                      <w:i/>
                      <w:noProof/>
                      <w:rtl/>
                      <w:lang w:val="fa-IR" w:bidi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7152" behindDoc="0" locked="0" layoutInCell="1" allowOverlap="1" wp14:anchorId="61AE0F9C" wp14:editId="73CA589B">
                            <wp:simplePos x="0" y="0"/>
                            <wp:positionH relativeFrom="column">
                              <wp:posOffset>-580644</wp:posOffset>
                            </wp:positionH>
                            <wp:positionV relativeFrom="paragraph">
                              <wp:posOffset>249682</wp:posOffset>
                            </wp:positionV>
                            <wp:extent cx="2029460" cy="943610"/>
                            <wp:effectExtent l="0" t="0" r="0" b="0"/>
                            <wp:wrapNone/>
                            <wp:docPr id="22" name="Group 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029460" cy="943610"/>
                                      <a:chOff x="0" y="0"/>
                                      <a:chExt cx="2029460" cy="943610"/>
                                    </a:xfrm>
                                  </wpg:grpSpPr>
                                  <wps:wsp>
                                    <wps:cNvPr id="15" name="Text Box 15"/>
                                    <wps:cNvSpPr txBox="1"/>
                                    <wps:spPr>
                                      <a:xfrm>
                                        <a:off x="431800" y="0"/>
                                        <a:ext cx="271780" cy="3028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87ED2A" w14:textId="77777777" w:rsidR="005E75AD" w:rsidRPr="005E75AD" w:rsidRDefault="005E75AD" w:rsidP="005E75AD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</w:pPr>
                                          <w:r w:rsidRPr="005E75AD"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" name="Text Box 16"/>
                                    <wps:cNvSpPr txBox="1"/>
                                    <wps:spPr>
                                      <a:xfrm>
                                        <a:off x="0" y="640080"/>
                                        <a:ext cx="266065" cy="3028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2644542" w14:textId="77777777" w:rsidR="005E75AD" w:rsidRPr="005E75AD" w:rsidRDefault="005E75AD" w:rsidP="005E75AD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</w:pPr>
                                          <w:r w:rsidRPr="005E75AD"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  <w:t>B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" name="Text Box 17"/>
                                    <wps:cNvSpPr txBox="1"/>
                                    <wps:spPr>
                                      <a:xfrm>
                                        <a:off x="1757680" y="640080"/>
                                        <a:ext cx="271780" cy="303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23C9B39" w14:textId="77777777" w:rsidR="005E75AD" w:rsidRPr="005E75AD" w:rsidRDefault="005E75AD" w:rsidP="005E75AD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</w:pPr>
                                          <w:r w:rsidRPr="005E75AD">
                                            <w:rPr>
                                              <w:sz w:val="18"/>
                                              <w:szCs w:val="18"/>
                                              <w:lang w:bidi="fa-IR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" name="Isosceles Triangle 18"/>
                                    <wps:cNvSpPr/>
                                    <wps:spPr>
                                      <a:xfrm>
                                        <a:off x="198120" y="213360"/>
                                        <a:ext cx="1624476" cy="491155"/>
                                      </a:xfrm>
                                      <a:prstGeom prst="triangle">
                                        <a:avLst>
                                          <a:gd name="adj" fmla="val 25287"/>
                                        </a:avLst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Straight Connector 19"/>
                                    <wps:cNvCnPr/>
                                    <wps:spPr>
                                      <a:xfrm>
                                        <a:off x="264160" y="208280"/>
                                        <a:ext cx="158813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1AE0F9C" id="Group 22" o:spid="_x0000_s1026" style="position:absolute;left:0;text-align:left;margin-left:-45.7pt;margin-top:19.65pt;width:159.8pt;height:74.3pt;z-index:251697152" coordsize="20294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"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15" o:spid="_x0000_s1027" type="#_x0000_t202" style="position:absolute;left:4318;width:2717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rwwAAANsAAAAPAAAAZHJzL2Rvd25yZXYueG1sRE9NawIx&#10;EL0X/A9hBC+lZhUq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TfFDq8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0187ED2A" w14:textId="77777777" w:rsidR="005E75AD" w:rsidRPr="005E75AD" w:rsidRDefault="005E75AD" w:rsidP="005E75AD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5E75A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Text Box 16" o:spid="_x0000_s1028" type="#_x0000_t202" style="position:absolute;top:6400;width:2660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22644542" w14:textId="77777777" w:rsidR="005E75AD" w:rsidRPr="005E75AD" w:rsidRDefault="005E75AD" w:rsidP="005E75AD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5E75A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v:textbox>
                            </v:shape>
                            <v:shape id="Text Box 17" o:spid="_x0000_s1029" type="#_x0000_t202" style="position:absolute;left:17576;top:6400;width:2718;height:30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" filled="f" stroked="f" strokeweight=".5pt">
                              <v:textbox>
                                <w:txbxContent>
                                  <w:p w14:paraId="523C9B39" w14:textId="77777777" w:rsidR="005E75AD" w:rsidRPr="005E75AD" w:rsidRDefault="005E75AD" w:rsidP="005E75AD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5E75A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18" o:spid="_x0000_s1030" type="#_x0000_t5" style="position:absolute;left:1981;top:2133;width:16244;height:4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" adj="5462" filled="f" strokecolor="black [3213]" strokeweight="1pt"/>
                            <v:line id="Straight Connector 19" o:spid="_x0000_s1031" style="position:absolute;visibility:visible;mso-wrap-style:square" from="2641,2082" to="18522,2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" strokecolor="black [3213]" strokeweight="1pt">
                              <v:stroke dashstyle="3 1"/>
                            </v:lin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4" w:type="dxa"/>
                </w:tcPr>
                <w:p w14:paraId="026444F8" w14:textId="77777777" w:rsidR="0066771D" w:rsidRDefault="0066771D" w:rsidP="0066771D">
                  <w:pPr>
                    <w:jc w:val="center"/>
                    <w:rPr>
                      <w:rStyle w:val="Strong"/>
                      <w:rtl/>
                      <w:lang w:bidi="fa-IR"/>
                    </w:rPr>
                  </w:pPr>
                  <w:r>
                    <w:rPr>
                      <w:rStyle w:val="Strong"/>
                      <w:rFonts w:hint="cs"/>
                      <w:rtl/>
                      <w:lang w:bidi="fa-IR"/>
                    </w:rPr>
                    <w:t>حکم</w:t>
                  </w:r>
                </w:p>
              </w:tc>
            </w:tr>
          </w:tbl>
          <w:p w14:paraId="11405CFD" w14:textId="7F29D6F6" w:rsidR="0066771D" w:rsidRPr="0066771D" w:rsidRDefault="005E75AD" w:rsidP="005E75AD">
            <w:pPr>
              <w:pStyle w:val="ListParagraph"/>
              <w:numPr>
                <w:ilvl w:val="0"/>
                <w:numId w:val="3"/>
              </w:numPr>
              <w:rPr>
                <w:rStyle w:val="Strong"/>
                <w:rFonts w:ascii="Vazirmatn" w:hAnsi="Vazirmatn"/>
                <w:b/>
                <w:bCs/>
              </w:rPr>
            </w:pPr>
            <w:r w:rsidRPr="0066771D">
              <w:rPr>
                <w:rStyle w:val="Strong"/>
                <w:rFonts w:hint="cs"/>
                <w:b/>
                <w:bCs/>
                <w:rtl/>
                <w:lang w:bidi="fa-IR"/>
              </w:rPr>
              <w:t xml:space="preserve">ثابت کنید در هر مثلث مجموع زوایای داخلی ۱۸۰ درجه است. </w:t>
            </w:r>
          </w:p>
          <w:p w14:paraId="4F0FC832" w14:textId="3F17DB2F" w:rsidR="005E75AD" w:rsidRPr="0066771D" w:rsidRDefault="005E75AD" w:rsidP="0066771D">
            <w:pPr>
              <w:rPr>
                <w:rStyle w:val="Strong"/>
                <w:rFonts w:ascii="Vazirmatn" w:hAnsi="Vazirmatn"/>
                <w:b/>
                <w:bCs/>
                <w:sz w:val="22"/>
                <w:szCs w:val="22"/>
              </w:rPr>
            </w:pP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</w:rPr>
              <w:t>(</w:t>
            </w: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از راس </w:t>
            </w:r>
            <w:r w:rsidRPr="008B73DD">
              <w:rPr>
                <w:rStyle w:val="Strong"/>
                <w:sz w:val="22"/>
                <w:szCs w:val="22"/>
                <w:lang w:bidi="fa-IR"/>
              </w:rPr>
              <w:t>A</w:t>
            </w: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خطی موازی با ضلع </w:t>
            </w:r>
            <w:r w:rsidRPr="008B73DD">
              <w:rPr>
                <w:rStyle w:val="Strong"/>
                <w:sz w:val="22"/>
                <w:szCs w:val="22"/>
                <w:lang w:bidi="fa-IR"/>
              </w:rPr>
              <w:t>BC</w:t>
            </w:r>
            <w:r w:rsidRPr="0066771D">
              <w:rPr>
                <w:rStyle w:val="Strong"/>
                <w:rFonts w:hint="cs"/>
                <w:b/>
                <w:bCs/>
                <w:sz w:val="22"/>
                <w:szCs w:val="22"/>
                <w:rtl/>
                <w:lang w:bidi="fa-IR"/>
              </w:rPr>
              <w:t xml:space="preserve"> رسم شده است.)</w:t>
            </w:r>
          </w:p>
          <w:p w14:paraId="35867B67" w14:textId="369544B8" w:rsidR="005E75AD" w:rsidRPr="005E75AD" w:rsidRDefault="005E75AD" w:rsidP="005E75AD">
            <w:pPr>
              <w:rPr>
                <w:rStyle w:val="Strong"/>
                <w:rFonts w:ascii="Vazirmatn" w:hAnsi="Vazirmatn"/>
                <w:b/>
                <w:bCs/>
                <w:rtl/>
                <w:lang w:bidi="fa-IR"/>
              </w:rPr>
            </w:pPr>
          </w:p>
          <w:p w14:paraId="710F3C3C" w14:textId="66837B65" w:rsidR="005E75AD" w:rsidRDefault="005E75AD" w:rsidP="005E75AD">
            <w:pPr>
              <w:rPr>
                <w:rFonts w:ascii="Vazirmatn" w:hAnsi="Vazirmatn"/>
                <w:rtl/>
              </w:rPr>
            </w:pPr>
          </w:p>
          <w:p w14:paraId="7EA9DA6D" w14:textId="08F3936C" w:rsidR="005E75AD" w:rsidRDefault="005E75AD" w:rsidP="005E75AD">
            <w:pPr>
              <w:rPr>
                <w:rFonts w:ascii="Vazirmatn" w:hAnsi="Vazirmatn"/>
                <w:rtl/>
              </w:rPr>
            </w:pPr>
          </w:p>
          <w:p w14:paraId="6A296A30" w14:textId="474E6699" w:rsidR="005E75AD" w:rsidRPr="005E75AD" w:rsidRDefault="0066771D" w:rsidP="005E75AD">
            <w:pPr>
              <w:rPr>
                <w:rFonts w:ascii="Vazirmatn" w:hAnsi="Vazirmatn"/>
                <w:rtl/>
              </w:rPr>
            </w:pPr>
            <w:r w:rsidRPr="0066771D">
              <w:rPr>
                <w:rFonts w:hint="cs"/>
                <w:i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771B2A4E" wp14:editId="340CC9D2">
                      <wp:simplePos x="0" y="0"/>
                      <wp:positionH relativeFrom="column">
                        <wp:posOffset>-2864</wp:posOffset>
                      </wp:positionH>
                      <wp:positionV relativeFrom="paragraph">
                        <wp:posOffset>189581</wp:posOffset>
                      </wp:positionV>
                      <wp:extent cx="1296422" cy="1636522"/>
                      <wp:effectExtent l="0" t="0" r="0" b="1905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6422" cy="1636522"/>
                                <a:chOff x="-31175" y="-8914"/>
                                <a:chExt cx="1296422" cy="1636522"/>
                              </a:xfrm>
                            </wpg:grpSpPr>
                            <wps:wsp>
                              <wps:cNvPr id="2" name="Diamond 2"/>
                              <wps:cNvSpPr/>
                              <wps:spPr>
                                <a:xfrm>
                                  <a:off x="192741" y="161364"/>
                                  <a:ext cx="862642" cy="1260389"/>
                                </a:xfrm>
                                <a:prstGeom prst="diamond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Straight Connector 3"/>
                              <wps:cNvCnPr/>
                              <wps:spPr>
                                <a:xfrm flipH="1">
                                  <a:off x="416859" y="179294"/>
                                  <a:ext cx="203200" cy="94129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Straight Connector 4"/>
                              <wps:cNvCnPr/>
                              <wps:spPr>
                                <a:xfrm>
                                  <a:off x="618565" y="161364"/>
                                  <a:ext cx="235022" cy="93550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488863" y="-8914"/>
                                  <a:ext cx="2717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E96C54" w14:textId="59D0390D" w:rsidR="007D2CD5" w:rsidRPr="00B728E9" w:rsidRDefault="007D2CD5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Text Box 6"/>
                              <wps:cNvSpPr txBox="1"/>
                              <wps:spPr>
                                <a:xfrm>
                                  <a:off x="999182" y="665684"/>
                                  <a:ext cx="266065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90BFFC" w14:textId="3AA5D35A" w:rsidR="007D2CD5" w:rsidRPr="00B728E9" w:rsidRDefault="007D2CD5" w:rsidP="007D2CD5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484587" y="1369163"/>
                                  <a:ext cx="2717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F55E71" w14:textId="23785FBC" w:rsidR="007D2CD5" w:rsidRPr="00B728E9" w:rsidRDefault="007D2CD5" w:rsidP="007D2CD5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-31175" y="667723"/>
                                  <a:ext cx="2717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1923B0" w14:textId="73E5EB39" w:rsidR="007D2CD5" w:rsidRPr="00B728E9" w:rsidRDefault="007D2CD5" w:rsidP="007D2CD5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221987" y="1057802"/>
                                  <a:ext cx="266065" cy="259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8E72D0" w14:textId="5D91609D" w:rsidR="007D2CD5" w:rsidRPr="00B728E9" w:rsidRDefault="007D2CD5" w:rsidP="007D2CD5">
                                    <w:pPr>
                                      <w:rPr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Text Box 10"/>
                              <wps:cNvSpPr txBox="1"/>
                              <wps:spPr>
                                <a:xfrm>
                                  <a:off x="790103" y="1065715"/>
                                  <a:ext cx="2590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E5F198" w14:textId="76C24EBF" w:rsidR="007D2CD5" w:rsidRPr="00B728E9" w:rsidRDefault="007D2CD5" w:rsidP="007D2CD5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1B2A4E" id="Group 11" o:spid="_x0000_s1032" style="position:absolute;left:0;text-align:left;margin-left:-.25pt;margin-top:14.95pt;width:102.1pt;height:128.85pt;z-index:251688960;mso-width-relative:margin;mso-height-relative:margin" coordorigin="-311,-89" coordsize="12964,16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Diamond 2" o:spid="_x0000_s1033" type="#_x0000_t4" style="position:absolute;left:1927;top:1613;width:8626;height:1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" filled="f" strokecolor="black [3213]" strokeweight="1pt"/>
                      <v:line id="Straight Connector 3" o:spid="_x0000_s1034" style="position:absolute;flip:x;visibility:visible;mso-wrap-style:square" from="4168,1792" to="6200,11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" strokecolor="black [3213]"/>
                      <v:line id="Straight Connector 4" o:spid="_x0000_s1035" style="position:absolute;visibility:visible;mso-wrap-style:square" from="6185,1613" to="8535,10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" strokecolor="black [3213]"/>
                      <v:shape id="Text Box 5" o:spid="_x0000_s1036" type="#_x0000_t202" style="position:absolute;left:4888;top:-89;width:2718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 filled="f" stroked="f" strokeweight=".5pt">
                        <v:textbox>
                          <w:txbxContent>
                            <w:p w14:paraId="23E96C54" w14:textId="59D0390D" w:rsidR="007D2CD5" w:rsidRPr="00B728E9" w:rsidRDefault="007D2CD5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6" o:spid="_x0000_s1037" type="#_x0000_t202" style="position:absolute;left:9991;top:6656;width:2661;height:25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      <v:textbox>
                          <w:txbxContent>
                            <w:p w14:paraId="4C90BFFC" w14:textId="3AA5D35A" w:rsidR="007D2CD5" w:rsidRPr="00B728E9" w:rsidRDefault="007D2CD5" w:rsidP="007D2CD5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7" o:spid="_x0000_s1038" type="#_x0000_t202" style="position:absolute;left:4845;top:13691;width:2718;height:25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<v:textbox>
                          <w:txbxContent>
                            <w:p w14:paraId="4DF55E71" w14:textId="23785FBC" w:rsidR="007D2CD5" w:rsidRPr="00B728E9" w:rsidRDefault="007D2CD5" w:rsidP="007D2CD5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8" o:spid="_x0000_s1039" type="#_x0000_t202" style="position:absolute;left:-311;top:6677;width:2717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<v:textbox>
                          <w:txbxContent>
                            <w:p w14:paraId="011923B0" w14:textId="73E5EB39" w:rsidR="007D2CD5" w:rsidRPr="00B728E9" w:rsidRDefault="007D2CD5" w:rsidP="007D2CD5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9" o:spid="_x0000_s1040" type="#_x0000_t202" style="position:absolute;left:2219;top:10578;width:2661;height:25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" filled="f" stroked="f" strokeweight=".5pt">
                        <v:textbox>
                          <w:txbxContent>
                            <w:p w14:paraId="0F8E72D0" w14:textId="5D91609D" w:rsidR="007D2CD5" w:rsidRPr="00B728E9" w:rsidRDefault="007D2CD5" w:rsidP="007D2CD5">
                              <w:pPr>
                                <w:rPr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10" o:spid="_x0000_s1041" type="#_x0000_t202" style="position:absolute;left:7901;top:10657;width:2590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<v:textbox>
                          <w:txbxContent>
                            <w:p w14:paraId="2EE5F198" w14:textId="76C24EBF" w:rsidR="007D2CD5" w:rsidRPr="00B728E9" w:rsidRDefault="007D2CD5" w:rsidP="007D2CD5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39" w:type="dxa"/>
            <w:vAlign w:val="center"/>
          </w:tcPr>
          <w:p w14:paraId="51DBA88D" w14:textId="2E5A2800" w:rsidR="005E75AD" w:rsidRDefault="0066771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D87BA6" w:rsidRPr="00646A32" w14:paraId="1A57B711" w14:textId="77777777" w:rsidTr="00360F3D">
        <w:trPr>
          <w:trHeight w:val="2398"/>
        </w:trPr>
        <w:tc>
          <w:tcPr>
            <w:tcW w:w="10091" w:type="dxa"/>
            <w:gridSpan w:val="3"/>
          </w:tcPr>
          <w:p w14:paraId="30EFE8D4" w14:textId="3B1E9097" w:rsidR="0066771D" w:rsidRDefault="00D85F46" w:rsidP="0066771D">
            <w:pPr>
              <w:pStyle w:val="ListParagraph"/>
              <w:numPr>
                <w:ilvl w:val="0"/>
                <w:numId w:val="3"/>
              </w:numPr>
              <w:rPr>
                <w:rFonts w:ascii="Portada ARA Extrabold" w:hAnsi="Portada ARA Extrabold"/>
                <w:noProof/>
                <w:lang w:bidi="fa-IR"/>
              </w:rPr>
            </w:pPr>
            <w:r>
              <w:rPr>
                <w:rFonts w:ascii="Portada ARA Extrabold" w:hAnsi="Portada ARA Extrabold" w:hint="cs"/>
                <w:noProof/>
                <w:rtl/>
                <w:lang w:bidi="fa-IR"/>
              </w:rPr>
              <w:t>چهارضلعی</w:t>
            </w:r>
            <w:r w:rsidR="003D62BE" w:rsidRPr="00646A32">
              <w:rPr>
                <w:rFonts w:ascii="Portada ARA Extrabold" w:hAnsi="Portada ARA Extrabold"/>
                <w:noProof/>
                <w:rtl/>
                <w:lang w:bidi="fa-IR"/>
              </w:rPr>
              <w:t xml:space="preserve"> </w:t>
            </w:r>
            <w:r w:rsidR="003D62BE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 xml:space="preserve">ABCD </w:t>
            </w:r>
            <w:r w:rsidR="003D62BE" w:rsidRPr="00646A32">
              <w:rPr>
                <w:rFonts w:ascii="Portada ARA" w:hAnsi="Portada ARA"/>
                <w:noProof/>
                <w:rtl/>
                <w:lang w:bidi="fa-IR"/>
              </w:rPr>
              <w:t xml:space="preserve"> </w:t>
            </w:r>
            <w:r w:rsidR="003D62BE" w:rsidRPr="00646A32">
              <w:rPr>
                <w:rFonts w:ascii="Portada ARA Extrabold" w:hAnsi="Portada ARA Extrabold"/>
                <w:noProof/>
                <w:rtl/>
                <w:lang w:bidi="fa-IR"/>
              </w:rPr>
              <w:t xml:space="preserve"> لوزی است و نقطه های </w:t>
            </w:r>
            <w:r w:rsidR="007D2CD5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E</w:t>
            </w:r>
            <w:r w:rsidR="003D62BE" w:rsidRPr="00646A32">
              <w:rPr>
                <w:rFonts w:ascii="Portada ARA Extrabold" w:hAnsi="Portada ARA Extrabold"/>
                <w:noProof/>
                <w:lang w:bidi="fa-IR"/>
              </w:rPr>
              <w:t xml:space="preserve"> </w:t>
            </w:r>
            <w:r w:rsidR="003D62BE" w:rsidRPr="00646A32">
              <w:rPr>
                <w:rFonts w:ascii="Portada ARA Extrabold" w:hAnsi="Portada ARA Extrabold"/>
                <w:noProof/>
                <w:rtl/>
                <w:lang w:bidi="fa-IR"/>
              </w:rPr>
              <w:t xml:space="preserve"> و </w:t>
            </w:r>
            <w:r w:rsidR="007D2CD5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F</w:t>
            </w:r>
            <w:r w:rsidR="003D62BE" w:rsidRPr="00646A32">
              <w:rPr>
                <w:rFonts w:ascii="Portada ARA Extrabold" w:hAnsi="Portada ARA Extrabold"/>
                <w:noProof/>
                <w:rtl/>
                <w:lang w:bidi="fa-IR"/>
              </w:rPr>
              <w:t xml:space="preserve"> وسط های اضلاع</w:t>
            </w:r>
            <w:r w:rsid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</w:t>
            </w:r>
            <w:r w:rsidR="0066771D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DC</w:t>
            </w:r>
            <w:r w:rsidR="0066771D" w:rsidRPr="0066771D">
              <w:rPr>
                <w:rFonts w:ascii="Portada ARA Extrabold" w:hAnsi="Portada ARA Extrabold"/>
                <w:noProof/>
                <w:rtl/>
                <w:lang w:bidi="fa-IR"/>
              </w:rPr>
              <w:t xml:space="preserve"> </w:t>
            </w:r>
            <w:r w:rsidR="003D62BE" w:rsidRPr="0066771D">
              <w:rPr>
                <w:rFonts w:ascii="Portada ARA Extrabold" w:hAnsi="Portada ARA Extrabold"/>
                <w:noProof/>
                <w:rtl/>
                <w:lang w:bidi="fa-IR"/>
              </w:rPr>
              <w:t xml:space="preserve">و </w:t>
            </w:r>
            <w:r w:rsidR="003D62BE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BC</w:t>
            </w:r>
            <w:r w:rsidR="003D62BE" w:rsidRPr="0066771D">
              <w:rPr>
                <w:rFonts w:ascii="Portada ARA Extrabold" w:hAnsi="Portada ARA Extrabold"/>
                <w:noProof/>
                <w:rtl/>
                <w:lang w:bidi="fa-IR"/>
              </w:rPr>
              <w:t xml:space="preserve"> هستند. </w:t>
            </w:r>
          </w:p>
          <w:p w14:paraId="1815E184" w14:textId="5C512B1D" w:rsidR="00C15528" w:rsidRPr="0066771D" w:rsidRDefault="003D62BE" w:rsidP="0066771D">
            <w:pPr>
              <w:rPr>
                <w:rFonts w:ascii="Portada ARA Extrabold" w:hAnsi="Portada ARA Extrabold"/>
                <w:noProof/>
                <w:rtl/>
                <w:lang w:bidi="fa-IR"/>
              </w:rPr>
            </w:pPr>
            <w:r w:rsidRPr="0066771D">
              <w:rPr>
                <w:rFonts w:ascii="Portada ARA Extrabold" w:hAnsi="Portada ARA Extrabold"/>
                <w:noProof/>
                <w:rtl/>
                <w:lang w:bidi="fa-IR"/>
              </w:rPr>
              <w:t>نشان دهید</w:t>
            </w:r>
            <w:r w:rsidR="007D2CD5"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مثلث های </w:t>
            </w:r>
            <w:r w:rsidR="007D2CD5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ABF</w:t>
            </w:r>
            <w:r w:rsidR="007D2CD5"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و </w:t>
            </w:r>
            <w:r w:rsidR="007D2CD5" w:rsidRPr="008B73DD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ADE</w:t>
            </w:r>
            <w:r w:rsidR="007D2CD5" w:rsidRPr="0066771D">
              <w:rPr>
                <w:rFonts w:ascii="Portada ARA Extrabold" w:hAnsi="Portada ARA Extrabold" w:hint="cs"/>
                <w:noProof/>
                <w:rtl/>
                <w:lang w:bidi="fa-IR"/>
              </w:rPr>
              <w:t xml:space="preserve"> هم نهشت هستند.</w:t>
            </w:r>
            <w:r w:rsidRPr="0066771D">
              <w:rPr>
                <w:rFonts w:ascii="Vazirmatn" w:hAnsi="Vazirmatn"/>
                <w:noProof/>
                <w:u w:val="single"/>
                <w:rtl/>
                <w:lang w:bidi="fa-IR"/>
              </w:rPr>
              <w:t xml:space="preserve"> </w:t>
            </w:r>
          </w:p>
          <w:p w14:paraId="195155A4" w14:textId="3A8989B9" w:rsidR="00E85520" w:rsidRPr="00646A32" w:rsidRDefault="00E85520" w:rsidP="003D62B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  <w:p w14:paraId="5E709208" w14:textId="7BB315C1" w:rsidR="003D62BE" w:rsidRPr="00646A32" w:rsidRDefault="003D62BE" w:rsidP="003D62BE">
            <w:pPr>
              <w:spacing w:line="276" w:lineRule="auto"/>
              <w:rPr>
                <w:rFonts w:ascii="Vazirmatn" w:hAnsi="Vazirmatn" w:hint="cs"/>
                <w:rtl/>
                <w:lang w:bidi="fa-IR"/>
              </w:rPr>
            </w:pPr>
          </w:p>
          <w:p w14:paraId="32C1BF27" w14:textId="28F74BF6" w:rsidR="00E85520" w:rsidRPr="00646A32" w:rsidRDefault="008408CF" w:rsidP="003D62B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FE43C5">
              <w:rPr>
                <w:noProof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1156FF79" wp14:editId="4B582D5F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389639</wp:posOffset>
                      </wp:positionV>
                      <wp:extent cx="1402080" cy="1524000"/>
                      <wp:effectExtent l="0" t="0" r="0" b="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2080" cy="1524000"/>
                                <a:chOff x="38997" y="54616"/>
                                <a:chExt cx="1403479" cy="1524811"/>
                              </a:xfrm>
                            </wpg:grpSpPr>
                            <wps:wsp>
                              <wps:cNvPr id="39" name="Isosceles Triangle 39"/>
                              <wps:cNvSpPr/>
                              <wps:spPr>
                                <a:xfrm>
                                  <a:off x="270456" y="251138"/>
                                  <a:ext cx="953037" cy="109470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Straight Connector 40"/>
                              <wps:cNvCnPr/>
                              <wps:spPr>
                                <a:xfrm>
                                  <a:off x="746974" y="251138"/>
                                  <a:ext cx="0" cy="109410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>
                                  <a:off x="580746" y="54616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C83682" w14:textId="77777777" w:rsidR="008408CF" w:rsidRPr="008408CF" w:rsidRDefault="008408CF" w:rsidP="008408CF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408CF">
                                      <w:rPr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38997" y="1270334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E00F50" w14:textId="77777777" w:rsidR="008408CF" w:rsidRPr="008408CF" w:rsidRDefault="008408CF" w:rsidP="008408CF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408CF">
                                      <w:rPr>
                                        <w:sz w:val="18"/>
                                        <w:szCs w:val="1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639405" y="1306211"/>
                                  <a:ext cx="266720" cy="264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B85418" w14:textId="4637832A" w:rsidR="008408CF" w:rsidRPr="008408CF" w:rsidRDefault="008408CF" w:rsidP="008408CF">
                                    <w:pPr>
                                      <w:rPr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1175756" y="1292576"/>
                                  <a:ext cx="266720" cy="264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57EE300" w14:textId="77777777" w:rsidR="008408CF" w:rsidRPr="008408CF" w:rsidRDefault="008408CF" w:rsidP="008408CF">
                                    <w:pPr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</w:rPr>
                                    </w:pPr>
                                    <w:r w:rsidRPr="008408CF"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56FF79" id="Group 38" o:spid="_x0000_s1042" style="position:absolute;left:0;text-align:left;margin-left:-2.65pt;margin-top:30.7pt;width:110.4pt;height:120pt;z-index:251699200;mso-width-relative:margin;mso-height-relative:margin" coordorigin="389,546" coordsize="14034,15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">
                      <v:shape id="Isosceles Triangle 39" o:spid="_x0000_s1043" type="#_x0000_t5" style="position:absolute;left:2704;top:2511;width:9530;height:10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" filled="f" strokecolor="black [3213]" strokeweight="1pt"/>
                      <v:line id="Straight Connector 40" o:spid="_x0000_s1044" style="position:absolute;visibility:visible;mso-wrap-style:square" from="7469,2511" to="7469,1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" strokecolor="black [3213]" strokeweight="1pt"/>
                      <v:shape id="Text Box 42" o:spid="_x0000_s1045" type="#_x0000_t202" style="position:absolute;left:5807;top:546;width:2989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  <v:textbox>
                          <w:txbxContent>
                            <w:p w14:paraId="5AC83682" w14:textId="77777777" w:rsidR="008408CF" w:rsidRPr="008408CF" w:rsidRDefault="008408CF" w:rsidP="008408C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408CF">
                                <w:rPr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44" o:spid="_x0000_s1046" type="#_x0000_t202" style="position:absolute;left:389;top:12703;width:2989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<v:textbox>
                          <w:txbxContent>
                            <w:p w14:paraId="4DE00F50" w14:textId="77777777" w:rsidR="008408CF" w:rsidRPr="008408CF" w:rsidRDefault="008408CF" w:rsidP="008408C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408CF">
                                <w:rPr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45" o:spid="_x0000_s1047" type="#_x0000_t202" style="position:absolute;left:6394;top:13062;width:266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<v:textbox>
                          <w:txbxContent>
                            <w:p w14:paraId="27B85418" w14:textId="4637832A" w:rsidR="008408CF" w:rsidRPr="008408CF" w:rsidRDefault="008408CF" w:rsidP="008408CF">
                              <w:pPr>
                                <w:rPr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 Box 46" o:spid="_x0000_s1048" type="#_x0000_t202" style="position:absolute;left:11757;top:12925;width:266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657EE300" w14:textId="77777777" w:rsidR="008408CF" w:rsidRPr="008408CF" w:rsidRDefault="008408CF" w:rsidP="008408CF">
                              <w:pP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8408CF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39" w:type="dxa"/>
            <w:vAlign w:val="center"/>
          </w:tcPr>
          <w:p w14:paraId="4DCF074B" w14:textId="4F9219FB" w:rsidR="00D87BA6" w:rsidRPr="00646A32" w:rsidRDefault="00C47241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46A32"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8408CF" w:rsidRPr="00646A32" w14:paraId="23D1F020" w14:textId="77777777" w:rsidTr="006F360F">
        <w:trPr>
          <w:trHeight w:val="2262"/>
        </w:trPr>
        <w:tc>
          <w:tcPr>
            <w:tcW w:w="10091" w:type="dxa"/>
            <w:gridSpan w:val="3"/>
          </w:tcPr>
          <w:p w14:paraId="1778C8DC" w14:textId="01DC313F" w:rsidR="008408CF" w:rsidRPr="008408CF" w:rsidRDefault="008408CF" w:rsidP="008408CF">
            <w:pPr>
              <w:pStyle w:val="ListParagraph"/>
              <w:numPr>
                <w:ilvl w:val="0"/>
                <w:numId w:val="3"/>
              </w:numPr>
              <w:rPr>
                <w:rFonts w:ascii="Portada ARA Extrabold" w:hAnsi="Portada ARA Extrabold"/>
                <w:noProof/>
                <w:rtl/>
                <w:lang w:bidi="fa-IR"/>
              </w:rPr>
            </w:pPr>
            <w:r w:rsidRPr="00FE43C5">
              <w:rPr>
                <w:rFonts w:hint="cs"/>
                <w:rtl/>
              </w:rPr>
              <w:t xml:space="preserve">مثلث </w:t>
            </w:r>
            <w:r w:rsidRPr="00FE43C5">
              <w:t xml:space="preserve"> </w:t>
            </w:r>
            <w:r w:rsidRPr="008B73DD">
              <w:rPr>
                <w:b w:val="0"/>
                <w:bCs w:val="0"/>
              </w:rPr>
              <w:t>ABC</w:t>
            </w:r>
            <w:r w:rsidRPr="00FE43C5">
              <w:rPr>
                <w:rFonts w:hint="cs"/>
                <w:rtl/>
              </w:rPr>
              <w:t xml:space="preserve"> متساوی الساقین و </w:t>
            </w:r>
            <w:r w:rsidRPr="008B73DD">
              <w:rPr>
                <w:b w:val="0"/>
                <w:bCs w:val="0"/>
              </w:rPr>
              <w:t>AM</w:t>
            </w:r>
            <w:r w:rsidRPr="00FE43C5">
              <w:rPr>
                <w:rFonts w:hint="cs"/>
                <w:rtl/>
              </w:rPr>
              <w:t xml:space="preserve"> نیم ساز</w:t>
            </w:r>
            <w:r>
              <w:rPr>
                <w:rFonts w:hint="cs"/>
                <w:rtl/>
              </w:rPr>
              <w:t xml:space="preserve"> زاویه</w:t>
            </w:r>
            <w:r w:rsidRPr="00FE43C5">
              <w:rPr>
                <w:rFonts w:hint="cs"/>
                <w:rtl/>
              </w:rPr>
              <w:t xml:space="preserve"> </w:t>
            </w:r>
            <w:r w:rsidRPr="008B73DD">
              <w:rPr>
                <w:b w:val="0"/>
                <w:bCs w:val="0"/>
              </w:rPr>
              <w:t>A</w:t>
            </w:r>
            <w:r w:rsidRPr="00FE43C5">
              <w:rPr>
                <w:rFonts w:hint="cs"/>
                <w:rtl/>
              </w:rPr>
              <w:t xml:space="preserve">  است. </w:t>
            </w:r>
            <w:r w:rsidRPr="00FE43C5">
              <w:rPr>
                <w:rFonts w:hint="cs"/>
                <w:rtl/>
                <w:lang w:bidi="fa-IR"/>
              </w:rPr>
              <w:t xml:space="preserve">ثابت کنید </w:t>
            </w:r>
            <w:r w:rsidRPr="008B73DD">
              <w:rPr>
                <w:b w:val="0"/>
                <w:bCs w:val="0"/>
              </w:rPr>
              <w:t>AM</w:t>
            </w:r>
            <w:r w:rsidRPr="00FE43C5">
              <w:rPr>
                <w:rFonts w:hint="cs"/>
                <w:rtl/>
              </w:rPr>
              <w:t xml:space="preserve"> میانه نیز می باشد.</w:t>
            </w:r>
          </w:p>
          <w:p w14:paraId="558C3986" w14:textId="77777777" w:rsidR="008408CF" w:rsidRPr="008408CF" w:rsidRDefault="008408CF" w:rsidP="008408CF">
            <w:pPr>
              <w:rPr>
                <w:rFonts w:ascii="Portada ARA Extrabold" w:hAnsi="Portada ARA Extrabold"/>
                <w:noProof/>
                <w:lang w:bidi="fa-IR"/>
              </w:rPr>
            </w:pPr>
          </w:p>
          <w:p w14:paraId="2E8AB619" w14:textId="69E2D88C" w:rsidR="008408CF" w:rsidRPr="008408CF" w:rsidRDefault="00880283" w:rsidP="008408CF">
            <w:pPr>
              <w:rPr>
                <w:rFonts w:ascii="Portada ARA Extrabold" w:hAnsi="Portada ARA Extrabold"/>
                <w:noProof/>
                <w:rtl/>
                <w:lang w:bidi="fa-IR"/>
              </w:rPr>
            </w:pPr>
            <w:r>
              <w:rPr>
                <w:rFonts w:ascii="Portada ARA Extrabold" w:hAnsi="Portada ARA Extrabold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40D94528" wp14:editId="32B80882">
                      <wp:simplePos x="0" y="0"/>
                      <wp:positionH relativeFrom="column">
                        <wp:posOffset>-27967</wp:posOffset>
                      </wp:positionH>
                      <wp:positionV relativeFrom="paragraph">
                        <wp:posOffset>869218</wp:posOffset>
                      </wp:positionV>
                      <wp:extent cx="1355725" cy="124650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5725" cy="1246505"/>
                                <a:chOff x="-8983" y="0"/>
                                <a:chExt cx="1355818" cy="1246685"/>
                              </a:xfrm>
                            </wpg:grpSpPr>
                            <wpg:grpSp>
                              <wpg:cNvPr id="63" name="Group 63"/>
                              <wpg:cNvGrpSpPr/>
                              <wpg:grpSpPr>
                                <a:xfrm>
                                  <a:off x="-8983" y="0"/>
                                  <a:ext cx="1355818" cy="1162940"/>
                                  <a:chOff x="-23484" y="105977"/>
                                  <a:chExt cx="1573330" cy="1314077"/>
                                </a:xfrm>
                              </wpg:grpSpPr>
                              <wps:wsp>
                                <wps:cNvPr id="64" name="Straight Connector 64"/>
                                <wps:cNvCnPr/>
                                <wps:spPr>
                                  <a:xfrm>
                                    <a:off x="216707" y="1242104"/>
                                    <a:ext cx="1115568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" name="Straight Connector 65"/>
                                <wps:cNvCnPr>
                                  <a:endCxn id="73" idx="3"/>
                                </wps:cNvCnPr>
                                <wps:spPr>
                                  <a:xfrm>
                                    <a:off x="750442" y="153239"/>
                                    <a:ext cx="0" cy="1045172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6" name="Oval 66"/>
                                <wps:cNvSpPr/>
                                <wps:spPr>
                                  <a:xfrm>
                                    <a:off x="723273" y="306562"/>
                                    <a:ext cx="45719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7" name="Text Box 67"/>
                                <wps:cNvSpPr txBox="1"/>
                                <wps:spPr>
                                  <a:xfrm>
                                    <a:off x="-23484" y="1117401"/>
                                    <a:ext cx="315338" cy="3026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51AAC8" w14:textId="77777777" w:rsidR="00DB3051" w:rsidRPr="00DB3051" w:rsidRDefault="00DB3051" w:rsidP="00DB3051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 w:rsidRPr="00DB3051"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" name="Text Box 68"/>
                                <wps:cNvSpPr txBox="1"/>
                                <wps:spPr>
                                  <a:xfrm>
                                    <a:off x="1241139" y="1104196"/>
                                    <a:ext cx="308707" cy="3012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8E65E2" w14:textId="77777777" w:rsidR="00DB3051" w:rsidRPr="00DB3051" w:rsidRDefault="00DB3051" w:rsidP="00DB3051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 w:rsidRPr="00DB3051"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" name="Text Box 69"/>
                                <wps:cNvSpPr txBox="1"/>
                                <wps:spPr>
                                  <a:xfrm>
                                    <a:off x="474324" y="105977"/>
                                    <a:ext cx="315381" cy="3013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5B4F98" w14:textId="2857E55C" w:rsidR="00DB3051" w:rsidRPr="00DB3051" w:rsidRDefault="00DB3051" w:rsidP="00DB3051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0" name="Rectangle 70"/>
                                <wps:cNvSpPr/>
                                <wps:spPr>
                                  <a:xfrm>
                                    <a:off x="750548" y="1162821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" name="Rectangle 73"/>
                                <wps:cNvSpPr/>
                                <wps:spPr>
                                  <a:xfrm>
                                    <a:off x="681836" y="1162821"/>
                                    <a:ext cx="72000" cy="7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" name="Straight Connector 74"/>
                                <wps:cNvCnPr/>
                                <wps:spPr>
                                  <a:xfrm>
                                    <a:off x="428129" y="1205105"/>
                                    <a:ext cx="32225" cy="6847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Straight Connector 75"/>
                                <wps:cNvCnPr/>
                                <wps:spPr>
                                  <a:xfrm>
                                    <a:off x="1057110" y="1205105"/>
                                    <a:ext cx="32225" cy="6847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6" name="Text Box 76"/>
                              <wps:cNvSpPr txBox="1"/>
                              <wps:spPr>
                                <a:xfrm>
                                  <a:off x="518984" y="979985"/>
                                  <a:ext cx="278765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30061D" w14:textId="3D41F545" w:rsidR="00DB3051" w:rsidRPr="00DB3051" w:rsidRDefault="00DB3051" w:rsidP="00DB3051">
                                    <w:pPr>
                                      <w:rPr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D94528" id="Group 78" o:spid="_x0000_s1049" style="position:absolute;left:0;text-align:left;margin-left:-2.2pt;margin-top:68.45pt;width:106.75pt;height:98.15pt;z-index:251727872;mso-width-relative:margin;mso-height-relative:margin" coordorigin="-89" coordsize="13558,1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">
                      <v:group id="Group 63" o:spid="_x0000_s1050" style="position:absolute;left:-89;width:13557;height:11629" coordorigin="-234,1059" coordsize="15733,1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line id="Straight Connector 64" o:spid="_x0000_s1051" style="position:absolute;visibility:visible;mso-wrap-style:square" from="2167,12421" to="13322,12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" strokecolor="black [3213]" strokeweight="1pt"/>
                        <v:line id="Straight Connector 65" o:spid="_x0000_s1052" style="position:absolute;visibility:visible;mso-wrap-style:square" from="7504,1532" to="7504,1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" strokecolor="black [3040]" strokeweight="1pt"/>
                        <v:oval id="Oval 66" o:spid="_x0000_s1053" style="position:absolute;left:7232;top:306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" fillcolor="black [3213]" strokecolor="black [3213]" strokeweight="2pt"/>
                        <v:shape id="Text Box 67" o:spid="_x0000_s1054" type="#_x0000_t202" style="position:absolute;left:-234;top:11174;width:3152;height:30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s6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" filled="f" stroked="f" strokeweight=".5pt">
                          <v:textbox>
                            <w:txbxContent>
                              <w:p w14:paraId="7251AAC8" w14:textId="77777777" w:rsidR="00DB3051" w:rsidRPr="00DB3051" w:rsidRDefault="00DB3051" w:rsidP="00DB3051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 w:rsidRPr="00DB3051"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68" o:spid="_x0000_s1055" type="#_x0000_t202" style="position:absolute;left:12411;top:11041;width:3087;height:30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p9I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" filled="f" stroked="f" strokeweight=".5pt">
                          <v:textbox>
                            <w:txbxContent>
                              <w:p w14:paraId="398E65E2" w14:textId="77777777" w:rsidR="00DB3051" w:rsidRPr="00DB3051" w:rsidRDefault="00DB3051" w:rsidP="00DB3051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 w:rsidRPr="00DB3051"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69" o:spid="_x0000_s1056" type="#_x0000_t202" style="position:absolute;left:4743;top:1059;width:3154;height:30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        <v:textbox>
                            <w:txbxContent>
                              <w:p w14:paraId="175B4F98" w14:textId="2857E55C" w:rsidR="00DB3051" w:rsidRPr="00DB3051" w:rsidRDefault="00DB3051" w:rsidP="00DB3051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rect id="Rectangle 70" o:spid="_x0000_s1057" style="position:absolute;left:7505;top:1162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" filled="f" strokecolor="black [3213]" strokeweight="1pt"/>
                        <v:rect id="Rectangle 73" o:spid="_x0000_s1058" style="position:absolute;left:6818;top:1162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" filled="f" strokecolor="black [3213]" strokeweight="1pt"/>
                        <v:line id="Straight Connector 74" o:spid="_x0000_s1059" style="position:absolute;visibility:visible;mso-wrap-style:square" from="4281,12051" to="4603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" strokecolor="black [3213]" strokeweight="1pt"/>
                        <v:line id="Straight Connector 75" o:spid="_x0000_s1060" style="position:absolute;visibility:visible;mso-wrap-style:square" from="10571,12051" to="10893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" strokecolor="black [3213]" strokeweight="1pt"/>
                      </v:group>
                      <v:shape id="Text Box 76" o:spid="_x0000_s1061" type="#_x0000_t202" style="position:absolute;left:5189;top:9799;width:2788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h8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" filled="f" stroked="f" strokeweight=".5pt">
                        <v:textbox>
                          <w:txbxContent>
                            <w:p w14:paraId="6730061D" w14:textId="3D41F545" w:rsidR="00DB3051" w:rsidRPr="00DB3051" w:rsidRDefault="00DB3051" w:rsidP="00DB3051">
                              <w:pPr>
                                <w:rPr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39" w:type="dxa"/>
            <w:vAlign w:val="center"/>
          </w:tcPr>
          <w:p w14:paraId="1A78B55A" w14:textId="2AF7AA37" w:rsidR="008408CF" w:rsidRPr="00646A32" w:rsidRDefault="005B3CD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</w:t>
            </w:r>
            <w:r w:rsidR="008408CF">
              <w:rPr>
                <w:rFonts w:ascii="Vazirmatn" w:hAnsi="Vazirmatn" w:hint="cs"/>
                <w:rtl/>
                <w:lang w:bidi="fa-IR"/>
              </w:rPr>
              <w:t>/1</w:t>
            </w:r>
          </w:p>
        </w:tc>
      </w:tr>
      <w:tr w:rsidR="001610E8" w:rsidRPr="00646A32" w14:paraId="63E092C7" w14:textId="77777777" w:rsidTr="001610E8">
        <w:trPr>
          <w:trHeight w:val="1954"/>
        </w:trPr>
        <w:tc>
          <w:tcPr>
            <w:tcW w:w="10091" w:type="dxa"/>
            <w:gridSpan w:val="3"/>
          </w:tcPr>
          <w:p w14:paraId="0C43A8C1" w14:textId="0BA03CC2" w:rsidR="00D85F46" w:rsidRPr="00DB3051" w:rsidRDefault="00DB3051" w:rsidP="00DB3051">
            <w:pPr>
              <w:pStyle w:val="ListParagraph"/>
              <w:numPr>
                <w:ilvl w:val="0"/>
                <w:numId w:val="3"/>
              </w:numPr>
            </w:pP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نشان دهید فاصله نقطه </w:t>
            </w:r>
            <w:r w:rsidR="000306BE">
              <w:rPr>
                <w:rFonts w:asciiTheme="majorBidi" w:hAnsiTheme="majorBidi" w:cstheme="majorBidi"/>
                <w:b w:val="0"/>
                <w:bCs w:val="0"/>
                <w:lang w:bidi="fa-IR"/>
              </w:rPr>
              <w:t>C</w:t>
            </w:r>
            <w:r w:rsidR="000306BE">
              <w:rPr>
                <w:rFonts w:ascii="Portada ARA Extrabold" w:hAnsi="Portada ARA Extrabold" w:hint="cs"/>
                <w:rtl/>
                <w:lang w:bidi="fa-IR"/>
              </w:rPr>
              <w:t xml:space="preserve"> </w:t>
            </w: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روی عمود منصف پاره خط </w:t>
            </w:r>
            <w:r w:rsidRPr="00DB3051">
              <w:rPr>
                <w:rFonts w:ascii="Portada ARA Extrabold" w:hAnsi="Portada ARA Extrabold"/>
                <w:lang w:bidi="fa-IR"/>
              </w:rPr>
              <w:t xml:space="preserve"> </w:t>
            </w:r>
            <w:r w:rsidRPr="00DB3051">
              <w:rPr>
                <w:rFonts w:asciiTheme="majorBidi" w:hAnsiTheme="majorBidi" w:cstheme="majorBidi"/>
                <w:b w:val="0"/>
                <w:bCs w:val="0"/>
                <w:lang w:bidi="fa-IR"/>
              </w:rPr>
              <w:t>AB</w:t>
            </w: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، از دوسر پاره خط </w:t>
            </w:r>
            <w:r w:rsidRPr="00DB3051">
              <w:rPr>
                <w:rFonts w:asciiTheme="majorBidi" w:hAnsiTheme="majorBidi" w:cstheme="majorBidi"/>
                <w:b w:val="0"/>
                <w:bCs w:val="0"/>
                <w:lang w:bidi="fa-IR"/>
              </w:rPr>
              <w:t>AB</w:t>
            </w:r>
            <w:r w:rsidRPr="00DB3051">
              <w:rPr>
                <w:rFonts w:ascii="Portada ARA Extrabold" w:hAnsi="Portada ARA Extrabold"/>
                <w:rtl/>
                <w:lang w:bidi="fa-IR"/>
              </w:rPr>
              <w:t xml:space="preserve"> یکسان است.</w:t>
            </w:r>
          </w:p>
          <w:p w14:paraId="16DBE998" w14:textId="32265797" w:rsidR="00DB3051" w:rsidRPr="00DB3051" w:rsidRDefault="00284ECC" w:rsidP="00DB3051">
            <w:pPr>
              <w:rPr>
                <w:rtl/>
                <w:lang w:bidi="fa-IR"/>
              </w:rPr>
            </w:pPr>
            <w:bookmarkStart w:id="0" w:name="_GoBack"/>
            <w:bookmarkEnd w:id="0"/>
            <w:r>
              <w:rPr>
                <w:rFonts w:ascii="Vazirmatn" w:hAnsi="Vazirmatn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45EEEDA4" wp14:editId="573C515C">
                      <wp:simplePos x="0" y="0"/>
                      <wp:positionH relativeFrom="column">
                        <wp:posOffset>-31962</wp:posOffset>
                      </wp:positionH>
                      <wp:positionV relativeFrom="paragraph">
                        <wp:posOffset>1057599</wp:posOffset>
                      </wp:positionV>
                      <wp:extent cx="1787424" cy="934291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7424" cy="934291"/>
                                <a:chOff x="0" y="0"/>
                                <a:chExt cx="1787424" cy="934291"/>
                              </a:xfrm>
                            </wpg:grpSpPr>
                            <wps:wsp>
                              <wps:cNvPr id="51" name="Parallelogram 51"/>
                              <wps:cNvSpPr/>
                              <wps:spPr>
                                <a:xfrm>
                                  <a:off x="184417" y="184417"/>
                                  <a:ext cx="1397000" cy="540385"/>
                                </a:xfrm>
                                <a:prstGeom prst="parallelogram">
                                  <a:avLst>
                                    <a:gd name="adj" fmla="val 41683"/>
                                  </a:avLst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Straight Connector 52"/>
                              <wps:cNvCnPr/>
                              <wps:spPr>
                                <a:xfrm>
                                  <a:off x="307361" y="437990"/>
                                  <a:ext cx="439851" cy="28816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" name="Straight Connector 53"/>
                              <wps:cNvCnPr/>
                              <wps:spPr>
                                <a:xfrm>
                                  <a:off x="991240" y="184417"/>
                                  <a:ext cx="465455" cy="292608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261257" y="0"/>
                                  <a:ext cx="271780" cy="3028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E310AC" w14:textId="77777777" w:rsidR="00B728E9" w:rsidRPr="008B73DD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1521438" y="38420"/>
                                  <a:ext cx="265986" cy="2583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17F8E80" w14:textId="77777777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1260181" y="660827"/>
                                  <a:ext cx="271699" cy="2583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0F740E" w14:textId="77777777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B728E9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0" y="645459"/>
                                  <a:ext cx="271699" cy="2583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DA62FF" w14:textId="37246E05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>
                                  <a:off x="852672" y="0"/>
                                  <a:ext cx="2971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994450" w14:textId="2D0C364F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Text Box 59"/>
                              <wps:cNvSpPr txBox="1"/>
                              <wps:spPr>
                                <a:xfrm>
                                  <a:off x="1421546" y="361150"/>
                                  <a:ext cx="271699" cy="2583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7E4B2A" w14:textId="766E6461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Text Box 60"/>
                              <wps:cNvSpPr txBox="1"/>
                              <wps:spPr>
                                <a:xfrm>
                                  <a:off x="645266" y="675846"/>
                                  <a:ext cx="25908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F97E10" w14:textId="628F3FA5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/>
                              <wps:spPr>
                                <a:xfrm>
                                  <a:off x="92180" y="284247"/>
                                  <a:ext cx="278765" cy="257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C5EC4E" w14:textId="017A9CCE" w:rsidR="00B728E9" w:rsidRPr="00B728E9" w:rsidRDefault="00B728E9" w:rsidP="00B728E9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EEDA4" id="Group 62" o:spid="_x0000_s1062" style="position:absolute;left:0;text-align:left;margin-left:-2.5pt;margin-top:83.3pt;width:140.75pt;height:73.55pt;z-index:251722752" coordsize="17874,9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51" o:spid="_x0000_s1063" type="#_x0000_t7" style="position:absolute;left:1844;top:1844;width:13970;height:5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" adj="3483" filled="f" strokecolor="black [3213]"/>
                      <v:line id="Straight Connector 52" o:spid="_x0000_s1064" style="position:absolute;visibility:visible;mso-wrap-style:square" from="3073,4379" to="7472,7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" strokecolor="black [3213]"/>
                      <v:line id="Straight Connector 53" o:spid="_x0000_s1065" style="position:absolute;visibility:visible;mso-wrap-style:square" from="9912,1844" to="14566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6KPxQAAANsAAAAPAAAAZHJzL2Rvd25yZXYueG1sRI9Ba8JA&#10;FITvBf/D8oTe6kZF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B486KPxQAAANsAAAAP&#10;AAAAAAAAAAAAAAAAAAcCAABkcnMvZG93bnJldi54bWxQSwUGAAAAAAMAAwC3AAAA+QIAAAAA&#10;" strokecolor="black [3213]"/>
                      <v:shape id="Text Box 54" o:spid="_x0000_s1066" type="#_x0000_t202" style="position:absolute;left:2612;width:2718;height:3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/w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011/wxQAAANsAAAAP&#10;AAAAAAAAAAAAAAAAAAcCAABkcnMvZG93bnJldi54bWxQSwUGAAAAAAMAAwC3AAAA+QIAAAAA&#10;" filled="f" stroked="f" strokeweight=".5pt">
                        <v:textbox>
                          <w:txbxContent>
                            <w:p w14:paraId="1AE310AC" w14:textId="77777777" w:rsidR="00B728E9" w:rsidRPr="008B73DD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55" o:spid="_x0000_s1067" type="#_x0000_t202" style="position:absolute;left:15214;top:384;width:2660;height:25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prxQAAANsAAAAPAAAAZHJzL2Rvd25yZXYueG1sRI9BawIx&#10;FITvgv8hPMGL1GwFpa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bm/prxQAAANsAAAAP&#10;AAAAAAAAAAAAAAAAAAcCAABkcnMvZG93bnJldi54bWxQSwUGAAAAAAMAAwC3AAAA+QIAAAAA&#10;" filled="f" stroked="f" strokeweight=".5pt">
                        <v:textbox>
                          <w:txbxContent>
                            <w:p w14:paraId="517F8E80" w14:textId="77777777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56" o:spid="_x0000_s1068" type="#_x0000_t202" style="position:absolute;left:12601;top:6608;width:2717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QcxQAAANsAAAAPAAAAZHJzL2Rvd25yZXYueG1sRI9BawIx&#10;FITvgv8hvEIvUrMWus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ArSWQcxQAAANsAAAAP&#10;AAAAAAAAAAAAAAAAAAcCAABkcnMvZG93bnJldi54bWxQSwUGAAAAAAMAAwC3AAAA+QIAAAAA&#10;" filled="f" stroked="f" strokeweight=".5pt">
                        <v:textbox>
                          <w:txbxContent>
                            <w:p w14:paraId="520F740E" w14:textId="77777777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728E9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57" o:spid="_x0000_s1069" type="#_x0000_t202" style="position:absolute;top:6454;width:2716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H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BEBcGHxQAAANsAAAAP&#10;AAAAAAAAAAAAAAAAAAcCAABkcnMvZG93bnJldi54bWxQSwUGAAAAAAMAAwC3AAAA+QIAAAAA&#10;" filled="f" stroked="f" strokeweight=".5pt">
                        <v:textbox>
                          <w:txbxContent>
                            <w:p w14:paraId="15DA62FF" w14:textId="37246E05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58" o:spid="_x0000_s1070" type="#_x0000_t202" style="position:absolute;left:8526;width:2972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X1wgAAANsAAAAPAAAAZHJzL2Rvd25yZXYueG1sRE9NawIx&#10;EL0L/Q9hCl6KZhWU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A1mlX1wgAAANsAAAAPAAAA&#10;AAAAAAAAAAAAAAcCAABkcnMvZG93bnJldi54bWxQSwUGAAAAAAMAAwC3AAAA9gIAAAAA&#10;" filled="f" stroked="f" strokeweight=".5pt">
                        <v:textbox>
                          <w:txbxContent>
                            <w:p w14:paraId="02994450" w14:textId="2D0C364F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 Box 59" o:spid="_x0000_s1071" type="#_x0000_t202" style="position:absolute;left:14215;top:3611;width:2717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BuxQAAANsAAAAPAAAAZHJzL2Rvd25yZXYueG1sRI9BawIx&#10;FITvBf9DeIVeRLMWlH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Ba1vBuxQAAANsAAAAP&#10;AAAAAAAAAAAAAAAAAAcCAABkcnMvZG93bnJldi54bWxQSwUGAAAAAAMAAwC3AAAA+QIAAAAA&#10;" filled="f" stroked="f" strokeweight=".5pt">
                        <v:textbox>
                          <w:txbxContent>
                            <w:p w14:paraId="697E4B2A" w14:textId="766E6461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Text Box 60" o:spid="_x0000_s1072" type="#_x0000_t202" style="position:absolute;left:6452;top:6758;width:2591;height:25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NO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" filled="f" stroked="f" strokeweight=".5pt">
                        <v:textbox>
                          <w:txbxContent>
                            <w:p w14:paraId="0AF97E10" w14:textId="628F3FA5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Text Box 61" o:spid="_x0000_s1073" type="#_x0000_t202" style="position:absolute;left:921;top:2842;width:2788;height:25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" filled="f" stroked="f" strokeweight=".5pt">
                        <v:textbox>
                          <w:txbxContent>
                            <w:p w14:paraId="42C5EC4E" w14:textId="017A9CCE" w:rsidR="00B728E9" w:rsidRPr="00B728E9" w:rsidRDefault="00B728E9" w:rsidP="00B728E9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Q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39" w:type="dxa"/>
            <w:vAlign w:val="center"/>
          </w:tcPr>
          <w:p w14:paraId="0D9D3AAC" w14:textId="3CD8F2AE" w:rsidR="001610E8" w:rsidRDefault="001610E8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CE3277" w:rsidRPr="00646A32" w14:paraId="5A4F72DD" w14:textId="77777777" w:rsidTr="001610E8">
        <w:trPr>
          <w:trHeight w:val="1639"/>
        </w:trPr>
        <w:tc>
          <w:tcPr>
            <w:tcW w:w="10091" w:type="dxa"/>
            <w:gridSpan w:val="3"/>
          </w:tcPr>
          <w:p w14:paraId="4BDCC339" w14:textId="1015DF5B" w:rsidR="0070769F" w:rsidRPr="00646A32" w:rsidRDefault="00D85F46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noProof/>
                <w:rtl/>
                <w:lang w:bidi="fa-IR"/>
              </w:rPr>
            </w:pPr>
            <w:r>
              <w:rPr>
                <w:rFonts w:ascii="Vazirmatn" w:hAnsi="Vazirmatn" w:hint="cs"/>
                <w:noProof/>
                <w:rtl/>
                <w:lang w:val="fa-IR" w:bidi="fa-IR"/>
              </w:rPr>
              <w:t>چهارضلعی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</w:t>
            </w:r>
            <w:r w:rsidR="0070769F"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ABCD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متواز</w:t>
            </w:r>
            <w:r w:rsidR="0070769F" w:rsidRPr="00646A32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الاضلاع است و </w:t>
            </w:r>
            <w:r w:rsidR="0070769F"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M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و </w:t>
            </w:r>
            <w:r w:rsidR="0070769F"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N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و </w:t>
            </w:r>
            <w:r w:rsidR="0070769F"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P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و </w:t>
            </w:r>
            <w:r w:rsidR="0070769F"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Q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وسط ها</w:t>
            </w:r>
            <w:r w:rsidR="0070769F" w:rsidRPr="00646A32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="0070769F" w:rsidRPr="00646A32">
              <w:rPr>
                <w:rFonts w:ascii="Vazirmatn" w:hAnsi="Vazirmatn"/>
                <w:noProof/>
                <w:rtl/>
                <w:lang w:bidi="fa-IR"/>
              </w:rPr>
              <w:t xml:space="preserve"> اضلاع </w:t>
            </w:r>
          </w:p>
          <w:p w14:paraId="76A5F900" w14:textId="469D1E09" w:rsidR="00CE3277" w:rsidRPr="00646A32" w:rsidRDefault="0070769F" w:rsidP="00571325">
            <w:pPr>
              <w:rPr>
                <w:rFonts w:ascii="Vazirmatn" w:hAnsi="Vazirmatn"/>
                <w:noProof/>
                <w:rtl/>
                <w:lang w:bidi="fa-IR"/>
              </w:rPr>
            </w:pPr>
            <w:r w:rsidRPr="00646A32">
              <w:rPr>
                <w:rFonts w:ascii="Vazirmatn" w:hAnsi="Vazirmatn"/>
                <w:noProof/>
                <w:rtl/>
                <w:lang w:bidi="fa-IR"/>
              </w:rPr>
              <w:t>متواز</w:t>
            </w:r>
            <w:r w:rsidRPr="00646A32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646A32">
              <w:rPr>
                <w:rFonts w:ascii="Vazirmatn" w:hAnsi="Vazirmatn"/>
                <w:noProof/>
                <w:rtl/>
                <w:lang w:bidi="fa-IR"/>
              </w:rPr>
              <w:t xml:space="preserve"> الاضلاع اند. ثابت کن</w:t>
            </w:r>
            <w:r w:rsidRPr="00646A32">
              <w:rPr>
                <w:rFonts w:ascii="Vazirmatn" w:hAnsi="Vazirmatn" w:hint="cs"/>
                <w:noProof/>
                <w:rtl/>
                <w:lang w:bidi="fa-IR"/>
              </w:rPr>
              <w:t>ی</w:t>
            </w:r>
            <w:r w:rsidRPr="00646A32">
              <w:rPr>
                <w:rFonts w:ascii="Vazirmatn" w:hAnsi="Vazirmatn" w:hint="eastAsia"/>
                <w:noProof/>
                <w:rtl/>
                <w:lang w:bidi="fa-IR"/>
              </w:rPr>
              <w:t>د</w:t>
            </w:r>
            <w:r w:rsidRPr="00646A32">
              <w:rPr>
                <w:rFonts w:ascii="Vazirmatn" w:hAnsi="Vazirmatn"/>
                <w:noProof/>
                <w:rtl/>
                <w:lang w:bidi="fa-IR"/>
              </w:rPr>
              <w:t xml:space="preserve"> : </w:t>
            </w:r>
            <w:r w:rsidRPr="00D94528">
              <w:rPr>
                <w:rFonts w:asciiTheme="majorBidi" w:hAnsiTheme="majorBidi" w:cstheme="majorBidi"/>
                <w:b w:val="0"/>
                <w:bCs w:val="0"/>
                <w:noProof/>
                <w:lang w:bidi="fa-IR"/>
              </w:rPr>
              <w:t>MN=PQ</w:t>
            </w:r>
          </w:p>
          <w:p w14:paraId="552C9B0D" w14:textId="4F93F3EE" w:rsidR="0070769F" w:rsidRPr="00646A32" w:rsidRDefault="0070769F" w:rsidP="002F3932">
            <w:pPr>
              <w:spacing w:line="276" w:lineRule="auto"/>
              <w:rPr>
                <w:rFonts w:ascii="Vazirmatn" w:hAnsi="Vazirmatn"/>
                <w:noProof/>
                <w:rtl/>
                <w:lang w:bidi="fa-IR"/>
              </w:rPr>
            </w:pPr>
          </w:p>
          <w:p w14:paraId="7A479DB1" w14:textId="135C198E" w:rsidR="002E13D2" w:rsidRPr="00646A32" w:rsidRDefault="00D94528" w:rsidP="002F3932">
            <w:pPr>
              <w:spacing w:line="276" w:lineRule="auto"/>
              <w:rPr>
                <w:rFonts w:ascii="Vazirmatn" w:hAnsi="Vazirmatn"/>
                <w:noProof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645DE083" wp14:editId="1EAA3F19">
                      <wp:simplePos x="0" y="0"/>
                      <wp:positionH relativeFrom="column">
                        <wp:posOffset>52625</wp:posOffset>
                      </wp:positionH>
                      <wp:positionV relativeFrom="paragraph">
                        <wp:posOffset>112440</wp:posOffset>
                      </wp:positionV>
                      <wp:extent cx="1857375" cy="1319719"/>
                      <wp:effectExtent l="0" t="0" r="0" b="0"/>
                      <wp:wrapNone/>
                      <wp:docPr id="95" name="Group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7375" cy="1319719"/>
                                <a:chOff x="0" y="0"/>
                                <a:chExt cx="1857375" cy="1319719"/>
                              </a:xfrm>
                            </wpg:grpSpPr>
                            <wps:wsp>
                              <wps:cNvPr id="187" name="Rectangle 187"/>
                              <wps:cNvSpPr/>
                              <wps:spPr>
                                <a:xfrm>
                                  <a:off x="431442" y="0"/>
                                  <a:ext cx="73152" cy="899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Oval 93"/>
                              <wps:cNvSpPr/>
                              <wps:spPr>
                                <a:xfrm>
                                  <a:off x="0" y="341290"/>
                                  <a:ext cx="731982" cy="7319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Straight Connector 94"/>
                              <wps:cNvCnPr/>
                              <wps:spPr>
                                <a:xfrm flipH="1" flipV="1">
                                  <a:off x="431442" y="341290"/>
                                  <a:ext cx="1214247" cy="36868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1" name="Straight Connector 101"/>
                              <wps:cNvCnPr/>
                              <wps:spPr>
                                <a:xfrm flipH="1">
                                  <a:off x="457200" y="714778"/>
                                  <a:ext cx="1193419" cy="35966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" name="Straight Connector 102"/>
                              <wps:cNvCnPr/>
                              <wps:spPr>
                                <a:xfrm>
                                  <a:off x="360609" y="714778"/>
                                  <a:ext cx="98933" cy="34429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" name="Straight Connector 109"/>
                              <wps:cNvCnPr/>
                              <wps:spPr>
                                <a:xfrm flipH="1">
                                  <a:off x="360609" y="367048"/>
                                  <a:ext cx="114173" cy="34391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" name="Text Box 110"/>
                              <wps:cNvSpPr txBox="1"/>
                              <wps:spPr>
                                <a:xfrm>
                                  <a:off x="147518" y="591701"/>
                                  <a:ext cx="278765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DFFF7E" w14:textId="77777777" w:rsidR="00D94528" w:rsidRPr="008B73DD" w:rsidRDefault="00D94528" w:rsidP="00D9452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Text Box 111"/>
                              <wps:cNvSpPr txBox="1"/>
                              <wps:spPr>
                                <a:xfrm>
                                  <a:off x="367303" y="160947"/>
                                  <a:ext cx="27178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EB4F0E" w14:textId="77777777" w:rsidR="00D94528" w:rsidRPr="008B73DD" w:rsidRDefault="00D94528" w:rsidP="00D9452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Text Box 112"/>
                              <wps:cNvSpPr txBox="1"/>
                              <wps:spPr>
                                <a:xfrm>
                                  <a:off x="360608" y="1016824"/>
                                  <a:ext cx="266065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4FA55B" w14:textId="77777777" w:rsidR="00D94528" w:rsidRPr="008B73DD" w:rsidRDefault="00D94528" w:rsidP="00D94528">
                                    <w:pPr>
                                      <w:rPr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Text Box 114"/>
                              <wps:cNvSpPr txBox="1"/>
                              <wps:spPr>
                                <a:xfrm>
                                  <a:off x="1598295" y="591698"/>
                                  <a:ext cx="259080" cy="302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2C4BD1" w14:textId="38B23916" w:rsidR="00D94528" w:rsidRPr="008B73DD" w:rsidRDefault="00D94528" w:rsidP="00D94528">
                                    <w:pPr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8B73DD">
                                      <w:rPr>
                                        <w:sz w:val="18"/>
                                        <w:szCs w:val="18"/>
                                        <w:lang w:bidi="fa-IR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Straight Connector 117"/>
                              <wps:cNvCnPr/>
                              <wps:spPr>
                                <a:xfrm>
                                  <a:off x="360609" y="708338"/>
                                  <a:ext cx="1286256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5DE083" id="Group 95" o:spid="_x0000_s1074" style="position:absolute;left:0;text-align:left;margin-left:4.15pt;margin-top:8.85pt;width:146.25pt;height:103.9pt;z-index:251701248;mso-width-relative:margin;mso-height-relative:margin" coordsize="18573,1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">
                      <v:rect id="Rectangle 187" o:spid="_x0000_s1075" style="position:absolute;left:4314;width:731;height: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" fillcolor="white [3212]" stroked="f" strokeweight="2pt"/>
                      <v:oval id="Oval 93" o:spid="_x0000_s1076" style="position:absolute;top:3412;width:7319;height:7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" filled="f" strokecolor="black [3213]" strokeweight="1.5pt"/>
                      <v:line id="Straight Connector 94" o:spid="_x0000_s1077" style="position:absolute;flip:x y;visibility:visible;mso-wrap-style:square" from="4314,3412" to="16456,7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" strokecolor="black [3213]"/>
                      <v:line id="Straight Connector 101" o:spid="_x0000_s1078" style="position:absolute;flip:x;visibility:visible;mso-wrap-style:square" from="4572,7147" to="16506,10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" strokecolor="black [3213]"/>
                      <v:line id="Straight Connector 102" o:spid="_x0000_s1079" style="position:absolute;visibility:visible;mso-wrap-style:square" from="3606,7147" to="4595,10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" strokecolor="black [3213]"/>
                      <v:line id="Straight Connector 109" o:spid="_x0000_s1080" style="position:absolute;flip:x;visibility:visible;mso-wrap-style:square" from="3606,3670" to="4747,7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" strokecolor="black [3213]"/>
                      <v:shape id="Text Box 110" o:spid="_x0000_s1081" type="#_x0000_t202" style="position:absolute;left:1475;top:5917;width:2787;height:30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" filled="f" stroked="f" strokeweight=".5pt">
                        <v:textbox>
                          <w:txbxContent>
                            <w:p w14:paraId="46DFFF7E" w14:textId="77777777" w:rsidR="00D94528" w:rsidRPr="008B73DD" w:rsidRDefault="00D94528" w:rsidP="00D9452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111" o:spid="_x0000_s1082" type="#_x0000_t202" style="position:absolute;left:3673;top:1609;width:2717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" filled="f" stroked="f" strokeweight=".5pt">
                        <v:textbox>
                          <w:txbxContent>
                            <w:p w14:paraId="72EB4F0E" w14:textId="77777777" w:rsidR="00D94528" w:rsidRPr="008B73DD" w:rsidRDefault="00D94528" w:rsidP="00D9452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12" o:spid="_x0000_s1083" type="#_x0000_t202" style="position:absolute;left:3606;top:10168;width:2660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+m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NEY7s+kC+TsBgAA//8DAFBLAQItABQABgAIAAAAIQDb4fbL7gAAAIUBAAATAAAAAAAAAAAA&#10;AAAAAAAAAABbQ29udGVudF9UeXBlc10ueG1sUEsBAi0AFAAGAAgAAAAhAFr0LFu/AAAAFQEAAAsA&#10;AAAAAAAAAAAAAAAAHwEAAF9yZWxzLy5yZWxzUEsBAi0AFAAGAAgAAAAhAGYSf6bEAAAA3AAAAA8A&#10;AAAAAAAAAAAAAAAABwIAAGRycy9kb3ducmV2LnhtbFBLBQYAAAAAAwADALcAAAD4AgAAAAA=&#10;" filled="f" stroked="f" strokeweight=".5pt">
                        <v:textbox>
                          <w:txbxContent>
                            <w:p w14:paraId="124FA55B" w14:textId="77777777" w:rsidR="00D94528" w:rsidRPr="008B73DD" w:rsidRDefault="00D94528" w:rsidP="00D94528">
                              <w:pPr>
                                <w:rPr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14" o:spid="_x0000_s1084" type="#_x0000_t202" style="position:absolute;left:15982;top:5916;width:2591;height:30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" filled="f" stroked="f" strokeweight=".5pt">
                        <v:textbox>
                          <w:txbxContent>
                            <w:p w14:paraId="242C4BD1" w14:textId="38B23916" w:rsidR="00D94528" w:rsidRPr="008B73DD" w:rsidRDefault="00D94528" w:rsidP="00D94528">
                              <w:pPr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8B73DD">
                                <w:rPr>
                                  <w:sz w:val="18"/>
                                  <w:szCs w:val="18"/>
                                  <w:lang w:bidi="fa-IR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line id="Straight Connector 117" o:spid="_x0000_s1085" style="position:absolute;visibility:visible;mso-wrap-style:square" from="3606,7083" to="16468,7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" strokecolor="black [3213]"/>
                    </v:group>
                  </w:pict>
                </mc:Fallback>
              </mc:AlternateContent>
            </w:r>
          </w:p>
        </w:tc>
        <w:tc>
          <w:tcPr>
            <w:tcW w:w="539" w:type="dxa"/>
            <w:vAlign w:val="center"/>
          </w:tcPr>
          <w:p w14:paraId="28798E29" w14:textId="4EE5A5C3" w:rsidR="00CE3277" w:rsidRPr="00646A32" w:rsidRDefault="005B3CD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5B3CDE" w:rsidRPr="00646A32" w14:paraId="5E6FD75D" w14:textId="77777777" w:rsidTr="001610E8">
        <w:trPr>
          <w:trHeight w:val="1639"/>
        </w:trPr>
        <w:tc>
          <w:tcPr>
            <w:tcW w:w="10091" w:type="dxa"/>
            <w:gridSpan w:val="3"/>
          </w:tcPr>
          <w:p w14:paraId="0160E018" w14:textId="54132191" w:rsidR="00D94528" w:rsidRPr="00D94528" w:rsidRDefault="00D94528" w:rsidP="00D94528">
            <w:pPr>
              <w:pStyle w:val="ListParagraph"/>
              <w:numPr>
                <w:ilvl w:val="0"/>
                <w:numId w:val="3"/>
              </w:numPr>
              <w:rPr>
                <w:noProof/>
                <w:u w:val="single"/>
                <w:lang w:bidi="fa-IR"/>
              </w:rPr>
            </w:pPr>
            <w:r w:rsidRPr="00FE43C5">
              <w:rPr>
                <w:rFonts w:hint="cs"/>
                <w:noProof/>
                <w:rtl/>
              </w:rPr>
              <w:t xml:space="preserve">از نقطه </w:t>
            </w:r>
            <w:r w:rsidRPr="008B73DD">
              <w:rPr>
                <w:b w:val="0"/>
                <w:bCs w:val="0"/>
                <w:noProof/>
              </w:rPr>
              <w:t>P</w:t>
            </w:r>
            <w:r w:rsidRPr="00FE43C5">
              <w:rPr>
                <w:rFonts w:hint="cs"/>
                <w:noProof/>
                <w:rtl/>
              </w:rPr>
              <w:t xml:space="preserve"> خارج از دایره، دو مماس </w:t>
            </w:r>
            <w:r w:rsidR="008B73DD" w:rsidRPr="008B73DD">
              <w:rPr>
                <w:b w:val="0"/>
                <w:bCs w:val="0"/>
                <w:noProof/>
              </w:rPr>
              <w:t>P</w:t>
            </w:r>
            <w:r w:rsidRPr="008B73DD">
              <w:rPr>
                <w:b w:val="0"/>
                <w:bCs w:val="0"/>
                <w:noProof/>
              </w:rPr>
              <w:t>A</w:t>
            </w:r>
            <w:r w:rsidRPr="00FE43C5">
              <w:rPr>
                <w:rFonts w:hint="cs"/>
                <w:noProof/>
                <w:rtl/>
              </w:rPr>
              <w:t xml:space="preserve">  و  </w:t>
            </w:r>
            <w:r w:rsidR="008B73DD" w:rsidRPr="008B73DD">
              <w:rPr>
                <w:b w:val="0"/>
                <w:bCs w:val="0"/>
                <w:noProof/>
              </w:rPr>
              <w:t>P</w:t>
            </w:r>
            <w:r w:rsidRPr="008B73DD">
              <w:rPr>
                <w:b w:val="0"/>
                <w:bCs w:val="0"/>
                <w:noProof/>
              </w:rPr>
              <w:t>B</w:t>
            </w:r>
            <w:r w:rsidRPr="00FE43C5">
              <w:rPr>
                <w:rFonts w:hint="cs"/>
                <w:noProof/>
                <w:rtl/>
              </w:rPr>
              <w:t xml:space="preserve"> را بر دایره  رسم می کنیم</w:t>
            </w:r>
            <w:r w:rsidRPr="00FE43C5">
              <w:rPr>
                <w:rFonts w:hint="cs"/>
                <w:noProof/>
                <w:rtl/>
                <w:lang w:bidi="fa-IR"/>
              </w:rPr>
              <w:t>.</w:t>
            </w:r>
          </w:p>
          <w:p w14:paraId="7C819D95" w14:textId="3026DCD1" w:rsidR="00D94528" w:rsidRPr="00FE43C5" w:rsidRDefault="00D94528" w:rsidP="00D94528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  <w:r w:rsidRPr="00FE43C5">
              <w:rPr>
                <w:rFonts w:ascii="Portada ARA Extrabold" w:hAnsi="Portada ARA Extrabold"/>
                <w:rtl/>
                <w:lang w:bidi="fa-IR"/>
              </w:rPr>
              <w:t>ثابت کنید اندازه ی این دو مماس  باهم برابر است</w:t>
            </w:r>
            <w:r w:rsidRPr="00FE43C5">
              <w:rPr>
                <w:rFonts w:hint="cs"/>
                <w:rtl/>
              </w:rPr>
              <w:t xml:space="preserve">. </w:t>
            </w:r>
            <w:r w:rsidRPr="00FE43C5">
              <w:rPr>
                <w:rFonts w:asciiTheme="majorBidi" w:hAnsiTheme="majorBidi" w:hint="cs"/>
                <w:noProof/>
                <w:rtl/>
                <w:lang w:bidi="fa-IR"/>
              </w:rPr>
              <w:t>(</w:t>
            </w:r>
            <w:r w:rsidRPr="00FE43C5">
              <w:rPr>
                <w:rFonts w:hint="cs"/>
                <w:noProof/>
                <w:rtl/>
                <w:lang w:bidi="fa-IR"/>
              </w:rPr>
              <w:t>ن</w:t>
            </w:r>
            <w:r w:rsidRPr="00FE43C5">
              <w:rPr>
                <w:rFonts w:hint="cs"/>
                <w:noProof/>
                <w:rtl/>
              </w:rPr>
              <w:t xml:space="preserve">قطه </w:t>
            </w:r>
            <w:r w:rsidRPr="008B73DD">
              <w:rPr>
                <w:b w:val="0"/>
                <w:bCs w:val="0"/>
                <w:noProof/>
              </w:rPr>
              <w:t>O</w:t>
            </w:r>
            <w:r w:rsidRPr="00FE43C5">
              <w:rPr>
                <w:rFonts w:hint="cs"/>
                <w:noProof/>
                <w:rtl/>
              </w:rPr>
              <w:t xml:space="preserve"> مرکز دایره است.)</w:t>
            </w:r>
          </w:p>
          <w:p w14:paraId="060905F1" w14:textId="57CDC3B6" w:rsidR="00D94528" w:rsidRPr="00D94528" w:rsidRDefault="00D94528" w:rsidP="00D94528">
            <w:pPr>
              <w:rPr>
                <w:noProof/>
                <w:u w:val="single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2335B50F" w14:textId="3CBDC4D1" w:rsidR="005B3CDE" w:rsidRDefault="005B3CD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</w:tbl>
    <w:p w14:paraId="615D838F" w14:textId="4C6E9B76" w:rsidR="000B3006" w:rsidRPr="005B3CDE" w:rsidRDefault="000B3006" w:rsidP="00A756E8">
      <w:pPr>
        <w:tabs>
          <w:tab w:val="left" w:pos="7696"/>
        </w:tabs>
        <w:rPr>
          <w:rFonts w:ascii="Vazirmatn" w:hAnsi="Vazirmatn"/>
          <w:sz w:val="14"/>
          <w:szCs w:val="14"/>
          <w:rtl/>
        </w:rPr>
      </w:pPr>
    </w:p>
    <w:sectPr w:rsidR="000B3006" w:rsidRPr="005B3CDE" w:rsidSect="00554692">
      <w:footerReference w:type="even" r:id="rId8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10BAD" w14:textId="77777777" w:rsidR="001D0514" w:rsidRDefault="001D0514">
      <w:r>
        <w:separator/>
      </w:r>
    </w:p>
  </w:endnote>
  <w:endnote w:type="continuationSeparator" w:id="0">
    <w:p w14:paraId="5BA4D424" w14:textId="77777777" w:rsidR="001D0514" w:rsidRDefault="001D0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rtada ARA Extrabold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Portada ARA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816AE" w14:textId="77777777" w:rsidR="001D0514" w:rsidRDefault="001D0514">
      <w:r>
        <w:separator/>
      </w:r>
    </w:p>
  </w:footnote>
  <w:footnote w:type="continuationSeparator" w:id="0">
    <w:p w14:paraId="51A4A7F0" w14:textId="77777777" w:rsidR="001D0514" w:rsidRDefault="001D0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2342"/>
    <w:multiLevelType w:val="hybridMultilevel"/>
    <w:tmpl w:val="21D66EA8"/>
    <w:lvl w:ilvl="0" w:tplc="28EC444A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F5422"/>
    <w:multiLevelType w:val="hybridMultilevel"/>
    <w:tmpl w:val="08CA9560"/>
    <w:lvl w:ilvl="0" w:tplc="BB0E85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BFB"/>
    <w:rsid w:val="000073AE"/>
    <w:rsid w:val="00007EA0"/>
    <w:rsid w:val="00010ED4"/>
    <w:rsid w:val="00011554"/>
    <w:rsid w:val="000306BE"/>
    <w:rsid w:val="0003119D"/>
    <w:rsid w:val="000363B5"/>
    <w:rsid w:val="00044CE5"/>
    <w:rsid w:val="00051F35"/>
    <w:rsid w:val="00060B1B"/>
    <w:rsid w:val="000633DE"/>
    <w:rsid w:val="0006357C"/>
    <w:rsid w:val="00064AC3"/>
    <w:rsid w:val="00064B47"/>
    <w:rsid w:val="00074C55"/>
    <w:rsid w:val="000812E2"/>
    <w:rsid w:val="00081A78"/>
    <w:rsid w:val="00083DAE"/>
    <w:rsid w:val="00096D6F"/>
    <w:rsid w:val="000A4E0D"/>
    <w:rsid w:val="000B0C9E"/>
    <w:rsid w:val="000B3006"/>
    <w:rsid w:val="000B34D9"/>
    <w:rsid w:val="000B714D"/>
    <w:rsid w:val="000C13A0"/>
    <w:rsid w:val="000C34EE"/>
    <w:rsid w:val="000E2D5C"/>
    <w:rsid w:val="000F0AEE"/>
    <w:rsid w:val="000F1DC0"/>
    <w:rsid w:val="000F7D7C"/>
    <w:rsid w:val="001012EE"/>
    <w:rsid w:val="00102819"/>
    <w:rsid w:val="00102989"/>
    <w:rsid w:val="00104534"/>
    <w:rsid w:val="00105998"/>
    <w:rsid w:val="00106CED"/>
    <w:rsid w:val="001272ED"/>
    <w:rsid w:val="001369CE"/>
    <w:rsid w:val="00153216"/>
    <w:rsid w:val="00156A69"/>
    <w:rsid w:val="001610E8"/>
    <w:rsid w:val="001631AF"/>
    <w:rsid w:val="00163738"/>
    <w:rsid w:val="001648CA"/>
    <w:rsid w:val="001671F0"/>
    <w:rsid w:val="001752AE"/>
    <w:rsid w:val="00180E9B"/>
    <w:rsid w:val="00183AB2"/>
    <w:rsid w:val="00190DC4"/>
    <w:rsid w:val="00193843"/>
    <w:rsid w:val="00193926"/>
    <w:rsid w:val="001964DB"/>
    <w:rsid w:val="001A678E"/>
    <w:rsid w:val="001A773D"/>
    <w:rsid w:val="001B2CBC"/>
    <w:rsid w:val="001B430A"/>
    <w:rsid w:val="001B4C20"/>
    <w:rsid w:val="001B76FF"/>
    <w:rsid w:val="001C1AAD"/>
    <w:rsid w:val="001C558A"/>
    <w:rsid w:val="001D0514"/>
    <w:rsid w:val="001D764F"/>
    <w:rsid w:val="001E0DCC"/>
    <w:rsid w:val="001E526C"/>
    <w:rsid w:val="001F07AB"/>
    <w:rsid w:val="001F6C57"/>
    <w:rsid w:val="002037DE"/>
    <w:rsid w:val="002078FB"/>
    <w:rsid w:val="0021687D"/>
    <w:rsid w:val="0022126B"/>
    <w:rsid w:val="002304F7"/>
    <w:rsid w:val="0023052B"/>
    <w:rsid w:val="00232982"/>
    <w:rsid w:val="00255808"/>
    <w:rsid w:val="00257904"/>
    <w:rsid w:val="00262B70"/>
    <w:rsid w:val="002650E6"/>
    <w:rsid w:val="00266C9F"/>
    <w:rsid w:val="00266F60"/>
    <w:rsid w:val="00273271"/>
    <w:rsid w:val="00274E4D"/>
    <w:rsid w:val="00283FFA"/>
    <w:rsid w:val="00284ECC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C3808"/>
    <w:rsid w:val="002C51BB"/>
    <w:rsid w:val="002D7D6C"/>
    <w:rsid w:val="002E13D2"/>
    <w:rsid w:val="002F3932"/>
    <w:rsid w:val="003013D7"/>
    <w:rsid w:val="003054F1"/>
    <w:rsid w:val="003075BA"/>
    <w:rsid w:val="003110C8"/>
    <w:rsid w:val="00320319"/>
    <w:rsid w:val="00320504"/>
    <w:rsid w:val="0032391D"/>
    <w:rsid w:val="00325DBF"/>
    <w:rsid w:val="00343621"/>
    <w:rsid w:val="00347E88"/>
    <w:rsid w:val="00352925"/>
    <w:rsid w:val="00360F3D"/>
    <w:rsid w:val="00363EA9"/>
    <w:rsid w:val="00366B83"/>
    <w:rsid w:val="0037499B"/>
    <w:rsid w:val="00384F69"/>
    <w:rsid w:val="00387B55"/>
    <w:rsid w:val="00394BDA"/>
    <w:rsid w:val="00396865"/>
    <w:rsid w:val="00397992"/>
    <w:rsid w:val="003A3661"/>
    <w:rsid w:val="003A6F1F"/>
    <w:rsid w:val="003B1261"/>
    <w:rsid w:val="003B2220"/>
    <w:rsid w:val="003B2DC0"/>
    <w:rsid w:val="003B3CA8"/>
    <w:rsid w:val="003B5073"/>
    <w:rsid w:val="003B6D7E"/>
    <w:rsid w:val="003B7F79"/>
    <w:rsid w:val="003C58DD"/>
    <w:rsid w:val="003C6A43"/>
    <w:rsid w:val="003D43BA"/>
    <w:rsid w:val="003D62BE"/>
    <w:rsid w:val="003D7F40"/>
    <w:rsid w:val="003E2171"/>
    <w:rsid w:val="003E2AA3"/>
    <w:rsid w:val="003F0CEB"/>
    <w:rsid w:val="003F159E"/>
    <w:rsid w:val="003F272F"/>
    <w:rsid w:val="003F58FD"/>
    <w:rsid w:val="00400431"/>
    <w:rsid w:val="00426080"/>
    <w:rsid w:val="00427CF4"/>
    <w:rsid w:val="00444884"/>
    <w:rsid w:val="0045654A"/>
    <w:rsid w:val="004568D6"/>
    <w:rsid w:val="00464B31"/>
    <w:rsid w:val="0047166E"/>
    <w:rsid w:val="00480E18"/>
    <w:rsid w:val="00492EE4"/>
    <w:rsid w:val="00495CCA"/>
    <w:rsid w:val="00496963"/>
    <w:rsid w:val="004A0E94"/>
    <w:rsid w:val="004A1F88"/>
    <w:rsid w:val="004B1925"/>
    <w:rsid w:val="004B4415"/>
    <w:rsid w:val="004B45CF"/>
    <w:rsid w:val="004B5D83"/>
    <w:rsid w:val="004B7F7B"/>
    <w:rsid w:val="004C4235"/>
    <w:rsid w:val="004E1746"/>
    <w:rsid w:val="004F017D"/>
    <w:rsid w:val="004F1A82"/>
    <w:rsid w:val="00500D0D"/>
    <w:rsid w:val="00512F68"/>
    <w:rsid w:val="00526347"/>
    <w:rsid w:val="00526388"/>
    <w:rsid w:val="00527D9D"/>
    <w:rsid w:val="00531DB8"/>
    <w:rsid w:val="0053656A"/>
    <w:rsid w:val="00550734"/>
    <w:rsid w:val="005532B4"/>
    <w:rsid w:val="0055430A"/>
    <w:rsid w:val="00554692"/>
    <w:rsid w:val="005704C3"/>
    <w:rsid w:val="00571325"/>
    <w:rsid w:val="00586070"/>
    <w:rsid w:val="00592C7E"/>
    <w:rsid w:val="0059312F"/>
    <w:rsid w:val="0059556C"/>
    <w:rsid w:val="00596339"/>
    <w:rsid w:val="005A04D4"/>
    <w:rsid w:val="005A5D92"/>
    <w:rsid w:val="005A6E6B"/>
    <w:rsid w:val="005B0A9C"/>
    <w:rsid w:val="005B355E"/>
    <w:rsid w:val="005B3CDE"/>
    <w:rsid w:val="005C1F29"/>
    <w:rsid w:val="005C3563"/>
    <w:rsid w:val="005C70F1"/>
    <w:rsid w:val="005D365D"/>
    <w:rsid w:val="005E13ED"/>
    <w:rsid w:val="005E22DE"/>
    <w:rsid w:val="005E75AD"/>
    <w:rsid w:val="005F5D12"/>
    <w:rsid w:val="00604E3D"/>
    <w:rsid w:val="0061122B"/>
    <w:rsid w:val="0061446A"/>
    <w:rsid w:val="00614E45"/>
    <w:rsid w:val="00625B91"/>
    <w:rsid w:val="006404D1"/>
    <w:rsid w:val="006450D1"/>
    <w:rsid w:val="00645BBA"/>
    <w:rsid w:val="00646A32"/>
    <w:rsid w:val="00651A39"/>
    <w:rsid w:val="00652AE5"/>
    <w:rsid w:val="00654641"/>
    <w:rsid w:val="00654F7A"/>
    <w:rsid w:val="00662D5E"/>
    <w:rsid w:val="0066426A"/>
    <w:rsid w:val="00666C36"/>
    <w:rsid w:val="0066771D"/>
    <w:rsid w:val="00673468"/>
    <w:rsid w:val="00674005"/>
    <w:rsid w:val="006917C9"/>
    <w:rsid w:val="0069290B"/>
    <w:rsid w:val="006A45B3"/>
    <w:rsid w:val="006B1CD3"/>
    <w:rsid w:val="006C1DAF"/>
    <w:rsid w:val="006C36D2"/>
    <w:rsid w:val="006C5E32"/>
    <w:rsid w:val="006D1307"/>
    <w:rsid w:val="006F074B"/>
    <w:rsid w:val="006F360F"/>
    <w:rsid w:val="00701928"/>
    <w:rsid w:val="007030CB"/>
    <w:rsid w:val="00706087"/>
    <w:rsid w:val="0070769F"/>
    <w:rsid w:val="00712340"/>
    <w:rsid w:val="0071794E"/>
    <w:rsid w:val="007248D3"/>
    <w:rsid w:val="007256FB"/>
    <w:rsid w:val="00731E3C"/>
    <w:rsid w:val="007409DF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BD3"/>
    <w:rsid w:val="00786C62"/>
    <w:rsid w:val="007B0A27"/>
    <w:rsid w:val="007B24DA"/>
    <w:rsid w:val="007B2915"/>
    <w:rsid w:val="007B2FB4"/>
    <w:rsid w:val="007B3075"/>
    <w:rsid w:val="007B4428"/>
    <w:rsid w:val="007B593A"/>
    <w:rsid w:val="007D2CD5"/>
    <w:rsid w:val="007D7552"/>
    <w:rsid w:val="007E582B"/>
    <w:rsid w:val="007E7962"/>
    <w:rsid w:val="007F110E"/>
    <w:rsid w:val="007F1602"/>
    <w:rsid w:val="007F5653"/>
    <w:rsid w:val="008064FD"/>
    <w:rsid w:val="00812683"/>
    <w:rsid w:val="00814666"/>
    <w:rsid w:val="00820188"/>
    <w:rsid w:val="00824E95"/>
    <w:rsid w:val="008274E0"/>
    <w:rsid w:val="00827D24"/>
    <w:rsid w:val="00834E69"/>
    <w:rsid w:val="008408CF"/>
    <w:rsid w:val="0085529B"/>
    <w:rsid w:val="008605CB"/>
    <w:rsid w:val="008642EB"/>
    <w:rsid w:val="00871AD4"/>
    <w:rsid w:val="0087271B"/>
    <w:rsid w:val="008770E7"/>
    <w:rsid w:val="00880283"/>
    <w:rsid w:val="00880CF9"/>
    <w:rsid w:val="008817EA"/>
    <w:rsid w:val="00882682"/>
    <w:rsid w:val="00885BB4"/>
    <w:rsid w:val="00897D81"/>
    <w:rsid w:val="008B2D29"/>
    <w:rsid w:val="008B327A"/>
    <w:rsid w:val="008B73DD"/>
    <w:rsid w:val="008C662D"/>
    <w:rsid w:val="008D43E1"/>
    <w:rsid w:val="008D778C"/>
    <w:rsid w:val="008E3DB6"/>
    <w:rsid w:val="008E431A"/>
    <w:rsid w:val="008E4A1D"/>
    <w:rsid w:val="008E7A19"/>
    <w:rsid w:val="008F1579"/>
    <w:rsid w:val="008F4B46"/>
    <w:rsid w:val="00912525"/>
    <w:rsid w:val="009129B2"/>
    <w:rsid w:val="009200C1"/>
    <w:rsid w:val="009215E0"/>
    <w:rsid w:val="0093468C"/>
    <w:rsid w:val="00937508"/>
    <w:rsid w:val="009467A7"/>
    <w:rsid w:val="00947F17"/>
    <w:rsid w:val="00952302"/>
    <w:rsid w:val="00961536"/>
    <w:rsid w:val="00961862"/>
    <w:rsid w:val="0098025A"/>
    <w:rsid w:val="00984794"/>
    <w:rsid w:val="0099294B"/>
    <w:rsid w:val="00992D67"/>
    <w:rsid w:val="00992F9D"/>
    <w:rsid w:val="009934FF"/>
    <w:rsid w:val="00996061"/>
    <w:rsid w:val="009960AB"/>
    <w:rsid w:val="009B5933"/>
    <w:rsid w:val="009C1230"/>
    <w:rsid w:val="009D1721"/>
    <w:rsid w:val="009D7CA8"/>
    <w:rsid w:val="009E0671"/>
    <w:rsid w:val="009E5676"/>
    <w:rsid w:val="009F15B1"/>
    <w:rsid w:val="009F32F5"/>
    <w:rsid w:val="00A06317"/>
    <w:rsid w:val="00A10B78"/>
    <w:rsid w:val="00A20A6A"/>
    <w:rsid w:val="00A20E9F"/>
    <w:rsid w:val="00A210D6"/>
    <w:rsid w:val="00A21DB8"/>
    <w:rsid w:val="00A267C0"/>
    <w:rsid w:val="00A26BF5"/>
    <w:rsid w:val="00A32A40"/>
    <w:rsid w:val="00A332D5"/>
    <w:rsid w:val="00A34C25"/>
    <w:rsid w:val="00A37E85"/>
    <w:rsid w:val="00A40DA9"/>
    <w:rsid w:val="00A41119"/>
    <w:rsid w:val="00A54BD7"/>
    <w:rsid w:val="00A5530B"/>
    <w:rsid w:val="00A57D94"/>
    <w:rsid w:val="00A60BFB"/>
    <w:rsid w:val="00A61699"/>
    <w:rsid w:val="00A6281F"/>
    <w:rsid w:val="00A676CE"/>
    <w:rsid w:val="00A72287"/>
    <w:rsid w:val="00A74C02"/>
    <w:rsid w:val="00A756E8"/>
    <w:rsid w:val="00A766D6"/>
    <w:rsid w:val="00A80D73"/>
    <w:rsid w:val="00A81A8A"/>
    <w:rsid w:val="00A83261"/>
    <w:rsid w:val="00A83BE2"/>
    <w:rsid w:val="00A9133D"/>
    <w:rsid w:val="00A941B0"/>
    <w:rsid w:val="00A96D8F"/>
    <w:rsid w:val="00AB67DD"/>
    <w:rsid w:val="00AC448A"/>
    <w:rsid w:val="00AD0171"/>
    <w:rsid w:val="00AD45B7"/>
    <w:rsid w:val="00AD762D"/>
    <w:rsid w:val="00AE0D09"/>
    <w:rsid w:val="00AE0FE7"/>
    <w:rsid w:val="00AE6C0E"/>
    <w:rsid w:val="00AE6D9D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52219"/>
    <w:rsid w:val="00B52E66"/>
    <w:rsid w:val="00B56F1A"/>
    <w:rsid w:val="00B62053"/>
    <w:rsid w:val="00B72545"/>
    <w:rsid w:val="00B728E9"/>
    <w:rsid w:val="00B73028"/>
    <w:rsid w:val="00B73686"/>
    <w:rsid w:val="00B80042"/>
    <w:rsid w:val="00B80E06"/>
    <w:rsid w:val="00BA098C"/>
    <w:rsid w:val="00BA62B8"/>
    <w:rsid w:val="00BA7917"/>
    <w:rsid w:val="00BB11A8"/>
    <w:rsid w:val="00BC1A19"/>
    <w:rsid w:val="00BC37E5"/>
    <w:rsid w:val="00BD3747"/>
    <w:rsid w:val="00BD447E"/>
    <w:rsid w:val="00BE776E"/>
    <w:rsid w:val="00BE7ED2"/>
    <w:rsid w:val="00BF4523"/>
    <w:rsid w:val="00BF6906"/>
    <w:rsid w:val="00C0768D"/>
    <w:rsid w:val="00C15528"/>
    <w:rsid w:val="00C27826"/>
    <w:rsid w:val="00C323A2"/>
    <w:rsid w:val="00C326B1"/>
    <w:rsid w:val="00C40BBF"/>
    <w:rsid w:val="00C4546A"/>
    <w:rsid w:val="00C47241"/>
    <w:rsid w:val="00C5440C"/>
    <w:rsid w:val="00C60163"/>
    <w:rsid w:val="00C65CF4"/>
    <w:rsid w:val="00C7231E"/>
    <w:rsid w:val="00C77310"/>
    <w:rsid w:val="00C82809"/>
    <w:rsid w:val="00C82A22"/>
    <w:rsid w:val="00C90FF6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BE2"/>
    <w:rsid w:val="00CE2F34"/>
    <w:rsid w:val="00CE3277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08F5"/>
    <w:rsid w:val="00D4231D"/>
    <w:rsid w:val="00D43C9D"/>
    <w:rsid w:val="00D43EFD"/>
    <w:rsid w:val="00D56C37"/>
    <w:rsid w:val="00D656B0"/>
    <w:rsid w:val="00D70DCE"/>
    <w:rsid w:val="00D849E2"/>
    <w:rsid w:val="00D85F46"/>
    <w:rsid w:val="00D86FB6"/>
    <w:rsid w:val="00D87200"/>
    <w:rsid w:val="00D87BA6"/>
    <w:rsid w:val="00D94528"/>
    <w:rsid w:val="00D97201"/>
    <w:rsid w:val="00DA7416"/>
    <w:rsid w:val="00DB1342"/>
    <w:rsid w:val="00DB1629"/>
    <w:rsid w:val="00DB3051"/>
    <w:rsid w:val="00DB4350"/>
    <w:rsid w:val="00DC1C76"/>
    <w:rsid w:val="00DD01C4"/>
    <w:rsid w:val="00DE575C"/>
    <w:rsid w:val="00DE7A0F"/>
    <w:rsid w:val="00DF06AC"/>
    <w:rsid w:val="00DF24A7"/>
    <w:rsid w:val="00DF3E96"/>
    <w:rsid w:val="00DF51A3"/>
    <w:rsid w:val="00E00254"/>
    <w:rsid w:val="00E00D66"/>
    <w:rsid w:val="00E12811"/>
    <w:rsid w:val="00E14C5C"/>
    <w:rsid w:val="00E21646"/>
    <w:rsid w:val="00E33963"/>
    <w:rsid w:val="00E576A0"/>
    <w:rsid w:val="00E57C7D"/>
    <w:rsid w:val="00E601F9"/>
    <w:rsid w:val="00E61EEC"/>
    <w:rsid w:val="00E62199"/>
    <w:rsid w:val="00E63EBC"/>
    <w:rsid w:val="00E64600"/>
    <w:rsid w:val="00E66FC4"/>
    <w:rsid w:val="00E72F7B"/>
    <w:rsid w:val="00E7471C"/>
    <w:rsid w:val="00E85520"/>
    <w:rsid w:val="00E860C4"/>
    <w:rsid w:val="00E92EB7"/>
    <w:rsid w:val="00E939CA"/>
    <w:rsid w:val="00E94499"/>
    <w:rsid w:val="00E95C5B"/>
    <w:rsid w:val="00E96E6B"/>
    <w:rsid w:val="00EA0147"/>
    <w:rsid w:val="00EA05B8"/>
    <w:rsid w:val="00EC2C10"/>
    <w:rsid w:val="00EF59FB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7946"/>
    <w:rsid w:val="00F30601"/>
    <w:rsid w:val="00F3137C"/>
    <w:rsid w:val="00F35E5B"/>
    <w:rsid w:val="00F36768"/>
    <w:rsid w:val="00F44108"/>
    <w:rsid w:val="00F45380"/>
    <w:rsid w:val="00F521DE"/>
    <w:rsid w:val="00F615BA"/>
    <w:rsid w:val="00F616BA"/>
    <w:rsid w:val="00F63DF6"/>
    <w:rsid w:val="00F81292"/>
    <w:rsid w:val="00F86773"/>
    <w:rsid w:val="00F9203E"/>
    <w:rsid w:val="00F96F1E"/>
    <w:rsid w:val="00FA00FC"/>
    <w:rsid w:val="00FA0B2F"/>
    <w:rsid w:val="00FA1DE2"/>
    <w:rsid w:val="00FC528B"/>
    <w:rsid w:val="00FC5A50"/>
    <w:rsid w:val="00FC7F9D"/>
    <w:rsid w:val="00FD1E05"/>
    <w:rsid w:val="00FD53D3"/>
    <w:rsid w:val="00FD5C9F"/>
    <w:rsid w:val="00FE4E5A"/>
    <w:rsid w:val="00FE5EEC"/>
    <w:rsid w:val="00FE624D"/>
    <w:rsid w:val="00FF1E89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423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character" w:styleId="Strong">
    <w:name w:val="Strong"/>
    <w:basedOn w:val="DefaultParagraphFont"/>
    <w:qFormat/>
    <w:rsid w:val="005E7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2AE46-E5CD-4A7B-AEF2-71857A02D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1164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169</cp:revision>
  <cp:lastPrinted>2023-11-01T19:47:00Z</cp:lastPrinted>
  <dcterms:created xsi:type="dcterms:W3CDTF">2018-10-12T13:02:00Z</dcterms:created>
  <dcterms:modified xsi:type="dcterms:W3CDTF">2025-11-20T17:31:00Z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