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EB996" w14:textId="7A4AB71C" w:rsidR="00D12852" w:rsidRPr="00DB1629" w:rsidRDefault="00D12852">
      <w:pPr>
        <w:rPr>
          <w:rFonts w:ascii="Vazirmatn" w:hAnsi="Vazirmatn" w:cs="Vazirmatn"/>
          <w:b w:val="0"/>
          <w:bCs w:val="0"/>
          <w:sz w:val="2"/>
          <w:szCs w:val="2"/>
          <w:rtl/>
          <w:lang w:bidi="fa-IR"/>
        </w:rPr>
      </w:pPr>
    </w:p>
    <w:tbl>
      <w:tblPr>
        <w:tblStyle w:val="TableGrid"/>
        <w:bidiVisual/>
        <w:tblW w:w="0" w:type="auto"/>
        <w:tblInd w:w="-94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533"/>
        <w:gridCol w:w="3114"/>
        <w:gridCol w:w="2444"/>
        <w:gridCol w:w="539"/>
      </w:tblGrid>
      <w:tr w:rsidR="00F24874" w:rsidRPr="00DB1629" w14:paraId="473032A7" w14:textId="55764F0A" w:rsidTr="00A33BBD">
        <w:trPr>
          <w:trHeight w:val="536"/>
        </w:trPr>
        <w:tc>
          <w:tcPr>
            <w:tcW w:w="4533" w:type="dxa"/>
            <w:shd w:val="clear" w:color="auto" w:fill="D9D9D9" w:themeFill="background1" w:themeFillShade="D9"/>
            <w:vAlign w:val="center"/>
          </w:tcPr>
          <w:p w14:paraId="0502602C" w14:textId="1C7B89BD" w:rsidR="00F24874" w:rsidRPr="00DB1629" w:rsidRDefault="005C1F29" w:rsidP="005C1F29">
            <w:pPr>
              <w:rPr>
                <w:rFonts w:ascii="Vazirmatn" w:hAnsi="Vazirmatn" w:cs="0 Nazanin Bold"/>
                <w:b w:val="0"/>
                <w:bCs w:val="0"/>
                <w:rtl/>
              </w:rPr>
            </w:pPr>
            <w:r w:rsidRPr="00DB1629">
              <w:rPr>
                <w:rFonts w:ascii="Vazirmatn" w:hAnsi="Vazirmatn" w:cs="0 Nazanin Bold"/>
                <w:b w:val="0"/>
                <w:bCs w:val="0"/>
                <w:rtl/>
              </w:rPr>
              <w:t>نام و نام خانوادگ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ی</w:t>
            </w:r>
            <w:r w:rsidRPr="00DB1629">
              <w:rPr>
                <w:rFonts w:ascii="Vazirmatn" w:hAnsi="Vazirmatn" w:cs="0 Nazanin Bold"/>
                <w:b w:val="0"/>
                <w:bCs w:val="0"/>
                <w:rtl/>
              </w:rPr>
              <w:t>:</w:t>
            </w:r>
          </w:p>
        </w:tc>
        <w:tc>
          <w:tcPr>
            <w:tcW w:w="3114" w:type="dxa"/>
            <w:shd w:val="clear" w:color="auto" w:fill="D9D9D9" w:themeFill="background1" w:themeFillShade="D9"/>
            <w:vAlign w:val="center"/>
          </w:tcPr>
          <w:p w14:paraId="567BD29F" w14:textId="4A06E9A5" w:rsidR="00F24874" w:rsidRPr="00DB1629" w:rsidRDefault="005C1F29" w:rsidP="005C1F29">
            <w:pPr>
              <w:rPr>
                <w:rFonts w:ascii="Vazirmatn" w:hAnsi="Vazirmatn" w:cs="0 Nazanin Bold"/>
                <w:b w:val="0"/>
                <w:bCs w:val="0"/>
                <w:rtl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کلاس نهم : ................................</w:t>
            </w:r>
          </w:p>
        </w:tc>
        <w:tc>
          <w:tcPr>
            <w:tcW w:w="2983" w:type="dxa"/>
            <w:gridSpan w:val="2"/>
            <w:shd w:val="clear" w:color="auto" w:fill="D9D9D9" w:themeFill="background1" w:themeFillShade="D9"/>
            <w:vAlign w:val="center"/>
          </w:tcPr>
          <w:p w14:paraId="36C32234" w14:textId="7E5A6B82" w:rsidR="00F24874" w:rsidRPr="00DB1629" w:rsidRDefault="00F24874" w:rsidP="00F24874">
            <w:pPr>
              <w:rPr>
                <w:rFonts w:ascii="Vazirmatn" w:hAnsi="Vazirmatn" w:cs="0 Nazanin Bold"/>
                <w:b w:val="0"/>
                <w:bCs w:val="0"/>
                <w:rtl/>
              </w:rPr>
            </w:pPr>
            <w:r w:rsidRPr="00DB1629">
              <w:rPr>
                <w:rFonts w:ascii="Vazirmatn" w:hAnsi="Vazirmatn" w:cs="0 Nazanin Bold"/>
                <w:b w:val="0"/>
                <w:bCs w:val="0"/>
                <w:rtl/>
              </w:rPr>
              <w:t>نمره:</w:t>
            </w:r>
          </w:p>
        </w:tc>
      </w:tr>
      <w:tr w:rsidR="00F24874" w:rsidRPr="00DB1629" w14:paraId="52F37251" w14:textId="77777777" w:rsidTr="00E87484">
        <w:trPr>
          <w:trHeight w:val="1691"/>
        </w:trPr>
        <w:tc>
          <w:tcPr>
            <w:tcW w:w="10091" w:type="dxa"/>
            <w:gridSpan w:val="3"/>
          </w:tcPr>
          <w:p w14:paraId="4B4AE63D" w14:textId="2B284CD5" w:rsidR="0080342F" w:rsidRPr="00E87484" w:rsidRDefault="0080342F" w:rsidP="00E8748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80342F">
              <w:rPr>
                <w:rFonts w:ascii="Vazirmatn" w:hAnsi="Vazirmatn" w:cs="0 Nazanin Bold" w:hint="cs"/>
                <w:b w:val="0"/>
                <w:bCs w:val="0"/>
                <w:rtl/>
              </w:rPr>
              <w:t>درستی یا نادرستی عبارت های زیر را مشخص کنید.</w:t>
            </w:r>
          </w:p>
          <w:p w14:paraId="136F9C7D" w14:textId="674550AE" w:rsidR="0080342F" w:rsidRDefault="00E87484" w:rsidP="0080342F">
            <w:pPr>
              <w:rPr>
                <w:rFonts w:ascii="Vazirmatn" w:hAnsi="Vazirmatn" w:cs="0 Nazanin Bold"/>
                <w:b w:val="0"/>
                <w:bCs w:val="0"/>
                <w:rtl/>
              </w:rPr>
            </w:pPr>
            <w:r>
              <w:rPr>
                <w:rFonts w:ascii="Vazirmatn" w:hAnsi="Vazirmatn" w:cs="0 Nazanin Bold" w:hint="cs"/>
                <w:b w:val="0"/>
                <w:bCs w:val="0"/>
                <w:rtl/>
              </w:rPr>
              <w:t>الف</w:t>
            </w:r>
            <w:r w:rsidR="0080342F">
              <w:rPr>
                <w:rFonts w:ascii="Vazirmatn" w:hAnsi="Vazirmatn" w:cs="0 Nazanin Bold" w:hint="cs"/>
                <w:b w:val="0"/>
                <w:bCs w:val="0"/>
                <w:rtl/>
              </w:rPr>
              <w:t xml:space="preserve">) دو مربع دلخواه همواره متشابه هستند. </w:t>
            </w:r>
            <w:r w:rsidR="0080342F"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(..............)</w:t>
            </w:r>
          </w:p>
          <w:p w14:paraId="60FE61EB" w14:textId="3163C751" w:rsidR="00ED18A2" w:rsidRDefault="00E87484" w:rsidP="0080342F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>
              <w:rPr>
                <w:rFonts w:ascii="Vazirmatn" w:hAnsi="Vazirmatn" w:cs="0 Nazanin Bold" w:hint="cs"/>
                <w:b w:val="0"/>
                <w:bCs w:val="0"/>
                <w:rtl/>
              </w:rPr>
              <w:t>ب</w:t>
            </w:r>
            <w:r w:rsidR="0080342F">
              <w:rPr>
                <w:rFonts w:ascii="Vazirmatn" w:hAnsi="Vazirmatn" w:cs="0 Nazanin Bold" w:hint="cs"/>
                <w:b w:val="0"/>
                <w:bCs w:val="0"/>
                <w:rtl/>
              </w:rPr>
              <w:t xml:space="preserve">) استفاده از حواس پنچ گانه برای اطمینان از درستی یک موضوع کافی است. </w:t>
            </w:r>
            <w:r w:rsidR="0080342F"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(..............)</w:t>
            </w:r>
          </w:p>
          <w:p w14:paraId="4CFAF115" w14:textId="12A20E63" w:rsidR="0080342F" w:rsidRPr="00DB1629" w:rsidRDefault="00E87484" w:rsidP="0080342F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ج</w:t>
            </w:r>
            <w:r w:rsidR="0080342F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) </w:t>
            </w:r>
            <w:r w:rsidR="00901CEC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در چهارضلعی </w:t>
            </w:r>
            <w:r w:rsidR="00901CEC">
              <w:rPr>
                <w:rFonts w:ascii="Vazirmatn" w:hAnsi="Vazirmatn" w:cs="0 Nazanin Bold"/>
                <w:b w:val="0"/>
                <w:bCs w:val="0"/>
                <w:lang w:bidi="fa-IR"/>
              </w:rPr>
              <w:t>ABCD</w:t>
            </w:r>
            <w:r w:rsidR="00901CEC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همه ضلع ها برابر هستند. این چهارضلعی حتما مربع است. </w:t>
            </w:r>
            <w:r w:rsidR="00901CEC"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(..............)</w:t>
            </w:r>
          </w:p>
        </w:tc>
        <w:tc>
          <w:tcPr>
            <w:tcW w:w="539" w:type="dxa"/>
            <w:vAlign w:val="center"/>
          </w:tcPr>
          <w:p w14:paraId="51FF8739" w14:textId="45EB057B" w:rsidR="00F24874" w:rsidRPr="00DB1629" w:rsidRDefault="00EE0A33" w:rsidP="00FD1E05">
            <w:pPr>
              <w:jc w:val="center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75</w:t>
            </w:r>
            <w:r w:rsidR="00E8748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/0</w:t>
            </w:r>
          </w:p>
        </w:tc>
      </w:tr>
      <w:tr w:rsidR="0080342F" w:rsidRPr="00DB1629" w14:paraId="2BA09B89" w14:textId="77777777" w:rsidTr="007A74C8">
        <w:trPr>
          <w:trHeight w:val="1010"/>
        </w:trPr>
        <w:tc>
          <w:tcPr>
            <w:tcW w:w="10091" w:type="dxa"/>
            <w:gridSpan w:val="3"/>
          </w:tcPr>
          <w:p w14:paraId="54E76B41" w14:textId="64D4C827" w:rsidR="0080342F" w:rsidRPr="0080342F" w:rsidRDefault="0080342F" w:rsidP="0080342F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 w:cs="0 Nazanin Bold"/>
                <w:b w:val="0"/>
                <w:bCs w:val="0"/>
                <w:rtl/>
              </w:rPr>
            </w:pPr>
            <w:r w:rsidRPr="0080342F">
              <w:rPr>
                <w:rFonts w:ascii="Vazirmatn" w:hAnsi="Vazirmatn" w:cs="0 Nazanin Bold" w:hint="cs"/>
                <w:b w:val="0"/>
                <w:bCs w:val="0"/>
                <w:rtl/>
              </w:rPr>
              <w:t>الف) ........................ یعنی استفاده از دانسته های قبلی برای معلوم کردن موضوعی که مجهول بوده است.</w:t>
            </w:r>
          </w:p>
          <w:p w14:paraId="4D0A6CF0" w14:textId="77777777" w:rsidR="0080342F" w:rsidRPr="00DB1629" w:rsidRDefault="0080342F" w:rsidP="0080342F">
            <w:pPr>
              <w:jc w:val="both"/>
              <w:rPr>
                <w:rFonts w:ascii="Vazirmatn" w:hAnsi="Vazirmatn" w:cs="0 Nazanin Bold"/>
                <w:b w:val="0"/>
                <w:bCs w:val="0"/>
                <w:rtl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ب) ‌به استدلالی که موضوع موردنظر را به درستی نتیجه بدهد ، .............................. می گوییم.</w:t>
            </w:r>
          </w:p>
          <w:p w14:paraId="2402023D" w14:textId="77777777" w:rsidR="0080342F" w:rsidRPr="00DB1629" w:rsidRDefault="0080342F" w:rsidP="0080342F">
            <w:pPr>
              <w:jc w:val="both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 xml:space="preserve">پ) 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زاویه بین دو خیابان در واقعیت برابر ۴۲ درجه است. این زاویه روی نقشه برابر .................. است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.</w:t>
            </w:r>
          </w:p>
          <w:p w14:paraId="7C1CA9D6" w14:textId="77777777" w:rsidR="0080342F" w:rsidRPr="00DB1629" w:rsidRDefault="0080342F" w:rsidP="0080342F">
            <w:pPr>
              <w:jc w:val="both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ت)‌به نسبت دو ضلع متناظر در دوشکل متشابه ............................ می گوییم.</w:t>
            </w:r>
          </w:p>
          <w:p w14:paraId="72AC621D" w14:textId="77777777" w:rsidR="0080342F" w:rsidRDefault="0080342F" w:rsidP="0080342F">
            <w:pPr>
              <w:jc w:val="both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ث) در هر مسأله به اطلاعات داده شده ................... و به اطلاعات خواسته شده ................... می گوییم.</w:t>
            </w:r>
          </w:p>
          <w:p w14:paraId="14676E28" w14:textId="5A3CD79D" w:rsidR="0080342F" w:rsidRPr="0080342F" w:rsidRDefault="0080342F" w:rsidP="0080342F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rtl/>
              </w:rPr>
            </w:pPr>
            <w:r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ج) 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نسبت تشابه دو شکل هم نهشت برابر است</w:t>
            </w:r>
            <w:r>
              <w:rPr>
                <w:rFonts w:ascii="Vazirmatn" w:hAnsi="Vazirmatn" w:cs="0 Nazanin Bold" w:hint="cs"/>
                <w:b w:val="0"/>
                <w:bCs w:val="0"/>
                <w:rtl/>
              </w:rPr>
              <w:t xml:space="preserve"> با ...................</w:t>
            </w:r>
          </w:p>
        </w:tc>
        <w:tc>
          <w:tcPr>
            <w:tcW w:w="539" w:type="dxa"/>
            <w:vAlign w:val="center"/>
          </w:tcPr>
          <w:p w14:paraId="5EF9AE4D" w14:textId="7C47FD7D" w:rsidR="0080342F" w:rsidRDefault="0080342F" w:rsidP="00FD1E05">
            <w:pPr>
              <w:jc w:val="center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75/1</w:t>
            </w:r>
          </w:p>
        </w:tc>
      </w:tr>
      <w:tr w:rsidR="00B72545" w:rsidRPr="00DB1629" w14:paraId="19D749C9" w14:textId="77777777" w:rsidTr="0080342F">
        <w:trPr>
          <w:trHeight w:val="1854"/>
        </w:trPr>
        <w:tc>
          <w:tcPr>
            <w:tcW w:w="10091" w:type="dxa"/>
            <w:gridSpan w:val="3"/>
          </w:tcPr>
          <w:p w14:paraId="335657DB" w14:textId="046C971D" w:rsidR="009F32F5" w:rsidRPr="00DB1629" w:rsidRDefault="00B72545" w:rsidP="00996061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مثلث </w:t>
            </w:r>
            <w:r w:rsidRPr="00DB1629">
              <w:rPr>
                <w:rFonts w:ascii="Portada ARA" w:hAnsi="Portada ARA" w:cs="Portada ARA"/>
                <w:b w:val="0"/>
                <w:bCs w:val="0"/>
                <w:lang w:bidi="fa-IR"/>
              </w:rPr>
              <w:t>ABC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به ضلع های </w:t>
            </w:r>
            <w:r w:rsidR="009F32F5"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3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و </w:t>
            </w:r>
            <w:r w:rsidR="009F32F5"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4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و </w:t>
            </w:r>
            <w:r w:rsidR="009F32F5"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5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با مثلث </w:t>
            </w:r>
            <w:r w:rsidRPr="00DB1629">
              <w:rPr>
                <w:rFonts w:ascii="Portada ARA" w:hAnsi="Portada ARA" w:cs="Portada ARA"/>
                <w:b w:val="0"/>
                <w:bCs w:val="0"/>
                <w:lang w:bidi="fa-IR"/>
              </w:rPr>
              <w:t>DEF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به ضلع ها</w:t>
            </w:r>
            <w:r w:rsidR="00E85520"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ی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</w:t>
            </w:r>
            <w:r w:rsidR="009F32F5" w:rsidRPr="00DB1629">
              <w:rPr>
                <w:position w:val="-12"/>
                <w:lang w:bidi="fa-IR"/>
              </w:rPr>
              <w:object w:dxaOrig="560" w:dyaOrig="340" w14:anchorId="733666A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7.75pt;height:16.5pt" o:ole="">
                  <v:imagedata r:id="rId8" o:title=""/>
                </v:shape>
                <o:OLEObject Type="Embed" ProgID="Equation.DSMT4" ShapeID="_x0000_i1025" DrawAspect="Content" ObjectID="_1827326010" r:id="rId9"/>
              </w:objec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و  ۱</w:t>
            </w:r>
            <w:r w:rsidR="00882682"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2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و </w:t>
            </w:r>
            <w:r w:rsidR="009F32F5" w:rsidRPr="00DB1629">
              <w:rPr>
                <w:position w:val="-6"/>
                <w:lang w:bidi="fa-IR"/>
              </w:rPr>
              <w:object w:dxaOrig="620" w:dyaOrig="279" w14:anchorId="090C1AB0">
                <v:shape id="_x0000_i1026" type="#_x0000_t75" style="width:30.35pt;height:13.9pt" o:ole="">
                  <v:imagedata r:id="rId10" o:title=""/>
                </v:shape>
                <o:OLEObject Type="Embed" ProgID="Equation.DSMT4" ShapeID="_x0000_i1026" DrawAspect="Content" ObjectID="_1827326011" r:id="rId11"/>
              </w:object>
            </w:r>
            <w:r w:rsidRPr="00DB1629">
              <w:rPr>
                <w:rFonts w:ascii="Vazirmatn" w:hAnsi="Vazirmatn" w:cs="0 Nazanin Bold"/>
                <w:b w:val="0"/>
                <w:bCs w:val="0"/>
                <w:lang w:bidi="fa-IR"/>
              </w:rPr>
              <w:t xml:space="preserve"> 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متشابه ا</w:t>
            </w:r>
            <w:r w:rsidR="009F32F5"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ست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. </w:t>
            </w:r>
          </w:p>
          <w:p w14:paraId="04DF88FC" w14:textId="76CE5284" w:rsidR="009F32F5" w:rsidRPr="00DB1629" w:rsidRDefault="009F32F5" w:rsidP="009F32F5">
            <w:pPr>
              <w:spacing w:line="276" w:lineRule="auto"/>
              <w:jc w:val="both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الف) نسبت تشابه این دو مثلث را بنویسید. </w:t>
            </w:r>
          </w:p>
          <w:p w14:paraId="35D56F8A" w14:textId="76687CC6" w:rsidR="00266C9F" w:rsidRPr="00DB1629" w:rsidRDefault="009F32F5" w:rsidP="0080342F">
            <w:pPr>
              <w:spacing w:line="276" w:lineRule="auto"/>
              <w:jc w:val="both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ب ) </w:t>
            </w:r>
            <w:r w:rsidR="00B72545"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مقدار </w:t>
            </w:r>
            <w:r w:rsidRPr="00DB1629">
              <w:rPr>
                <w:rFonts w:asciiTheme="majorBidi" w:hAnsiTheme="majorBidi" w:cstheme="majorBidi"/>
                <w:lang w:bidi="fa-IR"/>
              </w:rPr>
              <w:t>y</w:t>
            </w:r>
            <w:r w:rsidRPr="00DB1629">
              <w:rPr>
                <w:rFonts w:ascii="Vazirmatn" w:hAnsi="Vazirmatn" w:cs="0 Nazanin Bold" w:hint="cs"/>
                <w:rtl/>
                <w:lang w:bidi="fa-IR"/>
              </w:rPr>
              <w:t xml:space="preserve"> و </w:t>
            </w:r>
            <w:r w:rsidRPr="00DB1629">
              <w:rPr>
                <w:rFonts w:asciiTheme="majorBidi" w:hAnsiTheme="majorBidi" w:cstheme="majorBidi"/>
                <w:lang w:bidi="fa-IR"/>
              </w:rPr>
              <w:t>x</w:t>
            </w:r>
            <w:r w:rsidR="00E85520"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</w:t>
            </w:r>
            <w:r w:rsidR="00B72545"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را پیدا کنید. </w:t>
            </w:r>
          </w:p>
        </w:tc>
        <w:tc>
          <w:tcPr>
            <w:tcW w:w="539" w:type="dxa"/>
            <w:vAlign w:val="center"/>
          </w:tcPr>
          <w:p w14:paraId="5824E0F7" w14:textId="0517DB84" w:rsidR="00B72545" w:rsidRPr="00DB1629" w:rsidRDefault="009F32F5" w:rsidP="00FD1E05">
            <w:pPr>
              <w:jc w:val="center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5/1</w:t>
            </w:r>
          </w:p>
        </w:tc>
      </w:tr>
      <w:tr w:rsidR="000B34D9" w:rsidRPr="00DB1629" w14:paraId="701DD69C" w14:textId="77777777" w:rsidTr="00ED18A2">
        <w:trPr>
          <w:trHeight w:val="1256"/>
        </w:trPr>
        <w:tc>
          <w:tcPr>
            <w:tcW w:w="10091" w:type="dxa"/>
            <w:gridSpan w:val="3"/>
          </w:tcPr>
          <w:p w14:paraId="714E6398" w14:textId="0C054284" w:rsidR="000B34D9" w:rsidRDefault="000B34D9" w:rsidP="00996061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Vazirmatn" w:hAnsi="Vazirmatn" w:cs="0 Nazanin Bold"/>
                <w:b w:val="0"/>
                <w:bCs w:val="0"/>
                <w:lang w:bidi="fa-IR"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مقیاس یک نقشه</w:t>
            </w:r>
            <w:r w:rsidR="00CE3277"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 xml:space="preserve"> 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 xml:space="preserve"> ۱:۳0۰۰۰</w:t>
            </w:r>
            <w:r w:rsidRPr="00DB1629">
              <w:rPr>
                <w:rFonts w:ascii="Vazirmatn" w:hAnsi="Vazirmatn" w:cs="0 Nazanin Bold"/>
                <w:b w:val="0"/>
                <w:bCs w:val="0"/>
              </w:rPr>
              <w:t xml:space="preserve"> 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است. اگر طول یک خیابان روی نقشه ۷ سانتی متر باشد ، طول این خیابان در </w:t>
            </w:r>
            <w:r w:rsidR="00266F60"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دنیای واقعی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</w:t>
            </w:r>
            <w:r w:rsidR="009B655B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چند </w:t>
            </w:r>
            <w:r w:rsidR="009B655B" w:rsidRPr="009B655B">
              <w:rPr>
                <w:rFonts w:ascii="Vazirmatn" w:hAnsi="Vazirmatn" w:cs="0 Nazanin Bold" w:hint="cs"/>
                <w:u w:val="single"/>
                <w:rtl/>
                <w:lang w:bidi="fa-IR"/>
              </w:rPr>
              <w:t>متر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است ؟</w:t>
            </w:r>
          </w:p>
          <w:p w14:paraId="66A4BC05" w14:textId="6596AE5F" w:rsidR="00AE6D9D" w:rsidRPr="00DB1629" w:rsidRDefault="00AE6D9D" w:rsidP="00AE6D9D">
            <w:pPr>
              <w:spacing w:line="276" w:lineRule="auto"/>
              <w:jc w:val="both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</w:p>
        </w:tc>
        <w:tc>
          <w:tcPr>
            <w:tcW w:w="539" w:type="dxa"/>
            <w:vAlign w:val="center"/>
          </w:tcPr>
          <w:p w14:paraId="58CDF431" w14:textId="5E27EA35" w:rsidR="000B34D9" w:rsidRPr="00DB1629" w:rsidRDefault="00EE0A33" w:rsidP="00EE0A33">
            <w:pPr>
              <w:jc w:val="center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1</w:t>
            </w:r>
          </w:p>
        </w:tc>
      </w:tr>
      <w:tr w:rsidR="00DE575C" w:rsidRPr="00DB1629" w14:paraId="1F693CEF" w14:textId="77777777" w:rsidTr="00ED18A2">
        <w:trPr>
          <w:trHeight w:val="1274"/>
        </w:trPr>
        <w:tc>
          <w:tcPr>
            <w:tcW w:w="10091" w:type="dxa"/>
            <w:gridSpan w:val="3"/>
          </w:tcPr>
          <w:p w14:paraId="1FA9C9CE" w14:textId="2EE9F9B4" w:rsidR="00E85520" w:rsidRPr="009B655B" w:rsidRDefault="00266C9F" w:rsidP="009B655B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Vazirmatn" w:hAnsi="Vazirmatn" w:cs="0 Nazanin Bold"/>
                <w:b w:val="0"/>
                <w:bCs w:val="0"/>
                <w:rtl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 xml:space="preserve"> </w:t>
            </w:r>
            <w:r w:rsidR="007256FB" w:rsidRPr="00DB1629">
              <w:rPr>
                <w:rFonts w:ascii="Vazirmatn" w:hAnsi="Vazirmatn" w:cs="0 Nazanin Bold"/>
                <w:b w:val="0"/>
                <w:bCs w:val="0"/>
                <w:rtl/>
              </w:rPr>
              <w:t>نسبت تشابه دو مربع 5 به 11 م</w:t>
            </w:r>
            <w:r w:rsidR="007256FB"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ی</w:t>
            </w:r>
            <w:r w:rsidR="007256FB" w:rsidRPr="00DB1629">
              <w:rPr>
                <w:rFonts w:ascii="Vazirmatn" w:hAnsi="Vazirmatn" w:cs="0 Nazanin Bold"/>
                <w:b w:val="0"/>
                <w:bCs w:val="0"/>
                <w:rtl/>
              </w:rPr>
              <w:t xml:space="preserve"> باشد؛ اگر ضلع مربع  بزرگتر 55 سانت</w:t>
            </w:r>
            <w:r w:rsidR="007256FB"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ی</w:t>
            </w:r>
            <w:r w:rsidR="007256FB" w:rsidRPr="00DB1629">
              <w:rPr>
                <w:rFonts w:ascii="Cambria" w:hAnsi="Cambria" w:cs="Cambria" w:hint="cs"/>
                <w:b w:val="0"/>
                <w:bCs w:val="0"/>
                <w:rtl/>
              </w:rPr>
              <w:t xml:space="preserve"> </w:t>
            </w:r>
            <w:r w:rsidR="007256FB"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متر</w:t>
            </w:r>
            <w:r w:rsidR="007256FB" w:rsidRPr="00DB1629">
              <w:rPr>
                <w:rFonts w:ascii="Vazirmatn" w:hAnsi="Vazirmatn" w:cs="0 Nazanin Bold"/>
                <w:b w:val="0"/>
                <w:bCs w:val="0"/>
                <w:rtl/>
              </w:rPr>
              <w:t xml:space="preserve"> باشد ضلع مربع کوچکتر چند سانت</w:t>
            </w:r>
            <w:r w:rsidR="007256FB"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ی</w:t>
            </w:r>
            <w:r w:rsidR="007256FB" w:rsidRPr="00DB1629">
              <w:rPr>
                <w:rFonts w:ascii="Cambria" w:hAnsi="Cambria" w:cs="Cambria" w:hint="cs"/>
                <w:b w:val="0"/>
                <w:bCs w:val="0"/>
                <w:rtl/>
              </w:rPr>
              <w:t xml:space="preserve"> </w:t>
            </w:r>
            <w:r w:rsidR="007256FB"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متر</w:t>
            </w:r>
            <w:r w:rsidR="007256FB" w:rsidRPr="00DB1629">
              <w:rPr>
                <w:rFonts w:ascii="Vazirmatn" w:hAnsi="Vazirmatn" w:cs="0 Nazanin Bold"/>
                <w:b w:val="0"/>
                <w:bCs w:val="0"/>
                <w:rtl/>
              </w:rPr>
              <w:t xml:space="preserve"> است؟</w:t>
            </w:r>
          </w:p>
        </w:tc>
        <w:tc>
          <w:tcPr>
            <w:tcW w:w="539" w:type="dxa"/>
            <w:vAlign w:val="center"/>
          </w:tcPr>
          <w:p w14:paraId="4FAF9EBB" w14:textId="35F2E8A1" w:rsidR="00DE575C" w:rsidRPr="00DB1629" w:rsidRDefault="00EE0A33" w:rsidP="00FD1E05">
            <w:pPr>
              <w:jc w:val="center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75</w:t>
            </w:r>
            <w:r w:rsidR="009B655B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/0</w:t>
            </w:r>
          </w:p>
        </w:tc>
      </w:tr>
      <w:tr w:rsidR="009B655B" w:rsidRPr="00DB1629" w14:paraId="3086AA93" w14:textId="77777777" w:rsidTr="009B655B">
        <w:trPr>
          <w:trHeight w:val="1549"/>
        </w:trPr>
        <w:tc>
          <w:tcPr>
            <w:tcW w:w="10091" w:type="dxa"/>
            <w:gridSpan w:val="3"/>
          </w:tcPr>
          <w:p w14:paraId="049420CA" w14:textId="7536F213" w:rsidR="009B655B" w:rsidRPr="00DB1629" w:rsidRDefault="009B655B" w:rsidP="009B655B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Vazirmatn" w:hAnsi="Vazirmatn" w:cs="0 Nazanin Bold"/>
                <w:b w:val="0"/>
                <w:bCs w:val="0"/>
                <w:rtl/>
              </w:rPr>
            </w:pPr>
            <w:r>
              <w:rPr>
                <w:rFonts w:ascii="Vazirmatn" w:hAnsi="Vazirmatn" w:cs="0 Nazanin Bold"/>
                <w:b w:val="0"/>
                <w:bCs w:val="0"/>
                <w:noProof/>
              </w:rPr>
              <w:drawing>
                <wp:anchor distT="0" distB="0" distL="114300" distR="114300" simplePos="0" relativeHeight="251693056" behindDoc="1" locked="0" layoutInCell="1" allowOverlap="1" wp14:anchorId="02F182B5" wp14:editId="50428711">
                  <wp:simplePos x="0" y="0"/>
                  <wp:positionH relativeFrom="column">
                    <wp:posOffset>-12882</wp:posOffset>
                  </wp:positionH>
                  <wp:positionV relativeFrom="paragraph">
                    <wp:posOffset>30976</wp:posOffset>
                  </wp:positionV>
                  <wp:extent cx="3616960" cy="1089660"/>
                  <wp:effectExtent l="0" t="0" r="2540" b="0"/>
                  <wp:wrapNone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6960" cy="10896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Vazirmatn" w:hAnsi="Vazirmatn" w:cs="0 Nazanin Bold" w:hint="cs"/>
                <w:b w:val="0"/>
                <w:bCs w:val="0"/>
                <w:rtl/>
              </w:rPr>
              <w:t>در شکل زیر مقدار</w:t>
            </w:r>
            <w:r>
              <w:rPr>
                <w:rFonts w:ascii="Vazirmatn" w:hAnsi="Vazirmatn" w:cs="0 Nazanin Bold"/>
                <w:b w:val="0"/>
                <w:bCs w:val="0"/>
              </w:rPr>
              <w:t xml:space="preserve">x </w:t>
            </w:r>
            <w:r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و </w:t>
            </w:r>
            <w:r>
              <w:rPr>
                <w:rFonts w:ascii="Vazirmatn" w:hAnsi="Vazirmatn" w:cs="0 Nazanin Bold"/>
                <w:b w:val="0"/>
                <w:bCs w:val="0"/>
                <w:lang w:bidi="fa-IR"/>
              </w:rPr>
              <w:t>y</w:t>
            </w:r>
            <w:r>
              <w:rPr>
                <w:rFonts w:ascii="Vazirmatn" w:hAnsi="Vazirmatn" w:cs="0 Nazanin Bold" w:hint="cs"/>
                <w:b w:val="0"/>
                <w:bCs w:val="0"/>
                <w:rtl/>
              </w:rPr>
              <w:t xml:space="preserve"> را به دست آورید.</w:t>
            </w:r>
            <w:r w:rsidRPr="009B655B">
              <w:rPr>
                <w:noProof/>
              </w:rPr>
              <w:t xml:space="preserve"> </w:t>
            </w:r>
          </w:p>
        </w:tc>
        <w:tc>
          <w:tcPr>
            <w:tcW w:w="539" w:type="dxa"/>
            <w:vAlign w:val="center"/>
          </w:tcPr>
          <w:p w14:paraId="41BAA632" w14:textId="29B21AB4" w:rsidR="009B655B" w:rsidRDefault="009B655B" w:rsidP="00FD1E05">
            <w:pPr>
              <w:jc w:val="center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5/0</w:t>
            </w:r>
          </w:p>
        </w:tc>
      </w:tr>
      <w:tr w:rsidR="00193926" w:rsidRPr="00DB1629" w14:paraId="3D0D32BC" w14:textId="77777777" w:rsidTr="009B655B">
        <w:trPr>
          <w:trHeight w:val="1181"/>
        </w:trPr>
        <w:tc>
          <w:tcPr>
            <w:tcW w:w="10091" w:type="dxa"/>
            <w:gridSpan w:val="3"/>
          </w:tcPr>
          <w:p w14:paraId="79D51049" w14:textId="598AAA37" w:rsidR="00193926" w:rsidRPr="00DB1629" w:rsidRDefault="00193926" w:rsidP="00996061">
            <w:pPr>
              <w:pStyle w:val="ListParagraph"/>
              <w:numPr>
                <w:ilvl w:val="0"/>
                <w:numId w:val="3"/>
              </w:numPr>
              <w:rPr>
                <w:rFonts w:cs="0 Nazanin Bold"/>
                <w:b w:val="0"/>
                <w:bCs w:val="0"/>
                <w:i/>
                <w:lang w:bidi="fa-IR"/>
              </w:rPr>
            </w:pPr>
            <w:r w:rsidRPr="00DB1629">
              <w:rPr>
                <w:rFonts w:cs="0 Nazanin Bold" w:hint="cs"/>
                <w:i/>
                <w:rtl/>
                <w:lang w:bidi="fa-IR"/>
              </w:rPr>
              <w:t>فرض و حکم مسئله زیر را مشخص کنید</w:t>
            </w:r>
            <w:r w:rsidR="009B655B">
              <w:rPr>
                <w:rFonts w:cs="0 Nazanin Bold" w:hint="cs"/>
                <w:i/>
                <w:rtl/>
                <w:lang w:bidi="fa-IR"/>
              </w:rPr>
              <w:t>.</w:t>
            </w:r>
            <w:r w:rsidRPr="00DB1629">
              <w:rPr>
                <w:rFonts w:cs="0 Nazanin Bold" w:hint="cs"/>
                <w:i/>
                <w:rtl/>
                <w:lang w:bidi="fa-IR"/>
              </w:rPr>
              <w:t xml:space="preserve"> </w:t>
            </w:r>
            <w:r w:rsidR="00396F5F">
              <w:rPr>
                <w:rFonts w:cs="0 Nazanin Bold" w:hint="cs"/>
                <w:b w:val="0"/>
                <w:bCs w:val="0"/>
                <w:i/>
                <w:rtl/>
                <w:lang w:bidi="fa-IR"/>
              </w:rPr>
              <w:t>( شکل مناسب با نام گذاری رسم کنید)</w:t>
            </w:r>
          </w:p>
          <w:p w14:paraId="7DDEBBA0" w14:textId="77777777" w:rsidR="00193926" w:rsidRPr="00DB1629" w:rsidRDefault="00193926" w:rsidP="00193926">
            <w:pPr>
              <w:rPr>
                <w:rFonts w:cs="0 Nazanin Bold"/>
                <w:i/>
                <w:rtl/>
                <w:lang w:bidi="fa-IR"/>
              </w:rPr>
            </w:pPr>
            <w:r w:rsidRPr="00DB1629">
              <w:rPr>
                <w:rFonts w:cs="0 Nazanin Bold" w:hint="cs"/>
                <w:i/>
                <w:rtl/>
                <w:lang w:bidi="fa-IR"/>
              </w:rPr>
              <w:t>اگر در مثلثی دو زاویه نابرابر باشند، ضلع روبه‌رو زاویه بزرگتر؛ بزرگ‌تر است از ضلع روبه‌رو زاویه کوچک‌تر.</w:t>
            </w:r>
          </w:p>
          <w:p w14:paraId="482117D0" w14:textId="7020D832" w:rsidR="00193926" w:rsidRPr="00DB1629" w:rsidRDefault="00EA0147" w:rsidP="009B655B">
            <w:pPr>
              <w:spacing w:line="276" w:lineRule="auto"/>
              <w:jc w:val="both"/>
              <w:rPr>
                <w:rFonts w:ascii="Vazirmatn" w:hAnsi="Vazirmatn" w:cs="0 Nazanin Bold"/>
                <w:b w:val="0"/>
                <w:bCs w:val="0"/>
                <w:rtl/>
              </w:rPr>
            </w:pPr>
            <w:r>
              <w:rPr>
                <w:rFonts w:ascii="Vazirmatn" w:hAnsi="Vazirmatn" w:cs="0 Nazanin Bold" w:hint="cs"/>
                <w:b w:val="0"/>
                <w:bCs w:val="0"/>
                <w:rtl/>
              </w:rPr>
              <w:t>فرض :</w:t>
            </w:r>
            <w:r w:rsidR="009B655B">
              <w:rPr>
                <w:rFonts w:ascii="Vazirmatn" w:hAnsi="Vazirmatn" w:cs="0 Nazanin Bold" w:hint="cs"/>
                <w:b w:val="0"/>
                <w:bCs w:val="0"/>
                <w:rtl/>
              </w:rPr>
              <w:t xml:space="preserve">                                                                                      </w:t>
            </w:r>
            <w:r>
              <w:rPr>
                <w:rFonts w:ascii="Vazirmatn" w:hAnsi="Vazirmatn" w:cs="0 Nazanin Bold" w:hint="cs"/>
                <w:b w:val="0"/>
                <w:bCs w:val="0"/>
                <w:rtl/>
              </w:rPr>
              <w:t>حکم:</w:t>
            </w:r>
          </w:p>
        </w:tc>
        <w:tc>
          <w:tcPr>
            <w:tcW w:w="539" w:type="dxa"/>
            <w:vAlign w:val="center"/>
          </w:tcPr>
          <w:p w14:paraId="389B68B8" w14:textId="39C44318" w:rsidR="00193926" w:rsidRPr="00DB1629" w:rsidRDefault="00396F5F" w:rsidP="00FD1E05">
            <w:pPr>
              <w:jc w:val="center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75</w:t>
            </w:r>
            <w:r w:rsidR="009B655B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/0</w:t>
            </w:r>
          </w:p>
        </w:tc>
      </w:tr>
      <w:tr w:rsidR="004C4235" w:rsidRPr="00DB1629" w14:paraId="7AD71DDA" w14:textId="77777777" w:rsidTr="007A74C8">
        <w:trPr>
          <w:trHeight w:val="1645"/>
        </w:trPr>
        <w:tc>
          <w:tcPr>
            <w:tcW w:w="10091" w:type="dxa"/>
            <w:gridSpan w:val="3"/>
          </w:tcPr>
          <w:p w14:paraId="32F0C850" w14:textId="3318AE85" w:rsidR="004C4235" w:rsidRPr="00DB1629" w:rsidRDefault="004C4235" w:rsidP="00996061">
            <w:pPr>
              <w:pStyle w:val="ListParagraph"/>
              <w:numPr>
                <w:ilvl w:val="0"/>
                <w:numId w:val="3"/>
              </w:numPr>
              <w:rPr>
                <w:rFonts w:ascii="Vazirmatn" w:hAnsi="Vazirmatn" w:cs="0 Nazanin Bold"/>
                <w:b w:val="0"/>
                <w:bCs w:val="0"/>
                <w:rtl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برای هر یک ازعبارت های زیر یک مثال نقض بیاورید.</w:t>
            </w:r>
          </w:p>
          <w:p w14:paraId="77049EB3" w14:textId="44B14A3C" w:rsidR="00ED18A2" w:rsidRDefault="004C4235" w:rsidP="00E87484">
            <w:pPr>
              <w:rPr>
                <w:rFonts w:ascii="Vazirmatn" w:hAnsi="Vazirmatn" w:cs="0 Nazanin Bold"/>
                <w:b w:val="0"/>
                <w:bCs w:val="0"/>
                <w:rtl/>
              </w:rPr>
            </w:pPr>
            <w:r w:rsidRPr="00DB1629">
              <w:rPr>
                <w:rFonts w:cs="0 Nazanin Bold" w:hint="cs"/>
                <w:i/>
                <w:rtl/>
                <w:lang w:bidi="fa-IR"/>
              </w:rPr>
              <w:t xml:space="preserve">الف ) </w:t>
            </w:r>
            <w:r w:rsidR="008E7A19"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هر دو مستطیل دلخواه متشابه اند.</w:t>
            </w:r>
          </w:p>
          <w:p w14:paraId="6079B6DD" w14:textId="77777777" w:rsidR="00E87484" w:rsidRPr="00E87484" w:rsidRDefault="00E87484" w:rsidP="00E87484">
            <w:pPr>
              <w:rPr>
                <w:rFonts w:ascii="Vazirmatn" w:hAnsi="Vazirmatn" w:cs="0 Nazanin Bold"/>
                <w:b w:val="0"/>
                <w:bCs w:val="0"/>
                <w:sz w:val="16"/>
                <w:szCs w:val="16"/>
                <w:rtl/>
              </w:rPr>
            </w:pPr>
          </w:p>
          <w:p w14:paraId="6946184A" w14:textId="386918AC" w:rsidR="004C4235" w:rsidRDefault="004C4235" w:rsidP="00786BD3">
            <w:pPr>
              <w:rPr>
                <w:rFonts w:cs="0 Nazanin Bold"/>
                <w:i/>
                <w:rtl/>
                <w:lang w:bidi="fa-IR"/>
              </w:rPr>
            </w:pPr>
            <w:r w:rsidRPr="00DB1629">
              <w:rPr>
                <w:rFonts w:cs="0 Nazanin Bold" w:hint="cs"/>
                <w:i/>
                <w:rtl/>
                <w:lang w:bidi="fa-IR"/>
              </w:rPr>
              <w:t>ب)</w:t>
            </w:r>
            <w:r w:rsidR="00786BD3" w:rsidRPr="00DB1629">
              <w:rPr>
                <w:rFonts w:cs="0 Nazanin Bold" w:hint="cs"/>
                <w:i/>
                <w:rtl/>
                <w:lang w:bidi="fa-IR"/>
              </w:rPr>
              <w:t xml:space="preserve"> مجموع هر دو عدد گنگ ، همواره عددی گنگ است</w:t>
            </w:r>
            <w:r w:rsidR="00E95C5B" w:rsidRPr="00DB1629">
              <w:rPr>
                <w:rFonts w:cs="0 Nazanin Bold" w:hint="cs"/>
                <w:i/>
                <w:rtl/>
                <w:lang w:bidi="fa-IR"/>
              </w:rPr>
              <w:t>.</w:t>
            </w:r>
          </w:p>
          <w:p w14:paraId="32E456E7" w14:textId="77777777" w:rsidR="00E87484" w:rsidRPr="00E87484" w:rsidRDefault="00E87484" w:rsidP="00786BD3">
            <w:pPr>
              <w:rPr>
                <w:rFonts w:cs="0 Nazanin Bold"/>
                <w:i/>
                <w:sz w:val="16"/>
                <w:szCs w:val="16"/>
                <w:rtl/>
                <w:lang w:bidi="fa-IR"/>
              </w:rPr>
            </w:pPr>
          </w:p>
          <w:p w14:paraId="6886D774" w14:textId="5877DF74" w:rsidR="00E87484" w:rsidRPr="00DB1629" w:rsidRDefault="00E87484" w:rsidP="00786BD3">
            <w:pPr>
              <w:rPr>
                <w:rFonts w:cs="0 Nazanin Bold"/>
                <w:i/>
                <w:rtl/>
                <w:lang w:bidi="fa-IR"/>
              </w:rPr>
            </w:pPr>
            <w:r>
              <w:rPr>
                <w:rFonts w:cs="0 Nazanin Bold" w:hint="cs"/>
                <w:i/>
                <w:rtl/>
                <w:lang w:bidi="fa-IR"/>
              </w:rPr>
              <w:t xml:space="preserve">ج) </w:t>
            </w:r>
            <w:r>
              <w:rPr>
                <w:rtl/>
              </w:rPr>
              <w:t xml:space="preserve">در هر </w:t>
            </w:r>
            <w:r>
              <w:rPr>
                <w:rFonts w:hint="cs"/>
                <w:rtl/>
              </w:rPr>
              <w:t>م</w:t>
            </w:r>
            <w:r>
              <w:rPr>
                <w:rtl/>
              </w:rPr>
              <w:t xml:space="preserve">ثلث ، </w:t>
            </w:r>
            <w:r>
              <w:rPr>
                <w:rFonts w:hint="cs"/>
                <w:rtl/>
              </w:rPr>
              <w:t>م</w:t>
            </w:r>
            <w:r>
              <w:rPr>
                <w:rtl/>
              </w:rPr>
              <w:t xml:space="preserve">حل </w:t>
            </w:r>
            <w:r>
              <w:rPr>
                <w:rFonts w:hint="cs"/>
                <w:rtl/>
              </w:rPr>
              <w:t>ب</w:t>
            </w:r>
            <w:r>
              <w:rPr>
                <w:rtl/>
              </w:rPr>
              <w:t>رخورد سه ارتف</w:t>
            </w:r>
            <w:r>
              <w:rPr>
                <w:rFonts w:hint="cs"/>
                <w:rtl/>
              </w:rPr>
              <w:t>ا</w:t>
            </w:r>
            <w:r>
              <w:rPr>
                <w:rtl/>
              </w:rPr>
              <w:t>ع ه</w:t>
            </w:r>
            <w:r>
              <w:rPr>
                <w:rFonts w:hint="cs"/>
                <w:rtl/>
              </w:rPr>
              <w:t>م</w:t>
            </w:r>
            <w:r>
              <w:rPr>
                <w:rtl/>
              </w:rPr>
              <w:t xml:space="preserve">یشه </w:t>
            </w:r>
            <w:r>
              <w:rPr>
                <w:rFonts w:hint="cs"/>
                <w:rtl/>
              </w:rPr>
              <w:t>ب</w:t>
            </w:r>
            <w:r>
              <w:rPr>
                <w:rtl/>
              </w:rPr>
              <w:t>یرو</w:t>
            </w:r>
            <w:r>
              <w:rPr>
                <w:rFonts w:hint="cs"/>
                <w:rtl/>
              </w:rPr>
              <w:t>ن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م</w:t>
            </w:r>
            <w:r>
              <w:rPr>
                <w:rtl/>
              </w:rPr>
              <w:t>ثلث است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‌</w:t>
            </w:r>
            <w:r>
              <w:rPr>
                <w:rFonts w:ascii="Vazirmatn" w:hAnsi="Vazirmatn" w:cs="0 Nazanin Bold" w:hint="cs"/>
                <w:b w:val="0"/>
                <w:bCs w:val="0"/>
                <w:rtl/>
              </w:rPr>
              <w:t>.</w:t>
            </w:r>
          </w:p>
        </w:tc>
        <w:tc>
          <w:tcPr>
            <w:tcW w:w="539" w:type="dxa"/>
            <w:vAlign w:val="center"/>
          </w:tcPr>
          <w:p w14:paraId="18045FAD" w14:textId="6F7E6E77" w:rsidR="004C4235" w:rsidRPr="00DB1629" w:rsidRDefault="00E87484" w:rsidP="00FD1E05">
            <w:pPr>
              <w:jc w:val="center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5/1</w:t>
            </w:r>
          </w:p>
        </w:tc>
      </w:tr>
      <w:tr w:rsidR="0039148A" w:rsidRPr="00DB1629" w14:paraId="107FDCA5" w14:textId="77777777" w:rsidTr="007A74C8">
        <w:trPr>
          <w:trHeight w:val="1645"/>
        </w:trPr>
        <w:tc>
          <w:tcPr>
            <w:tcW w:w="10091" w:type="dxa"/>
            <w:gridSpan w:val="3"/>
          </w:tcPr>
          <w:p w14:paraId="24707652" w14:textId="340113A4" w:rsidR="0039148A" w:rsidRPr="0039148A" w:rsidRDefault="009B655B" w:rsidP="0039148A">
            <w:pPr>
              <w:pStyle w:val="ListParagraph"/>
              <w:numPr>
                <w:ilvl w:val="0"/>
                <w:numId w:val="3"/>
              </w:numPr>
              <w:rPr>
                <w:rFonts w:ascii="Vazirmatn" w:hAnsi="Vazirmatn" w:cs="0 Nazanin Bold"/>
                <w:b w:val="0"/>
                <w:bCs w:val="0"/>
              </w:rPr>
            </w:pPr>
            <w:r>
              <w:rPr>
                <w:rFonts w:ascii="Portada ARA Extrabold" w:hAnsi="Portada ARA Extrabold"/>
                <w:noProof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692032" behindDoc="0" locked="0" layoutInCell="1" allowOverlap="1" wp14:anchorId="156EBD0B" wp14:editId="1D34BBBE">
                      <wp:simplePos x="0" y="0"/>
                      <wp:positionH relativeFrom="column">
                        <wp:posOffset>83185</wp:posOffset>
                      </wp:positionH>
                      <wp:positionV relativeFrom="paragraph">
                        <wp:posOffset>61707</wp:posOffset>
                      </wp:positionV>
                      <wp:extent cx="2011680" cy="956945"/>
                      <wp:effectExtent l="0" t="0" r="45720" b="33655"/>
                      <wp:wrapNone/>
                      <wp:docPr id="2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11680" cy="956945"/>
                                <a:chOff x="0" y="0"/>
                                <a:chExt cx="2011680" cy="956945"/>
                              </a:xfrm>
                            </wpg:grpSpPr>
                            <wps:wsp>
                              <wps:cNvPr id="34" name="Straight Arrow Connector 34"/>
                              <wps:cNvCnPr/>
                              <wps:spPr>
                                <a:xfrm>
                                  <a:off x="0" y="498231"/>
                                  <a:ext cx="2011680" cy="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5" name="Straight Connector 35"/>
                              <wps:cNvCnPr/>
                              <wps:spPr>
                                <a:xfrm flipV="1">
                                  <a:off x="351692" y="0"/>
                                  <a:ext cx="1292225" cy="956945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" name="Text Box 36"/>
                              <wps:cNvSpPr txBox="1"/>
                              <wps:spPr>
                                <a:xfrm>
                                  <a:off x="934496" y="512466"/>
                                  <a:ext cx="299720" cy="3028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6E4989B" w14:textId="77777777" w:rsidR="0039148A" w:rsidRDefault="0039148A" w:rsidP="0039148A">
                                    <w:pPr>
                                      <w:rPr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lang w:bidi="fa-IR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6EBD0B" id="Group 2" o:spid="_x0000_s1026" style="position:absolute;left:0;text-align:left;margin-left:6.55pt;margin-top:4.85pt;width:158.4pt;height:75.35pt;z-index:251692032" coordsize="20116,9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34" o:spid="_x0000_s1027" type="#_x0000_t32" style="position:absolute;top:4982;width:2011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" strokecolor="black [3213]" strokeweight="1pt">
                        <v:stroke endarrow="block"/>
                      </v:shape>
                      <v:line id="Straight Connector 35" o:spid="_x0000_s1028" style="position:absolute;flip:y;visibility:visible;mso-wrap-style:square" from="3516,0" to="16439,9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" strokecolor="black [3213]" strokeweight="1pt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36" o:spid="_x0000_s1029" type="#_x0000_t202" style="position:absolute;left:9344;top:5124;width:2998;height:30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" filled="f" stroked="f" strokeweight=".5pt">
                        <v:textbox>
                          <w:txbxContent>
                            <w:p w14:paraId="36E4989B" w14:textId="77777777" w:rsidR="0039148A" w:rsidRDefault="0039148A" w:rsidP="0039148A">
                              <w:pPr>
                                <w:rPr>
                                  <w:lang w:bidi="fa-IR"/>
                                </w:rPr>
                              </w:pPr>
                              <w:r>
                                <w:rPr>
                                  <w:lang w:bidi="fa-IR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39148A" w:rsidRPr="0039148A">
              <w:rPr>
                <w:rFonts w:ascii="Portada ARA Extrabold" w:hAnsi="Portada ARA Extrabold"/>
                <w:rtl/>
              </w:rPr>
              <w:t>نشان دهید زاویه های متقابل به راس برابر هستند.</w:t>
            </w:r>
            <w:r w:rsidR="0039148A" w:rsidRPr="007A74C8">
              <w:rPr>
                <w:rFonts w:hint="cs"/>
                <w:i/>
                <w:noProof/>
                <w:rtl/>
                <w:lang w:val="fa-IR" w:bidi="fa-IR"/>
              </w:rPr>
              <w:t xml:space="preserve"> </w:t>
            </w:r>
          </w:p>
          <w:p w14:paraId="549EB9D7" w14:textId="77777777" w:rsidR="00A17AD6" w:rsidRDefault="00A17AD6" w:rsidP="009B655B">
            <w:pPr>
              <w:rPr>
                <w:rFonts w:ascii="Vazirmatn" w:hAnsi="Vazirmatn" w:cs="0 Nazanin Bold"/>
                <w:b w:val="0"/>
                <w:bCs w:val="0"/>
                <w:rtl/>
              </w:rPr>
            </w:pPr>
          </w:p>
          <w:p w14:paraId="55807316" w14:textId="77777777" w:rsidR="009B655B" w:rsidRDefault="009B655B" w:rsidP="009B655B">
            <w:pPr>
              <w:rPr>
                <w:rFonts w:ascii="Vazirmatn" w:hAnsi="Vazirmatn" w:cs="0 Nazanin Bold"/>
                <w:b w:val="0"/>
                <w:bCs w:val="0"/>
                <w:rtl/>
              </w:rPr>
            </w:pPr>
          </w:p>
          <w:p w14:paraId="645A1538" w14:textId="3BCC07E2" w:rsidR="009B655B" w:rsidRPr="0039148A" w:rsidRDefault="009B655B" w:rsidP="009B655B">
            <w:pPr>
              <w:rPr>
                <w:rFonts w:ascii="Vazirmatn" w:hAnsi="Vazirmatn" w:cs="0 Nazanin Bold"/>
                <w:b w:val="0"/>
                <w:bCs w:val="0"/>
                <w:rtl/>
              </w:rPr>
            </w:pPr>
          </w:p>
        </w:tc>
        <w:tc>
          <w:tcPr>
            <w:tcW w:w="539" w:type="dxa"/>
            <w:vAlign w:val="center"/>
          </w:tcPr>
          <w:p w14:paraId="6EECE0FA" w14:textId="540A0FCD" w:rsidR="0039148A" w:rsidRPr="00DB1629" w:rsidRDefault="009B655B" w:rsidP="00FD1E05">
            <w:pPr>
              <w:jc w:val="center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1</w:t>
            </w:r>
          </w:p>
        </w:tc>
      </w:tr>
      <w:tr w:rsidR="00996061" w:rsidRPr="00DB1629" w14:paraId="5E430BE1" w14:textId="77777777" w:rsidTr="007A74C8">
        <w:trPr>
          <w:trHeight w:val="1645"/>
        </w:trPr>
        <w:tc>
          <w:tcPr>
            <w:tcW w:w="10091" w:type="dxa"/>
            <w:gridSpan w:val="3"/>
          </w:tcPr>
          <w:p w14:paraId="7FBD7879" w14:textId="3A895125" w:rsidR="00A37E85" w:rsidRDefault="00996061" w:rsidP="00A37E85">
            <w:pPr>
              <w:pStyle w:val="ListParagraph"/>
              <w:numPr>
                <w:ilvl w:val="0"/>
                <w:numId w:val="3"/>
              </w:numPr>
              <w:rPr>
                <w:rFonts w:ascii="Vazirmatn" w:hAnsi="Vazirmatn" w:cs="0 Nazanin Bold"/>
                <w:b w:val="0"/>
                <w:bCs w:val="0"/>
              </w:rPr>
            </w:pPr>
            <w:r w:rsidRPr="00DB1629">
              <w:rPr>
                <w:rFonts w:ascii="Vazirmatn" w:hAnsi="Vazirmatn" w:cs="0 Nazanin Bold"/>
                <w:b w:val="0"/>
                <w:bCs w:val="0"/>
                <w:rtl/>
              </w:rPr>
              <w:lastRenderedPageBreak/>
              <w:t>مثلث روبرو متساو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ی</w:t>
            </w:r>
            <w:r w:rsidRPr="00DB1629">
              <w:rPr>
                <w:rFonts w:ascii="Vazirmatn" w:hAnsi="Vazirmatn" w:cs="0 Nazanin Bold"/>
                <w:b w:val="0"/>
                <w:bCs w:val="0"/>
                <w:rtl/>
              </w:rPr>
              <w:t xml:space="preserve"> الساق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ی</w:t>
            </w:r>
            <w:r w:rsidRPr="00DB1629">
              <w:rPr>
                <w:rFonts w:ascii="Vazirmatn" w:hAnsi="Vazirmatn" w:cs="0 Nazanin Bold" w:hint="eastAsia"/>
                <w:b w:val="0"/>
                <w:bCs w:val="0"/>
                <w:rtl/>
              </w:rPr>
              <w:t>ن</w:t>
            </w:r>
            <w:r w:rsidRPr="00DB1629">
              <w:rPr>
                <w:rFonts w:ascii="Vazirmatn" w:hAnsi="Vazirmatn" w:cs="0 Nazanin Bold"/>
                <w:b w:val="0"/>
                <w:bCs w:val="0"/>
                <w:rtl/>
              </w:rPr>
              <w:t xml:space="preserve"> و </w:t>
            </w:r>
            <w:r w:rsidR="009D3C46">
              <w:rPr>
                <w:rFonts w:ascii="Vazirmatn" w:hAnsi="Vazirmatn" w:cs="0 Nazanin Bold"/>
                <w:b w:val="0"/>
                <w:bCs w:val="0"/>
              </w:rPr>
              <w:t>DM</w:t>
            </w:r>
            <w:r w:rsidRPr="00DB1629">
              <w:rPr>
                <w:rFonts w:ascii="Vazirmatn" w:hAnsi="Vazirmatn" w:cs="0 Nazanin Bold"/>
                <w:b w:val="0"/>
                <w:bCs w:val="0"/>
                <w:rtl/>
              </w:rPr>
              <w:t xml:space="preserve"> ن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ی</w:t>
            </w:r>
            <w:r w:rsidRPr="00DB1629">
              <w:rPr>
                <w:rFonts w:ascii="Vazirmatn" w:hAnsi="Vazirmatn" w:cs="0 Nazanin Bold" w:hint="eastAsia"/>
                <w:b w:val="0"/>
                <w:bCs w:val="0"/>
                <w:rtl/>
              </w:rPr>
              <w:t>مساز</w:t>
            </w:r>
            <w:r w:rsidRPr="00DB1629">
              <w:rPr>
                <w:rFonts w:ascii="Vazirmatn" w:hAnsi="Vazirmatn" w:cs="0 Nazanin Bold"/>
                <w:b w:val="0"/>
                <w:bCs w:val="0"/>
                <w:rtl/>
              </w:rPr>
              <w:t xml:space="preserve"> وارد بر قاعده آن است. نشان ده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ی</w:t>
            </w:r>
            <w:r w:rsidRPr="00DB1629">
              <w:rPr>
                <w:rFonts w:ascii="Vazirmatn" w:hAnsi="Vazirmatn" w:cs="0 Nazanin Bold" w:hint="eastAsia"/>
                <w:b w:val="0"/>
                <w:bCs w:val="0"/>
                <w:rtl/>
              </w:rPr>
              <w:t>د</w:t>
            </w:r>
            <w:r w:rsidR="00A37E85">
              <w:rPr>
                <w:rFonts w:ascii="Vazirmatn" w:hAnsi="Vazirmatn" w:cs="0 Nazanin Bold" w:hint="cs"/>
                <w:b w:val="0"/>
                <w:bCs w:val="0"/>
                <w:rtl/>
              </w:rPr>
              <w:t xml:space="preserve"> </w:t>
            </w:r>
            <w:r w:rsidRPr="00A37E85">
              <w:rPr>
                <w:rFonts w:ascii="Vazirmatn" w:hAnsi="Vazirmatn" w:cs="0 Nazanin Bold"/>
                <w:b w:val="0"/>
                <w:bCs w:val="0"/>
                <w:rtl/>
              </w:rPr>
              <w:t>ن</w:t>
            </w:r>
            <w:r w:rsidRPr="00A37E85">
              <w:rPr>
                <w:rFonts w:ascii="Vazirmatn" w:hAnsi="Vazirmatn" w:cs="0 Nazanin Bold" w:hint="cs"/>
                <w:b w:val="0"/>
                <w:bCs w:val="0"/>
                <w:rtl/>
              </w:rPr>
              <w:t>ی</w:t>
            </w:r>
            <w:r w:rsidRPr="00A37E85">
              <w:rPr>
                <w:rFonts w:ascii="Vazirmatn" w:hAnsi="Vazirmatn" w:cs="0 Nazanin Bold" w:hint="eastAsia"/>
                <w:b w:val="0"/>
                <w:bCs w:val="0"/>
                <w:rtl/>
              </w:rPr>
              <w:t>مساز</w:t>
            </w:r>
            <w:r w:rsidRPr="00A37E85">
              <w:rPr>
                <w:rFonts w:ascii="Vazirmatn" w:hAnsi="Vazirmatn" w:cs="0 Nazanin Bold"/>
                <w:b w:val="0"/>
                <w:bCs w:val="0"/>
                <w:rtl/>
              </w:rPr>
              <w:t xml:space="preserve"> وارد </w:t>
            </w:r>
          </w:p>
          <w:p w14:paraId="69CE8C77" w14:textId="548EA785" w:rsidR="00996061" w:rsidRPr="00A37E85" w:rsidRDefault="00996061" w:rsidP="00A37E85">
            <w:pPr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</w:pPr>
            <w:r w:rsidRPr="00A37E85">
              <w:rPr>
                <w:rFonts w:ascii="Vazirmatn" w:hAnsi="Vazirmatn" w:cs="0 Nazanin Bold"/>
                <w:b w:val="0"/>
                <w:bCs w:val="0"/>
                <w:rtl/>
              </w:rPr>
              <w:t>بر قاعده م</w:t>
            </w:r>
            <w:r w:rsidRPr="00A37E85">
              <w:rPr>
                <w:rFonts w:ascii="Vazirmatn" w:hAnsi="Vazirmatn" w:cs="0 Nazanin Bold" w:hint="cs"/>
                <w:b w:val="0"/>
                <w:bCs w:val="0"/>
                <w:rtl/>
              </w:rPr>
              <w:t>ی</w:t>
            </w:r>
            <w:r w:rsidRPr="00A37E85">
              <w:rPr>
                <w:rFonts w:ascii="Vazirmatn" w:hAnsi="Vazirmatn" w:cs="0 Nazanin Bold" w:hint="eastAsia"/>
                <w:b w:val="0"/>
                <w:bCs w:val="0"/>
                <w:rtl/>
              </w:rPr>
              <w:t>انه</w:t>
            </w:r>
            <w:r w:rsidRPr="00A37E85">
              <w:rPr>
                <w:rFonts w:ascii="Vazirmatn" w:hAnsi="Vazirmatn" w:cs="0 Nazanin Bold"/>
                <w:b w:val="0"/>
                <w:bCs w:val="0"/>
                <w:rtl/>
              </w:rPr>
              <w:t xml:space="preserve"> ن</w:t>
            </w:r>
            <w:r w:rsidRPr="00A37E85">
              <w:rPr>
                <w:rFonts w:ascii="Vazirmatn" w:hAnsi="Vazirmatn" w:cs="0 Nazanin Bold" w:hint="cs"/>
                <w:b w:val="0"/>
                <w:bCs w:val="0"/>
                <w:rtl/>
              </w:rPr>
              <w:t>ی</w:t>
            </w:r>
            <w:r w:rsidRPr="00A37E85">
              <w:rPr>
                <w:rFonts w:ascii="Vazirmatn" w:hAnsi="Vazirmatn" w:cs="0 Nazanin Bold" w:hint="eastAsia"/>
                <w:b w:val="0"/>
                <w:bCs w:val="0"/>
                <w:rtl/>
              </w:rPr>
              <w:t>ز</w:t>
            </w:r>
            <w:r w:rsidRPr="00A37E85">
              <w:rPr>
                <w:rFonts w:ascii="Vazirmatn" w:hAnsi="Vazirmatn" w:cs="0 Nazanin Bold"/>
                <w:b w:val="0"/>
                <w:bCs w:val="0"/>
                <w:rtl/>
              </w:rPr>
              <w:t xml:space="preserve"> م</w:t>
            </w:r>
            <w:r w:rsidRPr="00A37E85">
              <w:rPr>
                <w:rFonts w:ascii="Vazirmatn" w:hAnsi="Vazirmatn" w:cs="0 Nazanin Bold" w:hint="cs"/>
                <w:b w:val="0"/>
                <w:bCs w:val="0"/>
                <w:rtl/>
              </w:rPr>
              <w:t>ی</w:t>
            </w:r>
            <w:r w:rsidRPr="00A37E85">
              <w:rPr>
                <w:rFonts w:ascii="Vazirmatn" w:hAnsi="Vazirmatn" w:cs="0 Nazanin Bold"/>
                <w:b w:val="0"/>
                <w:bCs w:val="0"/>
                <w:rtl/>
              </w:rPr>
              <w:t xml:space="preserve"> باشد.</w:t>
            </w:r>
            <w:bookmarkStart w:id="0" w:name="_GoBack"/>
            <w:bookmarkEnd w:id="0"/>
          </w:p>
          <w:p w14:paraId="12A06EAC" w14:textId="77777777" w:rsidR="00BA62B8" w:rsidRPr="00DB1629" w:rsidRDefault="00BA62B8" w:rsidP="00996061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</w:p>
          <w:p w14:paraId="24642871" w14:textId="77777777" w:rsidR="00BA62B8" w:rsidRDefault="00BA62B8" w:rsidP="00996061">
            <w:pPr>
              <w:rPr>
                <w:rFonts w:ascii="Vazirmatn" w:hAnsi="Vazirmatn" w:cs="0 Nazanin Bold"/>
                <w:b w:val="0"/>
                <w:bCs w:val="0"/>
                <w:rtl/>
              </w:rPr>
            </w:pPr>
          </w:p>
          <w:p w14:paraId="0322FD52" w14:textId="77777777" w:rsidR="00DB1629" w:rsidRDefault="00DB1629" w:rsidP="00996061">
            <w:pPr>
              <w:rPr>
                <w:rFonts w:ascii="Vazirmatn" w:hAnsi="Vazirmatn" w:cs="0 Nazanin Bold"/>
                <w:b w:val="0"/>
                <w:bCs w:val="0"/>
                <w:rtl/>
              </w:rPr>
            </w:pPr>
          </w:p>
          <w:p w14:paraId="01DA2714" w14:textId="6226BCB9" w:rsidR="00EA0147" w:rsidRPr="00DB1629" w:rsidRDefault="00EA0147" w:rsidP="00996061">
            <w:pPr>
              <w:rPr>
                <w:rFonts w:ascii="Vazirmatn" w:hAnsi="Vazirmatn" w:cs="0 Nazanin Bold"/>
                <w:b w:val="0"/>
                <w:bCs w:val="0"/>
                <w:rtl/>
              </w:rPr>
            </w:pPr>
          </w:p>
        </w:tc>
        <w:tc>
          <w:tcPr>
            <w:tcW w:w="539" w:type="dxa"/>
            <w:vAlign w:val="center"/>
          </w:tcPr>
          <w:p w14:paraId="2919CFBB" w14:textId="7B8D620A" w:rsidR="00996061" w:rsidRPr="00DB1629" w:rsidRDefault="00996061" w:rsidP="00FD1E05">
            <w:pPr>
              <w:jc w:val="center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۵/۱</w:t>
            </w:r>
          </w:p>
        </w:tc>
      </w:tr>
      <w:tr w:rsidR="00E85520" w:rsidRPr="00DB1629" w14:paraId="2B78B5BE" w14:textId="77777777" w:rsidTr="007A74C8">
        <w:trPr>
          <w:trHeight w:val="2117"/>
        </w:trPr>
        <w:tc>
          <w:tcPr>
            <w:tcW w:w="10091" w:type="dxa"/>
            <w:gridSpan w:val="3"/>
          </w:tcPr>
          <w:tbl>
            <w:tblPr>
              <w:tblStyle w:val="TableGrid"/>
              <w:tblpPr w:leftFromText="180" w:rightFromText="180" w:vertAnchor="text" w:horzAnchor="margin" w:tblpY="-29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342"/>
              <w:gridCol w:w="894"/>
            </w:tblGrid>
            <w:tr w:rsidR="005A73CC" w14:paraId="2FD6E1B5" w14:textId="77777777" w:rsidTr="005A73CC">
              <w:trPr>
                <w:trHeight w:val="260"/>
              </w:trPr>
              <w:tc>
                <w:tcPr>
                  <w:tcW w:w="3342" w:type="dxa"/>
                </w:tcPr>
                <w:p w14:paraId="3153F474" w14:textId="77777777" w:rsidR="005A73CC" w:rsidRDefault="005A73CC" w:rsidP="005A73CC">
                  <w:pPr>
                    <w:rPr>
                      <w:rStyle w:val="Strong"/>
                      <w:rtl/>
                      <w:lang w:bidi="fa-IR"/>
                    </w:rPr>
                  </w:pPr>
                </w:p>
              </w:tc>
              <w:tc>
                <w:tcPr>
                  <w:tcW w:w="894" w:type="dxa"/>
                </w:tcPr>
                <w:p w14:paraId="7CD5C441" w14:textId="77777777" w:rsidR="005A73CC" w:rsidRDefault="005A73CC" w:rsidP="005A73CC">
                  <w:pPr>
                    <w:jc w:val="center"/>
                    <w:rPr>
                      <w:rStyle w:val="Strong"/>
                      <w:rtl/>
                      <w:lang w:bidi="fa-IR"/>
                    </w:rPr>
                  </w:pPr>
                  <w:r>
                    <w:rPr>
                      <w:rStyle w:val="Strong"/>
                      <w:rFonts w:hint="cs"/>
                      <w:rtl/>
                      <w:lang w:bidi="fa-IR"/>
                    </w:rPr>
                    <w:t>فرض</w:t>
                  </w:r>
                </w:p>
              </w:tc>
            </w:tr>
            <w:tr w:rsidR="005A73CC" w14:paraId="0876E117" w14:textId="77777777" w:rsidTr="005A73CC">
              <w:tc>
                <w:tcPr>
                  <w:tcW w:w="3342" w:type="dxa"/>
                </w:tcPr>
                <w:p w14:paraId="619DAC67" w14:textId="36C77031" w:rsidR="005A73CC" w:rsidRDefault="005A73CC" w:rsidP="005A73CC">
                  <w:pPr>
                    <w:rPr>
                      <w:rStyle w:val="Strong"/>
                      <w:rtl/>
                      <w:lang w:bidi="fa-IR"/>
                    </w:rPr>
                  </w:pPr>
                  <w:r w:rsidRPr="0066771D">
                    <w:rPr>
                      <w:rFonts w:hint="cs"/>
                      <w:i/>
                      <w:noProof/>
                      <w:rtl/>
                      <w:lang w:val="fa-IR" w:bidi="fa-IR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4624" behindDoc="0" locked="0" layoutInCell="1" allowOverlap="1" wp14:anchorId="53A5F111" wp14:editId="7A8DE714">
                            <wp:simplePos x="0" y="0"/>
                            <wp:positionH relativeFrom="column">
                              <wp:posOffset>-580644</wp:posOffset>
                            </wp:positionH>
                            <wp:positionV relativeFrom="paragraph">
                              <wp:posOffset>249682</wp:posOffset>
                            </wp:positionV>
                            <wp:extent cx="2016760" cy="943610"/>
                            <wp:effectExtent l="0" t="0" r="0" b="0"/>
                            <wp:wrapNone/>
                            <wp:docPr id="22" name="Group 2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016760" cy="943610"/>
                                      <a:chOff x="0" y="0"/>
                                      <a:chExt cx="2016760" cy="943610"/>
                                    </a:xfrm>
                                  </wpg:grpSpPr>
                                  <wps:wsp>
                                    <wps:cNvPr id="15" name="Text Box 15"/>
                                    <wps:cNvSpPr txBox="1"/>
                                    <wps:spPr>
                                      <a:xfrm>
                                        <a:off x="431800" y="0"/>
                                        <a:ext cx="271780" cy="30289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3978D9C" w14:textId="4CAB91B8" w:rsidR="005A73CC" w:rsidRPr="005E75AD" w:rsidRDefault="007A74C8" w:rsidP="005A73CC">
                                          <w:pPr>
                                            <w:rPr>
                                              <w:sz w:val="18"/>
                                              <w:szCs w:val="18"/>
                                              <w:lang w:bidi="fa-IR"/>
                                            </w:rPr>
                                          </w:pPr>
                                          <w:r>
                                            <w:rPr>
                                              <w:sz w:val="18"/>
                                              <w:szCs w:val="18"/>
                                              <w:lang w:bidi="fa-IR"/>
                                            </w:rPr>
                                            <w:t>D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" name="Text Box 16"/>
                                    <wps:cNvSpPr txBox="1"/>
                                    <wps:spPr>
                                      <a:xfrm>
                                        <a:off x="0" y="640080"/>
                                        <a:ext cx="266065" cy="30289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82096A7" w14:textId="042D256C" w:rsidR="005A73CC" w:rsidRPr="005E75AD" w:rsidRDefault="007A74C8" w:rsidP="005A73CC">
                                          <w:pPr>
                                            <w:rPr>
                                              <w:sz w:val="18"/>
                                              <w:szCs w:val="18"/>
                                              <w:lang w:bidi="fa-IR"/>
                                            </w:rPr>
                                          </w:pPr>
                                          <w:r>
                                            <w:rPr>
                                              <w:sz w:val="18"/>
                                              <w:szCs w:val="18"/>
                                              <w:lang w:bidi="fa-IR"/>
                                            </w:rPr>
                                            <w:t>E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7" name="Text Box 17"/>
                                    <wps:cNvSpPr txBox="1"/>
                                    <wps:spPr>
                                      <a:xfrm>
                                        <a:off x="1757680" y="640080"/>
                                        <a:ext cx="259080" cy="3035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5405D9C" w14:textId="769EABA5" w:rsidR="005A73CC" w:rsidRPr="005E75AD" w:rsidRDefault="007A74C8" w:rsidP="005A73CC">
                                          <w:pPr>
                                            <w:rPr>
                                              <w:sz w:val="18"/>
                                              <w:szCs w:val="18"/>
                                              <w:lang w:bidi="fa-IR"/>
                                            </w:rPr>
                                          </w:pPr>
                                          <w:r>
                                            <w:rPr>
                                              <w:sz w:val="18"/>
                                              <w:szCs w:val="18"/>
                                              <w:lang w:bidi="fa-IR"/>
                                            </w:rPr>
                                            <w:t>F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8" name="Isosceles Triangle 18"/>
                                    <wps:cNvSpPr/>
                                    <wps:spPr>
                                      <a:xfrm>
                                        <a:off x="198120" y="213360"/>
                                        <a:ext cx="1624476" cy="491155"/>
                                      </a:xfrm>
                                      <a:prstGeom prst="triangle">
                                        <a:avLst>
                                          <a:gd name="adj" fmla="val 25287"/>
                                        </a:avLst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9" name="Straight Connector 19"/>
                                    <wps:cNvCnPr/>
                                    <wps:spPr>
                                      <a:xfrm>
                                        <a:off x="264160" y="208280"/>
                                        <a:ext cx="1588135" cy="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  <a:prstDash val="sysDash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53A5F111" id="Group 22" o:spid="_x0000_s1030" style="position:absolute;left:0;text-align:left;margin-left:-45.7pt;margin-top:19.65pt;width:158.8pt;height:74.3pt;z-index:251674624" coordsize="20167,9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">
                            <v:shape id="Text Box 15" o:spid="_x0000_s1031" type="#_x0000_t202" style="position:absolute;left:4318;width:2717;height:302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" filled="f" stroked="f" strokeweight=".5pt">
                              <v:textbox>
                                <w:txbxContent>
                                  <w:p w14:paraId="63978D9C" w14:textId="4CAB91B8" w:rsidR="005A73CC" w:rsidRPr="005E75AD" w:rsidRDefault="007A74C8" w:rsidP="005A73CC">
                                    <w:pP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D</w:t>
                                    </w:r>
                                  </w:p>
                                </w:txbxContent>
                              </v:textbox>
                            </v:shape>
                            <v:shape id="Text Box 16" o:spid="_x0000_s1032" type="#_x0000_t202" style="position:absolute;top:6400;width:2660;height:30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" filled="f" stroked="f" strokeweight=".5pt">
                              <v:textbox>
                                <w:txbxContent>
                                  <w:p w14:paraId="482096A7" w14:textId="042D256C" w:rsidR="005A73CC" w:rsidRPr="005E75AD" w:rsidRDefault="007A74C8" w:rsidP="005A73CC">
                                    <w:pP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E</w:t>
                                    </w:r>
                                  </w:p>
                                </w:txbxContent>
                              </v:textbox>
                            </v:shape>
                            <v:shape id="Text Box 17" o:spid="_x0000_s1033" type="#_x0000_t202" style="position:absolute;left:17576;top:6400;width:2591;height:303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" filled="f" stroked="f" strokeweight=".5pt">
                              <v:textbox>
                                <w:txbxContent>
                                  <w:p w14:paraId="25405D9C" w14:textId="769EABA5" w:rsidR="005A73CC" w:rsidRPr="005E75AD" w:rsidRDefault="007A74C8" w:rsidP="005A73CC">
                                    <w:pP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F</w:t>
                                    </w:r>
                                  </w:p>
                                </w:txbxContent>
                              </v:textbox>
                            </v:shape>
                            <v:shapetype id="_x0000_t5" coordsize="21600,21600" o:spt="5" adj="10800" path="m@0,l,21600r21600,xe">
                              <v:stroke joinstyle="miter"/>
                              <v:formulas>
                                <v:f eqn="val #0"/>
                                <v:f eqn="prod #0 1 2"/>
                                <v:f eqn="sum @1 10800 0"/>
                              </v:formulas>
    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    <v:handles>
                                <v:h position="#0,topLeft" xrange="0,21600"/>
                              </v:handles>
                            </v:shapetype>
                            <v:shape id="Isosceles Triangle 18" o:spid="_x0000_s1034" type="#_x0000_t5" style="position:absolute;left:1981;top:2133;width:16244;height:49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" adj="5462" filled="f" strokecolor="black [3213]" strokeweight="1pt"/>
                            <v:line id="Straight Connector 19" o:spid="_x0000_s1035" style="position:absolute;visibility:visible;mso-wrap-style:square" from="2641,2082" to="18522,2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" strokecolor="black [3213]" strokeweight="1pt">
                              <v:stroke dashstyle="3 1"/>
                            </v:line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94" w:type="dxa"/>
                </w:tcPr>
                <w:p w14:paraId="78EBC87A" w14:textId="77777777" w:rsidR="005A73CC" w:rsidRDefault="005A73CC" w:rsidP="005A73CC">
                  <w:pPr>
                    <w:jc w:val="center"/>
                    <w:rPr>
                      <w:rStyle w:val="Strong"/>
                      <w:rtl/>
                      <w:lang w:bidi="fa-IR"/>
                    </w:rPr>
                  </w:pPr>
                  <w:r>
                    <w:rPr>
                      <w:rStyle w:val="Strong"/>
                      <w:rFonts w:hint="cs"/>
                      <w:rtl/>
                      <w:lang w:bidi="fa-IR"/>
                    </w:rPr>
                    <w:t>حکم</w:t>
                  </w:r>
                </w:p>
              </w:tc>
            </w:tr>
          </w:tbl>
          <w:p w14:paraId="3443822C" w14:textId="2B0EFA2A" w:rsidR="005A73CC" w:rsidRPr="005A73CC" w:rsidRDefault="005A73CC" w:rsidP="005A73CC">
            <w:pPr>
              <w:pStyle w:val="ListParagraph"/>
              <w:numPr>
                <w:ilvl w:val="0"/>
                <w:numId w:val="3"/>
              </w:numPr>
              <w:rPr>
                <w:rStyle w:val="Strong"/>
                <w:rFonts w:ascii="Vazirmatn" w:hAnsi="Vazirmatn" w:cs="0 Nazanin Bold"/>
              </w:rPr>
            </w:pPr>
            <w:r w:rsidRPr="005A73CC">
              <w:rPr>
                <w:rStyle w:val="Strong"/>
                <w:rFonts w:hint="cs"/>
                <w:b/>
                <w:bCs/>
                <w:rtl/>
                <w:lang w:bidi="fa-IR"/>
              </w:rPr>
              <w:t xml:space="preserve">ثابت کنید در هر مثلث مجموع زوایای داخلی ۱۸۰ درجه است. </w:t>
            </w:r>
          </w:p>
          <w:p w14:paraId="1CE5A89B" w14:textId="0BD17C16" w:rsidR="005A73CC" w:rsidRPr="0066771D" w:rsidRDefault="005A73CC" w:rsidP="005A73CC">
            <w:pPr>
              <w:rPr>
                <w:rStyle w:val="Strong"/>
                <w:rFonts w:ascii="Vazirmatn" w:hAnsi="Vazirmatn"/>
                <w:b/>
                <w:bCs/>
                <w:sz w:val="22"/>
                <w:szCs w:val="22"/>
              </w:rPr>
            </w:pPr>
            <w:r w:rsidRPr="0066771D">
              <w:rPr>
                <w:rStyle w:val="Strong"/>
                <w:rFonts w:hint="cs"/>
                <w:b/>
                <w:bCs/>
                <w:sz w:val="22"/>
                <w:szCs w:val="22"/>
                <w:rtl/>
              </w:rPr>
              <w:t>(</w:t>
            </w:r>
            <w:r w:rsidRPr="0066771D">
              <w:rPr>
                <w:rStyle w:val="Strong"/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> از راس </w:t>
            </w:r>
            <w:r w:rsidR="007A74C8">
              <w:rPr>
                <w:rStyle w:val="Strong"/>
                <w:sz w:val="22"/>
                <w:szCs w:val="22"/>
                <w:lang w:bidi="fa-IR"/>
              </w:rPr>
              <w:t>D</w:t>
            </w:r>
            <w:r w:rsidRPr="0066771D">
              <w:rPr>
                <w:rStyle w:val="Strong"/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> خطی موازی با ضلع </w:t>
            </w:r>
            <w:r w:rsidR="007A74C8">
              <w:rPr>
                <w:rStyle w:val="Strong"/>
                <w:sz w:val="22"/>
                <w:szCs w:val="22"/>
                <w:lang w:bidi="fa-IR"/>
              </w:rPr>
              <w:t>E</w:t>
            </w:r>
            <w:r w:rsidR="007A74C8">
              <w:rPr>
                <w:rStyle w:val="Strong"/>
                <w:sz w:val="22"/>
                <w:szCs w:val="22"/>
              </w:rPr>
              <w:t>F</w:t>
            </w:r>
            <w:r w:rsidRPr="0066771D">
              <w:rPr>
                <w:rStyle w:val="Strong"/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> رسم شده است.)</w:t>
            </w:r>
          </w:p>
          <w:p w14:paraId="632597F5" w14:textId="77C63FD4" w:rsidR="005A73CC" w:rsidRPr="00DB1629" w:rsidRDefault="005A73CC" w:rsidP="005A73CC">
            <w:pPr>
              <w:pStyle w:val="ListParagraph"/>
              <w:ind w:left="360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</w:p>
          <w:p w14:paraId="0F57F826" w14:textId="26585F3F" w:rsidR="00CE3277" w:rsidRDefault="00CE3277" w:rsidP="003D62BE">
            <w:pPr>
              <w:spacing w:line="276" w:lineRule="auto"/>
              <w:jc w:val="both"/>
              <w:rPr>
                <w:rFonts w:ascii="Portada ARA Extrabold" w:hAnsi="Portada ARA Extrabold" w:cs="Portada ARA Extrabold"/>
                <w:b w:val="0"/>
                <w:bCs w:val="0"/>
                <w:noProof/>
                <w:rtl/>
                <w:lang w:bidi="fa-IR"/>
              </w:rPr>
            </w:pPr>
          </w:p>
          <w:p w14:paraId="0F336B05" w14:textId="76F0CF91" w:rsidR="00FA0B2F" w:rsidRPr="00FA0B2F" w:rsidRDefault="00FA0B2F" w:rsidP="003D62BE">
            <w:pPr>
              <w:spacing w:line="276" w:lineRule="auto"/>
              <w:jc w:val="both"/>
              <w:rPr>
                <w:rFonts w:ascii="Portada ARA Extrabold" w:hAnsi="Portada ARA Extrabold" w:cs="Portada ARA Extrabold"/>
                <w:b w:val="0"/>
                <w:bCs w:val="0"/>
                <w:noProof/>
                <w:sz w:val="14"/>
                <w:szCs w:val="14"/>
                <w:rtl/>
                <w:lang w:bidi="fa-IR"/>
              </w:rPr>
            </w:pPr>
          </w:p>
        </w:tc>
        <w:tc>
          <w:tcPr>
            <w:tcW w:w="539" w:type="dxa"/>
            <w:vAlign w:val="center"/>
          </w:tcPr>
          <w:p w14:paraId="429D66AC" w14:textId="51B5067A" w:rsidR="00E85520" w:rsidRPr="00DB1629" w:rsidRDefault="00CE3277" w:rsidP="00FD1E05">
            <w:pPr>
              <w:jc w:val="center"/>
              <w:rPr>
                <w:rFonts w:ascii="Vazirmatn" w:hAnsi="Vazirmatn" w:cs="0 Nazanin Bold"/>
                <w:b w:val="0"/>
                <w:bCs w:val="0"/>
                <w:lang w:bidi="fa-IR"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۵/۱</w:t>
            </w:r>
          </w:p>
        </w:tc>
      </w:tr>
      <w:tr w:rsidR="00D87BA6" w:rsidRPr="00DB1629" w14:paraId="1A57B711" w14:textId="77777777" w:rsidTr="007A74C8">
        <w:trPr>
          <w:trHeight w:val="2420"/>
        </w:trPr>
        <w:tc>
          <w:tcPr>
            <w:tcW w:w="10091" w:type="dxa"/>
            <w:gridSpan w:val="3"/>
          </w:tcPr>
          <w:p w14:paraId="6FE545BC" w14:textId="2FCE64C8" w:rsidR="007A74C8" w:rsidRPr="007A74C8" w:rsidRDefault="007A74C8" w:rsidP="007A74C8">
            <w:pPr>
              <w:pStyle w:val="ListParagraph"/>
              <w:numPr>
                <w:ilvl w:val="0"/>
                <w:numId w:val="3"/>
              </w:numPr>
              <w:rPr>
                <w:rFonts w:ascii="Vazirmatn" w:hAnsi="Vazirmatn" w:cs="0 Nazanin Bold"/>
                <w:b w:val="0"/>
                <w:bCs w:val="0"/>
                <w:lang w:bidi="fa-IR"/>
              </w:rPr>
            </w:pPr>
            <w:r w:rsidRPr="0066771D">
              <w:rPr>
                <w:rFonts w:hint="cs"/>
                <w:i/>
                <w:noProof/>
                <w:rtl/>
                <w:lang w:val="fa-IR" w:bidi="fa-IR"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allowOverlap="1" wp14:anchorId="14372858" wp14:editId="30E6DE7B">
                      <wp:simplePos x="0" y="0"/>
                      <wp:positionH relativeFrom="column">
                        <wp:posOffset>-51897</wp:posOffset>
                      </wp:positionH>
                      <wp:positionV relativeFrom="paragraph">
                        <wp:posOffset>-46701</wp:posOffset>
                      </wp:positionV>
                      <wp:extent cx="1289066" cy="1636395"/>
                      <wp:effectExtent l="0" t="0" r="0" b="1905"/>
                      <wp:wrapNone/>
                      <wp:docPr id="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89066" cy="1636395"/>
                                <a:chOff x="-31175" y="-8914"/>
                                <a:chExt cx="1289066" cy="1636395"/>
                              </a:xfrm>
                            </wpg:grpSpPr>
                            <wps:wsp>
                              <wps:cNvPr id="8" name="Diamond 8"/>
                              <wps:cNvSpPr/>
                              <wps:spPr>
                                <a:xfrm>
                                  <a:off x="192741" y="161364"/>
                                  <a:ext cx="862642" cy="1260389"/>
                                </a:xfrm>
                                <a:prstGeom prst="diamond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Straight Connector 9"/>
                              <wps:cNvCnPr/>
                              <wps:spPr>
                                <a:xfrm flipH="1">
                                  <a:off x="416859" y="179294"/>
                                  <a:ext cx="203200" cy="941294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" name="Straight Connector 10"/>
                              <wps:cNvCnPr/>
                              <wps:spPr>
                                <a:xfrm>
                                  <a:off x="618565" y="161364"/>
                                  <a:ext cx="235022" cy="935505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" name="Text Box 11"/>
                              <wps:cNvSpPr txBox="1"/>
                              <wps:spPr>
                                <a:xfrm>
                                  <a:off x="488541" y="-8914"/>
                                  <a:ext cx="271780" cy="2584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F54B863" w14:textId="77777777" w:rsidR="007A74C8" w:rsidRPr="00B728E9" w:rsidRDefault="007A74C8" w:rsidP="007A74C8">
                                    <w:pP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Text Box 12"/>
                              <wps:cNvSpPr txBox="1"/>
                              <wps:spPr>
                                <a:xfrm>
                                  <a:off x="998811" y="665580"/>
                                  <a:ext cx="259080" cy="2584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48CAB24" w14:textId="77777777" w:rsidR="007A74C8" w:rsidRPr="00B728E9" w:rsidRDefault="007A74C8" w:rsidP="007A74C8">
                                    <w:pP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F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Text Box 13"/>
                              <wps:cNvSpPr txBox="1"/>
                              <wps:spPr>
                                <a:xfrm>
                                  <a:off x="484563" y="1369036"/>
                                  <a:ext cx="278765" cy="2584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9C0FA82" w14:textId="77777777" w:rsidR="007A74C8" w:rsidRPr="00B728E9" w:rsidRDefault="007A74C8" w:rsidP="007A74C8">
                                    <w:pP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H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Text Box 14"/>
                              <wps:cNvSpPr txBox="1"/>
                              <wps:spPr>
                                <a:xfrm>
                                  <a:off x="-31175" y="667723"/>
                                  <a:ext cx="297180" cy="2584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646AE17" w14:textId="77777777" w:rsidR="007A74C8" w:rsidRPr="00B728E9" w:rsidRDefault="007A74C8" w:rsidP="007A74C8">
                                    <w:pP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Text Box 20"/>
                              <wps:cNvSpPr txBox="1"/>
                              <wps:spPr>
                                <a:xfrm>
                                  <a:off x="221969" y="1057802"/>
                                  <a:ext cx="278765" cy="2590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E8F0C89" w14:textId="77777777" w:rsidR="007A74C8" w:rsidRPr="00B728E9" w:rsidRDefault="007A74C8" w:rsidP="007A74C8">
                                    <w:pP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K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Text Box 21"/>
                              <wps:cNvSpPr txBox="1"/>
                              <wps:spPr>
                                <a:xfrm>
                                  <a:off x="790083" y="1065711"/>
                                  <a:ext cx="278765" cy="2584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93E56B1" w14:textId="77777777" w:rsidR="007A74C8" w:rsidRPr="00B728E9" w:rsidRDefault="007A74C8" w:rsidP="007A74C8">
                                    <w:pP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G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4372858" id="Group 5" o:spid="_x0000_s1036" style="position:absolute;left:0;text-align:left;margin-left:-4.1pt;margin-top:-3.7pt;width:101.5pt;height:128.85pt;z-index:251676672;mso-width-relative:margin;mso-height-relative:margin" coordorigin="-311,-89" coordsize="12890,16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">
                      <v:shapetype id="_x0000_t4" coordsize="21600,21600" o:spt="4" path="m10800,l,10800,10800,21600,21600,10800xe">
                        <v:stroke joinstyle="miter"/>
                        <v:path gradientshapeok="t" o:connecttype="rect" textboxrect="5400,5400,16200,16200"/>
                      </v:shapetype>
                      <v:shape id="Diamond 8" o:spid="_x0000_s1037" type="#_x0000_t4" style="position:absolute;left:1927;top:1613;width:8626;height:12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" filled="f" strokecolor="black [3213]" strokeweight="1pt"/>
                      <v:line id="Straight Connector 9" o:spid="_x0000_s1038" style="position:absolute;flip:x;visibility:visible;mso-wrap-style:square" from="4168,1792" to="6200,11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" strokecolor="black [3213]"/>
                      <v:line id="Straight Connector 10" o:spid="_x0000_s1039" style="position:absolute;visibility:visible;mso-wrap-style:square" from="6185,1613" to="8535,10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" strokecolor="black [3213]"/>
                      <v:shape id="Text Box 11" o:spid="_x0000_s1040" type="#_x0000_t202" style="position:absolute;left:4885;top:-89;width:2718;height:25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" filled="f" stroked="f" strokeweight=".5pt">
                        <v:textbox>
                          <w:txbxContent>
                            <w:p w14:paraId="7F54B863" w14:textId="77777777" w:rsidR="007A74C8" w:rsidRPr="00B728E9" w:rsidRDefault="007A74C8" w:rsidP="007A74C8">
                              <w:pP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  <w:t>N</w:t>
                              </w:r>
                            </w:p>
                          </w:txbxContent>
                        </v:textbox>
                      </v:shape>
                      <v:shape id="Text Box 12" o:spid="_x0000_s1041" type="#_x0000_t202" style="position:absolute;left:9988;top:6655;width:2590;height:258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" filled="f" stroked="f" strokeweight=".5pt">
                        <v:textbox>
                          <w:txbxContent>
                            <w:p w14:paraId="648CAB24" w14:textId="77777777" w:rsidR="007A74C8" w:rsidRPr="00B728E9" w:rsidRDefault="007A74C8" w:rsidP="007A74C8">
                              <w:pP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  <w:t>F</w:t>
                              </w:r>
                            </w:p>
                          </w:txbxContent>
                        </v:textbox>
                      </v:shape>
                      <v:shape id="Text Box 13" o:spid="_x0000_s1042" type="#_x0000_t202" style="position:absolute;left:4845;top:13690;width:2788;height:25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" filled="f" stroked="f" strokeweight=".5pt">
                        <v:textbox>
                          <w:txbxContent>
                            <w:p w14:paraId="09C0FA82" w14:textId="77777777" w:rsidR="007A74C8" w:rsidRPr="00B728E9" w:rsidRDefault="007A74C8" w:rsidP="007A74C8">
                              <w:pP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  <w:t>H</w:t>
                              </w:r>
                            </w:p>
                          </w:txbxContent>
                        </v:textbox>
                      </v:shape>
                      <v:shape id="Text Box 14" o:spid="_x0000_s1043" type="#_x0000_t202" style="position:absolute;left:-311;top:6677;width:2971;height:25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" filled="f" stroked="f" strokeweight=".5pt">
                        <v:textbox>
                          <w:txbxContent>
                            <w:p w14:paraId="6646AE17" w14:textId="77777777" w:rsidR="007A74C8" w:rsidRPr="00B728E9" w:rsidRDefault="007A74C8" w:rsidP="007A74C8">
                              <w:pP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  <w:t>M</w:t>
                              </w:r>
                            </w:p>
                          </w:txbxContent>
                        </v:textbox>
                      </v:shape>
                      <v:shape id="Text Box 20" o:spid="_x0000_s1044" type="#_x0000_t202" style="position:absolute;left:2219;top:10578;width:2788;height:259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" filled="f" stroked="f" strokeweight=".5pt">
                        <v:textbox>
                          <w:txbxContent>
                            <w:p w14:paraId="2E8F0C89" w14:textId="77777777" w:rsidR="007A74C8" w:rsidRPr="00B728E9" w:rsidRDefault="007A74C8" w:rsidP="007A74C8">
                              <w:pP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  <w:t>K</w:t>
                              </w:r>
                            </w:p>
                          </w:txbxContent>
                        </v:textbox>
                      </v:shape>
                      <v:shape id="Text Box 21" o:spid="_x0000_s1045" type="#_x0000_t202" style="position:absolute;left:7900;top:10657;width:2788;height:25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" filled="f" stroked="f" strokeweight=".5pt">
                        <v:textbox>
                          <w:txbxContent>
                            <w:p w14:paraId="093E56B1" w14:textId="77777777" w:rsidR="007A74C8" w:rsidRPr="00B728E9" w:rsidRDefault="007A74C8" w:rsidP="007A74C8">
                              <w:pP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  <w:t>G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7A74C8">
              <w:rPr>
                <w:rFonts w:ascii="Portada ARA Extrabold" w:hAnsi="Portada ARA Extrabold" w:hint="cs"/>
                <w:noProof/>
                <w:rtl/>
                <w:lang w:bidi="fa-IR"/>
              </w:rPr>
              <w:t>چهارضلعی</w:t>
            </w:r>
            <w:r w:rsidRPr="007A74C8">
              <w:rPr>
                <w:rFonts w:ascii="Portada ARA Extrabold" w:hAnsi="Portada ARA Extrabold"/>
                <w:noProof/>
                <w:rtl/>
                <w:lang w:bidi="fa-IR"/>
              </w:rPr>
              <w:t xml:space="preserve"> </w:t>
            </w:r>
            <w:r w:rsidRPr="007A74C8">
              <w:rPr>
                <w:rFonts w:ascii="Portada ARA" w:hAnsi="Portada ARA" w:cs="Portada ARA"/>
                <w:b w:val="0"/>
                <w:bCs w:val="0"/>
                <w:noProof/>
                <w:lang w:bidi="fa-IR"/>
              </w:rPr>
              <w:t>NFHM</w:t>
            </w:r>
            <w:r w:rsidRPr="007A74C8">
              <w:rPr>
                <w:rFonts w:asciiTheme="majorBidi" w:hAnsiTheme="majorBidi" w:cstheme="majorBidi"/>
                <w:b w:val="0"/>
                <w:bCs w:val="0"/>
                <w:noProof/>
                <w:lang w:bidi="fa-IR"/>
              </w:rPr>
              <w:t xml:space="preserve"> </w:t>
            </w:r>
            <w:r w:rsidRPr="007A74C8">
              <w:rPr>
                <w:rFonts w:ascii="Portada ARA" w:hAnsi="Portada ARA"/>
                <w:noProof/>
                <w:rtl/>
                <w:lang w:bidi="fa-IR"/>
              </w:rPr>
              <w:t xml:space="preserve"> </w:t>
            </w:r>
            <w:r w:rsidRPr="007A74C8">
              <w:rPr>
                <w:rFonts w:ascii="Portada ARA Extrabold" w:hAnsi="Portada ARA Extrabold"/>
                <w:noProof/>
                <w:rtl/>
                <w:lang w:bidi="fa-IR"/>
              </w:rPr>
              <w:t xml:space="preserve"> لوزی است و نقطه های </w:t>
            </w:r>
            <w:r w:rsidRPr="007A74C8">
              <w:rPr>
                <w:rFonts w:asciiTheme="majorBidi" w:hAnsiTheme="majorBidi" w:cstheme="majorBidi"/>
                <w:b w:val="0"/>
                <w:bCs w:val="0"/>
                <w:noProof/>
                <w:lang w:bidi="fa-IR"/>
              </w:rPr>
              <w:t>G</w:t>
            </w:r>
            <w:r w:rsidRPr="007A74C8">
              <w:rPr>
                <w:rFonts w:ascii="Portada ARA Extrabold" w:hAnsi="Portada ARA Extrabold"/>
                <w:noProof/>
                <w:lang w:bidi="fa-IR"/>
              </w:rPr>
              <w:t xml:space="preserve"> </w:t>
            </w:r>
            <w:r w:rsidRPr="007A74C8">
              <w:rPr>
                <w:rFonts w:ascii="Portada ARA Extrabold" w:hAnsi="Portada ARA Extrabold"/>
                <w:noProof/>
                <w:rtl/>
                <w:lang w:bidi="fa-IR"/>
              </w:rPr>
              <w:t xml:space="preserve"> و </w:t>
            </w:r>
            <w:r w:rsidRPr="007A74C8">
              <w:rPr>
                <w:rFonts w:asciiTheme="majorBidi" w:hAnsiTheme="majorBidi" w:cstheme="majorBidi"/>
                <w:b w:val="0"/>
                <w:bCs w:val="0"/>
                <w:noProof/>
                <w:lang w:bidi="fa-IR"/>
              </w:rPr>
              <w:t>K</w:t>
            </w:r>
            <w:r w:rsidRPr="007A74C8">
              <w:rPr>
                <w:rFonts w:ascii="Portada ARA Extrabold" w:hAnsi="Portada ARA Extrabold"/>
                <w:noProof/>
                <w:rtl/>
                <w:lang w:bidi="fa-IR"/>
              </w:rPr>
              <w:t xml:space="preserve"> وسط های اضلاع</w:t>
            </w:r>
            <w:r w:rsidRPr="007A74C8">
              <w:rPr>
                <w:rFonts w:ascii="Portada ARA Extrabold" w:hAnsi="Portada ARA Extrabold" w:hint="cs"/>
                <w:noProof/>
                <w:rtl/>
                <w:lang w:bidi="fa-IR"/>
              </w:rPr>
              <w:t xml:space="preserve"> </w:t>
            </w:r>
            <w:r w:rsidRPr="007A74C8">
              <w:rPr>
                <w:rFonts w:asciiTheme="majorBidi" w:hAnsiTheme="majorBidi" w:cstheme="majorBidi"/>
                <w:b w:val="0"/>
                <w:bCs w:val="0"/>
                <w:noProof/>
                <w:lang w:bidi="fa-IR"/>
              </w:rPr>
              <w:t>FH</w:t>
            </w:r>
            <w:r w:rsidRPr="007A74C8">
              <w:rPr>
                <w:rFonts w:ascii="Portada ARA Extrabold" w:hAnsi="Portada ARA Extrabold"/>
                <w:noProof/>
                <w:rtl/>
                <w:lang w:bidi="fa-IR"/>
              </w:rPr>
              <w:t xml:space="preserve"> و </w:t>
            </w:r>
            <w:r w:rsidRPr="007A74C8">
              <w:rPr>
                <w:rFonts w:asciiTheme="majorBidi" w:hAnsiTheme="majorBidi" w:cstheme="majorBidi"/>
                <w:b w:val="0"/>
                <w:bCs w:val="0"/>
                <w:noProof/>
                <w:lang w:bidi="fa-IR"/>
              </w:rPr>
              <w:t>MH</w:t>
            </w:r>
            <w:r w:rsidRPr="007A74C8">
              <w:rPr>
                <w:rFonts w:ascii="Portada ARA Extrabold" w:hAnsi="Portada ARA Extrabold"/>
                <w:noProof/>
                <w:rtl/>
                <w:lang w:bidi="fa-IR"/>
              </w:rPr>
              <w:t xml:space="preserve"> هستند. </w:t>
            </w:r>
          </w:p>
          <w:p w14:paraId="49B138C7" w14:textId="0646EA18" w:rsidR="007A74C8" w:rsidRPr="0066771D" w:rsidRDefault="007A74C8" w:rsidP="007A74C8">
            <w:pPr>
              <w:rPr>
                <w:rFonts w:ascii="Portada ARA Extrabold" w:hAnsi="Portada ARA Extrabold"/>
                <w:noProof/>
                <w:rtl/>
                <w:lang w:bidi="fa-IR"/>
              </w:rPr>
            </w:pPr>
            <w:r w:rsidRPr="0066771D">
              <w:rPr>
                <w:rFonts w:ascii="Portada ARA Extrabold" w:hAnsi="Portada ARA Extrabold"/>
                <w:noProof/>
                <w:rtl/>
                <w:lang w:bidi="fa-IR"/>
              </w:rPr>
              <w:t>نشان دهید</w:t>
            </w:r>
            <w:r w:rsidRPr="0066771D">
              <w:rPr>
                <w:rFonts w:ascii="Portada ARA Extrabold" w:hAnsi="Portada ARA Extrabold" w:hint="cs"/>
                <w:noProof/>
                <w:rtl/>
                <w:lang w:bidi="fa-IR"/>
              </w:rPr>
              <w:t xml:space="preserve"> </w:t>
            </w:r>
            <w:r w:rsidR="0039148A">
              <w:rPr>
                <w:rFonts w:ascii="Portada ARA Extrabold" w:hAnsi="Portada ARA Extrabold" w:hint="cs"/>
                <w:noProof/>
                <w:rtl/>
                <w:lang w:bidi="fa-IR"/>
              </w:rPr>
              <w:t xml:space="preserve">پاره خط های </w:t>
            </w:r>
            <w:r w:rsidR="0039148A">
              <w:rPr>
                <w:rFonts w:asciiTheme="majorBidi" w:hAnsiTheme="majorBidi" w:cstheme="majorBidi"/>
                <w:b w:val="0"/>
                <w:bCs w:val="0"/>
                <w:noProof/>
                <w:lang w:bidi="fa-IR"/>
              </w:rPr>
              <w:t>GN</w:t>
            </w:r>
            <w:r w:rsidRPr="0066771D">
              <w:rPr>
                <w:rFonts w:ascii="Portada ARA Extrabold" w:hAnsi="Portada ARA Extrabold" w:hint="cs"/>
                <w:noProof/>
                <w:rtl/>
                <w:lang w:bidi="fa-IR"/>
              </w:rPr>
              <w:t xml:space="preserve"> و </w:t>
            </w:r>
            <w:r w:rsidR="0039148A">
              <w:rPr>
                <w:rFonts w:asciiTheme="majorBidi" w:hAnsiTheme="majorBidi" w:cstheme="majorBidi"/>
                <w:b w:val="0"/>
                <w:bCs w:val="0"/>
                <w:noProof/>
                <w:lang w:bidi="fa-IR"/>
              </w:rPr>
              <w:t>KN</w:t>
            </w:r>
            <w:r w:rsidRPr="0066771D">
              <w:rPr>
                <w:rFonts w:ascii="Portada ARA Extrabold" w:hAnsi="Portada ARA Extrabold" w:hint="cs"/>
                <w:noProof/>
                <w:rtl/>
                <w:lang w:bidi="fa-IR"/>
              </w:rPr>
              <w:t xml:space="preserve"> </w:t>
            </w:r>
            <w:r w:rsidR="0039148A">
              <w:rPr>
                <w:rFonts w:ascii="Portada ARA Extrabold" w:hAnsi="Portada ARA Extrabold" w:hint="cs"/>
                <w:noProof/>
                <w:rtl/>
                <w:lang w:bidi="fa-IR"/>
              </w:rPr>
              <w:t xml:space="preserve"> برابر </w:t>
            </w:r>
            <w:r w:rsidRPr="0066771D">
              <w:rPr>
                <w:rFonts w:ascii="Portada ARA Extrabold" w:hAnsi="Portada ARA Extrabold" w:hint="cs"/>
                <w:noProof/>
                <w:rtl/>
                <w:lang w:bidi="fa-IR"/>
              </w:rPr>
              <w:t>هستند.</w:t>
            </w:r>
            <w:r w:rsidRPr="0066771D">
              <w:rPr>
                <w:rFonts w:ascii="Vazirmatn" w:hAnsi="Vazirmatn"/>
                <w:noProof/>
                <w:u w:val="single"/>
                <w:rtl/>
                <w:lang w:bidi="fa-IR"/>
              </w:rPr>
              <w:t xml:space="preserve"> </w:t>
            </w:r>
          </w:p>
          <w:p w14:paraId="40F41C0F" w14:textId="77777777" w:rsidR="007A74C8" w:rsidRPr="007A74C8" w:rsidRDefault="007A74C8" w:rsidP="007A74C8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</w:p>
          <w:p w14:paraId="5E709208" w14:textId="4A727F58" w:rsidR="003D62BE" w:rsidRPr="00DB1629" w:rsidRDefault="003D62BE" w:rsidP="003D62BE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</w:p>
          <w:p w14:paraId="32C1BF27" w14:textId="5EC6E798" w:rsidR="00E85520" w:rsidRPr="00DB1629" w:rsidRDefault="00E85520" w:rsidP="003D62BE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</w:p>
        </w:tc>
        <w:tc>
          <w:tcPr>
            <w:tcW w:w="539" w:type="dxa"/>
            <w:vAlign w:val="center"/>
          </w:tcPr>
          <w:p w14:paraId="4DCF074B" w14:textId="7C7E9168" w:rsidR="00D87BA6" w:rsidRPr="00DB1629" w:rsidRDefault="0039148A" w:rsidP="00FD1E05">
            <w:pPr>
              <w:jc w:val="center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5/1</w:t>
            </w:r>
          </w:p>
        </w:tc>
      </w:tr>
      <w:tr w:rsidR="003F0CEB" w:rsidRPr="00DB1629" w14:paraId="527FB9EE" w14:textId="77777777" w:rsidTr="0098324F">
        <w:trPr>
          <w:trHeight w:val="2320"/>
        </w:trPr>
        <w:tc>
          <w:tcPr>
            <w:tcW w:w="10091" w:type="dxa"/>
            <w:gridSpan w:val="3"/>
          </w:tcPr>
          <w:p w14:paraId="2C30C141" w14:textId="0DA405C6" w:rsidR="001272ED" w:rsidRPr="00DB1629" w:rsidRDefault="0098324F" w:rsidP="00996061">
            <w:pPr>
              <w:pStyle w:val="ListParagraph"/>
              <w:numPr>
                <w:ilvl w:val="0"/>
                <w:numId w:val="3"/>
              </w:num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1ED3C850" wp14:editId="57DC9C47">
                  <wp:simplePos x="0" y="0"/>
                  <wp:positionH relativeFrom="column">
                    <wp:posOffset>-15875</wp:posOffset>
                  </wp:positionH>
                  <wp:positionV relativeFrom="paragraph">
                    <wp:posOffset>1270</wp:posOffset>
                  </wp:positionV>
                  <wp:extent cx="1588135" cy="1552575"/>
                  <wp:effectExtent l="0" t="0" r="0" b="0"/>
                  <wp:wrapNone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813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D62BE" w:rsidRPr="00DB1629"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  <w:t xml:space="preserve">در شکل </w:t>
            </w:r>
            <w:r w:rsidR="001272ED"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روبرو</w:t>
            </w:r>
            <w:r w:rsidR="003D62BE" w:rsidRPr="00DB1629"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  <w:t xml:space="preserve"> </w:t>
            </w:r>
            <w:r w:rsidR="003D62BE" w:rsidRPr="00DB1629">
              <w:rPr>
                <w:rFonts w:ascii="Portada ARA" w:hAnsi="Portada ARA" w:cs="Portada ARA"/>
                <w:b w:val="0"/>
                <w:bCs w:val="0"/>
                <w:lang w:bidi="fa-IR"/>
              </w:rPr>
              <w:t>O</w:t>
            </w:r>
            <w:r w:rsidR="003D62BE" w:rsidRPr="00DB1629"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  <w:t xml:space="preserve"> مرکز دا</w:t>
            </w:r>
            <w:r w:rsidR="003D62BE"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ی</w:t>
            </w:r>
            <w:r w:rsidR="003D62BE" w:rsidRPr="00DB1629">
              <w:rPr>
                <w:rFonts w:ascii="Vazirmatn" w:hAnsi="Vazirmatn" w:cs="0 Nazanin Bold" w:hint="eastAsia"/>
                <w:b w:val="0"/>
                <w:bCs w:val="0"/>
                <w:rtl/>
                <w:lang w:bidi="fa-IR"/>
              </w:rPr>
              <w:t>ره</w:t>
            </w:r>
            <w:r w:rsidR="003D62BE" w:rsidRPr="00DB1629"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  <w:t xml:space="preserve"> است و </w:t>
            </w:r>
            <w:r>
              <w:rPr>
                <w:rFonts w:ascii="Vazirmatn" w:hAnsi="Vazirmatn" w:cs="0 Nazanin Bold"/>
                <w:b w:val="0"/>
                <w:bCs w:val="0"/>
                <w:lang w:bidi="fa-IR"/>
              </w:rPr>
              <w:t>PQ</w:t>
            </w:r>
            <w:r w:rsidR="003D62BE" w:rsidRPr="00DB1629"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  <w:t xml:space="preserve"> و </w:t>
            </w:r>
            <w:r>
              <w:rPr>
                <w:rFonts w:ascii="Portada ARA" w:hAnsi="Portada ARA" w:cs="Portada ARA"/>
                <w:b w:val="0"/>
                <w:bCs w:val="0"/>
                <w:lang w:bidi="fa-IR"/>
              </w:rPr>
              <w:t>MN</w:t>
            </w:r>
            <w:r w:rsidR="003D62BE" w:rsidRPr="00DB1629">
              <w:rPr>
                <w:rFonts w:ascii="Vazirmatn" w:hAnsi="Vazirmatn" w:cs="0 Nazanin Bold"/>
                <w:rtl/>
                <w:lang w:bidi="fa-IR"/>
              </w:rPr>
              <w:t xml:space="preserve"> </w:t>
            </w:r>
            <w:r w:rsidR="003D62BE" w:rsidRPr="00DB1629"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  <w:t>بر دا</w:t>
            </w:r>
            <w:r w:rsidR="003D62BE"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ی</w:t>
            </w:r>
            <w:r w:rsidR="003D62BE" w:rsidRPr="00DB1629">
              <w:rPr>
                <w:rFonts w:ascii="Vazirmatn" w:hAnsi="Vazirmatn" w:cs="0 Nazanin Bold" w:hint="eastAsia"/>
                <w:b w:val="0"/>
                <w:bCs w:val="0"/>
                <w:rtl/>
                <w:lang w:bidi="fa-IR"/>
              </w:rPr>
              <w:t>ره</w:t>
            </w:r>
            <w:r w:rsidR="003D62BE" w:rsidRPr="00DB1629"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  <w:t xml:space="preserve"> مماس اند. نشان ده</w:t>
            </w:r>
            <w:r w:rsidR="003D62BE"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ی</w:t>
            </w:r>
            <w:r w:rsidR="003D62BE" w:rsidRPr="00DB1629">
              <w:rPr>
                <w:rFonts w:ascii="Vazirmatn" w:hAnsi="Vazirmatn" w:cs="0 Nazanin Bold" w:hint="eastAsia"/>
                <w:b w:val="0"/>
                <w:bCs w:val="0"/>
                <w:rtl/>
                <w:lang w:bidi="fa-IR"/>
              </w:rPr>
              <w:t>د</w:t>
            </w:r>
          </w:p>
          <w:p w14:paraId="7239CA98" w14:textId="2222C9BF" w:rsidR="003F0CEB" w:rsidRPr="00DB1629" w:rsidRDefault="003D62BE" w:rsidP="0070769F">
            <w:pPr>
              <w:rPr>
                <w:rFonts w:ascii="Vazirmatn" w:hAnsi="Vazirmatn" w:cs="0 Nazanin Bold"/>
                <w:rtl/>
                <w:lang w:bidi="fa-IR"/>
              </w:rPr>
            </w:pPr>
            <w:r w:rsidRPr="00DB1629"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  <w:t xml:space="preserve"> </w:t>
            </w:r>
            <w:r w:rsidR="0098324F">
              <w:rPr>
                <w:rFonts w:ascii="Portada ARA" w:hAnsi="Portada ARA" w:cs="Portada ARA"/>
                <w:b w:val="0"/>
                <w:bCs w:val="0"/>
                <w:lang w:bidi="fa-IR"/>
              </w:rPr>
              <w:t>PQ</w:t>
            </w:r>
            <w:r w:rsidRPr="00DB1629"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  <w:t xml:space="preserve"> و </w:t>
            </w:r>
            <w:r w:rsidR="0098324F">
              <w:rPr>
                <w:rFonts w:ascii="Portada ARA" w:hAnsi="Portada ARA" w:cs="Portada ARA"/>
                <w:b w:val="0"/>
                <w:bCs w:val="0"/>
                <w:lang w:bidi="fa-IR"/>
              </w:rPr>
              <w:t>MN</w:t>
            </w:r>
            <w:r w:rsidRPr="00DB1629">
              <w:rPr>
                <w:rFonts w:ascii="Portada ARA" w:hAnsi="Portada ARA" w:cs="Portada ARA"/>
                <w:b w:val="0"/>
                <w:bCs w:val="0"/>
                <w:rtl/>
                <w:lang w:bidi="fa-IR"/>
              </w:rPr>
              <w:t xml:space="preserve"> </w:t>
            </w:r>
            <w:r w:rsidRPr="00DB1629"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  <w:t>برابر</w:t>
            </w:r>
            <w:r w:rsidR="005C3563"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هست</w:t>
            </w:r>
            <w:r w:rsidRPr="00DB1629"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  <w:t>ند.</w:t>
            </w:r>
            <w:r w:rsidR="00064AC3" w:rsidRPr="00DB1629">
              <w:rPr>
                <w:noProof/>
                <w:lang w:bidi="fa-IR"/>
              </w:rPr>
              <w:t xml:space="preserve"> </w:t>
            </w:r>
          </w:p>
          <w:p w14:paraId="53818480" w14:textId="219A1F24" w:rsidR="003D62BE" w:rsidRPr="00DB1629" w:rsidRDefault="001A6807" w:rsidP="00F9203E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60EE5CBD" wp14:editId="2A7982FA">
                      <wp:simplePos x="0" y="0"/>
                      <wp:positionH relativeFrom="column">
                        <wp:posOffset>732386</wp:posOffset>
                      </wp:positionH>
                      <wp:positionV relativeFrom="paragraph">
                        <wp:posOffset>183058</wp:posOffset>
                      </wp:positionV>
                      <wp:extent cx="203319" cy="255031"/>
                      <wp:effectExtent l="0" t="0" r="0" b="0"/>
                      <wp:wrapNone/>
                      <wp:docPr id="43" name="Text Box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3319" cy="2550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5273555" w14:textId="334DDD62" w:rsidR="001A6807" w:rsidRPr="008B73DD" w:rsidRDefault="001A6807" w:rsidP="001A6807">
                                  <w:pPr>
                                    <w:rPr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bidi="fa-IR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EE5CBD" id="Text Box 43" o:spid="_x0000_s1046" type="#_x0000_t202" style="position:absolute;left:0;text-align:left;margin-left:57.65pt;margin-top:14.4pt;width:16pt;height:20.1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" filled="f" stroked="f" strokeweight=".5pt">
                      <v:textbox>
                        <w:txbxContent>
                          <w:p w14:paraId="55273555" w14:textId="334DDD62" w:rsidR="001A6807" w:rsidRPr="008B73DD" w:rsidRDefault="001A6807" w:rsidP="001A6807">
                            <w:pPr>
                              <w:rPr>
                                <w:sz w:val="18"/>
                                <w:szCs w:val="18"/>
                                <w:lang w:bidi="fa-IR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bidi="fa-IR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64D281F" wp14:editId="28E69BD0">
                      <wp:simplePos x="0" y="0"/>
                      <wp:positionH relativeFrom="column">
                        <wp:posOffset>628004</wp:posOffset>
                      </wp:positionH>
                      <wp:positionV relativeFrom="paragraph">
                        <wp:posOffset>243205</wp:posOffset>
                      </wp:positionV>
                      <wp:extent cx="203319" cy="255031"/>
                      <wp:effectExtent l="0" t="0" r="6350" b="0"/>
                      <wp:wrapNone/>
                      <wp:docPr id="42" name="Text Box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3319" cy="25503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6055FE6" w14:textId="7AAB73C9" w:rsidR="001A6807" w:rsidRPr="008B73DD" w:rsidRDefault="001A6807" w:rsidP="001A6807">
                                  <w:pPr>
                                    <w:rPr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4D281F" id="Text Box 42" o:spid="_x0000_s1047" type="#_x0000_t202" style="position:absolute;left:0;text-align:left;margin-left:49.45pt;margin-top:19.15pt;width:16pt;height:20.1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" fillcolor="white [3212]" stroked="f" strokeweight=".5pt">
                      <v:textbox>
                        <w:txbxContent>
                          <w:p w14:paraId="66055FE6" w14:textId="7AAB73C9" w:rsidR="001A6807" w:rsidRPr="008B73DD" w:rsidRDefault="001A6807" w:rsidP="001A6807">
                            <w:pPr>
                              <w:rPr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A02F504" w14:textId="4E04B612" w:rsidR="005C3563" w:rsidRPr="00DB1629" w:rsidRDefault="005C3563" w:rsidP="00F9203E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</w:p>
          <w:p w14:paraId="754E1518" w14:textId="54769FD7" w:rsidR="00E85520" w:rsidRPr="00DB1629" w:rsidRDefault="007A74C8" w:rsidP="00F9203E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>
              <w:rPr>
                <w:rFonts w:ascii="Portada ARA Extrabold" w:hAnsi="Portada ARA Extrabold"/>
                <w:noProof/>
                <w:rtl/>
                <w:lang w:val="fa-IR" w:bidi="fa-IR"/>
              </w:rPr>
              <mc:AlternateContent>
                <mc:Choice Requires="wpg">
                  <w:drawing>
                    <wp:anchor distT="0" distB="0" distL="114300" distR="114300" simplePos="0" relativeHeight="251684864" behindDoc="0" locked="0" layoutInCell="1" allowOverlap="1" wp14:anchorId="6191D4ED" wp14:editId="11C5EE76">
                      <wp:simplePos x="0" y="0"/>
                      <wp:positionH relativeFrom="column">
                        <wp:posOffset>2617</wp:posOffset>
                      </wp:positionH>
                      <wp:positionV relativeFrom="paragraph">
                        <wp:posOffset>366940</wp:posOffset>
                      </wp:positionV>
                      <wp:extent cx="1361450" cy="1246513"/>
                      <wp:effectExtent l="0" t="0" r="0" b="0"/>
                      <wp:wrapNone/>
                      <wp:docPr id="78" name="Group 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61450" cy="1246513"/>
                                <a:chOff x="-8983" y="0"/>
                                <a:chExt cx="1361543" cy="1246693"/>
                              </a:xfrm>
                            </wpg:grpSpPr>
                            <wpg:grpSp>
                              <wpg:cNvPr id="63" name="Group 63"/>
                              <wpg:cNvGrpSpPr/>
                              <wpg:grpSpPr>
                                <a:xfrm>
                                  <a:off x="-8983" y="0"/>
                                  <a:ext cx="1361543" cy="1163105"/>
                                  <a:chOff x="-23484" y="105977"/>
                                  <a:chExt cx="1579974" cy="1314263"/>
                                </a:xfrm>
                              </wpg:grpSpPr>
                              <wps:wsp>
                                <wps:cNvPr id="64" name="Straight Connector 64"/>
                                <wps:cNvCnPr/>
                                <wps:spPr>
                                  <a:xfrm>
                                    <a:off x="216707" y="1242104"/>
                                    <a:ext cx="1115568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5" name="Straight Connector 65"/>
                                <wps:cNvCnPr>
                                  <a:endCxn id="73" idx="3"/>
                                </wps:cNvCnPr>
                                <wps:spPr>
                                  <a:xfrm>
                                    <a:off x="750442" y="153239"/>
                                    <a:ext cx="0" cy="1045172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6" name="Oval 66"/>
                                <wps:cNvSpPr/>
                                <wps:spPr>
                                  <a:xfrm>
                                    <a:off x="723273" y="306562"/>
                                    <a:ext cx="45719" cy="4571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7" name="Text Box 67"/>
                                <wps:cNvSpPr txBox="1"/>
                                <wps:spPr>
                                  <a:xfrm>
                                    <a:off x="-23484" y="1117401"/>
                                    <a:ext cx="308771" cy="30283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D5F7722" w14:textId="48143878" w:rsidR="007A74C8" w:rsidRPr="00DB3051" w:rsidRDefault="007F5B23" w:rsidP="007A74C8">
                                      <w:pPr>
                                        <w:rPr>
                                          <w:sz w:val="18"/>
                                          <w:szCs w:val="18"/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  <w:szCs w:val="18"/>
                                          <w:lang w:bidi="fa-IR"/>
                                        </w:rPr>
                                        <w:t>E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8" name="Text Box 68"/>
                                <wps:cNvSpPr txBox="1"/>
                                <wps:spPr>
                                  <a:xfrm>
                                    <a:off x="1241087" y="1104196"/>
                                    <a:ext cx="315403" cy="30140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26A252C" w14:textId="1659BB17" w:rsidR="007A74C8" w:rsidRPr="00DB3051" w:rsidRDefault="007F5B23" w:rsidP="007A74C8">
                                      <w:pPr>
                                        <w:rPr>
                                          <w:sz w:val="18"/>
                                          <w:szCs w:val="18"/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  <w:szCs w:val="18"/>
                                          <w:lang w:bidi="fa-IR"/>
                                        </w:rPr>
                                        <w:t>D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9" name="Text Box 69"/>
                                <wps:cNvSpPr txBox="1"/>
                                <wps:spPr>
                                  <a:xfrm>
                                    <a:off x="474324" y="105977"/>
                                    <a:ext cx="315381" cy="30136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3AFF31F" w14:textId="77777777" w:rsidR="007A74C8" w:rsidRPr="00DB3051" w:rsidRDefault="007A74C8" w:rsidP="007A74C8">
                                      <w:pPr>
                                        <w:rPr>
                                          <w:sz w:val="18"/>
                                          <w:szCs w:val="18"/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  <w:szCs w:val="18"/>
                                          <w:lang w:bidi="fa-IR"/>
                                        </w:rPr>
                                        <w:t>C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0" name="Rectangle 70"/>
                                <wps:cNvSpPr/>
                                <wps:spPr>
                                  <a:xfrm>
                                    <a:off x="750548" y="1162821"/>
                                    <a:ext cx="72000" cy="7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3" name="Rectangle 73"/>
                                <wps:cNvSpPr/>
                                <wps:spPr>
                                  <a:xfrm>
                                    <a:off x="681836" y="1162821"/>
                                    <a:ext cx="72000" cy="7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4" name="Straight Connector 74"/>
                                <wps:cNvCnPr/>
                                <wps:spPr>
                                  <a:xfrm>
                                    <a:off x="428129" y="1205105"/>
                                    <a:ext cx="32225" cy="68479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5" name="Straight Connector 75"/>
                                <wps:cNvCnPr/>
                                <wps:spPr>
                                  <a:xfrm>
                                    <a:off x="1057110" y="1205105"/>
                                    <a:ext cx="32225" cy="68479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76" name="Text Box 76"/>
                              <wps:cNvSpPr txBox="1"/>
                              <wps:spPr>
                                <a:xfrm>
                                  <a:off x="518976" y="979954"/>
                                  <a:ext cx="259098" cy="26673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0E12FFB" w14:textId="57EFD86F" w:rsidR="007A74C8" w:rsidRPr="00DB3051" w:rsidRDefault="007F5B23" w:rsidP="007A74C8">
                                    <w:pPr>
                                      <w:rPr>
                                        <w:sz w:val="18"/>
                                        <w:szCs w:val="18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F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191D4ED" id="Group 78" o:spid="_x0000_s1048" style="position:absolute;left:0;text-align:left;margin-left:.2pt;margin-top:28.9pt;width:107.2pt;height:98.15pt;z-index:251684864;mso-width-relative:margin;mso-height-relative:margin" coordorigin="-89" coordsize="13615,12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">
                      <v:group id="Group 63" o:spid="_x0000_s1049" style="position:absolute;left:-89;width:13614;height:11631" coordorigin="-234,1059" coordsize="15799,13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  <v:line id="Straight Connector 64" o:spid="_x0000_s1050" style="position:absolute;visibility:visible;mso-wrap-style:square" from="2167,12421" to="13322,12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" strokecolor="black [3213]" strokeweight="1pt"/>
                        <v:line id="Straight Connector 65" o:spid="_x0000_s1051" style="position:absolute;visibility:visible;mso-wrap-style:square" from="7504,1532" to="7504,11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" strokecolor="black [3040]" strokeweight="1pt"/>
                        <v:oval id="Oval 66" o:spid="_x0000_s1052" style="position:absolute;left:7232;top:3065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" fillcolor="black [3213]" strokecolor="black [3213]" strokeweight="2pt"/>
                        <v:shape id="Text Box 67" o:spid="_x0000_s1053" type="#_x0000_t202" style="position:absolute;left:-234;top:11174;width:3086;height:302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" filled="f" stroked="f" strokeweight=".5pt">
                          <v:textbox>
                            <w:txbxContent>
                              <w:p w14:paraId="1D5F7722" w14:textId="48143878" w:rsidR="007A74C8" w:rsidRPr="00DB3051" w:rsidRDefault="007F5B23" w:rsidP="007A74C8">
                                <w:pPr>
                                  <w:rPr>
                                    <w:sz w:val="18"/>
                                    <w:szCs w:val="18"/>
                                    <w:lang w:bidi="fa-IR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bidi="fa-IR"/>
                                  </w:rPr>
                                  <w:t>E</w:t>
                                </w:r>
                              </w:p>
                            </w:txbxContent>
                          </v:textbox>
                        </v:shape>
                        <v:shape id="Text Box 68" o:spid="_x0000_s1054" type="#_x0000_t202" style="position:absolute;left:12410;top:11041;width:3154;height:30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" filled="f" stroked="f" strokeweight=".5pt">
                          <v:textbox>
                            <w:txbxContent>
                              <w:p w14:paraId="726A252C" w14:textId="1659BB17" w:rsidR="007A74C8" w:rsidRPr="00DB3051" w:rsidRDefault="007F5B23" w:rsidP="007A74C8">
                                <w:pPr>
                                  <w:rPr>
                                    <w:sz w:val="18"/>
                                    <w:szCs w:val="18"/>
                                    <w:lang w:bidi="fa-IR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bidi="fa-IR"/>
                                  </w:rPr>
                                  <w:t>D</w:t>
                                </w:r>
                              </w:p>
                            </w:txbxContent>
                          </v:textbox>
                        </v:shape>
                        <v:shape id="Text Box 69" o:spid="_x0000_s1055" type="#_x0000_t202" style="position:absolute;left:4743;top:1059;width:3154;height:301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" filled="f" stroked="f" strokeweight=".5pt">
                          <v:textbox>
                            <w:txbxContent>
                              <w:p w14:paraId="23AFF31F" w14:textId="77777777" w:rsidR="007A74C8" w:rsidRPr="00DB3051" w:rsidRDefault="007A74C8" w:rsidP="007A74C8">
                                <w:pPr>
                                  <w:rPr>
                                    <w:sz w:val="18"/>
                                    <w:szCs w:val="18"/>
                                    <w:lang w:bidi="fa-IR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bidi="fa-IR"/>
                                  </w:rPr>
                                  <w:t>C</w:t>
                                </w:r>
                              </w:p>
                            </w:txbxContent>
                          </v:textbox>
                        </v:shape>
                        <v:rect id="Rectangle 70" o:spid="_x0000_s1056" style="position:absolute;left:7505;top:11628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" filled="f" strokecolor="black [3213]" strokeweight="1pt"/>
                        <v:rect id="Rectangle 73" o:spid="_x0000_s1057" style="position:absolute;left:6818;top:11628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" filled="f" strokecolor="black [3213]" strokeweight="1pt"/>
                        <v:line id="Straight Connector 74" o:spid="_x0000_s1058" style="position:absolute;visibility:visible;mso-wrap-style:square" from="4281,12051" to="4603,12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" strokecolor="black [3213]" strokeweight="1pt"/>
                        <v:line id="Straight Connector 75" o:spid="_x0000_s1059" style="position:absolute;visibility:visible;mso-wrap-style:square" from="10571,12051" to="10893,12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" strokecolor="black [3213]" strokeweight="1pt"/>
                      </v:group>
                      <v:shape id="Text Box 76" o:spid="_x0000_s1060" type="#_x0000_t202" style="position:absolute;left:5189;top:9799;width:2591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" filled="f" stroked="f" strokeweight=".5pt">
                        <v:textbox>
                          <w:txbxContent>
                            <w:p w14:paraId="40E12FFB" w14:textId="57EFD86F" w:rsidR="007A74C8" w:rsidRPr="00DB3051" w:rsidRDefault="007F5B23" w:rsidP="007A74C8">
                              <w:pPr>
                                <w:rPr>
                                  <w:sz w:val="18"/>
                                  <w:szCs w:val="18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  <w:t>F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539" w:type="dxa"/>
            <w:vAlign w:val="center"/>
          </w:tcPr>
          <w:p w14:paraId="4F8C3FFD" w14:textId="1F1F80C2" w:rsidR="003F0CEB" w:rsidRPr="00DB1629" w:rsidRDefault="00CE3277" w:rsidP="00FD1E05">
            <w:pPr>
              <w:jc w:val="center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۵/۱</w:t>
            </w:r>
          </w:p>
        </w:tc>
      </w:tr>
      <w:tr w:rsidR="003F0CEB" w:rsidRPr="00DB1629" w14:paraId="46E342F1" w14:textId="77777777" w:rsidTr="007A74C8">
        <w:trPr>
          <w:trHeight w:val="2005"/>
        </w:trPr>
        <w:tc>
          <w:tcPr>
            <w:tcW w:w="10091" w:type="dxa"/>
            <w:gridSpan w:val="3"/>
          </w:tcPr>
          <w:p w14:paraId="5CB7A0AB" w14:textId="10888F4A" w:rsidR="007A74C8" w:rsidRPr="00DB3051" w:rsidRDefault="007A74C8" w:rsidP="007A74C8">
            <w:pPr>
              <w:pStyle w:val="ListParagraph"/>
              <w:numPr>
                <w:ilvl w:val="0"/>
                <w:numId w:val="3"/>
              </w:numPr>
            </w:pPr>
            <w:r w:rsidRPr="00DB3051">
              <w:rPr>
                <w:rFonts w:ascii="Portada ARA Extrabold" w:hAnsi="Portada ARA Extrabold"/>
                <w:rtl/>
                <w:lang w:bidi="fa-IR"/>
              </w:rPr>
              <w:t xml:space="preserve">نشان دهید فاصله نقطه </w:t>
            </w:r>
            <w:r>
              <w:rPr>
                <w:rFonts w:asciiTheme="majorBidi" w:hAnsiTheme="majorBidi" w:cstheme="majorBidi"/>
                <w:b w:val="0"/>
                <w:bCs w:val="0"/>
                <w:lang w:bidi="fa-IR"/>
              </w:rPr>
              <w:t>C</w:t>
            </w:r>
            <w:r>
              <w:rPr>
                <w:rFonts w:ascii="Portada ARA Extrabold" w:hAnsi="Portada ARA Extrabold" w:hint="cs"/>
                <w:rtl/>
                <w:lang w:bidi="fa-IR"/>
              </w:rPr>
              <w:t xml:space="preserve"> </w:t>
            </w:r>
            <w:r w:rsidRPr="00DB3051">
              <w:rPr>
                <w:rFonts w:ascii="Portada ARA Extrabold" w:hAnsi="Portada ARA Extrabold"/>
                <w:rtl/>
                <w:lang w:bidi="fa-IR"/>
              </w:rPr>
              <w:t xml:space="preserve">روی عمود منصف پاره خط </w:t>
            </w:r>
            <w:r w:rsidRPr="00DB3051">
              <w:rPr>
                <w:rFonts w:ascii="Portada ARA Extrabold" w:hAnsi="Portada ARA Extrabold"/>
                <w:lang w:bidi="fa-IR"/>
              </w:rPr>
              <w:t xml:space="preserve"> </w:t>
            </w:r>
            <w:r w:rsidR="007F5B23">
              <w:rPr>
                <w:rFonts w:asciiTheme="majorBidi" w:hAnsiTheme="majorBidi" w:cstheme="majorBidi"/>
                <w:b w:val="0"/>
                <w:bCs w:val="0"/>
                <w:lang w:bidi="fa-IR"/>
              </w:rPr>
              <w:t>ED</w:t>
            </w:r>
            <w:r w:rsidRPr="00DB3051">
              <w:rPr>
                <w:rFonts w:ascii="Portada ARA Extrabold" w:hAnsi="Portada ARA Extrabold"/>
                <w:rtl/>
                <w:lang w:bidi="fa-IR"/>
              </w:rPr>
              <w:t xml:space="preserve">، از دوسر پاره خط </w:t>
            </w:r>
            <w:r w:rsidR="007F5B23">
              <w:rPr>
                <w:rFonts w:asciiTheme="majorBidi" w:hAnsiTheme="majorBidi" w:cstheme="majorBidi"/>
                <w:b w:val="0"/>
                <w:bCs w:val="0"/>
                <w:lang w:bidi="fa-IR"/>
              </w:rPr>
              <w:t>ED</w:t>
            </w:r>
            <w:r w:rsidRPr="00DB3051">
              <w:rPr>
                <w:rFonts w:ascii="Portada ARA Extrabold" w:hAnsi="Portada ARA Extrabold"/>
                <w:rtl/>
                <w:lang w:bidi="fa-IR"/>
              </w:rPr>
              <w:t xml:space="preserve"> یکسان است.</w:t>
            </w:r>
          </w:p>
          <w:p w14:paraId="1EB82496" w14:textId="578640F3" w:rsidR="00274E4D" w:rsidRPr="007A74C8" w:rsidRDefault="00274E4D" w:rsidP="007A74C8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</w:p>
          <w:p w14:paraId="205ECFC6" w14:textId="6B513B57" w:rsidR="00274E4D" w:rsidRPr="00DB1629" w:rsidRDefault="00274E4D" w:rsidP="00F9203E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</w:p>
          <w:p w14:paraId="10B01DFE" w14:textId="70558FEE" w:rsidR="00274E4D" w:rsidRPr="00DB1629" w:rsidRDefault="00274E4D" w:rsidP="00F9203E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</w:p>
        </w:tc>
        <w:tc>
          <w:tcPr>
            <w:tcW w:w="539" w:type="dxa"/>
            <w:vAlign w:val="center"/>
          </w:tcPr>
          <w:p w14:paraId="4F7B43C2" w14:textId="22294059" w:rsidR="003F0CEB" w:rsidRPr="00DB1629" w:rsidRDefault="00CE3277" w:rsidP="00FD1E05">
            <w:pPr>
              <w:jc w:val="center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۵/۱</w:t>
            </w:r>
          </w:p>
        </w:tc>
      </w:tr>
      <w:tr w:rsidR="00CE3277" w:rsidRPr="00DB1629" w14:paraId="5A4F72DD" w14:textId="77777777" w:rsidTr="007A74C8">
        <w:trPr>
          <w:trHeight w:val="1034"/>
        </w:trPr>
        <w:tc>
          <w:tcPr>
            <w:tcW w:w="10091" w:type="dxa"/>
            <w:gridSpan w:val="3"/>
          </w:tcPr>
          <w:p w14:paraId="3F07484B" w14:textId="1392478E" w:rsidR="007A74C8" w:rsidRPr="007A74C8" w:rsidRDefault="007A74C8" w:rsidP="007A74C8">
            <w:pPr>
              <w:pStyle w:val="ListParagraph"/>
              <w:numPr>
                <w:ilvl w:val="0"/>
                <w:numId w:val="3"/>
              </w:numPr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  <w:r>
              <w:rPr>
                <w:rFonts w:ascii="Vazirmatn" w:hAnsi="Vazirmatn"/>
                <w:noProof/>
                <w:rtl/>
                <w:lang w:val="fa-IR" w:bidi="fa-IR"/>
              </w:rPr>
              <mc:AlternateContent>
                <mc:Choice Requires="wpg">
                  <w:drawing>
                    <wp:anchor distT="0" distB="0" distL="114300" distR="114300" simplePos="0" relativeHeight="251678720" behindDoc="0" locked="0" layoutInCell="1" allowOverlap="1" wp14:anchorId="7F98476E" wp14:editId="7159D964">
                      <wp:simplePos x="0" y="0"/>
                      <wp:positionH relativeFrom="column">
                        <wp:posOffset>22917</wp:posOffset>
                      </wp:positionH>
                      <wp:positionV relativeFrom="paragraph">
                        <wp:posOffset>115843</wp:posOffset>
                      </wp:positionV>
                      <wp:extent cx="1807210" cy="934101"/>
                      <wp:effectExtent l="0" t="0" r="0" b="0"/>
                      <wp:wrapNone/>
                      <wp:docPr id="62" name="Group 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07210" cy="934101"/>
                                <a:chOff x="-27553" y="0"/>
                                <a:chExt cx="1807480" cy="934307"/>
                              </a:xfrm>
                            </wpg:grpSpPr>
                            <wps:wsp>
                              <wps:cNvPr id="51" name="Parallelogram 51"/>
                              <wps:cNvSpPr/>
                              <wps:spPr>
                                <a:xfrm>
                                  <a:off x="184417" y="184417"/>
                                  <a:ext cx="1397000" cy="540385"/>
                                </a:xfrm>
                                <a:prstGeom prst="parallelogram">
                                  <a:avLst>
                                    <a:gd name="adj" fmla="val 41683"/>
                                  </a:avLst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" name="Straight Connector 52"/>
                              <wps:cNvCnPr/>
                              <wps:spPr>
                                <a:xfrm>
                                  <a:off x="307361" y="437990"/>
                                  <a:ext cx="439851" cy="288163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3" name="Straight Connector 53"/>
                              <wps:cNvCnPr/>
                              <wps:spPr>
                                <a:xfrm>
                                  <a:off x="991240" y="184417"/>
                                  <a:ext cx="465455" cy="292608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4" name="Text Box 54"/>
                              <wps:cNvSpPr txBox="1"/>
                              <wps:spPr>
                                <a:xfrm>
                                  <a:off x="261101" y="0"/>
                                  <a:ext cx="266065" cy="3028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DC92733" w14:textId="77777777" w:rsidR="007A74C8" w:rsidRPr="008B73DD" w:rsidRDefault="007A74C8" w:rsidP="007A74C8">
                                    <w:pP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" name="Text Box 55"/>
                              <wps:cNvSpPr txBox="1"/>
                              <wps:spPr>
                                <a:xfrm>
                                  <a:off x="1520847" y="38404"/>
                                  <a:ext cx="259080" cy="2584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9AAD071" w14:textId="77777777" w:rsidR="007A74C8" w:rsidRPr="00B728E9" w:rsidRDefault="007A74C8" w:rsidP="007A74C8">
                                    <w:pP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F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" name="Text Box 56"/>
                              <wps:cNvSpPr txBox="1"/>
                              <wps:spPr>
                                <a:xfrm>
                                  <a:off x="1260149" y="660535"/>
                                  <a:ext cx="278765" cy="2584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35834C2" w14:textId="77777777" w:rsidR="007A74C8" w:rsidRPr="00B728E9" w:rsidRDefault="007A74C8" w:rsidP="007A74C8">
                                    <w:pP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G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" name="Text Box 57"/>
                              <wps:cNvSpPr txBox="1"/>
                              <wps:spPr>
                                <a:xfrm>
                                  <a:off x="-27553" y="660531"/>
                                  <a:ext cx="278765" cy="2584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E2B77A6" w14:textId="77777777" w:rsidR="007A74C8" w:rsidRPr="00B728E9" w:rsidRDefault="007A74C8" w:rsidP="007A74C8">
                                    <w:pP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H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" name="Text Box 58"/>
                              <wps:cNvSpPr txBox="1"/>
                              <wps:spPr>
                                <a:xfrm>
                                  <a:off x="852672" y="0"/>
                                  <a:ext cx="297180" cy="2584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0502A46" w14:textId="77777777" w:rsidR="007A74C8" w:rsidRPr="00B728E9" w:rsidRDefault="007A74C8" w:rsidP="007A74C8">
                                    <w:pP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" name="Text Box 59"/>
                              <wps:cNvSpPr txBox="1"/>
                              <wps:spPr>
                                <a:xfrm>
                                  <a:off x="1421546" y="361150"/>
                                  <a:ext cx="259119" cy="25786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82D7A43" w14:textId="77777777" w:rsidR="007A74C8" w:rsidRPr="00B728E9" w:rsidRDefault="007A74C8" w:rsidP="007A74C8">
                                    <w:pP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P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" name="Text Box 60"/>
                              <wps:cNvSpPr txBox="1"/>
                              <wps:spPr>
                                <a:xfrm>
                                  <a:off x="645266" y="675805"/>
                                  <a:ext cx="271821" cy="25850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E84830E" w14:textId="77777777" w:rsidR="007A74C8" w:rsidRPr="00B728E9" w:rsidRDefault="007A74C8" w:rsidP="007A74C8">
                                    <w:pP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" name="Text Box 61"/>
                              <wps:cNvSpPr txBox="1"/>
                              <wps:spPr>
                                <a:xfrm>
                                  <a:off x="92180" y="284247"/>
                                  <a:ext cx="278765" cy="2578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CF635AC" w14:textId="77777777" w:rsidR="007A74C8" w:rsidRPr="00B728E9" w:rsidRDefault="007A74C8" w:rsidP="007A74C8">
                                    <w:pP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Q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F98476E" id="Group 62" o:spid="_x0000_s1061" style="position:absolute;left:0;text-align:left;margin-left:1.8pt;margin-top:9.1pt;width:142.3pt;height:73.55pt;z-index:251678720;mso-width-relative:margin;mso-height-relative:margin" coordorigin="-275" coordsize="18074,93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">
                      <v:shapetype id="_x0000_t7" coordsize="21600,21600" o:spt="7" adj="5400" path="m@0,l,21600@1,21600,21600,xe">
                        <v:stroke joinstyle="miter"/>
                        <v:formulas>
                          <v:f eqn="val #0"/>
                          <v:f eqn="sum width 0 #0"/>
                          <v:f eqn="prod #0 1 2"/>
                          <v:f eqn="sum width 0 @2"/>
                          <v:f eqn="mid #0 width"/>
                          <v:f eqn="mid @1 0"/>
                          <v:f eqn="prod height width #0"/>
                          <v:f eqn="prod @6 1 2"/>
                          <v:f eqn="sum height 0 @7"/>
                          <v:f eqn="prod width 1 2"/>
                          <v:f eqn="sum #0 0 @9"/>
                          <v:f eqn="if @10 @8 0"/>
                          <v:f eqn="if @10 @7 height"/>
                        </v:formulas>
                        <v:path gradientshapeok="t" o:connecttype="custom" o:connectlocs="@4,0;10800,@11;@3,10800;@5,21600;10800,@12;@2,10800" textboxrect="1800,1800,19800,19800;8100,8100,13500,13500;10800,10800,10800,10800"/>
                        <v:handles>
                          <v:h position="#0,topLeft" xrange="0,21600"/>
                        </v:handles>
                      </v:shapetype>
                      <v:shape id="Parallelogram 51" o:spid="_x0000_s1062" type="#_x0000_t7" style="position:absolute;left:1844;top:1844;width:13970;height:5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" adj="3483" filled="f" strokecolor="black [3213]"/>
                      <v:line id="Straight Connector 52" o:spid="_x0000_s1063" style="position:absolute;visibility:visible;mso-wrap-style:square" from="3073,4379" to="7472,7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" strokecolor="black [3213]"/>
                      <v:line id="Straight Connector 53" o:spid="_x0000_s1064" style="position:absolute;visibility:visible;mso-wrap-style:square" from="9912,1844" to="14566,4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" strokecolor="black [3213]"/>
                      <v:shape id="Text Box 54" o:spid="_x0000_s1065" type="#_x0000_t202" style="position:absolute;left:2611;width:2660;height:302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" filled="f" stroked="f" strokeweight=".5pt">
                        <v:textbox>
                          <w:txbxContent>
                            <w:p w14:paraId="4DC92733" w14:textId="77777777" w:rsidR="007A74C8" w:rsidRPr="008B73DD" w:rsidRDefault="007A74C8" w:rsidP="007A74C8">
                              <w:pP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  <w:t>E</w:t>
                              </w:r>
                            </w:p>
                          </w:txbxContent>
                        </v:textbox>
                      </v:shape>
                      <v:shape id="Text Box 55" o:spid="_x0000_s1066" type="#_x0000_t202" style="position:absolute;left:15208;top:384;width:2591;height:25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" filled="f" stroked="f" strokeweight=".5pt">
                        <v:textbox>
                          <w:txbxContent>
                            <w:p w14:paraId="29AAD071" w14:textId="77777777" w:rsidR="007A74C8" w:rsidRPr="00B728E9" w:rsidRDefault="007A74C8" w:rsidP="007A74C8">
                              <w:pP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  <w:t>F</w:t>
                              </w:r>
                            </w:p>
                          </w:txbxContent>
                        </v:textbox>
                      </v:shape>
                      <v:shape id="Text Box 56" o:spid="_x0000_s1067" type="#_x0000_t202" style="position:absolute;left:12601;top:6605;width:2788;height:25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" filled="f" stroked="f" strokeweight=".5pt">
                        <v:textbox>
                          <w:txbxContent>
                            <w:p w14:paraId="635834C2" w14:textId="77777777" w:rsidR="007A74C8" w:rsidRPr="00B728E9" w:rsidRDefault="007A74C8" w:rsidP="007A74C8">
                              <w:pP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  <w:t>G</w:t>
                              </w:r>
                            </w:p>
                          </w:txbxContent>
                        </v:textbox>
                      </v:shape>
                      <v:shape id="Text Box 57" o:spid="_x0000_s1068" type="#_x0000_t202" style="position:absolute;left:-275;top:6605;width:2787;height:25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" filled="f" stroked="f" strokeweight=".5pt">
                        <v:textbox>
                          <w:txbxContent>
                            <w:p w14:paraId="1E2B77A6" w14:textId="77777777" w:rsidR="007A74C8" w:rsidRPr="00B728E9" w:rsidRDefault="007A74C8" w:rsidP="007A74C8">
                              <w:pP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  <w:t>H</w:t>
                              </w:r>
                            </w:p>
                          </w:txbxContent>
                        </v:textbox>
                      </v:shape>
                      <v:shape id="Text Box 58" o:spid="_x0000_s1069" type="#_x0000_t202" style="position:absolute;left:8526;width:2972;height:25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" filled="f" stroked="f" strokeweight=".5pt">
                        <v:textbox>
                          <w:txbxContent>
                            <w:p w14:paraId="20502A46" w14:textId="77777777" w:rsidR="007A74C8" w:rsidRPr="00B728E9" w:rsidRDefault="007A74C8" w:rsidP="007A74C8">
                              <w:pP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  <w:t>M</w:t>
                              </w:r>
                            </w:p>
                          </w:txbxContent>
                        </v:textbox>
                      </v:shape>
                      <v:shape id="Text Box 59" o:spid="_x0000_s1070" type="#_x0000_t202" style="position:absolute;left:14215;top:3611;width:2591;height:257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" filled="f" stroked="f" strokeweight=".5pt">
                        <v:textbox>
                          <w:txbxContent>
                            <w:p w14:paraId="482D7A43" w14:textId="77777777" w:rsidR="007A74C8" w:rsidRPr="00B728E9" w:rsidRDefault="007A74C8" w:rsidP="007A74C8">
                              <w:pP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  <w:t>P</w:t>
                              </w:r>
                            </w:p>
                          </w:txbxContent>
                        </v:textbox>
                      </v:shape>
                      <v:shape id="Text Box 60" o:spid="_x0000_s1071" type="#_x0000_t202" style="position:absolute;left:6452;top:6758;width:2718;height:258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" filled="f" stroked="f" strokeweight=".5pt">
                        <v:textbox>
                          <w:txbxContent>
                            <w:p w14:paraId="1E84830E" w14:textId="77777777" w:rsidR="007A74C8" w:rsidRPr="00B728E9" w:rsidRDefault="007A74C8" w:rsidP="007A74C8">
                              <w:pP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  <w:t>N</w:t>
                              </w:r>
                            </w:p>
                          </w:txbxContent>
                        </v:textbox>
                      </v:shape>
                      <v:shape id="Text Box 61" o:spid="_x0000_s1072" type="#_x0000_t202" style="position:absolute;left:921;top:2842;width:2788;height:257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" filled="f" stroked="f" strokeweight=".5pt">
                        <v:textbox>
                          <w:txbxContent>
                            <w:p w14:paraId="2CF635AC" w14:textId="77777777" w:rsidR="007A74C8" w:rsidRPr="00B728E9" w:rsidRDefault="007A74C8" w:rsidP="007A74C8">
                              <w:pP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  <w:t>Q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7A74C8">
              <w:rPr>
                <w:rFonts w:ascii="Vazirmatn" w:hAnsi="Vazirmatn" w:hint="cs"/>
                <w:noProof/>
                <w:rtl/>
                <w:lang w:val="fa-IR" w:bidi="fa-IR"/>
              </w:rPr>
              <w:t>چهارضلعی</w:t>
            </w:r>
            <w:r w:rsidRPr="007A74C8">
              <w:rPr>
                <w:rFonts w:ascii="Vazirmatn" w:hAnsi="Vazirmatn"/>
                <w:noProof/>
                <w:rtl/>
                <w:lang w:bidi="fa-IR"/>
              </w:rPr>
              <w:t xml:space="preserve"> </w:t>
            </w:r>
            <w:r w:rsidRPr="007A74C8">
              <w:rPr>
                <w:rFonts w:asciiTheme="majorBidi" w:hAnsiTheme="majorBidi" w:cstheme="majorBidi"/>
                <w:b w:val="0"/>
                <w:bCs w:val="0"/>
                <w:noProof/>
                <w:lang w:bidi="fa-IR"/>
              </w:rPr>
              <w:t>EFGH</w:t>
            </w:r>
            <w:r w:rsidRPr="007A74C8">
              <w:rPr>
                <w:rFonts w:ascii="Vazirmatn" w:hAnsi="Vazirmatn"/>
                <w:noProof/>
                <w:rtl/>
                <w:lang w:bidi="fa-IR"/>
              </w:rPr>
              <w:t xml:space="preserve"> متواز</w:t>
            </w:r>
            <w:r w:rsidRPr="007A74C8">
              <w:rPr>
                <w:rFonts w:ascii="Vazirmatn" w:hAnsi="Vazirmatn" w:hint="cs"/>
                <w:noProof/>
                <w:rtl/>
                <w:lang w:bidi="fa-IR"/>
              </w:rPr>
              <w:t>ی</w:t>
            </w:r>
            <w:r w:rsidRPr="007A74C8">
              <w:rPr>
                <w:rFonts w:ascii="Vazirmatn" w:hAnsi="Vazirmatn"/>
                <w:noProof/>
                <w:rtl/>
                <w:lang w:bidi="fa-IR"/>
              </w:rPr>
              <w:t xml:space="preserve"> الاضلاع است و </w:t>
            </w:r>
            <w:r w:rsidRPr="007A74C8">
              <w:rPr>
                <w:rFonts w:asciiTheme="majorBidi" w:hAnsiTheme="majorBidi" w:cstheme="majorBidi"/>
                <w:b w:val="0"/>
                <w:bCs w:val="0"/>
                <w:noProof/>
                <w:lang w:bidi="fa-IR"/>
              </w:rPr>
              <w:t>M</w:t>
            </w:r>
            <w:r w:rsidRPr="007A74C8">
              <w:rPr>
                <w:rFonts w:ascii="Vazirmatn" w:hAnsi="Vazirmatn"/>
                <w:noProof/>
                <w:rtl/>
                <w:lang w:bidi="fa-IR"/>
              </w:rPr>
              <w:t xml:space="preserve"> و </w:t>
            </w:r>
            <w:r w:rsidRPr="007A74C8">
              <w:rPr>
                <w:rFonts w:asciiTheme="majorBidi" w:hAnsiTheme="majorBidi" w:cstheme="majorBidi"/>
                <w:b w:val="0"/>
                <w:bCs w:val="0"/>
                <w:noProof/>
                <w:lang w:bidi="fa-IR"/>
              </w:rPr>
              <w:t>N</w:t>
            </w:r>
            <w:r w:rsidRPr="007A74C8">
              <w:rPr>
                <w:rFonts w:ascii="Vazirmatn" w:hAnsi="Vazirmatn"/>
                <w:noProof/>
                <w:rtl/>
                <w:lang w:bidi="fa-IR"/>
              </w:rPr>
              <w:t xml:space="preserve"> و </w:t>
            </w:r>
            <w:r w:rsidRPr="007A74C8">
              <w:rPr>
                <w:rFonts w:asciiTheme="majorBidi" w:hAnsiTheme="majorBidi" w:cstheme="majorBidi"/>
                <w:b w:val="0"/>
                <w:bCs w:val="0"/>
                <w:noProof/>
                <w:lang w:bidi="fa-IR"/>
              </w:rPr>
              <w:t>P</w:t>
            </w:r>
            <w:r w:rsidRPr="007A74C8">
              <w:rPr>
                <w:rFonts w:ascii="Vazirmatn" w:hAnsi="Vazirmatn"/>
                <w:noProof/>
                <w:rtl/>
                <w:lang w:bidi="fa-IR"/>
              </w:rPr>
              <w:t xml:space="preserve"> و </w:t>
            </w:r>
            <w:r w:rsidRPr="007A74C8">
              <w:rPr>
                <w:rFonts w:asciiTheme="majorBidi" w:hAnsiTheme="majorBidi" w:cstheme="majorBidi"/>
                <w:b w:val="0"/>
                <w:bCs w:val="0"/>
                <w:noProof/>
                <w:lang w:bidi="fa-IR"/>
              </w:rPr>
              <w:t>Q</w:t>
            </w:r>
            <w:r w:rsidRPr="007A74C8">
              <w:rPr>
                <w:rFonts w:ascii="Vazirmatn" w:hAnsi="Vazirmatn"/>
                <w:noProof/>
                <w:rtl/>
                <w:lang w:bidi="fa-IR"/>
              </w:rPr>
              <w:t xml:space="preserve"> وسط ها</w:t>
            </w:r>
            <w:r w:rsidRPr="007A74C8">
              <w:rPr>
                <w:rFonts w:ascii="Vazirmatn" w:hAnsi="Vazirmatn" w:hint="cs"/>
                <w:noProof/>
                <w:rtl/>
                <w:lang w:bidi="fa-IR"/>
              </w:rPr>
              <w:t>ی</w:t>
            </w:r>
            <w:r w:rsidRPr="007A74C8">
              <w:rPr>
                <w:rFonts w:ascii="Vazirmatn" w:hAnsi="Vazirmatn"/>
                <w:noProof/>
                <w:rtl/>
                <w:lang w:bidi="fa-IR"/>
              </w:rPr>
              <w:t xml:space="preserve"> اضلاع </w:t>
            </w:r>
          </w:p>
          <w:p w14:paraId="156D4E13" w14:textId="6877A4EF" w:rsidR="007A74C8" w:rsidRPr="00646A32" w:rsidRDefault="007A74C8" w:rsidP="007A74C8">
            <w:pPr>
              <w:rPr>
                <w:rFonts w:ascii="Vazirmatn" w:hAnsi="Vazirmatn"/>
                <w:noProof/>
                <w:rtl/>
                <w:lang w:bidi="fa-IR"/>
              </w:rPr>
            </w:pPr>
            <w:r>
              <w:rPr>
                <w:rFonts w:ascii="Vazirmatn" w:hAnsi="Vazirmatn" w:hint="cs"/>
                <w:noProof/>
                <w:rtl/>
                <w:lang w:bidi="fa-IR"/>
              </w:rPr>
              <w:t xml:space="preserve">       </w:t>
            </w:r>
            <w:r w:rsidRPr="00646A32">
              <w:rPr>
                <w:rFonts w:ascii="Vazirmatn" w:hAnsi="Vazirmatn"/>
                <w:noProof/>
                <w:rtl/>
                <w:lang w:bidi="fa-IR"/>
              </w:rPr>
              <w:t>متواز</w:t>
            </w:r>
            <w:r w:rsidRPr="00646A32">
              <w:rPr>
                <w:rFonts w:ascii="Vazirmatn" w:hAnsi="Vazirmatn" w:hint="cs"/>
                <w:noProof/>
                <w:rtl/>
                <w:lang w:bidi="fa-IR"/>
              </w:rPr>
              <w:t>ی</w:t>
            </w:r>
            <w:r w:rsidRPr="00646A32">
              <w:rPr>
                <w:rFonts w:ascii="Vazirmatn" w:hAnsi="Vazirmatn"/>
                <w:noProof/>
                <w:rtl/>
                <w:lang w:bidi="fa-IR"/>
              </w:rPr>
              <w:t xml:space="preserve"> الاضلاع اند. ثابت کن</w:t>
            </w:r>
            <w:r w:rsidRPr="00646A32">
              <w:rPr>
                <w:rFonts w:ascii="Vazirmatn" w:hAnsi="Vazirmatn" w:hint="cs"/>
                <w:noProof/>
                <w:rtl/>
                <w:lang w:bidi="fa-IR"/>
              </w:rPr>
              <w:t>ی</w:t>
            </w:r>
            <w:r w:rsidRPr="00646A32">
              <w:rPr>
                <w:rFonts w:ascii="Vazirmatn" w:hAnsi="Vazirmatn" w:hint="eastAsia"/>
                <w:noProof/>
                <w:rtl/>
                <w:lang w:bidi="fa-IR"/>
              </w:rPr>
              <w:t>د</w:t>
            </w:r>
            <w:r w:rsidRPr="00646A32">
              <w:rPr>
                <w:rFonts w:ascii="Vazirmatn" w:hAnsi="Vazirmatn"/>
                <w:noProof/>
                <w:rtl/>
                <w:lang w:bidi="fa-IR"/>
              </w:rPr>
              <w:t xml:space="preserve"> : </w:t>
            </w:r>
            <w:r w:rsidRPr="00D94528">
              <w:rPr>
                <w:rFonts w:asciiTheme="majorBidi" w:hAnsiTheme="majorBidi" w:cstheme="majorBidi"/>
                <w:b w:val="0"/>
                <w:bCs w:val="0"/>
                <w:noProof/>
                <w:lang w:bidi="fa-IR"/>
              </w:rPr>
              <w:t>M</w:t>
            </w:r>
            <w:r>
              <w:rPr>
                <w:rFonts w:asciiTheme="majorBidi" w:hAnsiTheme="majorBidi" w:cstheme="majorBidi"/>
                <w:b w:val="0"/>
                <w:bCs w:val="0"/>
                <w:noProof/>
                <w:lang w:bidi="fa-IR"/>
              </w:rPr>
              <w:t>P</w:t>
            </w:r>
            <w:r w:rsidRPr="00D94528">
              <w:rPr>
                <w:rFonts w:asciiTheme="majorBidi" w:hAnsiTheme="majorBidi" w:cstheme="majorBidi"/>
                <w:b w:val="0"/>
                <w:bCs w:val="0"/>
                <w:noProof/>
                <w:lang w:bidi="fa-IR"/>
              </w:rPr>
              <w:t>=</w:t>
            </w:r>
            <w:r>
              <w:rPr>
                <w:rFonts w:asciiTheme="majorBidi" w:hAnsiTheme="majorBidi" w:cstheme="majorBidi"/>
                <w:b w:val="0"/>
                <w:bCs w:val="0"/>
                <w:noProof/>
                <w:lang w:bidi="fa-IR"/>
              </w:rPr>
              <w:t>N</w:t>
            </w:r>
            <w:r w:rsidRPr="00D94528">
              <w:rPr>
                <w:rFonts w:asciiTheme="majorBidi" w:hAnsiTheme="majorBidi" w:cstheme="majorBidi"/>
                <w:b w:val="0"/>
                <w:bCs w:val="0"/>
                <w:noProof/>
                <w:lang w:bidi="fa-IR"/>
              </w:rPr>
              <w:t>Q</w:t>
            </w:r>
          </w:p>
          <w:p w14:paraId="1BD28A1C" w14:textId="500965C6" w:rsidR="007A74C8" w:rsidRPr="007A74C8" w:rsidRDefault="007A74C8" w:rsidP="007A74C8">
            <w:pPr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</w:p>
          <w:p w14:paraId="55D00277" w14:textId="77777777" w:rsidR="0070769F" w:rsidRPr="00DB1629" w:rsidRDefault="0070769F" w:rsidP="002F3932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</w:p>
          <w:p w14:paraId="7A479DB1" w14:textId="2CA01E6D" w:rsidR="00571325" w:rsidRPr="00DB1629" w:rsidRDefault="00571325" w:rsidP="002F3932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noProof/>
                <w:sz w:val="10"/>
                <w:szCs w:val="10"/>
                <w:rtl/>
                <w:lang w:bidi="fa-IR"/>
              </w:rPr>
            </w:pPr>
          </w:p>
        </w:tc>
        <w:tc>
          <w:tcPr>
            <w:tcW w:w="539" w:type="dxa"/>
            <w:vAlign w:val="center"/>
          </w:tcPr>
          <w:p w14:paraId="28798E29" w14:textId="4EDEE64C" w:rsidR="00CE3277" w:rsidRPr="00DB1629" w:rsidRDefault="00CE3277" w:rsidP="00FD1E05">
            <w:pPr>
              <w:jc w:val="center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۵/۱</w:t>
            </w:r>
          </w:p>
        </w:tc>
      </w:tr>
      <w:tr w:rsidR="005E1C9B" w:rsidRPr="00DB1629" w14:paraId="41E798B8" w14:textId="77777777" w:rsidTr="007A74C8">
        <w:trPr>
          <w:trHeight w:val="1034"/>
        </w:trPr>
        <w:tc>
          <w:tcPr>
            <w:tcW w:w="10091" w:type="dxa"/>
            <w:gridSpan w:val="3"/>
          </w:tcPr>
          <w:p w14:paraId="2DC67B0E" w14:textId="15BBFDFD" w:rsidR="005E1C9B" w:rsidRPr="005E1C9B" w:rsidRDefault="009B655B" w:rsidP="005E1C9B">
            <w:pPr>
              <w:pStyle w:val="ListParagraph"/>
              <w:numPr>
                <w:ilvl w:val="0"/>
                <w:numId w:val="3"/>
              </w:numPr>
              <w:rPr>
                <w:rFonts w:ascii="Vazirmatn" w:hAnsi="Vazirmatn"/>
                <w:noProof/>
                <w:lang w:val="fa-IR" w:bidi="fa-IR"/>
              </w:rPr>
            </w:pPr>
            <w:r>
              <w:rPr>
                <w:rFonts w:ascii="Vazirmatn" w:hAnsi="Vazirmatn" w:cs="0 Nazanin Bold" w:hint="cs"/>
                <w:b w:val="0"/>
                <w:bCs w:val="0"/>
                <w:noProof/>
                <w:sz w:val="22"/>
                <w:szCs w:val="22"/>
                <w:rtl/>
                <w:lang w:val="fa-IR" w:bidi="fa-IR"/>
              </w:rPr>
              <mc:AlternateContent>
                <mc:Choice Requires="wpg">
                  <w:drawing>
                    <wp:anchor distT="0" distB="0" distL="114300" distR="114300" simplePos="0" relativeHeight="251686912" behindDoc="0" locked="0" layoutInCell="1" allowOverlap="1" wp14:anchorId="1D5F4003" wp14:editId="030BA2DE">
                      <wp:simplePos x="0" y="0"/>
                      <wp:positionH relativeFrom="column">
                        <wp:posOffset>143051</wp:posOffset>
                      </wp:positionH>
                      <wp:positionV relativeFrom="paragraph">
                        <wp:posOffset>126919</wp:posOffset>
                      </wp:positionV>
                      <wp:extent cx="1857375" cy="1187424"/>
                      <wp:effectExtent l="0" t="0" r="0" b="0"/>
                      <wp:wrapNone/>
                      <wp:docPr id="95" name="Group 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57375" cy="1187424"/>
                                <a:chOff x="0" y="160901"/>
                                <a:chExt cx="1857375" cy="1187832"/>
                              </a:xfrm>
                            </wpg:grpSpPr>
                            <wps:wsp>
                              <wps:cNvPr id="93" name="Oval 93"/>
                              <wps:cNvSpPr/>
                              <wps:spPr>
                                <a:xfrm>
                                  <a:off x="0" y="341290"/>
                                  <a:ext cx="731982" cy="7319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" name="Straight Connector 94"/>
                              <wps:cNvCnPr/>
                              <wps:spPr>
                                <a:xfrm flipH="1" flipV="1">
                                  <a:off x="431442" y="341290"/>
                                  <a:ext cx="1214247" cy="368681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1" name="Straight Connector 101"/>
                              <wps:cNvCnPr/>
                              <wps:spPr>
                                <a:xfrm flipH="1">
                                  <a:off x="457200" y="714778"/>
                                  <a:ext cx="1193419" cy="359664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2" name="Straight Connector 102"/>
                              <wps:cNvCnPr/>
                              <wps:spPr>
                                <a:xfrm>
                                  <a:off x="360609" y="714778"/>
                                  <a:ext cx="98933" cy="344297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9" name="Straight Connector 109"/>
                              <wps:cNvCnPr/>
                              <wps:spPr>
                                <a:xfrm flipH="1">
                                  <a:off x="360609" y="367048"/>
                                  <a:ext cx="114173" cy="343916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0" name="Text Box 110"/>
                              <wps:cNvSpPr txBox="1"/>
                              <wps:spPr>
                                <a:xfrm>
                                  <a:off x="147518" y="591701"/>
                                  <a:ext cx="278765" cy="3022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2641B75" w14:textId="77777777" w:rsidR="005E1C9B" w:rsidRPr="008B73DD" w:rsidRDefault="005E1C9B" w:rsidP="005E1C9B">
                                    <w:pP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 w:rsidRPr="008B73DD"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" name="Text Box 111"/>
                              <wps:cNvSpPr txBox="1"/>
                              <wps:spPr>
                                <a:xfrm>
                                  <a:off x="367303" y="160901"/>
                                  <a:ext cx="271780" cy="3028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57E2401" w14:textId="77777777" w:rsidR="005E1C9B" w:rsidRPr="008B73DD" w:rsidRDefault="005E1C9B" w:rsidP="005E1C9B">
                                    <w:pP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" name="Text Box 112"/>
                              <wps:cNvSpPr txBox="1"/>
                              <wps:spPr>
                                <a:xfrm>
                                  <a:off x="360608" y="1045838"/>
                                  <a:ext cx="271780" cy="3028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33825AA" w14:textId="77777777" w:rsidR="005E1C9B" w:rsidRPr="008B73DD" w:rsidRDefault="005E1C9B" w:rsidP="005E1C9B">
                                    <w:pPr>
                                      <w:rPr>
                                        <w:sz w:val="18"/>
                                        <w:szCs w:val="18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" name="Text Box 114"/>
                              <wps:cNvSpPr txBox="1"/>
                              <wps:spPr>
                                <a:xfrm>
                                  <a:off x="1598295" y="591698"/>
                                  <a:ext cx="259080" cy="3028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C09A26D" w14:textId="77777777" w:rsidR="005E1C9B" w:rsidRPr="008B73DD" w:rsidRDefault="005E1C9B" w:rsidP="005E1C9B">
                                    <w:pP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 w:rsidRPr="008B73DD"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P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" name="Straight Connector 117"/>
                              <wps:cNvCnPr/>
                              <wps:spPr>
                                <a:xfrm>
                                  <a:off x="360609" y="708338"/>
                                  <a:ext cx="1286256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D5F4003" id="Group 95" o:spid="_x0000_s1073" style="position:absolute;left:0;text-align:left;margin-left:11.25pt;margin-top:10pt;width:146.25pt;height:93.5pt;z-index:251686912;mso-width-relative:margin;mso-height-relative:margin" coordorigin=",1609" coordsize="18573,118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">
                      <v:oval id="Oval 93" o:spid="_x0000_s1074" style="position:absolute;top:3412;width:7319;height:7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" filled="f" strokecolor="black [3213]" strokeweight="1.5pt"/>
                      <v:line id="Straight Connector 94" o:spid="_x0000_s1075" style="position:absolute;flip:x y;visibility:visible;mso-wrap-style:square" from="4314,3412" to="16456,70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" strokecolor="black [3213]"/>
                      <v:line id="Straight Connector 101" o:spid="_x0000_s1076" style="position:absolute;flip:x;visibility:visible;mso-wrap-style:square" from="4572,7147" to="16506,10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" strokecolor="black [3213]"/>
                      <v:line id="Straight Connector 102" o:spid="_x0000_s1077" style="position:absolute;visibility:visible;mso-wrap-style:square" from="3606,7147" to="4595,10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" strokecolor="black [3213]"/>
                      <v:line id="Straight Connector 109" o:spid="_x0000_s1078" style="position:absolute;flip:x;visibility:visible;mso-wrap-style:square" from="3606,3670" to="4747,71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" strokecolor="black [3213]"/>
                      <v:shape id="Text Box 110" o:spid="_x0000_s1079" type="#_x0000_t202" style="position:absolute;left:1475;top:5917;width:2787;height:302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" filled="f" stroked="f" strokeweight=".5pt">
                        <v:textbox>
                          <w:txbxContent>
                            <w:p w14:paraId="32641B75" w14:textId="77777777" w:rsidR="005E1C9B" w:rsidRPr="008B73DD" w:rsidRDefault="005E1C9B" w:rsidP="005E1C9B">
                              <w:pP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 w:rsidRPr="008B73DD"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  <w:t>O</w:t>
                              </w:r>
                            </w:p>
                          </w:txbxContent>
                        </v:textbox>
                      </v:shape>
                      <v:shape id="Text Box 111" o:spid="_x0000_s1080" type="#_x0000_t202" style="position:absolute;left:3673;top:1609;width:2717;height:302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" filled="f" stroked="f" strokeweight=".5pt">
                        <v:textbox>
                          <w:txbxContent>
                            <w:p w14:paraId="457E2401" w14:textId="77777777" w:rsidR="005E1C9B" w:rsidRPr="008B73DD" w:rsidRDefault="005E1C9B" w:rsidP="005E1C9B">
                              <w:pP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  <v:shape id="Text Box 112" o:spid="_x0000_s1081" type="#_x0000_t202" style="position:absolute;left:3606;top:10458;width:2717;height:30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" filled="f" stroked="f" strokeweight=".5pt">
                        <v:textbox>
                          <w:txbxContent>
                            <w:p w14:paraId="133825AA" w14:textId="77777777" w:rsidR="005E1C9B" w:rsidRPr="008B73DD" w:rsidRDefault="005E1C9B" w:rsidP="005E1C9B">
                              <w:pPr>
                                <w:rPr>
                                  <w:sz w:val="18"/>
                                  <w:szCs w:val="18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  <w:t>D</w:t>
                              </w:r>
                            </w:p>
                          </w:txbxContent>
                        </v:textbox>
                      </v:shape>
                      <v:shape id="Text Box 114" o:spid="_x0000_s1082" type="#_x0000_t202" style="position:absolute;left:15982;top:5916;width:2591;height:30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" filled="f" stroked="f" strokeweight=".5pt">
                        <v:textbox>
                          <w:txbxContent>
                            <w:p w14:paraId="6C09A26D" w14:textId="77777777" w:rsidR="005E1C9B" w:rsidRPr="008B73DD" w:rsidRDefault="005E1C9B" w:rsidP="005E1C9B">
                              <w:pP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 w:rsidRPr="008B73DD"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  <w:t>P</w:t>
                              </w:r>
                            </w:p>
                          </w:txbxContent>
                        </v:textbox>
                      </v:shape>
                      <v:line id="Straight Connector 117" o:spid="_x0000_s1083" style="position:absolute;visibility:visible;mso-wrap-style:square" from="3606,7083" to="16468,7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" strokecolor="black [3213]"/>
                    </v:group>
                  </w:pict>
                </mc:Fallback>
              </mc:AlternateContent>
            </w:r>
            <w:r w:rsidR="005E1C9B" w:rsidRPr="00FE43C5">
              <w:rPr>
                <w:rFonts w:hint="cs"/>
                <w:noProof/>
                <w:rtl/>
              </w:rPr>
              <w:t xml:space="preserve">از نقطه </w:t>
            </w:r>
            <w:r w:rsidR="005E1C9B" w:rsidRPr="005E1C9B">
              <w:rPr>
                <w:b w:val="0"/>
                <w:bCs w:val="0"/>
                <w:noProof/>
              </w:rPr>
              <w:t>P</w:t>
            </w:r>
            <w:r w:rsidR="005E1C9B" w:rsidRPr="00FE43C5">
              <w:rPr>
                <w:rFonts w:hint="cs"/>
                <w:noProof/>
                <w:rtl/>
              </w:rPr>
              <w:t xml:space="preserve"> خارج از دایره، دو مماس </w:t>
            </w:r>
            <w:r w:rsidR="005E1C9B" w:rsidRPr="005E1C9B">
              <w:rPr>
                <w:b w:val="0"/>
                <w:bCs w:val="0"/>
                <w:noProof/>
              </w:rPr>
              <w:t>PC</w:t>
            </w:r>
            <w:r w:rsidR="005E1C9B" w:rsidRPr="00FE43C5">
              <w:rPr>
                <w:rFonts w:hint="cs"/>
                <w:noProof/>
                <w:rtl/>
              </w:rPr>
              <w:t xml:space="preserve">  و  </w:t>
            </w:r>
            <w:r w:rsidR="005E1C9B" w:rsidRPr="005E1C9B">
              <w:rPr>
                <w:b w:val="0"/>
                <w:bCs w:val="0"/>
                <w:noProof/>
              </w:rPr>
              <w:t>PD</w:t>
            </w:r>
            <w:r w:rsidR="005E1C9B" w:rsidRPr="00FE43C5">
              <w:rPr>
                <w:rFonts w:hint="cs"/>
                <w:noProof/>
                <w:rtl/>
              </w:rPr>
              <w:t xml:space="preserve"> را بر دایره  رسم می کنیم</w:t>
            </w:r>
            <w:r w:rsidR="005E1C9B" w:rsidRPr="00FE43C5">
              <w:rPr>
                <w:rFonts w:hint="cs"/>
                <w:noProof/>
                <w:rtl/>
                <w:lang w:bidi="fa-IR"/>
              </w:rPr>
              <w:t>.</w:t>
            </w:r>
          </w:p>
          <w:p w14:paraId="326B83A8" w14:textId="2D3FF4E0" w:rsidR="005E1C9B" w:rsidRPr="00FE43C5" w:rsidRDefault="005E1C9B" w:rsidP="005E1C9B">
            <w:pPr>
              <w:spacing w:line="276" w:lineRule="auto"/>
              <w:rPr>
                <w:rFonts w:asciiTheme="majorBidi" w:hAnsiTheme="majorBidi"/>
                <w:noProof/>
                <w:rtl/>
                <w:lang w:bidi="fa-IR"/>
              </w:rPr>
            </w:pPr>
            <w:r>
              <w:rPr>
                <w:rFonts w:ascii="Portada ARA Extrabold" w:hAnsi="Portada ARA Extrabold" w:hint="cs"/>
                <w:rtl/>
                <w:lang w:bidi="fa-IR"/>
              </w:rPr>
              <w:t xml:space="preserve">      </w:t>
            </w:r>
            <w:r w:rsidRPr="00FE43C5">
              <w:rPr>
                <w:rFonts w:ascii="Portada ARA Extrabold" w:hAnsi="Portada ARA Extrabold"/>
                <w:rtl/>
                <w:lang w:bidi="fa-IR"/>
              </w:rPr>
              <w:t>ثابت کنید اندازه ی این دو مماس  باهم برابر است</w:t>
            </w:r>
            <w:r w:rsidRPr="00FE43C5">
              <w:rPr>
                <w:rFonts w:hint="cs"/>
                <w:rtl/>
              </w:rPr>
              <w:t xml:space="preserve">. </w:t>
            </w:r>
            <w:r w:rsidRPr="00FE43C5">
              <w:rPr>
                <w:rFonts w:asciiTheme="majorBidi" w:hAnsiTheme="majorBidi" w:hint="cs"/>
                <w:noProof/>
                <w:rtl/>
                <w:lang w:bidi="fa-IR"/>
              </w:rPr>
              <w:t>(</w:t>
            </w:r>
            <w:r w:rsidRPr="00FE43C5">
              <w:rPr>
                <w:rFonts w:hint="cs"/>
                <w:noProof/>
                <w:rtl/>
                <w:lang w:bidi="fa-IR"/>
              </w:rPr>
              <w:t>ن</w:t>
            </w:r>
            <w:r w:rsidRPr="00FE43C5">
              <w:rPr>
                <w:rFonts w:hint="cs"/>
                <w:noProof/>
                <w:rtl/>
              </w:rPr>
              <w:t xml:space="preserve">قطه </w:t>
            </w:r>
            <w:r w:rsidRPr="008B73DD">
              <w:rPr>
                <w:b w:val="0"/>
                <w:bCs w:val="0"/>
                <w:noProof/>
              </w:rPr>
              <w:t>O</w:t>
            </w:r>
            <w:r w:rsidRPr="00FE43C5">
              <w:rPr>
                <w:rFonts w:hint="cs"/>
                <w:noProof/>
                <w:rtl/>
              </w:rPr>
              <w:t xml:space="preserve"> مرکز دایره است.)</w:t>
            </w:r>
            <w:r>
              <w:rPr>
                <w:rFonts w:ascii="Vazirmatn" w:hAnsi="Vazirmatn" w:cs="0 Nazanin Bold" w:hint="cs"/>
                <w:b w:val="0"/>
                <w:bCs w:val="0"/>
                <w:noProof/>
                <w:sz w:val="22"/>
                <w:szCs w:val="22"/>
                <w:rtl/>
                <w:lang w:val="fa-IR" w:bidi="fa-IR"/>
              </w:rPr>
              <w:t xml:space="preserve"> </w:t>
            </w:r>
          </w:p>
          <w:p w14:paraId="7E2E0D26" w14:textId="77777777" w:rsidR="005E1C9B" w:rsidRDefault="005E1C9B" w:rsidP="005E1C9B">
            <w:pPr>
              <w:rPr>
                <w:rFonts w:ascii="Vazirmatn" w:hAnsi="Vazirmatn"/>
                <w:noProof/>
                <w:rtl/>
                <w:lang w:val="fa-IR" w:bidi="fa-IR"/>
              </w:rPr>
            </w:pPr>
          </w:p>
          <w:p w14:paraId="7D18F10E" w14:textId="77777777" w:rsidR="005E1C9B" w:rsidRDefault="005E1C9B" w:rsidP="005E1C9B">
            <w:pPr>
              <w:rPr>
                <w:rFonts w:ascii="Vazirmatn" w:hAnsi="Vazirmatn"/>
                <w:noProof/>
                <w:rtl/>
                <w:lang w:val="fa-IR" w:bidi="fa-IR"/>
              </w:rPr>
            </w:pPr>
          </w:p>
          <w:p w14:paraId="04779515" w14:textId="47BB7233" w:rsidR="005E1C9B" w:rsidRPr="005E1C9B" w:rsidRDefault="005E1C9B" w:rsidP="005E1C9B">
            <w:pPr>
              <w:rPr>
                <w:rFonts w:ascii="Vazirmatn" w:hAnsi="Vazirmatn"/>
                <w:noProof/>
                <w:rtl/>
                <w:lang w:val="fa-IR" w:bidi="fa-IR"/>
              </w:rPr>
            </w:pPr>
          </w:p>
        </w:tc>
        <w:tc>
          <w:tcPr>
            <w:tcW w:w="539" w:type="dxa"/>
            <w:vAlign w:val="center"/>
          </w:tcPr>
          <w:p w14:paraId="7A9F074A" w14:textId="3660C87C" w:rsidR="005E1C9B" w:rsidRPr="00DB1629" w:rsidRDefault="005E1C9B" w:rsidP="00FD1E05">
            <w:pPr>
              <w:jc w:val="center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5/1</w:t>
            </w:r>
          </w:p>
        </w:tc>
      </w:tr>
    </w:tbl>
    <w:p w14:paraId="615D838F" w14:textId="636D6795" w:rsidR="000B3006" w:rsidRPr="00DB1629" w:rsidRDefault="00F77D4C" w:rsidP="00A756E8">
      <w:pPr>
        <w:tabs>
          <w:tab w:val="left" w:pos="7696"/>
        </w:tabs>
        <w:rPr>
          <w:rFonts w:ascii="Vazirmatn" w:hAnsi="Vazirmatn" w:cs="0 Nazanin Bold"/>
          <w:b w:val="0"/>
          <w:bCs w:val="0"/>
          <w:sz w:val="12"/>
          <w:szCs w:val="12"/>
          <w:rtl/>
        </w:rPr>
      </w:pPr>
      <w:r w:rsidRPr="00FE43C5">
        <w:rPr>
          <w:noProof/>
          <w:lang w:bidi="fa-IR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0850E962" wp14:editId="2CD9B597">
                <wp:simplePos x="0" y="0"/>
                <wp:positionH relativeFrom="column">
                  <wp:posOffset>385323</wp:posOffset>
                </wp:positionH>
                <wp:positionV relativeFrom="paragraph">
                  <wp:posOffset>-9620318</wp:posOffset>
                </wp:positionV>
                <wp:extent cx="1489710" cy="1564768"/>
                <wp:effectExtent l="0" t="0" r="0" b="0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9710" cy="1564768"/>
                          <a:chOff x="0" y="0"/>
                          <a:chExt cx="1490213" cy="1564999"/>
                        </a:xfrm>
                      </wpg:grpSpPr>
                      <wps:wsp>
                        <wps:cNvPr id="32" name="Isosceles Triangle 32"/>
                        <wps:cNvSpPr/>
                        <wps:spPr>
                          <a:xfrm>
                            <a:off x="270456" y="251138"/>
                            <a:ext cx="953037" cy="1094704"/>
                          </a:xfrm>
                          <a:prstGeom prst="triangl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Straight Connector 33"/>
                        <wps:cNvCnPr/>
                        <wps:spPr>
                          <a:xfrm>
                            <a:off x="746974" y="251138"/>
                            <a:ext cx="0" cy="109410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Text Box 37"/>
                        <wps:cNvSpPr txBox="1"/>
                        <wps:spPr>
                          <a:xfrm>
                            <a:off x="605307" y="0"/>
                            <a:ext cx="298858" cy="3090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E94409A" w14:textId="0A154E65" w:rsidR="00F77D4C" w:rsidRDefault="00F77D4C" w:rsidP="00F77D4C">
                              <w: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 Box 38"/>
                        <wps:cNvSpPr txBox="1"/>
                        <wps:spPr>
                          <a:xfrm>
                            <a:off x="0" y="1171977"/>
                            <a:ext cx="298858" cy="3090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87F58B8" w14:textId="6EF08C05" w:rsidR="00F77D4C" w:rsidRDefault="00F77D4C" w:rsidP="00F77D4C">
                              <w: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 Box 40"/>
                        <wps:cNvSpPr txBox="1"/>
                        <wps:spPr>
                          <a:xfrm>
                            <a:off x="637445" y="1300982"/>
                            <a:ext cx="266720" cy="26401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7B5F96" w14:textId="112CD1C1" w:rsidR="00F77D4C" w:rsidRDefault="00F77D4C" w:rsidP="00F77D4C">
                              <w:pPr>
                                <w:rPr>
                                  <w:lang w:bidi="fa-IR"/>
                                </w:rPr>
                              </w:pPr>
                              <w:r>
                                <w:rPr>
                                  <w:lang w:bidi="fa-IR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 Box 41"/>
                        <wps:cNvSpPr txBox="1"/>
                        <wps:spPr>
                          <a:xfrm>
                            <a:off x="1223493" y="1217053"/>
                            <a:ext cx="266720" cy="26401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E8ACB7" w14:textId="1FAF3E9A" w:rsidR="00F77D4C" w:rsidRDefault="00F77D4C" w:rsidP="00F77D4C">
                              <w:r>
                                <w:t>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50E962" id="Group 31" o:spid="_x0000_s1084" style="position:absolute;left:0;text-align:left;margin-left:30.35pt;margin-top:-757.5pt;width:117.3pt;height:123.2pt;z-index:251696128;mso-width-relative:margin;mso-height-relative:margin" coordsize="14902,156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">
                <v:shape id="Isosceles Triangle 32" o:spid="_x0000_s1085" type="#_x0000_t5" style="position:absolute;left:2704;top:2511;width:9530;height:109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" filled="f" strokecolor="black [3213]" strokeweight="1pt"/>
                <v:line id="Straight Connector 33" o:spid="_x0000_s1086" style="position:absolute;visibility:visible;mso-wrap-style:square" from="7469,2511" to="7469,134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" strokecolor="black [3213]" strokeweight="1pt"/>
                <v:shape id="Text Box 37" o:spid="_x0000_s1087" type="#_x0000_t202" style="position:absolute;left:6053;width:2988;height:3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<v:textbox>
                    <w:txbxContent>
                      <w:p w14:paraId="6E94409A" w14:textId="0A154E65" w:rsidR="00F77D4C" w:rsidRDefault="00F77D4C" w:rsidP="00F77D4C">
                        <w:r>
                          <w:t>D</w:t>
                        </w:r>
                      </w:p>
                    </w:txbxContent>
                  </v:textbox>
                </v:shape>
                <v:shape id="Text Box 38" o:spid="_x0000_s1088" type="#_x0000_t202" style="position:absolute;top:11719;width:2988;height:3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Erp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YdRK6cMAAADbAAAADwAA&#10;AAAAAAAAAAAAAAAHAgAAZHJzL2Rvd25yZXYueG1sUEsFBgAAAAADAAMAtwAAAPcCAAAAAA==&#10;" filled="f" stroked="f" strokeweight=".5pt">
                  <v:textbox>
                    <w:txbxContent>
                      <w:p w14:paraId="487F58B8" w14:textId="6EF08C05" w:rsidR="00F77D4C" w:rsidRDefault="00F77D4C" w:rsidP="00F77D4C">
                        <w:r>
                          <w:t>E</w:t>
                        </w:r>
                      </w:p>
                    </w:txbxContent>
                  </v:textbox>
                </v:shape>
                <v:shape id="Text Box 40" o:spid="_x0000_s1089" type="#_x0000_t202" style="position:absolute;left:6374;top:13009;width:2667;height:2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WS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x6Q1ksMAAADbAAAADwAA&#10;AAAAAAAAAAAAAAAHAgAAZHJzL2Rvd25yZXYueG1sUEsFBgAAAAADAAMAtwAAAPcCAAAAAA==&#10;" filled="f" stroked="f" strokeweight=".5pt">
                  <v:textbox>
                    <w:txbxContent>
                      <w:p w14:paraId="587B5F96" w14:textId="112CD1C1" w:rsidR="00F77D4C" w:rsidRDefault="00F77D4C" w:rsidP="00F77D4C">
                        <w:pPr>
                          <w:rPr>
                            <w:lang w:bidi="fa-IR"/>
                          </w:rPr>
                        </w:pPr>
                        <w:r>
                          <w:rPr>
                            <w:lang w:bidi="fa-IR"/>
                          </w:rPr>
                          <w:t>M</w:t>
                        </w:r>
                      </w:p>
                    </w:txbxContent>
                  </v:textbox>
                </v:shape>
                <v:shape id="Text Box 41" o:spid="_x0000_s1090" type="#_x0000_t202" style="position:absolute;left:12234;top:12170;width:2668;height:2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JAJxQAAANsAAAAPAAAAZHJzL2Rvd25yZXYueG1sRI9Ba8JA&#10;FITvgv9heUJvuonU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Co6JAJxQAAANsAAAAP&#10;AAAAAAAAAAAAAAAAAAcCAABkcnMvZG93bnJldi54bWxQSwUGAAAAAAMAAwC3AAAA+QIAAAAA&#10;" filled="f" stroked="f" strokeweight=".5pt">
                  <v:textbox>
                    <w:txbxContent>
                      <w:p w14:paraId="26E8ACB7" w14:textId="1FAF3E9A" w:rsidR="00F77D4C" w:rsidRDefault="00F77D4C" w:rsidP="00F77D4C">
                        <w:r>
                          <w:t>F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0B3006" w:rsidRPr="00DB1629" w:rsidSect="00554692">
      <w:footerReference w:type="even" r:id="rId14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397196" w14:textId="77777777" w:rsidR="000D09D8" w:rsidRDefault="000D09D8">
      <w:r>
        <w:separator/>
      </w:r>
    </w:p>
  </w:endnote>
  <w:endnote w:type="continuationSeparator" w:id="0">
    <w:p w14:paraId="7EE19E06" w14:textId="77777777" w:rsidR="000D09D8" w:rsidRDefault="000D09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0"/>
    <w:family w:val="swiss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0 Nazanin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Portada ARA">
    <w:panose1 w:val="00000000000000000000"/>
    <w:charset w:val="00"/>
    <w:family w:val="modern"/>
    <w:notTrueType/>
    <w:pitch w:val="variable"/>
    <w:sig w:usb0="A00020EF" w:usb1="D000204B" w:usb2="00000008" w:usb3="00000000" w:csb0="000001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rtada ARA Extrabold">
    <w:panose1 w:val="00000000000000000000"/>
    <w:charset w:val="00"/>
    <w:family w:val="modern"/>
    <w:notTrueType/>
    <w:pitch w:val="variable"/>
    <w:sig w:usb0="A00020EF" w:usb1="D000204B" w:usb2="00000008" w:usb3="00000000" w:csb0="000001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F05D6" w14:textId="77777777" w:rsidR="00E66FC4" w:rsidRDefault="00E66FC4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23FB790" w14:textId="77777777" w:rsidR="00E66FC4" w:rsidRDefault="00E66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1E7B1B" w14:textId="77777777" w:rsidR="000D09D8" w:rsidRDefault="000D09D8">
      <w:r>
        <w:separator/>
      </w:r>
    </w:p>
  </w:footnote>
  <w:footnote w:type="continuationSeparator" w:id="0">
    <w:p w14:paraId="1F2D0B30" w14:textId="77777777" w:rsidR="000D09D8" w:rsidRDefault="000D09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4320C"/>
    <w:multiLevelType w:val="hybridMultilevel"/>
    <w:tmpl w:val="3328F60A"/>
    <w:lvl w:ilvl="0" w:tplc="95624290">
      <w:start w:val="1"/>
      <w:numFmt w:val="decimal"/>
      <w:lvlText w:val="%1)"/>
      <w:lvlJc w:val="lef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53701"/>
    <w:multiLevelType w:val="hybridMultilevel"/>
    <w:tmpl w:val="0D00F35A"/>
    <w:lvl w:ilvl="0" w:tplc="C1DE0BF4">
      <w:numFmt w:val="bullet"/>
      <w:lvlText w:val="-"/>
      <w:lvlJc w:val="left"/>
      <w:pPr>
        <w:ind w:left="720" w:hanging="360"/>
      </w:pPr>
      <w:rPr>
        <w:rFonts w:ascii="Vazirmatn" w:eastAsia="Times New Roman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7B2342"/>
    <w:multiLevelType w:val="hybridMultilevel"/>
    <w:tmpl w:val="21D66EA8"/>
    <w:lvl w:ilvl="0" w:tplc="28EC444A">
      <w:start w:val="1"/>
      <w:numFmt w:val="decimalFullWidth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E85842"/>
    <w:multiLevelType w:val="hybridMultilevel"/>
    <w:tmpl w:val="11AAEFDA"/>
    <w:lvl w:ilvl="0" w:tplc="2BBC4F6A">
      <w:numFmt w:val="bullet"/>
      <w:lvlText w:val="-"/>
      <w:lvlJc w:val="left"/>
      <w:pPr>
        <w:ind w:left="720" w:hanging="360"/>
      </w:pPr>
      <w:rPr>
        <w:rFonts w:ascii="Vazirmatn" w:eastAsia="Times New Roman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9F5422"/>
    <w:multiLevelType w:val="hybridMultilevel"/>
    <w:tmpl w:val="08CA9560"/>
    <w:lvl w:ilvl="0" w:tplc="BB0E855E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0BFB"/>
    <w:rsid w:val="000073AE"/>
    <w:rsid w:val="00007EA0"/>
    <w:rsid w:val="00010ED4"/>
    <w:rsid w:val="00011554"/>
    <w:rsid w:val="0003119D"/>
    <w:rsid w:val="00044CE5"/>
    <w:rsid w:val="00051F35"/>
    <w:rsid w:val="00060B1B"/>
    <w:rsid w:val="000633DE"/>
    <w:rsid w:val="0006357C"/>
    <w:rsid w:val="00064AC3"/>
    <w:rsid w:val="00064B47"/>
    <w:rsid w:val="00074C55"/>
    <w:rsid w:val="000812E2"/>
    <w:rsid w:val="00081A78"/>
    <w:rsid w:val="00083DAE"/>
    <w:rsid w:val="00096D6F"/>
    <w:rsid w:val="000A4E0D"/>
    <w:rsid w:val="000B0C9E"/>
    <w:rsid w:val="000B3006"/>
    <w:rsid w:val="000B34D9"/>
    <w:rsid w:val="000B714D"/>
    <w:rsid w:val="000C13A0"/>
    <w:rsid w:val="000C34EE"/>
    <w:rsid w:val="000D09D8"/>
    <w:rsid w:val="000E2D5C"/>
    <w:rsid w:val="000F0AEE"/>
    <w:rsid w:val="000F1DC0"/>
    <w:rsid w:val="000F7D7C"/>
    <w:rsid w:val="001012EE"/>
    <w:rsid w:val="00102819"/>
    <w:rsid w:val="00102989"/>
    <w:rsid w:val="00104534"/>
    <w:rsid w:val="00105998"/>
    <w:rsid w:val="00106CED"/>
    <w:rsid w:val="001272ED"/>
    <w:rsid w:val="001369CE"/>
    <w:rsid w:val="00153216"/>
    <w:rsid w:val="00156A69"/>
    <w:rsid w:val="001631AF"/>
    <w:rsid w:val="00163738"/>
    <w:rsid w:val="001648CA"/>
    <w:rsid w:val="001671F0"/>
    <w:rsid w:val="001752AE"/>
    <w:rsid w:val="00180E9B"/>
    <w:rsid w:val="00183AB2"/>
    <w:rsid w:val="00190DC4"/>
    <w:rsid w:val="00193926"/>
    <w:rsid w:val="001964DB"/>
    <w:rsid w:val="001A678E"/>
    <w:rsid w:val="001A6807"/>
    <w:rsid w:val="001A773D"/>
    <w:rsid w:val="001B2CBC"/>
    <w:rsid w:val="001B430A"/>
    <w:rsid w:val="001B4C20"/>
    <w:rsid w:val="001B76FF"/>
    <w:rsid w:val="001C1AAD"/>
    <w:rsid w:val="001C558A"/>
    <w:rsid w:val="001D764F"/>
    <w:rsid w:val="001E0DCC"/>
    <w:rsid w:val="001E526C"/>
    <w:rsid w:val="001F07AB"/>
    <w:rsid w:val="001F6C57"/>
    <w:rsid w:val="002037DE"/>
    <w:rsid w:val="00206ECB"/>
    <w:rsid w:val="002078FB"/>
    <w:rsid w:val="0021687D"/>
    <w:rsid w:val="0022126B"/>
    <w:rsid w:val="002304F7"/>
    <w:rsid w:val="0023052B"/>
    <w:rsid w:val="00232982"/>
    <w:rsid w:val="00253C8C"/>
    <w:rsid w:val="00255808"/>
    <w:rsid w:val="00257904"/>
    <w:rsid w:val="00262B70"/>
    <w:rsid w:val="002650E6"/>
    <w:rsid w:val="00266C9F"/>
    <w:rsid w:val="00266F60"/>
    <w:rsid w:val="00273271"/>
    <w:rsid w:val="00274E4D"/>
    <w:rsid w:val="00283FFA"/>
    <w:rsid w:val="00285E84"/>
    <w:rsid w:val="002876CD"/>
    <w:rsid w:val="002905F6"/>
    <w:rsid w:val="002937D6"/>
    <w:rsid w:val="00293E8A"/>
    <w:rsid w:val="00297EC0"/>
    <w:rsid w:val="002A0031"/>
    <w:rsid w:val="002A1D7E"/>
    <w:rsid w:val="002A33DE"/>
    <w:rsid w:val="002C3808"/>
    <w:rsid w:val="002C51BB"/>
    <w:rsid w:val="002D7D6C"/>
    <w:rsid w:val="002F3932"/>
    <w:rsid w:val="003013D7"/>
    <w:rsid w:val="003054F1"/>
    <w:rsid w:val="003075BA"/>
    <w:rsid w:val="003110C8"/>
    <w:rsid w:val="00320319"/>
    <w:rsid w:val="00320504"/>
    <w:rsid w:val="0032391D"/>
    <w:rsid w:val="00325DBF"/>
    <w:rsid w:val="00343621"/>
    <w:rsid w:val="00352925"/>
    <w:rsid w:val="00363EA9"/>
    <w:rsid w:val="00366B83"/>
    <w:rsid w:val="0037499B"/>
    <w:rsid w:val="00384F69"/>
    <w:rsid w:val="00387B55"/>
    <w:rsid w:val="0039148A"/>
    <w:rsid w:val="00394BDA"/>
    <w:rsid w:val="00396865"/>
    <w:rsid w:val="00396F5F"/>
    <w:rsid w:val="00397992"/>
    <w:rsid w:val="003A3661"/>
    <w:rsid w:val="003A6F1F"/>
    <w:rsid w:val="003B1261"/>
    <w:rsid w:val="003B2220"/>
    <w:rsid w:val="003B2DC0"/>
    <w:rsid w:val="003B3CA8"/>
    <w:rsid w:val="003B5073"/>
    <w:rsid w:val="003B6D7E"/>
    <w:rsid w:val="003B7F79"/>
    <w:rsid w:val="003C58DD"/>
    <w:rsid w:val="003C6A43"/>
    <w:rsid w:val="003D43BA"/>
    <w:rsid w:val="003D62BE"/>
    <w:rsid w:val="003D7F40"/>
    <w:rsid w:val="003E2171"/>
    <w:rsid w:val="003E2AA3"/>
    <w:rsid w:val="003F0CEB"/>
    <w:rsid w:val="003F159E"/>
    <w:rsid w:val="003F272F"/>
    <w:rsid w:val="003F58FD"/>
    <w:rsid w:val="00400431"/>
    <w:rsid w:val="00426080"/>
    <w:rsid w:val="00427CF4"/>
    <w:rsid w:val="00444884"/>
    <w:rsid w:val="0045654A"/>
    <w:rsid w:val="004568D6"/>
    <w:rsid w:val="00464B31"/>
    <w:rsid w:val="0047166E"/>
    <w:rsid w:val="00480E18"/>
    <w:rsid w:val="00492EE4"/>
    <w:rsid w:val="00495CCA"/>
    <w:rsid w:val="00496963"/>
    <w:rsid w:val="004A0E94"/>
    <w:rsid w:val="004A1F88"/>
    <w:rsid w:val="004B1925"/>
    <w:rsid w:val="004B4415"/>
    <w:rsid w:val="004B45CF"/>
    <w:rsid w:val="004B5D83"/>
    <w:rsid w:val="004B7F7B"/>
    <w:rsid w:val="004C4235"/>
    <w:rsid w:val="004E1746"/>
    <w:rsid w:val="004F017D"/>
    <w:rsid w:val="004F1A82"/>
    <w:rsid w:val="00500D0D"/>
    <w:rsid w:val="0050141B"/>
    <w:rsid w:val="00512F68"/>
    <w:rsid w:val="00526347"/>
    <w:rsid w:val="00526388"/>
    <w:rsid w:val="00527D9D"/>
    <w:rsid w:val="00531DB8"/>
    <w:rsid w:val="0053656A"/>
    <w:rsid w:val="00550734"/>
    <w:rsid w:val="005532B4"/>
    <w:rsid w:val="0055430A"/>
    <w:rsid w:val="00554692"/>
    <w:rsid w:val="005704C3"/>
    <w:rsid w:val="00571325"/>
    <w:rsid w:val="00586070"/>
    <w:rsid w:val="00592C7E"/>
    <w:rsid w:val="0059312F"/>
    <w:rsid w:val="0059556C"/>
    <w:rsid w:val="00596339"/>
    <w:rsid w:val="005A04D4"/>
    <w:rsid w:val="005A5D92"/>
    <w:rsid w:val="005A6E6B"/>
    <w:rsid w:val="005A73CC"/>
    <w:rsid w:val="005B0A9C"/>
    <w:rsid w:val="005B355E"/>
    <w:rsid w:val="005C1F29"/>
    <w:rsid w:val="005C3563"/>
    <w:rsid w:val="005C70F1"/>
    <w:rsid w:val="005E13ED"/>
    <w:rsid w:val="005E1C9B"/>
    <w:rsid w:val="005E22DE"/>
    <w:rsid w:val="005F5D12"/>
    <w:rsid w:val="00604E3D"/>
    <w:rsid w:val="0061122B"/>
    <w:rsid w:val="0061446A"/>
    <w:rsid w:val="00614E45"/>
    <w:rsid w:val="00624A1C"/>
    <w:rsid w:val="00625B91"/>
    <w:rsid w:val="006404D1"/>
    <w:rsid w:val="006450D1"/>
    <w:rsid w:val="00645BBA"/>
    <w:rsid w:val="00651A39"/>
    <w:rsid w:val="00652AE5"/>
    <w:rsid w:val="00654641"/>
    <w:rsid w:val="00654F7A"/>
    <w:rsid w:val="00662D5E"/>
    <w:rsid w:val="0066426A"/>
    <w:rsid w:val="00666C36"/>
    <w:rsid w:val="00673468"/>
    <w:rsid w:val="00674005"/>
    <w:rsid w:val="006917C9"/>
    <w:rsid w:val="0069290B"/>
    <w:rsid w:val="006A45B3"/>
    <w:rsid w:val="006B1CD3"/>
    <w:rsid w:val="006C1DAF"/>
    <w:rsid w:val="006C36D2"/>
    <w:rsid w:val="006C5E32"/>
    <w:rsid w:val="006D1307"/>
    <w:rsid w:val="006F074B"/>
    <w:rsid w:val="00701928"/>
    <w:rsid w:val="007030CB"/>
    <w:rsid w:val="00706087"/>
    <w:rsid w:val="0070769F"/>
    <w:rsid w:val="00712340"/>
    <w:rsid w:val="0071794E"/>
    <w:rsid w:val="007248D3"/>
    <w:rsid w:val="007256FB"/>
    <w:rsid w:val="00731E3C"/>
    <w:rsid w:val="007409DF"/>
    <w:rsid w:val="00742506"/>
    <w:rsid w:val="0074647C"/>
    <w:rsid w:val="0075109F"/>
    <w:rsid w:val="0076488E"/>
    <w:rsid w:val="007660E8"/>
    <w:rsid w:val="007702DA"/>
    <w:rsid w:val="00771433"/>
    <w:rsid w:val="00777B43"/>
    <w:rsid w:val="00777D5B"/>
    <w:rsid w:val="00783232"/>
    <w:rsid w:val="0078625B"/>
    <w:rsid w:val="00786BD3"/>
    <w:rsid w:val="00786C62"/>
    <w:rsid w:val="007A74C8"/>
    <w:rsid w:val="007B0A27"/>
    <w:rsid w:val="007B24DA"/>
    <w:rsid w:val="007B2915"/>
    <w:rsid w:val="007B2FB4"/>
    <w:rsid w:val="007B3075"/>
    <w:rsid w:val="007B4428"/>
    <w:rsid w:val="007B593A"/>
    <w:rsid w:val="007D7552"/>
    <w:rsid w:val="007E582B"/>
    <w:rsid w:val="007E7962"/>
    <w:rsid w:val="007F110E"/>
    <w:rsid w:val="007F1602"/>
    <w:rsid w:val="007F5653"/>
    <w:rsid w:val="007F5B23"/>
    <w:rsid w:val="0080342F"/>
    <w:rsid w:val="008064FD"/>
    <w:rsid w:val="00812683"/>
    <w:rsid w:val="00814666"/>
    <w:rsid w:val="00820188"/>
    <w:rsid w:val="00824E95"/>
    <w:rsid w:val="008274E0"/>
    <w:rsid w:val="00827D24"/>
    <w:rsid w:val="00834E69"/>
    <w:rsid w:val="0085529B"/>
    <w:rsid w:val="008605CB"/>
    <w:rsid w:val="008642EB"/>
    <w:rsid w:val="00871AD4"/>
    <w:rsid w:val="0087271B"/>
    <w:rsid w:val="008770E7"/>
    <w:rsid w:val="00880CF9"/>
    <w:rsid w:val="008817EA"/>
    <w:rsid w:val="00882682"/>
    <w:rsid w:val="00885BB4"/>
    <w:rsid w:val="00897D81"/>
    <w:rsid w:val="008A24AA"/>
    <w:rsid w:val="008B2D29"/>
    <w:rsid w:val="008B327A"/>
    <w:rsid w:val="008C662D"/>
    <w:rsid w:val="008D43E1"/>
    <w:rsid w:val="008D778C"/>
    <w:rsid w:val="008E3DB6"/>
    <w:rsid w:val="008E431A"/>
    <w:rsid w:val="008E4A1D"/>
    <w:rsid w:val="008E7A19"/>
    <w:rsid w:val="008F1579"/>
    <w:rsid w:val="008F4B46"/>
    <w:rsid w:val="00901CEC"/>
    <w:rsid w:val="00912525"/>
    <w:rsid w:val="009129B2"/>
    <w:rsid w:val="009200C1"/>
    <w:rsid w:val="009215E0"/>
    <w:rsid w:val="0093468C"/>
    <w:rsid w:val="00937508"/>
    <w:rsid w:val="009467A7"/>
    <w:rsid w:val="00947F17"/>
    <w:rsid w:val="00952302"/>
    <w:rsid w:val="00961536"/>
    <w:rsid w:val="00961862"/>
    <w:rsid w:val="0098025A"/>
    <w:rsid w:val="0098324F"/>
    <w:rsid w:val="00984794"/>
    <w:rsid w:val="0098591E"/>
    <w:rsid w:val="0099294B"/>
    <w:rsid w:val="00992D67"/>
    <w:rsid w:val="00992F9D"/>
    <w:rsid w:val="009934FF"/>
    <w:rsid w:val="00996061"/>
    <w:rsid w:val="009960AB"/>
    <w:rsid w:val="009B5933"/>
    <w:rsid w:val="009B655B"/>
    <w:rsid w:val="009C1230"/>
    <w:rsid w:val="009D1721"/>
    <w:rsid w:val="009D3C46"/>
    <w:rsid w:val="009D7CA8"/>
    <w:rsid w:val="009E0671"/>
    <w:rsid w:val="009E5676"/>
    <w:rsid w:val="009F15B1"/>
    <w:rsid w:val="009F32F5"/>
    <w:rsid w:val="00A06317"/>
    <w:rsid w:val="00A10B78"/>
    <w:rsid w:val="00A17AD6"/>
    <w:rsid w:val="00A20A6A"/>
    <w:rsid w:val="00A20E9F"/>
    <w:rsid w:val="00A210D6"/>
    <w:rsid w:val="00A267C0"/>
    <w:rsid w:val="00A26BF5"/>
    <w:rsid w:val="00A32A40"/>
    <w:rsid w:val="00A332D5"/>
    <w:rsid w:val="00A33BBD"/>
    <w:rsid w:val="00A34C25"/>
    <w:rsid w:val="00A37E85"/>
    <w:rsid w:val="00A40DA9"/>
    <w:rsid w:val="00A41119"/>
    <w:rsid w:val="00A54BD7"/>
    <w:rsid w:val="00A5530B"/>
    <w:rsid w:val="00A57D94"/>
    <w:rsid w:val="00A60BFB"/>
    <w:rsid w:val="00A61699"/>
    <w:rsid w:val="00A6281F"/>
    <w:rsid w:val="00A676CE"/>
    <w:rsid w:val="00A72287"/>
    <w:rsid w:val="00A74C02"/>
    <w:rsid w:val="00A756E8"/>
    <w:rsid w:val="00A766D6"/>
    <w:rsid w:val="00A80D73"/>
    <w:rsid w:val="00A81A8A"/>
    <w:rsid w:val="00A83261"/>
    <w:rsid w:val="00A83BE2"/>
    <w:rsid w:val="00A9133D"/>
    <w:rsid w:val="00A941B0"/>
    <w:rsid w:val="00A96D8F"/>
    <w:rsid w:val="00AB67DD"/>
    <w:rsid w:val="00AC448A"/>
    <w:rsid w:val="00AD0171"/>
    <w:rsid w:val="00AD45B7"/>
    <w:rsid w:val="00AD762D"/>
    <w:rsid w:val="00AE0D09"/>
    <w:rsid w:val="00AE0FE7"/>
    <w:rsid w:val="00AE6D9D"/>
    <w:rsid w:val="00AE7D23"/>
    <w:rsid w:val="00AE7F98"/>
    <w:rsid w:val="00AF346F"/>
    <w:rsid w:val="00AF59E1"/>
    <w:rsid w:val="00B10C05"/>
    <w:rsid w:val="00B14347"/>
    <w:rsid w:val="00B2713C"/>
    <w:rsid w:val="00B305E1"/>
    <w:rsid w:val="00B40735"/>
    <w:rsid w:val="00B44A14"/>
    <w:rsid w:val="00B463C0"/>
    <w:rsid w:val="00B52219"/>
    <w:rsid w:val="00B52E66"/>
    <w:rsid w:val="00B56F1A"/>
    <w:rsid w:val="00B62053"/>
    <w:rsid w:val="00B72545"/>
    <w:rsid w:val="00B73028"/>
    <w:rsid w:val="00B73686"/>
    <w:rsid w:val="00B80042"/>
    <w:rsid w:val="00B80E06"/>
    <w:rsid w:val="00BA098C"/>
    <w:rsid w:val="00BA62B8"/>
    <w:rsid w:val="00BA7917"/>
    <w:rsid w:val="00BB11A8"/>
    <w:rsid w:val="00BC1A19"/>
    <w:rsid w:val="00BC37E5"/>
    <w:rsid w:val="00BD3747"/>
    <w:rsid w:val="00BD447E"/>
    <w:rsid w:val="00BE776E"/>
    <w:rsid w:val="00BE7ED2"/>
    <w:rsid w:val="00BF4523"/>
    <w:rsid w:val="00BF6906"/>
    <w:rsid w:val="00C0768D"/>
    <w:rsid w:val="00C15528"/>
    <w:rsid w:val="00C27826"/>
    <w:rsid w:val="00C323A2"/>
    <w:rsid w:val="00C326B1"/>
    <w:rsid w:val="00C40BBF"/>
    <w:rsid w:val="00C4546A"/>
    <w:rsid w:val="00C5440C"/>
    <w:rsid w:val="00C60163"/>
    <w:rsid w:val="00C65CF4"/>
    <w:rsid w:val="00C7231E"/>
    <w:rsid w:val="00C77310"/>
    <w:rsid w:val="00C82809"/>
    <w:rsid w:val="00C82A22"/>
    <w:rsid w:val="00C924A3"/>
    <w:rsid w:val="00C94531"/>
    <w:rsid w:val="00CA1554"/>
    <w:rsid w:val="00CB31E1"/>
    <w:rsid w:val="00CC05F2"/>
    <w:rsid w:val="00CC13C8"/>
    <w:rsid w:val="00CC26EA"/>
    <w:rsid w:val="00CC318D"/>
    <w:rsid w:val="00CC56BC"/>
    <w:rsid w:val="00CD4A8C"/>
    <w:rsid w:val="00CE2F34"/>
    <w:rsid w:val="00CE3277"/>
    <w:rsid w:val="00CF2157"/>
    <w:rsid w:val="00CF3E0D"/>
    <w:rsid w:val="00CF404F"/>
    <w:rsid w:val="00CF444A"/>
    <w:rsid w:val="00CF5820"/>
    <w:rsid w:val="00D030C9"/>
    <w:rsid w:val="00D033C5"/>
    <w:rsid w:val="00D1197F"/>
    <w:rsid w:val="00D12852"/>
    <w:rsid w:val="00D2389A"/>
    <w:rsid w:val="00D30350"/>
    <w:rsid w:val="00D308F5"/>
    <w:rsid w:val="00D43C9D"/>
    <w:rsid w:val="00D43EFD"/>
    <w:rsid w:val="00D56C37"/>
    <w:rsid w:val="00D656B0"/>
    <w:rsid w:val="00D70DCE"/>
    <w:rsid w:val="00D849E2"/>
    <w:rsid w:val="00D86FB6"/>
    <w:rsid w:val="00D87200"/>
    <w:rsid w:val="00D87BA6"/>
    <w:rsid w:val="00D97201"/>
    <w:rsid w:val="00DA7416"/>
    <w:rsid w:val="00DB1342"/>
    <w:rsid w:val="00DB1629"/>
    <w:rsid w:val="00DB4350"/>
    <w:rsid w:val="00DC1C76"/>
    <w:rsid w:val="00DD01C4"/>
    <w:rsid w:val="00DE575C"/>
    <w:rsid w:val="00DE7A0F"/>
    <w:rsid w:val="00DF06AC"/>
    <w:rsid w:val="00DF24A7"/>
    <w:rsid w:val="00DF3E96"/>
    <w:rsid w:val="00DF51A3"/>
    <w:rsid w:val="00E00254"/>
    <w:rsid w:val="00E00D66"/>
    <w:rsid w:val="00E12811"/>
    <w:rsid w:val="00E14C5C"/>
    <w:rsid w:val="00E21646"/>
    <w:rsid w:val="00E33963"/>
    <w:rsid w:val="00E576A0"/>
    <w:rsid w:val="00E57C7D"/>
    <w:rsid w:val="00E601F9"/>
    <w:rsid w:val="00E61EEC"/>
    <w:rsid w:val="00E62199"/>
    <w:rsid w:val="00E63EBC"/>
    <w:rsid w:val="00E64600"/>
    <w:rsid w:val="00E66FC4"/>
    <w:rsid w:val="00E72F7B"/>
    <w:rsid w:val="00E7471C"/>
    <w:rsid w:val="00E85520"/>
    <w:rsid w:val="00E860C4"/>
    <w:rsid w:val="00E87484"/>
    <w:rsid w:val="00E92EB7"/>
    <w:rsid w:val="00E939CA"/>
    <w:rsid w:val="00E94499"/>
    <w:rsid w:val="00E95C5B"/>
    <w:rsid w:val="00E96E6B"/>
    <w:rsid w:val="00EA0147"/>
    <w:rsid w:val="00EA05B8"/>
    <w:rsid w:val="00EC2C10"/>
    <w:rsid w:val="00ED18A2"/>
    <w:rsid w:val="00EE0A33"/>
    <w:rsid w:val="00EF59FB"/>
    <w:rsid w:val="00F01A3F"/>
    <w:rsid w:val="00F05AAD"/>
    <w:rsid w:val="00F05EBA"/>
    <w:rsid w:val="00F12681"/>
    <w:rsid w:val="00F14030"/>
    <w:rsid w:val="00F14AF6"/>
    <w:rsid w:val="00F16533"/>
    <w:rsid w:val="00F17EC5"/>
    <w:rsid w:val="00F24874"/>
    <w:rsid w:val="00F27946"/>
    <w:rsid w:val="00F30601"/>
    <w:rsid w:val="00F35E5B"/>
    <w:rsid w:val="00F36768"/>
    <w:rsid w:val="00F44108"/>
    <w:rsid w:val="00F45380"/>
    <w:rsid w:val="00F521DE"/>
    <w:rsid w:val="00F615BA"/>
    <w:rsid w:val="00F616BA"/>
    <w:rsid w:val="00F63DF6"/>
    <w:rsid w:val="00F77D4C"/>
    <w:rsid w:val="00F81292"/>
    <w:rsid w:val="00F86773"/>
    <w:rsid w:val="00F9203E"/>
    <w:rsid w:val="00F96F1E"/>
    <w:rsid w:val="00FA00FC"/>
    <w:rsid w:val="00FA0B2F"/>
    <w:rsid w:val="00FA1DE2"/>
    <w:rsid w:val="00FC528B"/>
    <w:rsid w:val="00FC5A50"/>
    <w:rsid w:val="00FC7F9D"/>
    <w:rsid w:val="00FD1E05"/>
    <w:rsid w:val="00FD53D3"/>
    <w:rsid w:val="00FD5C9F"/>
    <w:rsid w:val="00FE4E5A"/>
    <w:rsid w:val="00FE5EEC"/>
    <w:rsid w:val="00FE624D"/>
    <w:rsid w:val="00FF1E89"/>
    <w:rsid w:val="00FF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09F738D7"/>
  <w15:docId w15:val="{61A983A4-3E1E-4C5E-B3F4-8B7A3D82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0342F"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table" w:styleId="PlainTable4">
    <w:name w:val="Plain Table 4"/>
    <w:basedOn w:val="TableNormal"/>
    <w:uiPriority w:val="44"/>
    <w:rsid w:val="00A32A4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F56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nhideWhenUsed/>
    <w:rsid w:val="005507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0734"/>
    <w:rPr>
      <w:rFonts w:cs="B Nazanin"/>
      <w:b/>
      <w:bCs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F45380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3F0CE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3F0C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F0CEB"/>
    <w:rPr>
      <w:rFonts w:cs="B Nazanin"/>
      <w:b/>
      <w:bCs/>
      <w:lang w:bidi="ar-S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F0CEB"/>
  </w:style>
  <w:style w:type="character" w:customStyle="1" w:styleId="CommentSubjectChar">
    <w:name w:val="Comment Subject Char"/>
    <w:basedOn w:val="CommentTextChar"/>
    <w:link w:val="CommentSubject"/>
    <w:semiHidden/>
    <w:rsid w:val="003F0CEB"/>
    <w:rPr>
      <w:rFonts w:cs="B Nazanin"/>
      <w:b/>
      <w:bCs/>
      <w:lang w:bidi="ar-SA"/>
    </w:rPr>
  </w:style>
  <w:style w:type="character" w:styleId="Strong">
    <w:name w:val="Strong"/>
    <w:basedOn w:val="DefaultParagraphFont"/>
    <w:qFormat/>
    <w:rsid w:val="005A73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55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93A440-B9C5-4A97-9EA9-E75B2FA39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1170</TotalTime>
  <Pages>2</Pages>
  <Words>414</Words>
  <Characters>2362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creator>Saba System</dc:creator>
  <cp:lastModifiedBy>M.Mahdi Sabbaghi</cp:lastModifiedBy>
  <cp:revision>166</cp:revision>
  <cp:lastPrinted>2023-11-01T19:47:00Z</cp:lastPrinted>
  <dcterms:created xsi:type="dcterms:W3CDTF">2018-10-12T13:02:00Z</dcterms:created>
  <dcterms:modified xsi:type="dcterms:W3CDTF">2025-12-15T14:17:00Z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