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1F837F41" w:rsidR="00D12852" w:rsidRPr="00D97201" w:rsidRDefault="00B720D6">
      <w:pPr>
        <w:rPr>
          <w:rFonts w:ascii="Vazirmatn" w:hAnsi="Vazirmatn" w:cs="Vazirmatn"/>
          <w:b w:val="0"/>
          <w:bCs w:val="0"/>
          <w:sz w:val="2"/>
          <w:szCs w:val="2"/>
          <w:rtl/>
          <w:lang w:bidi="fa-IR"/>
        </w:rPr>
      </w:pPr>
      <w:r>
        <w:rPr>
          <w:rFonts w:ascii="Vazirmatn" w:hAnsi="Vazirmatn" w:cs="Vazirmatn"/>
          <w:b w:val="0"/>
          <w:bCs w:val="0"/>
          <w:noProof/>
          <w:sz w:val="2"/>
          <w:szCs w:val="2"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958272" behindDoc="0" locked="0" layoutInCell="1" allowOverlap="1" wp14:anchorId="12B5A061" wp14:editId="6CA5707E">
                <wp:simplePos x="0" y="0"/>
                <wp:positionH relativeFrom="column">
                  <wp:posOffset>-183379</wp:posOffset>
                </wp:positionH>
                <wp:positionV relativeFrom="paragraph">
                  <wp:posOffset>8487964</wp:posOffset>
                </wp:positionV>
                <wp:extent cx="1575609" cy="1397001"/>
                <wp:effectExtent l="0" t="0" r="0" b="1270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5609" cy="1397001"/>
                          <a:chOff x="0" y="0"/>
                          <a:chExt cx="1575609" cy="1397001"/>
                        </a:xfrm>
                      </wpg:grpSpPr>
                      <wps:wsp>
                        <wps:cNvPr id="45" name="Straight Connector 45"/>
                        <wps:cNvCnPr/>
                        <wps:spPr>
                          <a:xfrm>
                            <a:off x="216707" y="1242104"/>
                            <a:ext cx="111556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Connector 46"/>
                        <wps:cNvCnPr/>
                        <wps:spPr>
                          <a:xfrm>
                            <a:off x="750548" y="153281"/>
                            <a:ext cx="0" cy="1237488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Oval 47"/>
                        <wps:cNvSpPr/>
                        <wps:spPr>
                          <a:xfrm>
                            <a:off x="729406" y="306562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0" y="1088820"/>
                            <a:ext cx="299720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8C2F8A" w14:textId="77777777" w:rsidR="00A632AC" w:rsidRDefault="00A632AC" w:rsidP="00A632AC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1284144" y="1094106"/>
                            <a:ext cx="291465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6DD8DB" w14:textId="42F27A1B" w:rsidR="00A632AC" w:rsidRDefault="00A632AC" w:rsidP="00A632AC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 Box 50"/>
                        <wps:cNvSpPr txBox="1"/>
                        <wps:spPr>
                          <a:xfrm>
                            <a:off x="533781" y="0"/>
                            <a:ext cx="282575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53E5DE" w14:textId="6515D01E" w:rsidR="00A632AC" w:rsidRDefault="00A632AC" w:rsidP="00A632AC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750548" y="1162821"/>
                            <a:ext cx="72000" cy="72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681836" y="1162821"/>
                            <a:ext cx="72000" cy="72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Straight Connector 71"/>
                        <wps:cNvCnPr/>
                        <wps:spPr>
                          <a:xfrm>
                            <a:off x="428129" y="1205105"/>
                            <a:ext cx="32225" cy="684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Straight Connector 72"/>
                        <wps:cNvCnPr/>
                        <wps:spPr>
                          <a:xfrm>
                            <a:off x="1057110" y="1205105"/>
                            <a:ext cx="32225" cy="684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5A061" id="Group 86" o:spid="_x0000_s1026" style="position:absolute;left:0;text-align:left;margin-left:-14.45pt;margin-top:668.35pt;width:124.05pt;height:110pt;z-index:251958272" coordsize="15756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">
                <v:line id="Straight Connector 45" o:spid="_x0000_s1027" style="position:absolute;visibility:visible;mso-wrap-style:square" from="2167,12421" to="13322,12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" strokecolor="black [3213]" strokeweight="1pt"/>
                <v:line id="Straight Connector 46" o:spid="_x0000_s1028" style="position:absolute;visibility:visible;mso-wrap-style:square" from="7505,1532" to="7505,1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" strokecolor="black [3040]" strokeweight="1pt"/>
                <v:oval id="Oval 47" o:spid="_x0000_s1029" style="position:absolute;left:7294;top:306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" fillcolor="black [3213]" strokecolor="black [3213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" o:spid="_x0000_s1030" type="#_x0000_t202" style="position:absolute;top:10888;width:2997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8MowgAAANsAAAAPAAAAZHJzL2Rvd25yZXYueG1sRE9NawIx&#10;EL0L/Q9hCl6KZhWR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CwQ8MowgAAANsAAAAPAAAA&#10;AAAAAAAAAAAAAAcCAABkcnMvZG93bnJldi54bWxQSwUGAAAAAAMAAwC3AAAA9gIAAAAA&#10;" filled="f" stroked="f" strokeweight=".5pt">
                  <v:textbox>
                    <w:txbxContent>
                      <w:p w14:paraId="4C8C2F8A" w14:textId="77777777" w:rsidR="00A632AC" w:rsidRDefault="00A632AC" w:rsidP="00A632AC">
                        <w:pPr>
                          <w:rPr>
                            <w:lang w:bidi="fa-IR"/>
                          </w:rPr>
                        </w:pPr>
                        <w:r>
                          <w:rPr>
                            <w:lang w:bidi="fa-IR"/>
                          </w:rPr>
                          <w:t>A</w:t>
                        </w:r>
                      </w:p>
                    </w:txbxContent>
                  </v:textbox>
                </v:shape>
                <v:shape id="Text Box 49" o:spid="_x0000_s1031" type="#_x0000_t202" style="position:absolute;left:12841;top:10941;width:2915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" filled="f" stroked="f" strokeweight=".5pt">
                  <v:textbox>
                    <w:txbxContent>
                      <w:p w14:paraId="0A6DD8DB" w14:textId="42F27A1B" w:rsidR="00A632AC" w:rsidRDefault="00A632AC" w:rsidP="00A632AC">
                        <w:pPr>
                          <w:rPr>
                            <w:lang w:bidi="fa-IR"/>
                          </w:rPr>
                        </w:pPr>
                        <w:r>
                          <w:rPr>
                            <w:lang w:bidi="fa-IR"/>
                          </w:rPr>
                          <w:t>B</w:t>
                        </w:r>
                      </w:p>
                    </w:txbxContent>
                  </v:textbox>
                </v:shape>
                <v:shape id="Text Box 50" o:spid="_x0000_s1032" type="#_x0000_t202" style="position:absolute;left:5337;width:2826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" filled="f" stroked="f" strokeweight=".5pt">
                  <v:textbox>
                    <w:txbxContent>
                      <w:p w14:paraId="3753E5DE" w14:textId="6515D01E" w:rsidR="00A632AC" w:rsidRDefault="00A632AC" w:rsidP="00A632AC">
                        <w:pPr>
                          <w:rPr>
                            <w:lang w:bidi="fa-IR"/>
                          </w:rPr>
                        </w:pPr>
                        <w:r>
                          <w:rPr>
                            <w:lang w:bidi="fa-IR"/>
                          </w:rPr>
                          <w:t>P</w:t>
                        </w:r>
                      </w:p>
                    </w:txbxContent>
                  </v:textbox>
                </v:shape>
                <v:rect id="Rectangle 4" o:spid="_x0000_s1033" style="position:absolute;left:7505;top:1162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" filled="f" strokecolor="black [3213]" strokeweight="1.5pt"/>
                <v:rect id="Rectangle 5" o:spid="_x0000_s1034" style="position:absolute;left:6818;top:1162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" filled="f" strokecolor="black [3213]" strokeweight="1.5pt"/>
                <v:line id="Straight Connector 71" o:spid="_x0000_s1035" style="position:absolute;visibility:visible;mso-wrap-style:square" from="4281,12051" to="4603,1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" strokecolor="black [3213]" strokeweight="1pt"/>
                <v:line id="Straight Connector 72" o:spid="_x0000_s1036" style="position:absolute;visibility:visible;mso-wrap-style:square" from="10571,12051" to="10893,1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" strokecolor="black [3213]" strokeweight="1pt"/>
              </v:group>
            </w:pict>
          </mc:Fallback>
        </mc:AlternateContent>
      </w:r>
      <w:r w:rsidR="006859BC">
        <w:rPr>
          <w:rFonts w:ascii="Vazirmatn" w:hAnsi="Vazirmatn" w:cs="Vazirmatn"/>
          <w:b w:val="0"/>
          <w:bCs w:val="0"/>
          <w:noProof/>
          <w:sz w:val="2"/>
          <w:szCs w:val="2"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328571C7" wp14:editId="07F73796">
                <wp:simplePos x="0" y="0"/>
                <wp:positionH relativeFrom="column">
                  <wp:posOffset>-149578</wp:posOffset>
                </wp:positionH>
                <wp:positionV relativeFrom="paragraph">
                  <wp:posOffset>509199</wp:posOffset>
                </wp:positionV>
                <wp:extent cx="2670234" cy="1058871"/>
                <wp:effectExtent l="0" t="0" r="0" b="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0234" cy="1058871"/>
                          <a:chOff x="0" y="0"/>
                          <a:chExt cx="2670234" cy="1058871"/>
                        </a:xfrm>
                      </wpg:grpSpPr>
                      <wps:wsp>
                        <wps:cNvPr id="3" name="Straight Connector 3"/>
                        <wps:cNvCnPr/>
                        <wps:spPr>
                          <a:xfrm>
                            <a:off x="778934" y="225778"/>
                            <a:ext cx="1637677" cy="6627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H="1">
                            <a:off x="214489" y="225778"/>
                            <a:ext cx="554707" cy="6623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598272" y="0"/>
                            <a:ext cx="299720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CC1535" w14:textId="2B126D19" w:rsidR="00737D4E" w:rsidRDefault="00737D4E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0" y="755976"/>
                            <a:ext cx="291465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AA1FF9" w14:textId="727682BF" w:rsidR="00737D4E" w:rsidRDefault="00737D4E" w:rsidP="00737D4E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370514" y="744838"/>
                            <a:ext cx="299720" cy="303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3CEF1" w14:textId="5B9FC575" w:rsidR="00737D4E" w:rsidRDefault="00737D4E" w:rsidP="00737D4E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Isosceles Triangle 12"/>
                        <wps:cNvSpPr/>
                        <wps:spPr>
                          <a:xfrm>
                            <a:off x="214489" y="225778"/>
                            <a:ext cx="2192020" cy="662940"/>
                          </a:xfrm>
                          <a:prstGeom prst="triangle">
                            <a:avLst>
                              <a:gd name="adj" fmla="val 25287"/>
                            </a:avLst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571C7" id="Group 78" o:spid="_x0000_s1037" style="position:absolute;left:0;text-align:left;margin-left:-11.8pt;margin-top:40.1pt;width:210.25pt;height:83.4pt;z-index:251799552" coordsize="26702,10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">
                <v:line id="Straight Connector 3" o:spid="_x0000_s1038" style="position:absolute;visibility:visible;mso-wrap-style:square" from="7789,2257" to="24166,8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" strokecolor="black [3213]"/>
                <v:line id="Straight Connector 6" o:spid="_x0000_s1039" style="position:absolute;flip:x;visibility:visible;mso-wrap-style:square" from="2144,2257" to="7691,8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" strokecolor="black [3213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40" type="#_x0000_t202" style="position:absolute;left:5982;width:2997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<v:textbox>
                    <w:txbxContent>
                      <w:p w14:paraId="5ECC1535" w14:textId="2B126D19" w:rsidR="00737D4E" w:rsidRDefault="00737D4E">
                        <w:pPr>
                          <w:rPr>
                            <w:lang w:bidi="fa-IR"/>
                          </w:rPr>
                        </w:pPr>
                        <w:r>
                          <w:rPr>
                            <w:lang w:bidi="fa-IR"/>
                          </w:rPr>
                          <w:t>A</w:t>
                        </w:r>
                      </w:p>
                    </w:txbxContent>
                  </v:textbox>
                </v:shape>
                <v:shape id="Text Box 10" o:spid="_x0000_s1041" type="#_x0000_t202" style="position:absolute;top:7559;width:2914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" filled="f" stroked="f" strokeweight=".5pt">
                  <v:textbox>
                    <w:txbxContent>
                      <w:p w14:paraId="3FAA1FF9" w14:textId="727682BF" w:rsidR="00737D4E" w:rsidRDefault="00737D4E" w:rsidP="00737D4E">
                        <w:pPr>
                          <w:rPr>
                            <w:lang w:bidi="fa-IR"/>
                          </w:rPr>
                        </w:pPr>
                        <w:r>
                          <w:rPr>
                            <w:lang w:bidi="fa-IR"/>
                          </w:rPr>
                          <w:t>B</w:t>
                        </w:r>
                      </w:p>
                    </w:txbxContent>
                  </v:textbox>
                </v:shape>
                <v:shape id="Text Box 11" o:spid="_x0000_s1042" type="#_x0000_t202" style="position:absolute;left:23705;top:7448;width:2997;height:30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WowgAAANsAAAAPAAAAZHJzL2Rvd25yZXYueG1sRE9LawIx&#10;EL4X/A9hBC9Fs/YgZTWKChaRtuID8Thsxs3iZrIkUdd/3xQKvc3H95zJrLW1uJMPlWMFw0EGgrhw&#10;uuJSwfGw6r+DCBFZY+2YFDwpwGzaeZlgrt2Dd3Tfx1KkEA45KjAxNrmUoTBkMQxcQ5y4i/MWY4K+&#10;lNrjI4XbWr5l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AyykWowgAAANsAAAAPAAAA&#10;AAAAAAAAAAAAAAcCAABkcnMvZG93bnJldi54bWxQSwUGAAAAAAMAAwC3AAAA9gIAAAAA&#10;" filled="f" stroked="f" strokeweight=".5pt">
                  <v:textbox>
                    <w:txbxContent>
                      <w:p w14:paraId="1993CEF1" w14:textId="5B9FC575" w:rsidR="00737D4E" w:rsidRDefault="00737D4E" w:rsidP="00737D4E">
                        <w:pPr>
                          <w:rPr>
                            <w:lang w:bidi="fa-IR"/>
                          </w:rPr>
                        </w:pPr>
                        <w:r>
                          <w:rPr>
                            <w:lang w:bidi="fa-IR"/>
                          </w:rPr>
                          <w:t>C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2" o:spid="_x0000_s1043" type="#_x0000_t5" style="position:absolute;left:2144;top:2257;width:21921;height:6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" adj="5462" filled="f" strokecolor="black [3213]" strokeweight="1.5pt"/>
              </v:group>
            </w:pict>
          </mc:Fallback>
        </mc:AlternateContent>
      </w:r>
    </w:p>
    <w:tbl>
      <w:tblPr>
        <w:tblStyle w:val="ListTable2"/>
        <w:bidiVisual/>
        <w:tblW w:w="0" w:type="auto"/>
        <w:tblInd w:w="-85" w:type="dxa"/>
        <w:tblLook w:val="0600" w:firstRow="0" w:lastRow="0" w:firstColumn="0" w:lastColumn="0" w:noHBand="1" w:noVBand="1"/>
      </w:tblPr>
      <w:tblGrid>
        <w:gridCol w:w="10631"/>
      </w:tblGrid>
      <w:tr w:rsidR="007D4802" w:rsidRPr="009C5394" w14:paraId="52F37251" w14:textId="77777777" w:rsidTr="00177BC2">
        <w:trPr>
          <w:trHeight w:val="1010"/>
        </w:trPr>
        <w:tc>
          <w:tcPr>
            <w:tcW w:w="10631" w:type="dxa"/>
            <w:tcBorders>
              <w:top w:val="nil"/>
              <w:bottom w:val="single" w:sz="12" w:space="0" w:color="auto"/>
            </w:tcBorders>
          </w:tcPr>
          <w:p w14:paraId="281825E5" w14:textId="28E34E1B" w:rsidR="00DB4E13" w:rsidRPr="009C5394" w:rsidRDefault="00D743B2" w:rsidP="00BD2714">
            <w:pPr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</w:rPr>
              <w:t xml:space="preserve">1- </w:t>
            </w:r>
            <w:r w:rsidR="00DB4E13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>مسئله : مجموع زاویه های داخلی مثلث ۱۸۰ درجه است.</w:t>
            </w:r>
          </w:p>
          <w:p w14:paraId="1F550BA3" w14:textId="478743CF" w:rsidR="00C36664" w:rsidRPr="00C36664" w:rsidRDefault="00DB4E13" w:rsidP="003B2610">
            <w:pPr>
              <w:rPr>
                <w:rFonts w:asciiTheme="minorHAnsi" w:hAnsiTheme="minorHAnsi"/>
                <w:rtl/>
                <w:lang w:bidi="fa-IR"/>
              </w:rPr>
            </w:pPr>
            <w:r w:rsidRPr="00C36664">
              <w:rPr>
                <w:rFonts w:ascii="Vazirmatn" w:hAnsi="Vazirmatn" w:hint="cs"/>
                <w:rtl/>
              </w:rPr>
              <w:t xml:space="preserve">مثلث دلخواه </w:t>
            </w:r>
            <w:r w:rsidRPr="00C36664">
              <w:rPr>
                <w:rFonts w:ascii="Vazirmatn" w:hAnsi="Vazirmatn"/>
              </w:rPr>
              <w:t>A</w:t>
            </w:r>
            <w:r w:rsidRPr="00C36664">
              <w:rPr>
                <w:rFonts w:ascii="Vazirmatn" w:hAnsi="Vazirmatn"/>
                <w:lang w:bidi="fa-IR"/>
              </w:rPr>
              <w:t>BC</w:t>
            </w:r>
            <w:r w:rsidRPr="00C36664">
              <w:rPr>
                <w:rFonts w:ascii="Vazirmatn" w:hAnsi="Vazirmatn" w:hint="cs"/>
                <w:rtl/>
                <w:lang w:bidi="fa-IR"/>
              </w:rPr>
              <w:t xml:space="preserve"> را در نظر بگیرید.</w:t>
            </w:r>
            <w:r w:rsidR="00C36664" w:rsidRPr="00C36664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مانند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شکل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مقابل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از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 xml:space="preserve">رأس </w:t>
            </w:r>
            <w:r w:rsidR="00C36664" w:rsidRPr="00C36664">
              <w:rPr>
                <w:rFonts w:asciiTheme="minorHAnsi" w:hAnsiTheme="minorHAnsi"/>
                <w:lang w:bidi="fa-IR"/>
              </w:rPr>
              <w:t>A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 خط </w:t>
            </w:r>
            <w:r w:rsidR="00E96C74">
              <w:rPr>
                <w:rFonts w:asciiTheme="minorHAnsi" w:hAnsiTheme="minorHAnsi"/>
                <w:lang w:bidi="fa-IR"/>
              </w:rPr>
              <w:t xml:space="preserve"> d</w:t>
            </w:r>
            <w:r w:rsidR="00E96C74">
              <w:rPr>
                <w:rFonts w:asciiTheme="minorHAnsi" w:hAnsiTheme="minorHAnsi" w:hint="cs"/>
                <w:rtl/>
                <w:lang w:bidi="fa-IR"/>
              </w:rPr>
              <w:t>را م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>وازی</w:t>
            </w:r>
            <w:r w:rsidR="003B2610">
              <w:rPr>
                <w:rFonts w:asciiTheme="minorHAnsi" w:hAnsiTheme="minorHAnsi"/>
                <w:lang w:bidi="fa-IR"/>
              </w:rPr>
              <w:t xml:space="preserve"> 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ضلع </w:t>
            </w:r>
            <w:r w:rsidR="00C36664" w:rsidRPr="00C36664">
              <w:rPr>
                <w:rFonts w:asciiTheme="minorHAnsi" w:hAnsiTheme="minorHAnsi"/>
                <w:lang w:bidi="fa-IR"/>
              </w:rPr>
              <w:t>BC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 رسم می کنیم.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سه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زاویه</w:t>
            </w:r>
            <w:r w:rsidR="00E96C74">
              <w:rPr>
                <w:rFonts w:ascii="AmuzehNewNormalPS" w:hint="c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تشکیل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شده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در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رأس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 </w:t>
            </w:r>
            <w:r w:rsidR="00C36664" w:rsidRPr="00C36664">
              <w:rPr>
                <w:rFonts w:asciiTheme="minorHAnsi" w:hAnsiTheme="minorHAnsi"/>
                <w:lang w:bidi="fa-IR"/>
              </w:rPr>
              <w:t>A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 را 1 و2 و3 نام گذاری می کنیم.</w:t>
            </w:r>
            <w:r w:rsidR="00C36664" w:rsidRPr="00C36664">
              <w:rPr>
                <w:noProof/>
              </w:rPr>
              <w:t xml:space="preserve"> </w:t>
            </w:r>
          </w:p>
          <w:p w14:paraId="1B593E62" w14:textId="3036D173" w:rsidR="000061F5" w:rsidRDefault="000061F5" w:rsidP="00C36664">
            <w:pPr>
              <w:tabs>
                <w:tab w:val="center" w:pos="5258"/>
                <w:tab w:val="left" w:pos="9466"/>
              </w:tabs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229DB52A" w14:textId="29D47416" w:rsidR="000061F5" w:rsidRDefault="000061F5" w:rsidP="00C36664">
            <w:pPr>
              <w:tabs>
                <w:tab w:val="center" w:pos="5258"/>
                <w:tab w:val="left" w:pos="9466"/>
              </w:tabs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6C314A34" w14:textId="5EAF947C" w:rsidR="000061F5" w:rsidRDefault="00737D4E" w:rsidP="00C36664">
            <w:pPr>
              <w:tabs>
                <w:tab w:val="center" w:pos="5258"/>
                <w:tab w:val="left" w:pos="9466"/>
              </w:tabs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0E1D26F7" wp14:editId="321C1AE2">
                      <wp:simplePos x="0" y="0"/>
                      <wp:positionH relativeFrom="column">
                        <wp:posOffset>2324</wp:posOffset>
                      </wp:positionH>
                      <wp:positionV relativeFrom="paragraph">
                        <wp:posOffset>140958</wp:posOffset>
                      </wp:positionV>
                      <wp:extent cx="2192372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237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FC95C3" id="Straight Connector 7" o:spid="_x0000_s1026" style="position:absolute;left:0;text-align:lef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11.1pt" to="172.8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" strokecolor="black [3213]"/>
                  </w:pict>
                </mc:Fallback>
              </mc:AlternateContent>
            </w:r>
          </w:p>
          <w:p w14:paraId="51FF8739" w14:textId="173BCCEC" w:rsidR="00B23462" w:rsidRPr="009C5394" w:rsidRDefault="00EF483B" w:rsidP="00C36664">
            <w:pPr>
              <w:tabs>
                <w:tab w:val="center" w:pos="5258"/>
                <w:tab w:val="left" w:pos="9466"/>
              </w:tabs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</w:t>
            </w:r>
            <w:r w:rsidR="00DB4E13" w:rsidRPr="009C5394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ab/>
            </w:r>
          </w:p>
        </w:tc>
      </w:tr>
      <w:tr w:rsidR="006A3885" w:rsidRPr="009C5394" w14:paraId="4A8EAF26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606CAD6E" w14:textId="571CD34F" w:rsidR="006A3885" w:rsidRPr="009C5394" w:rsidRDefault="00737D4E" w:rsidP="006A3885">
            <w:pPr>
              <w:rPr>
                <w:rFonts w:ascii="Portada ARA Extrabold" w:hAnsi="Portada ARA Extrabold" w:cs="Portada ARA Extrabold"/>
                <w:sz w:val="22"/>
                <w:szCs w:val="22"/>
                <w:rtl/>
              </w:rPr>
            </w:pPr>
            <w:r>
              <w:rPr>
                <w:rFonts w:ascii="Portada ARA Extrabold" w:hAnsi="Portada ARA Extrabold" w:cs="Portada ARA Extrabold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720AA62" wp14:editId="7B401C13">
                      <wp:simplePos x="0" y="0"/>
                      <wp:positionH relativeFrom="column">
                        <wp:posOffset>286004</wp:posOffset>
                      </wp:positionH>
                      <wp:positionV relativeFrom="paragraph">
                        <wp:posOffset>132969</wp:posOffset>
                      </wp:positionV>
                      <wp:extent cx="1292352" cy="957072"/>
                      <wp:effectExtent l="0" t="0" r="22225" b="33655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2352" cy="95707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3A8056" id="Straight Connector 14" o:spid="_x0000_s1026" style="position:absolute;left:0;text-align:left;flip: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10.45pt" to="124.25pt,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" strokecolor="black [3213]" strokeweight="1pt"/>
                  </w:pict>
                </mc:Fallback>
              </mc:AlternateContent>
            </w:r>
            <w:r w:rsidR="00D743B2">
              <w:rPr>
                <w:rFonts w:ascii="Portada ARA Extrabold" w:hAnsi="Portada ARA Extrabold" w:cs="Portada ARA Extrabold" w:hint="cs"/>
                <w:sz w:val="22"/>
                <w:szCs w:val="22"/>
                <w:rtl/>
              </w:rPr>
              <w:t xml:space="preserve">2- </w:t>
            </w:r>
            <w:r w:rsidR="006A3885" w:rsidRPr="009C5394">
              <w:rPr>
                <w:rFonts w:ascii="Portada ARA Extrabold" w:hAnsi="Portada ARA Extrabold" w:cs="Portada ARA Extrabold"/>
                <w:sz w:val="22"/>
                <w:szCs w:val="22"/>
                <w:rtl/>
              </w:rPr>
              <w:t>مسئله : نشان دهید زاویه های متقابل به راس برابر هستند.</w:t>
            </w:r>
            <w:r w:rsidR="00EF483B">
              <w:rPr>
                <w:noProof/>
                <w:lang w:bidi="fa-IR"/>
              </w:rPr>
              <w:t xml:space="preserve"> </w:t>
            </w:r>
          </w:p>
          <w:p w14:paraId="1B08943D" w14:textId="73FEA056" w:rsidR="006A3885" w:rsidRPr="009C5394" w:rsidRDefault="006A3885" w:rsidP="00E832C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فرض کنیم </w:t>
            </w:r>
            <w:r w:rsidRPr="009C5394">
              <w:rPr>
                <w:rFonts w:ascii="Vazirmatn" w:hAnsi="Vazirmatn" w:cs="0 Nazanin Bold"/>
                <w:b w:val="0"/>
                <w:bCs w:val="0"/>
                <w:position w:val="-12"/>
              </w:rPr>
              <w:object w:dxaOrig="260" w:dyaOrig="380" w14:anchorId="4CF31D46">
                <v:shape id="_x0000_i1026" type="#_x0000_t75" style="width:13.9pt;height:18.75pt" o:ole="">
                  <v:imagedata r:id="rId8" o:title=""/>
                </v:shape>
                <o:OLEObject Type="Embed" ProgID="Equation.DSMT4" ShapeID="_x0000_i1026" DrawAspect="Content" ObjectID="_1825157191" r:id="rId9"/>
              </w:object>
            </w:r>
            <w:r w:rsidRPr="009C5394">
              <w:rPr>
                <w:rFonts w:ascii="Vazirmatn" w:hAnsi="Vazirmatn" w:cs="0 Nazanin Bold"/>
                <w:b w:val="0"/>
                <w:bCs w:val="0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و </w:t>
            </w:r>
            <w:r w:rsidRPr="009C5394">
              <w:rPr>
                <w:rFonts w:ascii="Vazirmatn" w:hAnsi="Vazirmatn" w:cs="0 Nazanin Bold"/>
                <w:b w:val="0"/>
                <w:bCs w:val="0"/>
                <w:position w:val="-12"/>
              </w:rPr>
              <w:object w:dxaOrig="300" w:dyaOrig="380" w14:anchorId="7DE0C877">
                <v:shape id="_x0000_i1027" type="#_x0000_t75" style="width:15.15pt;height:18.75pt" o:ole="">
                  <v:imagedata r:id="rId10" o:title=""/>
                </v:shape>
                <o:OLEObject Type="Embed" ProgID="Equation.DSMT4" ShapeID="_x0000_i1027" DrawAspect="Content" ObjectID="_1825157192" r:id="rId11"/>
              </w:objec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مانند شکل </w:t>
            </w:r>
            <w:r w:rsidR="003234E0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روبرو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متقابل به راس هستند</w:t>
            </w:r>
            <w:r w:rsidR="000061F5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.</w:t>
            </w:r>
          </w:p>
          <w:p w14:paraId="68A64CBF" w14:textId="545901CD" w:rsidR="006A3885" w:rsidRDefault="00737D4E" w:rsidP="00E832C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3336D6C5" wp14:editId="65820C25">
                      <wp:simplePos x="0" y="0"/>
                      <wp:positionH relativeFrom="column">
                        <wp:posOffset>935101</wp:posOffset>
                      </wp:positionH>
                      <wp:positionV relativeFrom="paragraph">
                        <wp:posOffset>43815</wp:posOffset>
                      </wp:positionV>
                      <wp:extent cx="914400" cy="303356"/>
                      <wp:effectExtent l="0" t="0" r="0" b="190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335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9A6C50" w14:textId="10E6080E" w:rsidR="00737D4E" w:rsidRDefault="00737D4E" w:rsidP="00737D4E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36D6C5" id="Text Box 15" o:spid="_x0000_s1044" type="#_x0000_t202" style="position:absolute;left:0;text-align:left;margin-left:73.65pt;margin-top:3.45pt;width:1in;height:23.9pt;z-index:251803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" filled="f" stroked="f" strokeweight=".5pt">
                      <v:textbox>
                        <w:txbxContent>
                          <w:p w14:paraId="639A6C50" w14:textId="10E6080E" w:rsidR="00737D4E" w:rsidRDefault="00737D4E" w:rsidP="00737D4E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Vazirmatn" w:hAnsi="Vazirmatn" w:cs="0 Nazanin Bold" w:hint="cs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5C9D201F" wp14:editId="4918E266">
                      <wp:simplePos x="0" y="0"/>
                      <wp:positionH relativeFrom="column">
                        <wp:posOffset>-508</wp:posOffset>
                      </wp:positionH>
                      <wp:positionV relativeFrom="paragraph">
                        <wp:posOffset>45974</wp:posOffset>
                      </wp:positionV>
                      <wp:extent cx="2011680" cy="0"/>
                      <wp:effectExtent l="0" t="76200" r="26670" b="952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168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FFEF63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left:0;text-align:left;margin-left:-.05pt;margin-top:3.6pt;width:158.4pt;height:0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" strokecolor="black [3213]" strokeweight="1pt">
                      <v:stroke endarrow="block"/>
                    </v:shape>
                  </w:pict>
                </mc:Fallback>
              </mc:AlternateContent>
            </w:r>
            <w:r w:rsidR="00EF483B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E832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</w:t>
            </w:r>
          </w:p>
          <w:p w14:paraId="477C3037" w14:textId="4CB549AA" w:rsidR="000061F5" w:rsidRDefault="000061F5" w:rsidP="00E832C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062EC02A" w14:textId="48648BEE" w:rsidR="000061F5" w:rsidRPr="009C5394" w:rsidRDefault="000061F5" w:rsidP="00E832C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</w:tc>
      </w:tr>
      <w:tr w:rsidR="00E832C2" w:rsidRPr="009C5394" w14:paraId="618963C3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225F3F44" w14:textId="0D3EACB0" w:rsidR="0033249A" w:rsidRPr="004144F4" w:rsidRDefault="00737D4E" w:rsidP="004144F4">
            <w:pPr>
              <w:rPr>
                <w:rFonts w:ascii="Vazirmatn" w:hAnsi="Vazirmatn" w:cs="0 Nazanin 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38738A9E" wp14:editId="5AB23FAA">
                      <wp:simplePos x="0" y="0"/>
                      <wp:positionH relativeFrom="column">
                        <wp:posOffset>364871</wp:posOffset>
                      </wp:positionH>
                      <wp:positionV relativeFrom="paragraph">
                        <wp:posOffset>76200</wp:posOffset>
                      </wp:positionV>
                      <wp:extent cx="200660" cy="363855"/>
                      <wp:effectExtent l="0" t="0" r="27940" b="17145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0660" cy="36385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3CF11B8" id="Straight Connector 21" o:spid="_x0000_s1026" style="position:absolute;left:0;text-align:left;flip:y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.75pt,6pt" to="44.5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" strokecolor="black [3213]">
                      <v:stroke dashstyle="3 1"/>
                    </v:line>
                  </w:pict>
                </mc:Fallback>
              </mc:AlternateContent>
            </w: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0BE2C192" wp14:editId="03414A15">
                      <wp:simplePos x="0" y="0"/>
                      <wp:positionH relativeFrom="column">
                        <wp:posOffset>154813</wp:posOffset>
                      </wp:positionH>
                      <wp:positionV relativeFrom="paragraph">
                        <wp:posOffset>135763</wp:posOffset>
                      </wp:positionV>
                      <wp:extent cx="914400" cy="303356"/>
                      <wp:effectExtent l="0" t="0" r="0" b="1905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335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2B2D7A" w14:textId="77777777" w:rsidR="00737D4E" w:rsidRDefault="00737D4E" w:rsidP="00737D4E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2C192" id="Text Box 17" o:spid="_x0000_s1045" type="#_x0000_t202" style="position:absolute;left:0;text-align:left;margin-left:12.2pt;margin-top:10.7pt;width:1in;height:23.9pt;z-index:251806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" filled="f" stroked="f" strokeweight=".5pt">
                      <v:textbox>
                        <w:txbxContent>
                          <w:p w14:paraId="352B2D7A" w14:textId="77777777" w:rsidR="00737D4E" w:rsidRDefault="00737D4E" w:rsidP="00737D4E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43B2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3- </w:t>
            </w:r>
            <w:r w:rsidR="00E832C2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مسئله : در هر مثلث ، اندازه زاویه خارجی با مجموع اندازه های دو زاویه داخلی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غیر مجاور با آن </w:t>
            </w:r>
            <w:r w:rsidR="00E832C2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برابر است</w:t>
            </w:r>
            <w:r w:rsidR="00E832C2" w:rsidRPr="009C5394"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.</w:t>
            </w:r>
            <w:r w:rsidR="0033249A" w:rsidRPr="009C5394">
              <w:rPr>
                <w:rFonts w:ascii="Vazirmatn" w:hAnsi="Vazirmatn" w:cs="0 Nazanin 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1EDB1149" w14:textId="4564438C" w:rsidR="004144F4" w:rsidRPr="009C5394" w:rsidRDefault="00737D4E" w:rsidP="004144F4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2298AA1" wp14:editId="7AC3BBA0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21971</wp:posOffset>
                      </wp:positionV>
                      <wp:extent cx="908177" cy="859536"/>
                      <wp:effectExtent l="0" t="0" r="25400" b="17145"/>
                      <wp:wrapNone/>
                      <wp:docPr id="16" name="Isosceles Tri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177" cy="859536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9079123" id="Isosceles Triangle 16" o:spid="_x0000_s1026" type="#_x0000_t5" style="position:absolute;left:0;text-align:left;margin-left:-1pt;margin-top:1.75pt;width:71.5pt;height:67.7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" filled="f" strokecolor="black [3213]" strokeweight="1.5pt"/>
                  </w:pict>
                </mc:Fallback>
              </mc:AlternateContent>
            </w:r>
            <w:r w:rsidR="004144F4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ابتدا ضلع </w:t>
            </w:r>
            <w:r w:rsidR="004144F4">
              <w:rPr>
                <w:rFonts w:ascii="Vazirmatn" w:hAnsi="Vazirmatn" w:cs="0 Nazanin Bold"/>
                <w:b w:val="0"/>
                <w:bCs w:val="0"/>
              </w:rPr>
              <w:t>AB</w:t>
            </w:r>
            <w:r w:rsidR="004144F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را ادامه میدهیم تا زاویه خارجی راس </w:t>
            </w:r>
            <w:r w:rsidR="004144F4">
              <w:rPr>
                <w:rFonts w:ascii="Vazirmatn" w:hAnsi="Vazirmatn" w:cs="0 Nazanin Bold"/>
                <w:b w:val="0"/>
                <w:bCs w:val="0"/>
                <w:lang w:bidi="fa-IR"/>
              </w:rPr>
              <w:t>A</w:t>
            </w:r>
            <w:r w:rsidR="004144F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به وجود آید. دو زاویه به وجود آمده را 1 و 2 می نامیم.</w:t>
            </w:r>
          </w:p>
          <w:p w14:paraId="2C00C9D5" w14:textId="656DC950" w:rsidR="000061F5" w:rsidRDefault="000061F5" w:rsidP="00EF483B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350755A2" w14:textId="35388F7B" w:rsidR="000061F5" w:rsidRDefault="00737D4E" w:rsidP="00EF483B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E340CF2" wp14:editId="4201EB94">
                      <wp:simplePos x="0" y="0"/>
                      <wp:positionH relativeFrom="column">
                        <wp:posOffset>-241427</wp:posOffset>
                      </wp:positionH>
                      <wp:positionV relativeFrom="paragraph">
                        <wp:posOffset>245745</wp:posOffset>
                      </wp:positionV>
                      <wp:extent cx="914400" cy="303356"/>
                      <wp:effectExtent l="0" t="0" r="0" b="1905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335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1D3F65" w14:textId="640D4CCB" w:rsidR="00737D4E" w:rsidRDefault="00737D4E" w:rsidP="00737D4E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40CF2" id="Text Box 19" o:spid="_x0000_s1046" type="#_x0000_t202" style="position:absolute;left:0;text-align:left;margin-left:-19pt;margin-top:19.35pt;width:1in;height:23.9pt;z-index:251808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" filled="f" stroked="f" strokeweight=".5pt">
                      <v:textbox>
                        <w:txbxContent>
                          <w:p w14:paraId="211D3F65" w14:textId="640D4CCB" w:rsidR="00737D4E" w:rsidRDefault="00737D4E" w:rsidP="00737D4E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373216" w14:textId="55E525DE" w:rsidR="00E832C2" w:rsidRPr="004144F4" w:rsidRDefault="00737D4E" w:rsidP="004144F4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076D01A2" wp14:editId="5EB7604F">
                      <wp:simplePos x="0" y="0"/>
                      <wp:positionH relativeFrom="column">
                        <wp:posOffset>861695</wp:posOffset>
                      </wp:positionH>
                      <wp:positionV relativeFrom="paragraph">
                        <wp:posOffset>4445</wp:posOffset>
                      </wp:positionV>
                      <wp:extent cx="914400" cy="302895"/>
                      <wp:effectExtent l="0" t="0" r="0" b="1905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B99C4B" w14:textId="6C88F2A1" w:rsidR="00737D4E" w:rsidRDefault="00737D4E" w:rsidP="00737D4E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D01A2" id="Text Box 20" o:spid="_x0000_s1047" type="#_x0000_t202" style="position:absolute;left:0;text-align:left;margin-left:67.85pt;margin-top:.35pt;width:1in;height:23.85pt;z-index:251810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" filled="f" stroked="f" strokeweight=".5pt">
                      <v:textbox>
                        <w:txbxContent>
                          <w:p w14:paraId="4FB99C4B" w14:textId="6C88F2A1" w:rsidR="00737D4E" w:rsidRDefault="00737D4E" w:rsidP="00737D4E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249A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               </w:t>
            </w:r>
            <w:r w:rsidR="00EF483B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     </w:t>
            </w:r>
          </w:p>
        </w:tc>
      </w:tr>
      <w:tr w:rsidR="00AE1905" w:rsidRPr="009C5394" w14:paraId="184BDD2C" w14:textId="77777777" w:rsidTr="004144F4">
        <w:trPr>
          <w:trHeight w:val="2354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6954AD51" w14:textId="2B030AEF" w:rsidR="00C57024" w:rsidRPr="009C5394" w:rsidRDefault="00A632AC" w:rsidP="00C57024">
            <w:pPr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30C4A86C" wp14:editId="3BF6A4D8">
                      <wp:simplePos x="0" y="0"/>
                      <wp:positionH relativeFrom="column">
                        <wp:posOffset>394716</wp:posOffset>
                      </wp:positionH>
                      <wp:positionV relativeFrom="paragraph">
                        <wp:posOffset>181610</wp:posOffset>
                      </wp:positionV>
                      <wp:extent cx="914400" cy="302895"/>
                      <wp:effectExtent l="0" t="0" r="0" b="1905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D12529" w14:textId="11365E47" w:rsidR="00A632AC" w:rsidRDefault="00A632AC" w:rsidP="00A632AC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4A86C" id="Text Box 27" o:spid="_x0000_s1048" type="#_x0000_t202" style="position:absolute;left:0;text-align:left;margin-left:31.1pt;margin-top:14.3pt;width:1in;height:23.85pt;z-index:251822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" filled="f" stroked="f" strokeweight=".5pt">
                      <v:textbox>
                        <w:txbxContent>
                          <w:p w14:paraId="2DD12529" w14:textId="11365E47" w:rsidR="00A632AC" w:rsidRDefault="00A632AC" w:rsidP="00A632AC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43B2" w:rsidRPr="00D743B2">
              <w:rPr>
                <w:rFonts w:ascii="Portada ARA Extrabold" w:hAnsi="Portada ARA Extrabold" w:cs="Portada ARA Extrabold"/>
                <w:b w:val="0"/>
                <w:bCs w:val="0"/>
                <w:rtl/>
              </w:rPr>
              <w:t>4-</w:t>
            </w:r>
            <w:r w:rsidR="00D743B2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="00AE1905" w:rsidRPr="00D743B2">
              <w:rPr>
                <w:rFonts w:ascii="Portada ARA Extrabold" w:hAnsi="Portada ARA Extrabold" w:cs="Portada ARA Extrabold"/>
                <w:b w:val="0"/>
                <w:bCs w:val="0"/>
                <w:rtl/>
              </w:rPr>
              <w:t>د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 xml:space="preserve">ر شکل ، پاره خط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</w:rPr>
              <w:t>AC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نیمساز زاویه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است و اضلاع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AD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برابرند.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ثابت کنید مثلث های </w:t>
            </w:r>
            <w:r w:rsidR="00C5702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ABC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و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ADC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 هم نهشت</w:t>
            </w:r>
            <w:r w:rsidR="00C5702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>ند.</w:t>
            </w:r>
          </w:p>
          <w:p w14:paraId="3D6F4148" w14:textId="6761FF5F" w:rsidR="00AE1905" w:rsidRPr="009C5394" w:rsidRDefault="00A632AC" w:rsidP="00C57024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2C6FE96B" wp14:editId="001ECCC3">
                      <wp:simplePos x="0" y="0"/>
                      <wp:positionH relativeFrom="column">
                        <wp:posOffset>127508</wp:posOffset>
                      </wp:positionH>
                      <wp:positionV relativeFrom="paragraph">
                        <wp:posOffset>86106</wp:posOffset>
                      </wp:positionV>
                      <wp:extent cx="1493266" cy="473710"/>
                      <wp:effectExtent l="0" t="0" r="12065" b="21590"/>
                      <wp:wrapNone/>
                      <wp:docPr id="22" name="Isosceles Tri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3266" cy="473710"/>
                              </a:xfrm>
                              <a:prstGeom prst="triangle">
                                <a:avLst>
                                  <a:gd name="adj" fmla="val 32270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304F20" id="Isosceles Triangle 22" o:spid="_x0000_s1026" type="#_x0000_t5" style="position:absolute;left:0;text-align:left;margin-left:10.05pt;margin-top:6.8pt;width:117.6pt;height:37.3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" adj="6970" filled="f" strokecolor="black [3213]" strokeweight="1.5pt"/>
                  </w:pict>
                </mc:Fallback>
              </mc:AlternateContent>
            </w:r>
            <w:r w:rsidR="00AE1905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</w:p>
          <w:p w14:paraId="70284AF5" w14:textId="5803E4FF" w:rsidR="00AE1905" w:rsidRPr="009C5394" w:rsidRDefault="00AE1905" w:rsidP="00AE1905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rtl/>
                <w:lang w:bidi="fa-IR"/>
              </w:rPr>
            </w:pPr>
          </w:p>
          <w:p w14:paraId="537D832E" w14:textId="7AD6E5BA" w:rsidR="00D63074" w:rsidRPr="009C5394" w:rsidRDefault="00A632AC" w:rsidP="00AE1905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68FEA840" wp14:editId="38A20399">
                      <wp:simplePos x="0" y="0"/>
                      <wp:positionH relativeFrom="column">
                        <wp:posOffset>1660525</wp:posOffset>
                      </wp:positionH>
                      <wp:positionV relativeFrom="paragraph">
                        <wp:posOffset>186055</wp:posOffset>
                      </wp:positionV>
                      <wp:extent cx="914400" cy="302895"/>
                      <wp:effectExtent l="0" t="0" r="0" b="1905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C2A522" w14:textId="77777777" w:rsidR="00A632AC" w:rsidRDefault="00A632AC" w:rsidP="00A632AC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FEA840" id="Text Box 26" o:spid="_x0000_s1049" type="#_x0000_t202" style="position:absolute;left:0;text-align:left;margin-left:130.75pt;margin-top:14.65pt;width:1in;height:23.85pt;z-index:251820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" filled="f" stroked="f" strokeweight=".5pt">
                      <v:textbox>
                        <w:txbxContent>
                          <w:p w14:paraId="07C2A522" w14:textId="77777777" w:rsidR="00A632AC" w:rsidRDefault="00A632AC" w:rsidP="00A632AC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48B9C885" wp14:editId="3A70C53F">
                      <wp:simplePos x="0" y="0"/>
                      <wp:positionH relativeFrom="column">
                        <wp:posOffset>-144907</wp:posOffset>
                      </wp:positionH>
                      <wp:positionV relativeFrom="paragraph">
                        <wp:posOffset>187960</wp:posOffset>
                      </wp:positionV>
                      <wp:extent cx="914400" cy="302895"/>
                      <wp:effectExtent l="0" t="0" r="0" b="1905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9DB66E" w14:textId="58AD3477" w:rsidR="00A632AC" w:rsidRDefault="00A632AC" w:rsidP="00A632AC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9C885" id="Text Box 25" o:spid="_x0000_s1050" type="#_x0000_t202" style="position:absolute;left:0;text-align:left;margin-left:-11.4pt;margin-top:14.8pt;width:1in;height:23.85pt;z-index:251817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" filled="f" stroked="f" strokeweight=".5pt">
                      <v:textbox>
                        <w:txbxContent>
                          <w:p w14:paraId="519DB66E" w14:textId="58AD3477" w:rsidR="00A632AC" w:rsidRDefault="00A632AC" w:rsidP="00A632AC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114A4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 xml:space="preserve">                                 </w:t>
            </w:r>
            <w:r w:rsidR="00AE1905" w:rsidRPr="009C5394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="00AE1905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  </w:t>
            </w:r>
          </w:p>
          <w:p w14:paraId="6BBBA23D" w14:textId="21380E74" w:rsidR="00AE1905" w:rsidRPr="009C5394" w:rsidRDefault="00A632AC" w:rsidP="00AE1905">
            <w:pPr>
              <w:rPr>
                <w:rFonts w:ascii="Vazirmatn" w:hAnsi="Vazirmatn" w:cs="0 Nazanin Bold"/>
                <w:b w:val="0"/>
                <w:bCs w:val="0"/>
                <w:noProof/>
                <w:sz w:val="14"/>
                <w:szCs w:val="14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29EC5904" wp14:editId="134BE0C0">
                      <wp:simplePos x="0" y="0"/>
                      <wp:positionH relativeFrom="column">
                        <wp:posOffset>502285</wp:posOffset>
                      </wp:positionH>
                      <wp:positionV relativeFrom="paragraph">
                        <wp:posOffset>525780</wp:posOffset>
                      </wp:positionV>
                      <wp:extent cx="914400" cy="302895"/>
                      <wp:effectExtent l="0" t="0" r="0" b="1905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C7315A" w14:textId="0B9B106F" w:rsidR="00A632AC" w:rsidRDefault="00A632AC" w:rsidP="00A632AC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EC5904" id="Text Box 28" o:spid="_x0000_s1051" type="#_x0000_t202" style="position:absolute;left:0;text-align:left;margin-left:39.55pt;margin-top:41.4pt;width:1in;height:23.85pt;z-index:251824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" filled="f" stroked="f" strokeweight=".5pt">
                      <v:textbox>
                        <w:txbxContent>
                          <w:p w14:paraId="2EC7315A" w14:textId="0B9B106F" w:rsidR="00A632AC" w:rsidRDefault="00A632AC" w:rsidP="00A632AC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76634E51" wp14:editId="60F9D793">
                      <wp:simplePos x="0" y="0"/>
                      <wp:positionH relativeFrom="column">
                        <wp:posOffset>124968</wp:posOffset>
                      </wp:positionH>
                      <wp:positionV relativeFrom="paragraph">
                        <wp:posOffset>97282</wp:posOffset>
                      </wp:positionV>
                      <wp:extent cx="1493266" cy="473710"/>
                      <wp:effectExtent l="0" t="0" r="12065" b="21590"/>
                      <wp:wrapNone/>
                      <wp:docPr id="23" name="Isosceles Tri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93266" cy="473710"/>
                              </a:xfrm>
                              <a:prstGeom prst="triangle">
                                <a:avLst>
                                  <a:gd name="adj" fmla="val 32270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F2708" id="Isosceles Triangle 23" o:spid="_x0000_s1026" type="#_x0000_t5" style="position:absolute;left:0;text-align:left;margin-left:9.85pt;margin-top:7.65pt;width:117.6pt;height:37.3pt;flip: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" adj="6970" filled="f" strokecolor="black [3213]" strokeweight="1.5pt"/>
                  </w:pict>
                </mc:Fallback>
              </mc:AlternateContent>
            </w:r>
            <w:r w:rsidR="00AE1905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</w:p>
        </w:tc>
      </w:tr>
      <w:tr w:rsidR="00A15727" w:rsidRPr="009C5394" w14:paraId="24BB973A" w14:textId="77777777" w:rsidTr="00D743B2">
        <w:trPr>
          <w:trHeight w:val="234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267E54D2" w14:textId="70DD12D9" w:rsidR="00A15727" w:rsidRPr="009C5394" w:rsidRDefault="00DC1744" w:rsidP="00A15727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836416" behindDoc="0" locked="0" layoutInCell="1" allowOverlap="1" wp14:anchorId="6C290B6F" wp14:editId="6BD01A96">
                      <wp:simplePos x="0" y="0"/>
                      <wp:positionH relativeFrom="column">
                        <wp:posOffset>-508</wp:posOffset>
                      </wp:positionH>
                      <wp:positionV relativeFrom="paragraph">
                        <wp:posOffset>206756</wp:posOffset>
                      </wp:positionV>
                      <wp:extent cx="1159071" cy="1381788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9071" cy="1381788"/>
                                <a:chOff x="0" y="0"/>
                                <a:chExt cx="1159071" cy="1381788"/>
                              </a:xfrm>
                            </wpg:grpSpPr>
                            <wps:wsp>
                              <wps:cNvPr id="29" name="Right Triangle 29"/>
                              <wps:cNvSpPr/>
                              <wps:spPr>
                                <a:xfrm>
                                  <a:off x="566928" y="176784"/>
                                  <a:ext cx="328930" cy="975360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Right Triangle 31"/>
                              <wps:cNvSpPr/>
                              <wps:spPr>
                                <a:xfrm flipH="1">
                                  <a:off x="237744" y="176784"/>
                                  <a:ext cx="328930" cy="975360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Text Box 33"/>
                              <wps:cNvSpPr txBox="1"/>
                              <wps:spPr>
                                <a:xfrm>
                                  <a:off x="329113" y="0"/>
                                  <a:ext cx="29972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633299" w14:textId="0E8E4884" w:rsidR="00A632AC" w:rsidRDefault="00A632AC" w:rsidP="00A632AC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Text Box 34"/>
                              <wps:cNvSpPr txBox="1"/>
                              <wps:spPr>
                                <a:xfrm>
                                  <a:off x="438818" y="1078893"/>
                                  <a:ext cx="29972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E0934E" w14:textId="77777777" w:rsidR="00A632AC" w:rsidRDefault="00A632AC" w:rsidP="00A632AC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0" y="1011915"/>
                                  <a:ext cx="291465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7AC629" w14:textId="16D49886" w:rsidR="00A632AC" w:rsidRDefault="00A632AC" w:rsidP="00A632AC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Text Box 36"/>
                              <wps:cNvSpPr txBox="1"/>
                              <wps:spPr>
                                <a:xfrm>
                                  <a:off x="859351" y="993628"/>
                                  <a:ext cx="29972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18318B" w14:textId="39DB0342" w:rsidR="00A632AC" w:rsidRDefault="00A632AC" w:rsidP="00A632AC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90B6F" id="Group 43" o:spid="_x0000_s1052" style="position:absolute;left:0;text-align:left;margin-left:-.05pt;margin-top:16.3pt;width:91.25pt;height:108.8pt;z-index:251836416" coordsize="11590,13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29" o:spid="_x0000_s1053" type="#_x0000_t6" style="position:absolute;left:5669;top:1767;width:3289;height:9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" filled="f" strokecolor="black [3213]" strokeweight="1.5pt"/>
                      <v:shape id="Right Triangle 31" o:spid="_x0000_s1054" type="#_x0000_t6" style="position:absolute;left:2377;top:1767;width:3289;height:975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" filled="f" strokecolor="black [3213]" strokeweight="1.5pt"/>
                      <v:shape id="Text Box 33" o:spid="_x0000_s1055" type="#_x0000_t202" style="position:absolute;left:3291;width:2997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SIkxQAAANsAAAAPAAAAZHJzL2Rvd25yZXYueG1sRI9BawIx&#10;FITvgv8hPMGL1GwVpK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Dm4SIkxQAAANsAAAAP&#10;AAAAAAAAAAAAAAAAAAcCAABkcnMvZG93bnJldi54bWxQSwUGAAAAAAMAAwC3AAAA+QIAAAAA&#10;" filled="f" stroked="f" strokeweight=".5pt">
                        <v:textbox>
                          <w:txbxContent>
                            <w:p w14:paraId="6D633299" w14:textId="0E8E4884" w:rsidR="00A632AC" w:rsidRDefault="00A632AC" w:rsidP="00A632AC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34" o:spid="_x0000_s1056" type="#_x0000_t202" style="position:absolute;left:4388;top:10788;width:2997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LpQxQAAANsAAAAPAAAAZHJzL2Rvd25yZXYueG1sRI9BawIx&#10;FITvBf9DeIVeimatIm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BpCLpQxQAAANsAAAAP&#10;AAAAAAAAAAAAAAAAAAcCAABkcnMvZG93bnJldi54bWxQSwUGAAAAAAMAAwC3AAAA+QIAAAAA&#10;" filled="f" stroked="f" strokeweight=".5pt">
                        <v:textbox>
                          <w:txbxContent>
                            <w:p w14:paraId="2BE0934E" w14:textId="77777777" w:rsidR="00A632AC" w:rsidRDefault="00A632AC" w:rsidP="00A632AC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35" o:spid="_x0000_s1057" type="#_x0000_t202" style="position:absolute;top:10119;width:2914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/LxQAAANsAAAAPAAAAZHJzL2Rvd25yZXYueG1sRI9BawIx&#10;FITvBf9DeIVeimatKG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AGRB/LxQAAANsAAAAP&#10;AAAAAAAAAAAAAAAAAAcCAABkcnMvZG93bnJldi54bWxQSwUGAAAAAAMAAwC3AAAA+QIAAAAA&#10;" filled="f" stroked="f" strokeweight=".5pt">
                        <v:textbox>
                          <w:txbxContent>
                            <w:p w14:paraId="037AC629" w14:textId="16D49886" w:rsidR="00A632AC" w:rsidRDefault="00A632AC" w:rsidP="00A632AC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36" o:spid="_x0000_s1058" type="#_x0000_t202" style="position:absolute;left:8593;top:9936;width:2997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G8xQAAANsAAAAPAAAAZHJzL2Rvd25yZXYueG1sRI9BawIx&#10;FITvgv8hvEIvUrO2sM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D2loG8xQAAANsAAAAP&#10;AAAAAAAAAAAAAAAAAAcCAABkcnMvZG93bnJldi54bWxQSwUGAAAAAAMAAwC3AAAA+QIAAAAA&#10;" filled="f" stroked="f" strokeweight=".5pt">
                        <v:textbox>
                          <w:txbxContent>
                            <w:p w14:paraId="3318318B" w14:textId="39DB0342" w:rsidR="00A632AC" w:rsidRDefault="00A632AC" w:rsidP="00A632AC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743B2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</w:rPr>
              <w:t xml:space="preserve">5- 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 xml:space="preserve">مثلث زیر متساوی الساقین و 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</w:rPr>
              <w:t>AD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نیمساز وارد بر قاعده آن است.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>نشان دهید نیمساز وارد بر قاعده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>میانه نیز می باشد</w:t>
            </w:r>
            <w:r w:rsidR="00A15727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.</w:t>
            </w:r>
          </w:p>
          <w:p w14:paraId="5788CDF6" w14:textId="462C0486" w:rsidR="00A15727" w:rsidRPr="009C5394" w:rsidRDefault="00A15727" w:rsidP="00A15727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36522FC2" w14:textId="1ABA876C" w:rsidR="00A15727" w:rsidRPr="009C5394" w:rsidRDefault="00A15727" w:rsidP="00A15727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rtl/>
                <w:lang w:bidi="fa-IR"/>
              </w:rPr>
            </w:pPr>
          </w:p>
          <w:p w14:paraId="1E4763F6" w14:textId="3F2AEA33" w:rsidR="00D63074" w:rsidRPr="009C5394" w:rsidRDefault="00A15727" w:rsidP="00A15727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</w:t>
            </w:r>
          </w:p>
          <w:p w14:paraId="173699EB" w14:textId="5218C577" w:rsidR="00A15727" w:rsidRPr="00D743B2" w:rsidRDefault="00A632AC" w:rsidP="00A15727">
            <w:pPr>
              <w:rPr>
                <w:rFonts w:ascii="Vazirmatn" w:hAnsi="Vazirmatn" w:cs="0 Nazanin Bold"/>
                <w:b w:val="0"/>
                <w:bCs w:val="0"/>
                <w:noProof/>
                <w:sz w:val="12"/>
                <w:szCs w:val="12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4BCC0CA9" wp14:editId="2998D3D2">
                      <wp:simplePos x="0" y="0"/>
                      <wp:positionH relativeFrom="column">
                        <wp:posOffset>-59563</wp:posOffset>
                      </wp:positionH>
                      <wp:positionV relativeFrom="paragraph">
                        <wp:posOffset>767969</wp:posOffset>
                      </wp:positionV>
                      <wp:extent cx="914400" cy="302895"/>
                      <wp:effectExtent l="0" t="0" r="0" b="1905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11B165" w14:textId="77777777" w:rsidR="00A632AC" w:rsidRDefault="00A632AC" w:rsidP="00A632AC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C0CA9" id="Text Box 40" o:spid="_x0000_s1059" type="#_x0000_t202" style="position:absolute;left:0;text-align:left;margin-left:-4.7pt;margin-top:60.45pt;width:1in;height:23.85pt;z-index:251840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" filled="f" stroked="f" strokeweight=".5pt">
                      <v:textbox>
                        <w:txbxContent>
                          <w:p w14:paraId="2411B165" w14:textId="77777777" w:rsidR="00A632AC" w:rsidRDefault="00A632AC" w:rsidP="00A632AC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15727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  </w:t>
            </w:r>
          </w:p>
        </w:tc>
      </w:tr>
      <w:tr w:rsidR="00D63074" w:rsidRPr="009C5394" w14:paraId="75F89E40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775A3488" w14:textId="41B619B2" w:rsidR="00D63074" w:rsidRPr="009C5394" w:rsidRDefault="00A632AC" w:rsidP="00D63074">
            <w:pPr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6D3E0E26" wp14:editId="6702E558">
                      <wp:simplePos x="0" y="0"/>
                      <wp:positionH relativeFrom="column">
                        <wp:posOffset>1134999</wp:posOffset>
                      </wp:positionH>
                      <wp:positionV relativeFrom="paragraph">
                        <wp:posOffset>7620</wp:posOffset>
                      </wp:positionV>
                      <wp:extent cx="914400" cy="302895"/>
                      <wp:effectExtent l="0" t="0" r="0" b="1905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763809" w14:textId="39313EBC" w:rsidR="00A632AC" w:rsidRDefault="00A632AC" w:rsidP="00A632AC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3E0E26" id="Text Box 41" o:spid="_x0000_s1060" type="#_x0000_t202" style="position:absolute;left:0;text-align:left;margin-left:89.35pt;margin-top:.6pt;width:1in;height:23.85pt;z-index:251842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" filled="f" stroked="f" strokeweight=".5pt">
                      <v:textbox>
                        <w:txbxContent>
                          <w:p w14:paraId="72763809" w14:textId="39313EBC" w:rsidR="00A632AC" w:rsidRDefault="00A632AC" w:rsidP="00A632AC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0ABF2A82" wp14:editId="75255ACD">
                      <wp:simplePos x="0" y="0"/>
                      <wp:positionH relativeFrom="column">
                        <wp:posOffset>188468</wp:posOffset>
                      </wp:positionH>
                      <wp:positionV relativeFrom="paragraph">
                        <wp:posOffset>133096</wp:posOffset>
                      </wp:positionV>
                      <wp:extent cx="969010" cy="969010"/>
                      <wp:effectExtent l="0" t="0" r="21590" b="2159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9010" cy="9690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B6570D" id="Straight Connector 38" o:spid="_x0000_s1026" style="position:absolute;left:0;text-align:lef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5pt,10.5pt" to="91.15pt,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" strokecolor="black [3213]"/>
                  </w:pict>
                </mc:Fallback>
              </mc:AlternateContent>
            </w: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3AA4DBB5" wp14:editId="351951A6">
                      <wp:simplePos x="0" y="0"/>
                      <wp:positionH relativeFrom="column">
                        <wp:posOffset>188468</wp:posOffset>
                      </wp:positionH>
                      <wp:positionV relativeFrom="paragraph">
                        <wp:posOffset>133096</wp:posOffset>
                      </wp:positionV>
                      <wp:extent cx="969264" cy="969264"/>
                      <wp:effectExtent l="0" t="0" r="21590" b="2159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9264" cy="969264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C9984CF" id="Rectangle 37" o:spid="_x0000_s1026" style="position:absolute;left:0;text-align:left;margin-left:14.85pt;margin-top:10.5pt;width:76.3pt;height:76.3pt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" filled="f" strokecolor="black [3213]" strokeweight="1pt"/>
                  </w:pict>
                </mc:Fallback>
              </mc:AlternateContent>
            </w:r>
            <w:r w:rsidR="00D63074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D743B2" w:rsidRPr="00D743B2"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  <w:t>6-</w:t>
            </w:r>
            <w:r w:rsidR="00D743B2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نشان دهید قطر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AC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از مربع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ABCD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نیمساز زاویه های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C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 است.</w:t>
            </w: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w:t xml:space="preserve"> </w:t>
            </w:r>
          </w:p>
          <w:p w14:paraId="796DAD79" w14:textId="620C1663" w:rsidR="00C114A4" w:rsidRDefault="00C114A4" w:rsidP="00D63074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5A9E2C6E" w14:textId="5E22B3E8" w:rsidR="00D63074" w:rsidRPr="009C5394" w:rsidRDefault="00D63074" w:rsidP="00D63074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5B764C84" w14:textId="745CB7D9" w:rsidR="00D63074" w:rsidRDefault="00A632AC" w:rsidP="00D63074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1BA8DE43" wp14:editId="275E2BCB">
                      <wp:simplePos x="0" y="0"/>
                      <wp:positionH relativeFrom="column">
                        <wp:posOffset>-58547</wp:posOffset>
                      </wp:positionH>
                      <wp:positionV relativeFrom="paragraph">
                        <wp:posOffset>230632</wp:posOffset>
                      </wp:positionV>
                      <wp:extent cx="914400" cy="302895"/>
                      <wp:effectExtent l="0" t="0" r="0" b="1905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5FBB8A" w14:textId="5335807E" w:rsidR="00A632AC" w:rsidRDefault="00A632AC" w:rsidP="00A632AC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A8DE43" id="Text Box 44" o:spid="_x0000_s1061" type="#_x0000_t202" style="position:absolute;left:0;text-align:left;margin-left:-4.6pt;margin-top:18.15pt;width:1in;height:23.85pt;z-index:251846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" filled="f" stroked="f" strokeweight=".5pt">
                      <v:textbox>
                        <w:txbxContent>
                          <w:p w14:paraId="125FBB8A" w14:textId="5335807E" w:rsidR="00A632AC" w:rsidRDefault="00A632AC" w:rsidP="00A632AC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A7B1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</w:t>
            </w:r>
          </w:p>
          <w:p w14:paraId="21DEA8A6" w14:textId="17BDD115" w:rsidR="00C114A4" w:rsidRPr="009C5394" w:rsidRDefault="00A632AC" w:rsidP="00D63074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4E9F4668" wp14:editId="62C2C018">
                      <wp:simplePos x="0" y="0"/>
                      <wp:positionH relativeFrom="column">
                        <wp:posOffset>1136269</wp:posOffset>
                      </wp:positionH>
                      <wp:positionV relativeFrom="paragraph">
                        <wp:posOffset>4445</wp:posOffset>
                      </wp:positionV>
                      <wp:extent cx="914400" cy="302895"/>
                      <wp:effectExtent l="0" t="0" r="0" b="1905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2F5E0F" w14:textId="335B3857" w:rsidR="00A632AC" w:rsidRDefault="00A632AC" w:rsidP="00A632AC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F4668" id="Text Box 42" o:spid="_x0000_s1062" type="#_x0000_t202" style="position:absolute;left:0;text-align:left;margin-left:89.45pt;margin-top:.35pt;width:1in;height:23.85pt;z-index:251844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" filled="f" stroked="f" strokeweight=".5pt">
                      <v:textbox>
                        <w:txbxContent>
                          <w:p w14:paraId="542F5E0F" w14:textId="335B3857" w:rsidR="00A632AC" w:rsidRDefault="00A632AC" w:rsidP="00A632AC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21677" w:rsidRPr="009C5394" w14:paraId="7B0756A9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</w:tcBorders>
          </w:tcPr>
          <w:p w14:paraId="0938B175" w14:textId="6FBD679B" w:rsidR="00E21677" w:rsidRPr="009C5394" w:rsidRDefault="00D743B2" w:rsidP="00E20807">
            <w:pPr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7- 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نشان دهید فاصله نقطه 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P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که روی عمود منصف پاره خط 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AB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است ، از </w:t>
            </w:r>
            <w:r w:rsidR="00C729CE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دوسر پاره خط </w:t>
            </w:r>
            <w:r w:rsidR="00C729CE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="00C729CE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یکسان است.</w:t>
            </w:r>
          </w:p>
          <w:p w14:paraId="348A42D3" w14:textId="6ED3D800" w:rsidR="00E21677" w:rsidRPr="009C5394" w:rsidRDefault="00C729CE" w:rsidP="00C729CE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ابتدا از نقطه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P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به دو سر پاره خط یعنی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B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وصل می کنیم تا دو مثلث به وجود آید.</w:t>
            </w:r>
            <w:r w:rsidR="00A632AC"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w:t xml:space="preserve"> </w:t>
            </w:r>
          </w:p>
          <w:p w14:paraId="5EFC8ED3" w14:textId="7DB422F8" w:rsidR="00E21677" w:rsidRDefault="00E21677" w:rsidP="00E21677">
            <w:pPr>
              <w:rPr>
                <w:rFonts w:ascii="Vazirmatn" w:hAnsi="Vazirmatn" w:cs="0 Nazanin Bold"/>
                <w:b w:val="0"/>
                <w:bCs w:val="0"/>
                <w:sz w:val="14"/>
                <w:szCs w:val="14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0783FBC2" w14:textId="55924D3E" w:rsidR="00C114A4" w:rsidRDefault="00C114A4" w:rsidP="00E21677">
            <w:pPr>
              <w:rPr>
                <w:rFonts w:ascii="Vazirmatn" w:hAnsi="Vazirmatn" w:cs="0 Nazanin Bold"/>
                <w:b w:val="0"/>
                <w:bCs w:val="0"/>
                <w:sz w:val="14"/>
                <w:szCs w:val="14"/>
                <w:rtl/>
                <w:lang w:bidi="fa-IR"/>
              </w:rPr>
            </w:pPr>
          </w:p>
          <w:p w14:paraId="471B16DE" w14:textId="2BEB1FCB" w:rsidR="00C114A4" w:rsidRPr="00521539" w:rsidRDefault="00C114A4" w:rsidP="00E21677">
            <w:pPr>
              <w:rPr>
                <w:rFonts w:ascii="Vazirmatn" w:hAnsi="Vazirmatn" w:cs="0 Nazanin Bold"/>
                <w:b w:val="0"/>
                <w:bCs w:val="0"/>
                <w:sz w:val="14"/>
                <w:szCs w:val="14"/>
                <w:rtl/>
                <w:lang w:bidi="fa-IR"/>
              </w:rPr>
            </w:pPr>
          </w:p>
          <w:p w14:paraId="53677BCF" w14:textId="6112A355" w:rsidR="00C114A4" w:rsidRDefault="0033249A" w:rsidP="00E21677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</w:p>
          <w:p w14:paraId="2E868E21" w14:textId="2847AFF0" w:rsidR="00E21677" w:rsidRPr="009C5394" w:rsidRDefault="0033249A" w:rsidP="00E21677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</w:t>
            </w:r>
            <w:r w:rsidR="00E21677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</w:t>
            </w:r>
          </w:p>
        </w:tc>
      </w:tr>
      <w:tr w:rsidR="00E21677" w:rsidRPr="009C5394" w14:paraId="11591CB5" w14:textId="77777777" w:rsidTr="009F53E8">
        <w:trPr>
          <w:trHeight w:val="2393"/>
        </w:trPr>
        <w:tc>
          <w:tcPr>
            <w:tcW w:w="10631" w:type="dxa"/>
            <w:tcBorders>
              <w:top w:val="nil"/>
              <w:bottom w:val="thinThickSmallGap" w:sz="24" w:space="0" w:color="auto"/>
            </w:tcBorders>
          </w:tcPr>
          <w:p w14:paraId="02EF4CCA" w14:textId="6725C3EA" w:rsidR="00331107" w:rsidRPr="009C5394" w:rsidRDefault="00387140" w:rsidP="00331107">
            <w:pPr>
              <w:rPr>
                <w:rFonts w:ascii="Portada ARA Extrabold" w:hAnsi="Portada ARA Extrabold" w:cs="Portada ARA Extrabold"/>
                <w:rtl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3742E4B3" wp14:editId="64503F25">
                      <wp:simplePos x="0" y="0"/>
                      <wp:positionH relativeFrom="column">
                        <wp:posOffset>724400</wp:posOffset>
                      </wp:positionH>
                      <wp:positionV relativeFrom="paragraph">
                        <wp:posOffset>229378</wp:posOffset>
                      </wp:positionV>
                      <wp:extent cx="914400" cy="288345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8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BEC03E" w14:textId="1B0C28E0" w:rsidR="00387140" w:rsidRDefault="00387140" w:rsidP="0038714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42E4B3" id="Text Box 54" o:spid="_x0000_s1063" type="#_x0000_t202" style="position:absolute;left:0;text-align:left;margin-left:57.05pt;margin-top:18.05pt;width:1in;height:22.7pt;z-index:251869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" filled="f" stroked="f" strokeweight=".5pt">
                      <v:textbox>
                        <w:txbxContent>
                          <w:p w14:paraId="3DBEC03E" w14:textId="1B0C28E0" w:rsidR="00387140" w:rsidRDefault="00387140" w:rsidP="0038714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1D58F56F" wp14:editId="759353E4">
                      <wp:simplePos x="0" y="0"/>
                      <wp:positionH relativeFrom="column">
                        <wp:posOffset>245853</wp:posOffset>
                      </wp:positionH>
                      <wp:positionV relativeFrom="paragraph">
                        <wp:posOffset>228534</wp:posOffset>
                      </wp:positionV>
                      <wp:extent cx="1051035" cy="704193"/>
                      <wp:effectExtent l="0" t="0" r="34925" b="2032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1035" cy="704193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3ACB76" id="Straight Connector 1" o:spid="_x0000_s1026" style="position:absolute;left:0;text-align:left;flip:y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35pt,18pt" to="102.1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" strokecolor="black [3213]" strokeweight="1pt"/>
                  </w:pict>
                </mc:Fallback>
              </mc:AlternateContent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8- </w:t>
            </w:r>
            <w:r w:rsidR="0033110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>ثابت کنید هر نقطه که روی نیمساز زاویه قرار دارد ، از دو ضلع آن زاویه به یک فاصله است</w:t>
            </w:r>
            <w:r w:rsidR="00331107" w:rsidRPr="009C5394"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  <w:t>.</w:t>
            </w:r>
          </w:p>
          <w:p w14:paraId="31619310" w14:textId="14B02611" w:rsidR="00331107" w:rsidRDefault="00387140" w:rsidP="00331107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088024CC" wp14:editId="30064FC9">
                      <wp:simplePos x="0" y="0"/>
                      <wp:positionH relativeFrom="column">
                        <wp:posOffset>1084775</wp:posOffset>
                      </wp:positionH>
                      <wp:positionV relativeFrom="paragraph">
                        <wp:posOffset>223520</wp:posOffset>
                      </wp:positionV>
                      <wp:extent cx="914400" cy="288345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8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3447B6" w14:textId="74AB4E80" w:rsidR="00387140" w:rsidRDefault="00387140" w:rsidP="0038714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024CC" id="Text Box 53" o:spid="_x0000_s1064" type="#_x0000_t202" style="position:absolute;left:0;text-align:left;margin-left:85.4pt;margin-top:17.6pt;width:1in;height:22.7pt;z-index:2518671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" filled="f" stroked="f" strokeweight=".5pt">
                      <v:textbox>
                        <w:txbxContent>
                          <w:p w14:paraId="263447B6" w14:textId="74AB4E80" w:rsidR="00387140" w:rsidRDefault="00387140" w:rsidP="0038714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4E54609D" wp14:editId="7D2F9288">
                      <wp:simplePos x="0" y="0"/>
                      <wp:positionH relativeFrom="column">
                        <wp:posOffset>942574</wp:posOffset>
                      </wp:positionH>
                      <wp:positionV relativeFrom="paragraph">
                        <wp:posOffset>177685</wp:posOffset>
                      </wp:positionV>
                      <wp:extent cx="179595" cy="354132"/>
                      <wp:effectExtent l="0" t="0" r="30480" b="27305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9595" cy="35413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F18DD5" id="Straight Connector 30" o:spid="_x0000_s1026" style="position:absolute;left:0;text-align:left;flip:x 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pt,14pt" to="88.3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" strokecolor="black [3213]">
                      <v:stroke dashstyle="3 1"/>
                    </v:line>
                  </w:pict>
                </mc:Fallback>
              </mc:AlternateContent>
            </w:r>
            <w:r w:rsidR="00331107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:</w:t>
            </w:r>
            <w:r w:rsidR="00331107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فاصله یک نقطه از یک خط ، پاره خطی است که برآن خط عمود است.</w:t>
            </w:r>
          </w:p>
          <w:p w14:paraId="5E7FD292" w14:textId="04CAEFE3" w:rsidR="00C114A4" w:rsidRPr="009C5394" w:rsidRDefault="00387140" w:rsidP="00331107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331A0091" wp14:editId="2515544F">
                      <wp:simplePos x="0" y="0"/>
                      <wp:positionH relativeFrom="column">
                        <wp:posOffset>245853</wp:posOffset>
                      </wp:positionH>
                      <wp:positionV relativeFrom="paragraph">
                        <wp:posOffset>198996</wp:posOffset>
                      </wp:positionV>
                      <wp:extent cx="1339347" cy="199696"/>
                      <wp:effectExtent l="0" t="0" r="32385" b="2921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39347" cy="19969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B5CFC8" id="Straight Connector 9" o:spid="_x0000_s1026" style="position:absolute;left:0;text-align:left;flip:y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35pt,15.65pt" to="124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" strokecolor="black [3213]"/>
                  </w:pict>
                </mc:Fallback>
              </mc:AlternateContent>
            </w:r>
          </w:p>
          <w:p w14:paraId="075390B4" w14:textId="3B231B26" w:rsidR="00331107" w:rsidRPr="009C5394" w:rsidRDefault="00CD5F09" w:rsidP="00331107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3C5DDAB9" wp14:editId="3E501991">
                      <wp:simplePos x="0" y="0"/>
                      <wp:positionH relativeFrom="column">
                        <wp:posOffset>1001776</wp:posOffset>
                      </wp:positionH>
                      <wp:positionV relativeFrom="paragraph">
                        <wp:posOffset>48260</wp:posOffset>
                      </wp:positionV>
                      <wp:extent cx="107950" cy="323850"/>
                      <wp:effectExtent l="0" t="0" r="25400" b="1905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7950" cy="3238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316196" id="Straight Connector 24" o:spid="_x0000_s1026" style="position:absolute;left:0;text-align:left;flip:x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9pt,3.8pt" to="87.4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" strokecolor="black [3213]">
                      <v:stroke dashstyle="3 1"/>
                    </v:line>
                  </w:pict>
                </mc:Fallback>
              </mc:AlternateContent>
            </w:r>
            <w:r w:rsidR="00387140"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003E9C53" wp14:editId="21F1925D">
                      <wp:simplePos x="0" y="0"/>
                      <wp:positionH relativeFrom="column">
                        <wp:posOffset>1343</wp:posOffset>
                      </wp:positionH>
                      <wp:positionV relativeFrom="paragraph">
                        <wp:posOffset>47577</wp:posOffset>
                      </wp:positionV>
                      <wp:extent cx="914400" cy="288345"/>
                      <wp:effectExtent l="0" t="0" r="0" b="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8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5F8A85" w14:textId="2708EEEF" w:rsidR="00387140" w:rsidRDefault="0038714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E9C53" id="Text Box 39" o:spid="_x0000_s1065" type="#_x0000_t202" style="position:absolute;left:0;text-align:left;margin-left:.1pt;margin-top:3.75pt;width:1in;height:22.7pt;z-index:251865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" filled="f" stroked="f" strokeweight=".5pt">
                      <v:textbox>
                        <w:txbxContent>
                          <w:p w14:paraId="045F8A85" w14:textId="2708EEEF" w:rsidR="00387140" w:rsidRDefault="0038714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7140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5CB8CC69" wp14:editId="4B88C696">
                      <wp:simplePos x="0" y="0"/>
                      <wp:positionH relativeFrom="column">
                        <wp:posOffset>1087120</wp:posOffset>
                      </wp:positionH>
                      <wp:positionV relativeFrom="paragraph">
                        <wp:posOffset>10366</wp:posOffset>
                      </wp:positionV>
                      <wp:extent cx="45719" cy="45719"/>
                      <wp:effectExtent l="0" t="0" r="12065" b="12065"/>
                      <wp:wrapNone/>
                      <wp:docPr id="32" name="Oval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C4A70E" id="Oval 32" o:spid="_x0000_s1026" style="position:absolute;left:0;text-align:left;margin-left:85.6pt;margin-top:.8pt;width:3.6pt;height:3.6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" fillcolor="black [3213]" strokecolor="black [3213]" strokeweight="2pt"/>
                  </w:pict>
                </mc:Fallback>
              </mc:AlternateContent>
            </w:r>
            <w:r w:rsidR="00387140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76920197" wp14:editId="5937494C">
                      <wp:simplePos x="0" y="0"/>
                      <wp:positionH relativeFrom="column">
                        <wp:posOffset>245854</wp:posOffset>
                      </wp:positionH>
                      <wp:positionV relativeFrom="paragraph">
                        <wp:posOffset>157392</wp:posOffset>
                      </wp:positionV>
                      <wp:extent cx="1145475" cy="336331"/>
                      <wp:effectExtent l="0" t="0" r="36195" b="2603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5475" cy="33633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25DAA6" id="Straight Connector 2" o:spid="_x0000_s1026" style="position:absolute;left:0;text-align:lef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35pt,12.4pt" to="109.55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" strokecolor="black [3213]" strokeweight="1pt"/>
                  </w:pict>
                </mc:Fallback>
              </mc:AlternateContent>
            </w:r>
            <w:r w:rsidR="00331107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331107"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34CAAB05" w14:textId="7861804C" w:rsidR="00C114A4" w:rsidRDefault="00387140" w:rsidP="00331107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2EB38A6D" wp14:editId="3903DC86">
                      <wp:simplePos x="0" y="0"/>
                      <wp:positionH relativeFrom="column">
                        <wp:posOffset>823577</wp:posOffset>
                      </wp:positionH>
                      <wp:positionV relativeFrom="paragraph">
                        <wp:posOffset>158108</wp:posOffset>
                      </wp:positionV>
                      <wp:extent cx="914400" cy="288345"/>
                      <wp:effectExtent l="0" t="0" r="0" b="0"/>
                      <wp:wrapNone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8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D9C6DE" w14:textId="68463E0D" w:rsidR="00387140" w:rsidRDefault="00387140" w:rsidP="0038714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B38A6D" id="Text Box 55" o:spid="_x0000_s1066" type="#_x0000_t202" style="position:absolute;left:0;text-align:left;margin-left:64.85pt;margin-top:12.45pt;width:1in;height:22.7pt;z-index:251871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" filled="f" stroked="f" strokeweight=".5pt">
                      <v:textbox>
                        <w:txbxContent>
                          <w:p w14:paraId="2ED9C6DE" w14:textId="68463E0D" w:rsidR="00387140" w:rsidRDefault="00387140" w:rsidP="0038714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E6A51D" w14:textId="3335B598" w:rsidR="00E21677" w:rsidRPr="009C5394" w:rsidRDefault="00331107" w:rsidP="00331107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</w:t>
            </w:r>
          </w:p>
        </w:tc>
      </w:tr>
      <w:tr w:rsidR="00497BB1" w:rsidRPr="009C5394" w14:paraId="6FBE02CE" w14:textId="77777777" w:rsidTr="009F53E8">
        <w:trPr>
          <w:trHeight w:val="2049"/>
        </w:trPr>
        <w:tc>
          <w:tcPr>
            <w:tcW w:w="10631" w:type="dxa"/>
            <w:tcBorders>
              <w:top w:val="thinThickSmallGap" w:sz="24" w:space="0" w:color="auto"/>
              <w:bottom w:val="single" w:sz="12" w:space="0" w:color="auto"/>
            </w:tcBorders>
          </w:tcPr>
          <w:p w14:paraId="39BF03AF" w14:textId="40ACA432" w:rsidR="00497BB1" w:rsidRPr="009C5394" w:rsidRDefault="00387140" w:rsidP="00497BB1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1664C556" wp14:editId="642FDA71">
                      <wp:simplePos x="0" y="0"/>
                      <wp:positionH relativeFrom="column">
                        <wp:posOffset>1163786</wp:posOffset>
                      </wp:positionH>
                      <wp:positionV relativeFrom="paragraph">
                        <wp:posOffset>3884</wp:posOffset>
                      </wp:positionV>
                      <wp:extent cx="914400" cy="288345"/>
                      <wp:effectExtent l="0" t="0" r="0" b="0"/>
                      <wp:wrapNone/>
                      <wp:docPr id="64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8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2B056A" w14:textId="0E9A9A1E" w:rsidR="00387140" w:rsidRDefault="00387140" w:rsidP="0038714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4C556" id="Text Box 64" o:spid="_x0000_s1067" type="#_x0000_t202" style="position:absolute;left:0;text-align:left;margin-left:91.65pt;margin-top:.3pt;width:1in;height:22.7pt;z-index:2518855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" filled="f" stroked="f" strokeweight=".5pt">
                      <v:textbox>
                        <w:txbxContent>
                          <w:p w14:paraId="382B056A" w14:textId="0E9A9A1E" w:rsidR="00387140" w:rsidRDefault="00387140" w:rsidP="0038714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60815708" wp14:editId="1ADC121F">
                      <wp:simplePos x="0" y="0"/>
                      <wp:positionH relativeFrom="column">
                        <wp:posOffset>96179</wp:posOffset>
                      </wp:positionH>
                      <wp:positionV relativeFrom="paragraph">
                        <wp:posOffset>-14399</wp:posOffset>
                      </wp:positionV>
                      <wp:extent cx="914400" cy="288345"/>
                      <wp:effectExtent l="0" t="0" r="0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8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295E04" w14:textId="23E2A035" w:rsidR="00387140" w:rsidRDefault="00387140" w:rsidP="0038714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15708" id="Text Box 62" o:spid="_x0000_s1068" type="#_x0000_t202" style="position:absolute;left:0;text-align:left;margin-left:7.55pt;margin-top:-1.15pt;width:1in;height:22.7pt;z-index:2518814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" filled="f" stroked="f" strokeweight=".5pt">
                      <v:textbox>
                        <w:txbxContent>
                          <w:p w14:paraId="0D295E04" w14:textId="23E2A035" w:rsidR="00387140" w:rsidRDefault="00387140" w:rsidP="0038714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17CA4ABD" wp14:editId="07AFE66A">
                      <wp:simplePos x="0" y="0"/>
                      <wp:positionH relativeFrom="column">
                        <wp:posOffset>360456</wp:posOffset>
                      </wp:positionH>
                      <wp:positionV relativeFrom="paragraph">
                        <wp:posOffset>162894</wp:posOffset>
                      </wp:positionV>
                      <wp:extent cx="0" cy="1003935"/>
                      <wp:effectExtent l="0" t="0" r="38100" b="24765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039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E2419F" id="Straight Connector 60" o:spid="_x0000_s1026" style="position:absolute;left:0;text-align:lef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pt,12.85pt" to="28.4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" strokecolor="black [3213]">
                      <v:stroke dashstyle="dash"/>
                    </v:line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7C0915CC" wp14:editId="02271800">
                      <wp:simplePos x="0" y="0"/>
                      <wp:positionH relativeFrom="column">
                        <wp:posOffset>1201475</wp:posOffset>
                      </wp:positionH>
                      <wp:positionV relativeFrom="paragraph">
                        <wp:posOffset>161612</wp:posOffset>
                      </wp:positionV>
                      <wp:extent cx="0" cy="1003935"/>
                      <wp:effectExtent l="0" t="0" r="38100" b="24765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039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C54418" id="Straight Connector 58" o:spid="_x0000_s1026" style="position:absolute;left:0;text-align:lef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6pt,12.75pt" to="94.6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" strokecolor="black [3213]">
                      <v:stroke dashstyle="dash"/>
                    </v:line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70DE2D42" wp14:editId="30D060E9">
                      <wp:simplePos x="0" y="0"/>
                      <wp:positionH relativeFrom="column">
                        <wp:posOffset>366450</wp:posOffset>
                      </wp:positionH>
                      <wp:positionV relativeFrom="paragraph">
                        <wp:posOffset>161612</wp:posOffset>
                      </wp:positionV>
                      <wp:extent cx="834541" cy="1003935"/>
                      <wp:effectExtent l="0" t="0" r="22860" b="24765"/>
                      <wp:wrapNone/>
                      <wp:docPr id="57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34541" cy="10039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5DD2F6" id="Straight Connector 57" o:spid="_x0000_s1026" style="position:absolute;left:0;text-align:left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85pt,12.75pt" to="94.5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" strokecolor="black [3213]"/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47961BCC" wp14:editId="4522AB3B">
                      <wp:simplePos x="0" y="0"/>
                      <wp:positionH relativeFrom="column">
                        <wp:posOffset>366450</wp:posOffset>
                      </wp:positionH>
                      <wp:positionV relativeFrom="paragraph">
                        <wp:posOffset>161613</wp:posOffset>
                      </wp:positionV>
                      <wp:extent cx="835117" cy="1004254"/>
                      <wp:effectExtent l="0" t="0" r="22225" b="24765"/>
                      <wp:wrapNone/>
                      <wp:docPr id="56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5117" cy="100425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AC4ABB" id="Straight Connector 56" o:spid="_x0000_s1026" style="position:absolute;left:0;text-align:lef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85pt,12.75pt" to="94.6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" strokecolor="black [3213]"/>
                  </w:pict>
                </mc:Fallback>
              </mc:AlternateContent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9-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در شکل زیر دو پاره خط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 xml:space="preserve">AB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و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 xml:space="preserve">CD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از وسط یکدیگر گذشته اند. نشان دهید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AD=BC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.</w:t>
            </w:r>
          </w:p>
          <w:p w14:paraId="5E07E3E0" w14:textId="135AA745" w:rsidR="00497BB1" w:rsidRPr="009F53E8" w:rsidRDefault="00387140" w:rsidP="009F53E8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17CFB578" wp14:editId="5E0FC615">
                      <wp:simplePos x="0" y="0"/>
                      <wp:positionH relativeFrom="column">
                        <wp:posOffset>96179</wp:posOffset>
                      </wp:positionH>
                      <wp:positionV relativeFrom="paragraph">
                        <wp:posOffset>751183</wp:posOffset>
                      </wp:positionV>
                      <wp:extent cx="914400" cy="288345"/>
                      <wp:effectExtent l="0" t="0" r="0" b="0"/>
                      <wp:wrapNone/>
                      <wp:docPr id="65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8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C1C264" w14:textId="73F27D76" w:rsidR="00387140" w:rsidRDefault="00387140" w:rsidP="0038714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FB578" id="Text Box 65" o:spid="_x0000_s1069" type="#_x0000_t202" style="position:absolute;left:0;text-align:left;margin-left:7.55pt;margin-top:59.15pt;width:1in;height:22.7pt;z-index:2518876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" filled="f" stroked="f" strokeweight=".5pt">
                      <v:textbox>
                        <w:txbxContent>
                          <w:p w14:paraId="4AC1C264" w14:textId="73F27D76" w:rsidR="00387140" w:rsidRDefault="00387140" w:rsidP="0038714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A8F9F24" wp14:editId="1E2EF0B1">
                      <wp:simplePos x="0" y="0"/>
                      <wp:positionH relativeFrom="column">
                        <wp:posOffset>1200132</wp:posOffset>
                      </wp:positionH>
                      <wp:positionV relativeFrom="paragraph">
                        <wp:posOffset>751183</wp:posOffset>
                      </wp:positionV>
                      <wp:extent cx="914400" cy="288345"/>
                      <wp:effectExtent l="0" t="0" r="0" b="0"/>
                      <wp:wrapNone/>
                      <wp:docPr id="63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8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28D1FE" w14:textId="031E302E" w:rsidR="00387140" w:rsidRDefault="00387140" w:rsidP="0038714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8F9F24" id="Text Box 63" o:spid="_x0000_s1070" type="#_x0000_t202" style="position:absolute;left:0;text-align:left;margin-left:94.5pt;margin-top:59.15pt;width:1in;height:22.7pt;z-index:2518835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" filled="f" stroked="f" strokeweight=".5pt">
                      <v:textbox>
                        <w:txbxContent>
                          <w:p w14:paraId="4828D1FE" w14:textId="031E302E" w:rsidR="00387140" w:rsidRDefault="00387140" w:rsidP="0038714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Vazirmatn" w:hAnsi="Vazirmatn" w:cs="0 Nazanin Bold"/>
                <w:b w:val="0"/>
                <w:bCs w:val="0"/>
                <w:noProof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3127B5E2" wp14:editId="09D480B5">
                      <wp:simplePos x="0" y="0"/>
                      <wp:positionH relativeFrom="column">
                        <wp:posOffset>633892</wp:posOffset>
                      </wp:positionH>
                      <wp:positionV relativeFrom="paragraph">
                        <wp:posOffset>407622</wp:posOffset>
                      </wp:positionV>
                      <wp:extent cx="914400" cy="288345"/>
                      <wp:effectExtent l="0" t="0" r="0" b="0"/>
                      <wp:wrapNone/>
                      <wp:docPr id="61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8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081CB2" w14:textId="77777777" w:rsidR="00387140" w:rsidRDefault="00387140" w:rsidP="00387140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27B5E2" id="Text Box 61" o:spid="_x0000_s1071" type="#_x0000_t202" style="position:absolute;left:0;text-align:left;margin-left:49.9pt;margin-top:32.1pt;width:1in;height:22.7pt;z-index:2518794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" filled="f" stroked="f" strokeweight=".5pt">
                      <v:textbox>
                        <w:txbxContent>
                          <w:p w14:paraId="39081CB2" w14:textId="77777777" w:rsidR="00387140" w:rsidRDefault="00387140" w:rsidP="00387140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C7122" w:rsidRPr="009C5394" w14:paraId="4A034815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71CC538E" w14:textId="5D9531F8" w:rsidR="004E7782" w:rsidRPr="009C5394" w:rsidRDefault="004E7782" w:rsidP="004E7782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697152" behindDoc="0" locked="0" layoutInCell="1" allowOverlap="1" wp14:anchorId="2895DE7B" wp14:editId="385A6164">
                  <wp:simplePos x="0" y="0"/>
                  <wp:positionH relativeFrom="margin">
                    <wp:posOffset>-37084</wp:posOffset>
                  </wp:positionH>
                  <wp:positionV relativeFrom="page">
                    <wp:posOffset>150749</wp:posOffset>
                  </wp:positionV>
                  <wp:extent cx="2133600" cy="120863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84" b="10080"/>
                          <a:stretch/>
                        </pic:blipFill>
                        <pic:spPr bwMode="auto">
                          <a:xfrm>
                            <a:off x="0" y="0"/>
                            <a:ext cx="2159256" cy="1223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10 -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در شکل زیر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AD=BC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است. نشان دهید</w:t>
            </w:r>
            <w:r w:rsidR="009C5394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: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AC=BD</w:t>
            </w:r>
            <w:r w:rsidR="009C5394">
              <w:rPr>
                <w:rFonts w:ascii="Portada ARA Extrabold" w:hAnsi="Portada ARA Extrabold" w:cs="Portada ARA Extrabold" w:hint="cs"/>
                <w:b w:val="0"/>
                <w:bCs w:val="0"/>
                <w:noProof/>
                <w:rtl/>
                <w:lang w:bidi="fa-IR"/>
              </w:rPr>
              <w:t>.</w:t>
            </w:r>
          </w:p>
          <w:p w14:paraId="494AA86D" w14:textId="4B63DC98" w:rsidR="00EC2B02" w:rsidRPr="009C5394" w:rsidRDefault="00EC2B02" w:rsidP="00EC2B0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زاویه محاطی روبرو به قطر برابر ۹۰ درجه است.</w:t>
            </w:r>
          </w:p>
          <w:p w14:paraId="66158A82" w14:textId="0FA8E4BF" w:rsidR="00EC2B02" w:rsidRDefault="00EC2B02" w:rsidP="004E7782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5D5C2B82" w14:textId="6F2E4B62" w:rsidR="009F53E8" w:rsidRDefault="009F53E8" w:rsidP="004E7782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08306FCE" w14:textId="7E0C6960" w:rsidR="009F53E8" w:rsidRDefault="009F53E8" w:rsidP="004E7782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3C971C4" w14:textId="4BCA01FC" w:rsidR="009F53E8" w:rsidRPr="009C5394" w:rsidRDefault="009F53E8" w:rsidP="004E7782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6D45656D" w14:textId="77777777" w:rsidR="004E7782" w:rsidRDefault="00941B06" w:rsidP="004E7782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        </w:t>
            </w:r>
            <w:r w:rsidR="004E778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</w:p>
          <w:p w14:paraId="20F1B361" w14:textId="77777777" w:rsidR="009F53E8" w:rsidRDefault="009F53E8" w:rsidP="004E7782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6F4F231F" w14:textId="5C54168B" w:rsidR="009F53E8" w:rsidRPr="009C5394" w:rsidRDefault="009F53E8" w:rsidP="004E7782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</w:tc>
      </w:tr>
      <w:tr w:rsidR="00EC2B02" w:rsidRPr="009C5394" w14:paraId="741929CD" w14:textId="77777777" w:rsidTr="009F53E8">
        <w:trPr>
          <w:trHeight w:val="2667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012D6952" w14:textId="5ABA0E00" w:rsidR="00EC2B02" w:rsidRPr="009C5394" w:rsidRDefault="00D62C0A" w:rsidP="00EC2B02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702272" behindDoc="0" locked="0" layoutInCell="1" allowOverlap="1" wp14:anchorId="1605C22B" wp14:editId="7E5717A9">
                  <wp:simplePos x="0" y="0"/>
                  <wp:positionH relativeFrom="margin">
                    <wp:posOffset>-62230</wp:posOffset>
                  </wp:positionH>
                  <wp:positionV relativeFrom="page">
                    <wp:posOffset>276860</wp:posOffset>
                  </wp:positionV>
                  <wp:extent cx="1067235" cy="1371600"/>
                  <wp:effectExtent l="0" t="0" r="0" b="0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73" r="26307"/>
                          <a:stretch/>
                        </pic:blipFill>
                        <pic:spPr bwMode="auto">
                          <a:xfrm>
                            <a:off x="0" y="0"/>
                            <a:ext cx="106723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C2B02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11-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در شکل مقابل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 xml:space="preserve">ABCD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</w:t>
            </w:r>
            <w:r w:rsidR="002958B1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لوزی است و نقطه های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 xml:space="preserve">M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و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>N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وسط های اضلاع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>CD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و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>CB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هستند. نشان دهید: </w:t>
            </w:r>
            <w:r w:rsidR="00EC2B02" w:rsidRPr="009C5394">
              <w:rPr>
                <w:rFonts w:ascii="Portada ARA Extrabold" w:hAnsi="Portada ARA Extrabold" w:cs="Portada ARA Extrabold"/>
                <w:position w:val="-6"/>
                <w:sz w:val="22"/>
                <w:szCs w:val="22"/>
                <w:lang w:bidi="fa-IR"/>
              </w:rPr>
              <w:object w:dxaOrig="1740" w:dyaOrig="480" w14:anchorId="543257F6">
                <v:shape id="_x0000_i1028" type="#_x0000_t75" style="width:73.8pt;height:18.75pt" o:ole="">
                  <v:imagedata r:id="rId15" o:title=""/>
                </v:shape>
                <o:OLEObject Type="Embed" ProgID="Equation.DSMT4" ShapeID="_x0000_i1028" DrawAspect="Content" ObjectID="_1825157193" r:id="rId16"/>
              </w:object>
            </w:r>
            <w:r w:rsidR="00EC2B02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462E160D" w14:textId="0896B146" w:rsidR="00EC2B02" w:rsidRPr="009C5394" w:rsidRDefault="00EC2B02" w:rsidP="00EC2B0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نکته۱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هر لوزی تمام ضلع ها برابر هستند.     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۲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هر لوزی زاویه های روبرو به هم برابر هستند.</w:t>
            </w:r>
          </w:p>
          <w:p w14:paraId="51C2C9A8" w14:textId="1DC35717" w:rsidR="00456EC2" w:rsidRPr="009C5394" w:rsidRDefault="00456EC2" w:rsidP="00456EC2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lang w:bidi="fa-IR"/>
              </w:rPr>
            </w:pPr>
          </w:p>
          <w:p w14:paraId="7110D174" w14:textId="597E8D9F" w:rsidR="00EC2B02" w:rsidRPr="009C5394" w:rsidRDefault="00EC2B02" w:rsidP="00EC2B02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0F8950E3" w14:textId="77777777" w:rsidR="00EC2B02" w:rsidRPr="009C5394" w:rsidRDefault="00EC2B02" w:rsidP="00EC2B02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64AF0998" w14:textId="77777777" w:rsidR="00EC2B02" w:rsidRDefault="00EC2B02" w:rsidP="008A073E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</w:t>
            </w:r>
          </w:p>
          <w:p w14:paraId="4246B919" w14:textId="77777777" w:rsidR="009F53E8" w:rsidRDefault="009F53E8" w:rsidP="008A073E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30398D82" w14:textId="77777777" w:rsidR="009F53E8" w:rsidRDefault="009F53E8" w:rsidP="008A073E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399DC19B" w14:textId="2E37DD82" w:rsidR="009F53E8" w:rsidRPr="009F53E8" w:rsidRDefault="009F53E8" w:rsidP="008A073E">
            <w:pPr>
              <w:rPr>
                <w:rFonts w:ascii="Vazirmatn" w:hAnsi="Vazirmatn" w:cs="0 Nazanin Bold"/>
                <w:b w:val="0"/>
                <w:bCs w:val="0"/>
                <w:noProof/>
                <w:sz w:val="14"/>
                <w:szCs w:val="14"/>
                <w:rtl/>
                <w:lang w:bidi="fa-IR"/>
              </w:rPr>
            </w:pPr>
          </w:p>
        </w:tc>
      </w:tr>
      <w:tr w:rsidR="00EC2B02" w:rsidRPr="009C5394" w14:paraId="565709E9" w14:textId="77777777" w:rsidTr="000061F5">
        <w:trPr>
          <w:trHeight w:val="3088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0D1F7A6B" w14:textId="3B2712A2" w:rsidR="00F266FA" w:rsidRPr="009C5394" w:rsidRDefault="00D62C0A" w:rsidP="00F266FA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u w:val="single"/>
                <w:rtl/>
                <w:lang w:bidi="fa-IR"/>
              </w:rPr>
              <w:drawing>
                <wp:anchor distT="0" distB="0" distL="114300" distR="114300" simplePos="0" relativeHeight="251706368" behindDoc="0" locked="0" layoutInCell="1" allowOverlap="1" wp14:anchorId="61F2299F" wp14:editId="6E33A288">
                  <wp:simplePos x="0" y="0"/>
                  <wp:positionH relativeFrom="margin">
                    <wp:posOffset>4321</wp:posOffset>
                  </wp:positionH>
                  <wp:positionV relativeFrom="page">
                    <wp:posOffset>-110301</wp:posOffset>
                  </wp:positionV>
                  <wp:extent cx="2167247" cy="1492183"/>
                  <wp:effectExtent l="0" t="0" r="0" b="0"/>
                  <wp:wrapNone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273" cy="1497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12- </w:t>
            </w:r>
            <w:r w:rsidR="007E0CA9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ثابت کنید در هر متوازی الاضلاع ، ضلع های مقابل ، همواره برابر هستند.</w:t>
            </w:r>
            <w:r w:rsidR="00F266FA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4F7A87D9" w14:textId="2B9CDF5A" w:rsidR="00177432" w:rsidRPr="009C5394" w:rsidRDefault="00177432" w:rsidP="00F266FA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ابتدا قطر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BD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را رسم می کنیم تا دو مثلث به وجود آید.</w:t>
            </w:r>
          </w:p>
          <w:p w14:paraId="28C6D28D" w14:textId="74FED441" w:rsidR="00177432" w:rsidRPr="009C5394" w:rsidRDefault="00F266FA" w:rsidP="00D62C0A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</w:t>
            </w:r>
            <w:r w:rsidR="0017743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:‌ در</w:t>
            </w:r>
            <w:r w:rsidR="00ED46E8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هر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متوازی الاضلاع ضلع های روبرو موازی هستند.    </w:t>
            </w:r>
          </w:p>
          <w:p w14:paraId="1E2C04D3" w14:textId="77777777" w:rsidR="009F53E8" w:rsidRDefault="009F53E8" w:rsidP="00572989">
            <w:pPr>
              <w:jc w:val="right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39E91104" w14:textId="77777777" w:rsidR="009F53E8" w:rsidRDefault="009F53E8" w:rsidP="00572989">
            <w:pPr>
              <w:jc w:val="right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4CB1A6C1" w14:textId="24AB3E06" w:rsidR="00EC2B02" w:rsidRPr="009C5394" w:rsidRDefault="00F266FA" w:rsidP="009F53E8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</w:t>
            </w:r>
          </w:p>
        </w:tc>
      </w:tr>
      <w:tr w:rsidR="005B216A" w:rsidRPr="009C5394" w14:paraId="28E5B1FA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077A4572" w14:textId="42C36EC2" w:rsidR="005B216A" w:rsidRPr="009C5394" w:rsidRDefault="000061F5" w:rsidP="005B216A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714560" behindDoc="0" locked="0" layoutInCell="1" allowOverlap="1" wp14:anchorId="6E73C295" wp14:editId="4DEF2A3A">
                  <wp:simplePos x="0" y="0"/>
                  <wp:positionH relativeFrom="margin">
                    <wp:posOffset>-138430</wp:posOffset>
                  </wp:positionH>
                  <wp:positionV relativeFrom="page">
                    <wp:posOffset>-53340</wp:posOffset>
                  </wp:positionV>
                  <wp:extent cx="2038350" cy="1403946"/>
                  <wp:effectExtent l="0" t="0" r="0" b="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403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13- </w:t>
            </w:r>
            <w:r w:rsidR="005B216A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ثابت کنید در هر مستطیل ، قطر ها با یکدیگر برابر هستند</w:t>
            </w:r>
            <w:r w:rsidR="00397F32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.</w:t>
            </w:r>
            <w:r w:rsidR="005B216A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66B3E442" w14:textId="202190F9" w:rsidR="000061F5" w:rsidRDefault="005B216A" w:rsidP="00177BC2">
            <w:pPr>
              <w:rPr>
                <w:rFonts w:ascii="Vazirmatn" w:hAnsi="Vazirmatn" w:cs="0 Nazanin Bold"/>
                <w:b w:val="0"/>
                <w:bCs w:val="0"/>
                <w:u w:val="single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نکته۱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:‌  درمستطیل ضلع های روبرو برابرند.   </w:t>
            </w:r>
            <w:r w:rsidR="002958B1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</w:p>
          <w:p w14:paraId="7E0FCF93" w14:textId="20BBFBB4" w:rsidR="00177BC2" w:rsidRPr="009C5394" w:rsidRDefault="005B216A" w:rsidP="00177BC2">
            <w:pPr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</w:t>
            </w:r>
            <w:r w:rsidR="004271D3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۲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:‌  در مستطیل همه زاویه ها ۹۰ درجه هستند .   </w:t>
            </w:r>
          </w:p>
          <w:p w14:paraId="7F30C9F2" w14:textId="4D402B33" w:rsidR="005B216A" w:rsidRPr="009C5394" w:rsidRDefault="005B216A" w:rsidP="005B216A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0DC04D3E" w14:textId="515D64EF" w:rsidR="005B216A" w:rsidRPr="009C5394" w:rsidRDefault="005B216A" w:rsidP="005B216A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3406FD4" w14:textId="77777777" w:rsidR="005B216A" w:rsidRDefault="005B216A" w:rsidP="005B216A">
            <w:pPr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</w:t>
            </w:r>
          </w:p>
          <w:p w14:paraId="7BE53EEB" w14:textId="77777777" w:rsidR="009F53E8" w:rsidRDefault="009F53E8" w:rsidP="005B216A">
            <w:pPr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</w:pPr>
          </w:p>
          <w:p w14:paraId="6AB72C2E" w14:textId="77777777" w:rsidR="009F53E8" w:rsidRDefault="009F53E8" w:rsidP="005B216A">
            <w:pPr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</w:pPr>
          </w:p>
          <w:p w14:paraId="5C5E4E10" w14:textId="24ABB7CE" w:rsidR="009F53E8" w:rsidRPr="009F53E8" w:rsidRDefault="009F53E8" w:rsidP="005B216A">
            <w:pPr>
              <w:rPr>
                <w:rFonts w:ascii="Vazirmatn" w:hAnsi="Vazirmatn" w:cs="0 Nazanin Bold"/>
                <w:b w:val="0"/>
                <w:bCs w:val="0"/>
                <w:noProof/>
                <w:sz w:val="18"/>
                <w:szCs w:val="18"/>
                <w:u w:val="single"/>
                <w:rtl/>
                <w:lang w:bidi="fa-IR"/>
              </w:rPr>
            </w:pPr>
          </w:p>
        </w:tc>
      </w:tr>
      <w:tr w:rsidR="004271D3" w:rsidRPr="009C5394" w14:paraId="68578CED" w14:textId="77777777" w:rsidTr="00177BC2">
        <w:trPr>
          <w:trHeight w:val="1010"/>
        </w:trPr>
        <w:tc>
          <w:tcPr>
            <w:tcW w:w="10631" w:type="dxa"/>
            <w:tcBorders>
              <w:top w:val="nil"/>
              <w:bottom w:val="single" w:sz="12" w:space="0" w:color="auto"/>
            </w:tcBorders>
          </w:tcPr>
          <w:p w14:paraId="69CA4197" w14:textId="39E9051F" w:rsidR="004271D3" w:rsidRPr="009C5394" w:rsidRDefault="004271D3" w:rsidP="00EB7F41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u w:val="single"/>
                <w:rtl/>
                <w:lang w:bidi="fa-IR"/>
              </w:rPr>
              <w:lastRenderedPageBreak/>
              <w:drawing>
                <wp:anchor distT="0" distB="0" distL="114300" distR="114300" simplePos="0" relativeHeight="251717632" behindDoc="0" locked="0" layoutInCell="1" allowOverlap="1" wp14:anchorId="3EDEF895" wp14:editId="6B33BF6C">
                  <wp:simplePos x="0" y="0"/>
                  <wp:positionH relativeFrom="margin">
                    <wp:posOffset>90846</wp:posOffset>
                  </wp:positionH>
                  <wp:positionV relativeFrom="page">
                    <wp:posOffset>-41760</wp:posOffset>
                  </wp:positionV>
                  <wp:extent cx="1682744" cy="1159016"/>
                  <wp:effectExtent l="0" t="0" r="0" b="0"/>
                  <wp:wrapNone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44" cy="1159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14-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ثابت کنید در هر متوازی الاضلاع ، </w:t>
            </w:r>
            <w:r w:rsidR="00EB7F41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قطر ها یکدیگر را نصف می کنند.</w:t>
            </w:r>
          </w:p>
          <w:p w14:paraId="0F433A17" w14:textId="678F8B28" w:rsidR="004271D3" w:rsidRPr="00D36EC8" w:rsidRDefault="004271D3" w:rsidP="00882D7B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نکته ۱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:‌ طبق اثبات قبلی در هر متوازی الاضلاع ضلع های روبرو 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موازی و مساوی هستند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.    </w:t>
            </w:r>
          </w:p>
          <w:p w14:paraId="21183DFA" w14:textId="05E1B1A7" w:rsidR="004271D3" w:rsidRPr="00D36EC8" w:rsidRDefault="004271D3" w:rsidP="00882D7B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نت</w:t>
            </w:r>
            <w:r w:rsidR="009D1A00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یج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 xml:space="preserve">ه </w:t>
            </w:r>
            <w:r w:rsidR="009D1A00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۱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: با توجه به اینکه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CD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موازی هستند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DB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خط مورب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است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پس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: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920" w:dyaOrig="440" w14:anchorId="01C65776">
                <v:shape id="_x0000_i1029" type="#_x0000_t75" style="width:37.5pt;height:18.75pt" o:ole="">
                  <v:imagedata r:id="rId21" o:title=""/>
                </v:shape>
                <o:OLEObject Type="Embed" ProgID="Equation.DSMT4" ShapeID="_x0000_i1029" DrawAspect="Content" ObjectID="_1825157194" r:id="rId22"/>
              </w:object>
            </w:r>
          </w:p>
          <w:p w14:paraId="3A0E6D72" w14:textId="4B5BE855" w:rsidR="004271D3" w:rsidRPr="00D36EC8" w:rsidRDefault="009D1A00" w:rsidP="00882D7B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</w:t>
            </w:r>
            <w:r w:rsidR="004271D3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ت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یج</w:t>
            </w:r>
            <w:r w:rsidR="004271D3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 xml:space="preserve">ه 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۲</w:t>
            </w:r>
            <w:r w:rsidR="004271D3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: با توجه به اینکه </w:t>
            </w:r>
            <w:r w:rsidR="004271D3"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BC</w:t>
            </w:r>
            <w:r w:rsidR="004271D3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4271D3"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AD</w:t>
            </w:r>
            <w:r w:rsidR="004271D3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موازی هستند و </w:t>
            </w:r>
            <w:r w:rsidR="00882D7B"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AC</w:t>
            </w:r>
            <w:r w:rsidR="004271D3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خط مورب 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است </w:t>
            </w:r>
            <w:r w:rsidR="004271D3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پس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:</w:t>
            </w:r>
            <w:r w:rsidR="004271D3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="004271D3"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859" w:dyaOrig="440" w14:anchorId="31160AE8">
                <v:shape id="_x0000_i1030" type="#_x0000_t75" style="width:35.7pt;height:18.75pt" o:ole="">
                  <v:imagedata r:id="rId23" o:title=""/>
                </v:shape>
                <o:OLEObject Type="Embed" ProgID="Equation.DSMT4" ShapeID="_x0000_i1030" DrawAspect="Content" ObjectID="_1825157195" r:id="rId24"/>
              </w:object>
            </w:r>
          </w:p>
          <w:p w14:paraId="56898F25" w14:textId="58687B36" w:rsidR="004271D3" w:rsidRDefault="004271D3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3B4BB73C" w14:textId="3B110387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16C12165" w14:textId="0A2AE0E2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2A01F2A1" w14:textId="27C5CAA1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69FB488B" w14:textId="681AF654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6D68DBB0" w14:textId="6AC0F3B5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075261DD" w14:textId="7E811F77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3AA123AC" w14:textId="52E258AC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50709A7F" w14:textId="0AE3D614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61986BDF" w14:textId="2F6F231A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55A27529" w14:textId="54758221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3B0E1CD5" w14:textId="2774DFFC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49C1A0C3" w14:textId="244126FE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281A30E" w14:textId="7259468B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65F44971" w14:textId="58C732AD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3F2C2C73" w14:textId="4E917089" w:rsidR="000061F5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34CCF3E" w14:textId="77777777" w:rsidR="000061F5" w:rsidRPr="009C5394" w:rsidRDefault="000061F5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6456B62" w14:textId="77777777" w:rsidR="004271D3" w:rsidRPr="009C5394" w:rsidRDefault="004271D3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1ABD6AD" w14:textId="13B40E09" w:rsidR="004271D3" w:rsidRPr="009C5394" w:rsidRDefault="00DC1744" w:rsidP="004271D3">
            <w:pPr>
              <w:jc w:val="right"/>
              <w:rPr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889664" behindDoc="0" locked="0" layoutInCell="1" allowOverlap="1" wp14:anchorId="1BB72D59" wp14:editId="3B436F98">
                      <wp:simplePos x="0" y="0"/>
                      <wp:positionH relativeFrom="column">
                        <wp:posOffset>-213509</wp:posOffset>
                      </wp:positionH>
                      <wp:positionV relativeFrom="paragraph">
                        <wp:posOffset>241337</wp:posOffset>
                      </wp:positionV>
                      <wp:extent cx="1159071" cy="1386243"/>
                      <wp:effectExtent l="0" t="0" r="0" b="4445"/>
                      <wp:wrapNone/>
                      <wp:docPr id="51" name="Group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9071" cy="1386243"/>
                                <a:chOff x="0" y="0"/>
                                <a:chExt cx="1159071" cy="1386243"/>
                              </a:xfrm>
                            </wpg:grpSpPr>
                            <wps:wsp>
                              <wps:cNvPr id="59" name="Right Triangle 59"/>
                              <wps:cNvSpPr/>
                              <wps:spPr>
                                <a:xfrm>
                                  <a:off x="566928" y="176784"/>
                                  <a:ext cx="328930" cy="975360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Right Triangle 66"/>
                              <wps:cNvSpPr/>
                              <wps:spPr>
                                <a:xfrm flipH="1">
                                  <a:off x="237744" y="176784"/>
                                  <a:ext cx="328930" cy="975360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/>
                              <wps:spPr>
                                <a:xfrm>
                                  <a:off x="329113" y="0"/>
                                  <a:ext cx="29972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740063" w14:textId="77777777" w:rsidR="00DC1744" w:rsidRDefault="00DC1744" w:rsidP="00DC1744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Text Box 68"/>
                              <wps:cNvSpPr txBox="1"/>
                              <wps:spPr>
                                <a:xfrm>
                                  <a:off x="392894" y="1083348"/>
                                  <a:ext cx="333375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3FDFAE" w14:textId="7A16798C" w:rsidR="00DC1744" w:rsidRDefault="00150B25" w:rsidP="00DC1744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Text Box 69"/>
                              <wps:cNvSpPr txBox="1"/>
                              <wps:spPr>
                                <a:xfrm>
                                  <a:off x="0" y="1011915"/>
                                  <a:ext cx="291465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1ABB7E" w14:textId="77777777" w:rsidR="00DC1744" w:rsidRDefault="00DC1744" w:rsidP="00DC1744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Text Box 70"/>
                              <wps:cNvSpPr txBox="1"/>
                              <wps:spPr>
                                <a:xfrm>
                                  <a:off x="859351" y="993628"/>
                                  <a:ext cx="29972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CE0ED11" w14:textId="77777777" w:rsidR="00DC1744" w:rsidRDefault="00DC1744" w:rsidP="00DC1744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B72D59" id="Group 51" o:spid="_x0000_s1072" style="position:absolute;margin-left:-16.8pt;margin-top:19pt;width:91.25pt;height:109.15pt;z-index:251889664;mso-height-relative:margin" coordsize="11590,13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">
                      <v:shape id="Right Triangle 59" o:spid="_x0000_s1073" type="#_x0000_t6" style="position:absolute;left:5669;top:1767;width:3289;height:9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" filled="f" strokecolor="black [3213]" strokeweight="1.5pt"/>
                      <v:shape id="Right Triangle 66" o:spid="_x0000_s1074" type="#_x0000_t6" style="position:absolute;left:2377;top:1767;width:3289;height:975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" filled="f" strokecolor="black [3213]" strokeweight="1.5pt"/>
                      <v:shape id="Text Box 67" o:spid="_x0000_s1075" type="#_x0000_t202" style="position:absolute;left:3291;width:2997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" filled="f" stroked="f" strokeweight=".5pt">
                        <v:textbox>
                          <w:txbxContent>
                            <w:p w14:paraId="7D740063" w14:textId="77777777" w:rsidR="00DC1744" w:rsidRDefault="00DC1744" w:rsidP="00DC1744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68" o:spid="_x0000_s1076" type="#_x0000_t202" style="position:absolute;left:3928;top:10833;width:3334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" filled="f" stroked="f" strokeweight=".5pt">
                        <v:textbox>
                          <w:txbxContent>
                            <w:p w14:paraId="663FDFAE" w14:textId="7A16798C" w:rsidR="00DC1744" w:rsidRDefault="00150B25" w:rsidP="00DC1744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Text Box 69" o:spid="_x0000_s1077" type="#_x0000_t202" style="position:absolute;top:10119;width:2914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" filled="f" stroked="f" strokeweight=".5pt">
                        <v:textbox>
                          <w:txbxContent>
                            <w:p w14:paraId="151ABB7E" w14:textId="77777777" w:rsidR="00DC1744" w:rsidRDefault="00DC1744" w:rsidP="00DC1744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70" o:spid="_x0000_s1078" type="#_x0000_t202" style="position:absolute;left:8593;top:9936;width:2997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" filled="f" stroked="f" strokeweight=".5pt">
                        <v:textbox>
                          <w:txbxContent>
                            <w:p w14:paraId="7CE0ED11" w14:textId="77777777" w:rsidR="00DC1744" w:rsidRDefault="00DC1744" w:rsidP="00DC1744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71D3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</w:t>
            </w:r>
          </w:p>
        </w:tc>
      </w:tr>
      <w:tr w:rsidR="004271D3" w:rsidRPr="009C5394" w14:paraId="22785BB2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2DC6971C" w14:textId="689DD859" w:rsidR="002958B1" w:rsidRPr="009C5394" w:rsidRDefault="00120E4E" w:rsidP="000568C2">
            <w:pPr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</w:rPr>
              <w:t xml:space="preserve">15- </w:t>
            </w:r>
            <w:r w:rsidR="002958B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>در مثلث متساوی الساقین</w:t>
            </w:r>
            <w:r w:rsidR="002958B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</w:rPr>
              <w:t>ABC</w:t>
            </w:r>
            <w:r w:rsidR="002958B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 xml:space="preserve"> و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میانه ی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AM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را رسم کرده ایم.</w:t>
            </w:r>
            <w:r w:rsidR="002958B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نشان دهید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AM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نیمساز زاویه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است.</w:t>
            </w:r>
          </w:p>
          <w:p w14:paraId="369FE045" w14:textId="261BE9CC" w:rsidR="002958B1" w:rsidRDefault="002958B1" w:rsidP="002958B1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4C299F9E" w14:textId="5A3508D8" w:rsidR="000061F5" w:rsidRDefault="000061F5" w:rsidP="002958B1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</w:p>
          <w:p w14:paraId="76AE4D9C" w14:textId="2DE3B56E" w:rsidR="000061F5" w:rsidRDefault="000061F5" w:rsidP="002958B1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</w:p>
          <w:p w14:paraId="20E14E80" w14:textId="70365AE7" w:rsidR="000061F5" w:rsidRPr="009C5394" w:rsidRDefault="000061F5" w:rsidP="002958B1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</w:p>
          <w:p w14:paraId="2E6B7B67" w14:textId="5F646CAE" w:rsidR="002958B1" w:rsidRPr="009C5394" w:rsidRDefault="002958B1" w:rsidP="002958B1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rtl/>
                <w:lang w:bidi="fa-IR"/>
              </w:rPr>
            </w:pPr>
          </w:p>
          <w:p w14:paraId="65DE7697" w14:textId="468DD914" w:rsidR="004271D3" w:rsidRPr="009C5394" w:rsidRDefault="00E8763D" w:rsidP="002F1C19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5C73E29" wp14:editId="681EFC21">
                      <wp:simplePos x="0" y="0"/>
                      <wp:positionH relativeFrom="page">
                        <wp:posOffset>642813</wp:posOffset>
                      </wp:positionH>
                      <wp:positionV relativeFrom="page">
                        <wp:posOffset>1178693</wp:posOffset>
                      </wp:positionV>
                      <wp:extent cx="60196" cy="60196"/>
                      <wp:effectExtent l="0" t="0" r="16510" b="16510"/>
                      <wp:wrapNone/>
                      <wp:docPr id="115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196" cy="601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7BBB0D" id="Rectangle 115" o:spid="_x0000_s1026" style="position:absolute;left:0;text-align:left;margin-left:50.6pt;margin-top:92.8pt;width:4.75pt;height:4.7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" fillcolor="white [3212]" strokecolor="white [3212]" strokeweight="2pt">
                      <w10:wrap anchorx="page" anchory="page"/>
                    </v:rect>
                  </w:pict>
                </mc:Fallback>
              </mc:AlternateContent>
            </w:r>
            <w:r w:rsidR="002958B1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="002958B1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  </w:t>
            </w:r>
          </w:p>
        </w:tc>
      </w:tr>
      <w:tr w:rsidR="002F1C19" w:rsidRPr="009C5394" w14:paraId="36E529F8" w14:textId="77777777" w:rsidTr="00DA331A">
        <w:trPr>
          <w:trHeight w:val="2826"/>
        </w:trPr>
        <w:tc>
          <w:tcPr>
            <w:tcW w:w="10631" w:type="dxa"/>
            <w:tcBorders>
              <w:top w:val="single" w:sz="12" w:space="0" w:color="auto"/>
              <w:bottom w:val="thinThickSmallGap" w:sz="24" w:space="0" w:color="auto"/>
            </w:tcBorders>
          </w:tcPr>
          <w:p w14:paraId="7C04AEFD" w14:textId="3552EF63" w:rsidR="00F004A6" w:rsidRPr="009C5394" w:rsidRDefault="00120E4E" w:rsidP="00F004A6">
            <w:pPr>
              <w:rPr>
                <w:rFonts w:ascii="Portada ARA Extrabold" w:hAnsi="Portada ARA Extrabold" w:cs="Portada ARA Extrabold"/>
                <w:sz w:val="22"/>
                <w:szCs w:val="22"/>
                <w:rtl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16- 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  <w:lang w:bidi="fa-IR"/>
              </w:rPr>
              <w:t xml:space="preserve">از نقطه 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lang w:bidi="fa-IR"/>
              </w:rPr>
              <w:t>M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  <w:lang w:bidi="fa-IR"/>
              </w:rPr>
              <w:t xml:space="preserve"> خارج از دایره ، دو مماس 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lang w:bidi="fa-IR"/>
              </w:rPr>
              <w:t>MA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  <w:lang w:bidi="fa-IR"/>
              </w:rPr>
              <w:t xml:space="preserve"> و 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lang w:bidi="fa-IR"/>
              </w:rPr>
              <w:t>MB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  <w:lang w:bidi="fa-IR"/>
              </w:rPr>
              <w:t xml:space="preserve"> را بر دایره رسم کنید. ثابت کنید اندازه ی این دو مماس  باهم برابر است.</w:t>
            </w:r>
          </w:p>
          <w:p w14:paraId="5ABA0FC7" w14:textId="4ACDAE2E" w:rsidR="00F004A6" w:rsidRPr="00D36EC8" w:rsidRDefault="00447BA9" w:rsidP="00F004A6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951104" behindDoc="0" locked="0" layoutInCell="1" allowOverlap="1" wp14:anchorId="4F9FF35A" wp14:editId="0FBAE08A">
                      <wp:simplePos x="0" y="0"/>
                      <wp:positionH relativeFrom="column">
                        <wp:posOffset>34093</wp:posOffset>
                      </wp:positionH>
                      <wp:positionV relativeFrom="paragraph">
                        <wp:posOffset>158222</wp:posOffset>
                      </wp:positionV>
                      <wp:extent cx="1981346" cy="1352056"/>
                      <wp:effectExtent l="0" t="0" r="0" b="635"/>
                      <wp:wrapNone/>
                      <wp:docPr id="95" name="Group 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81346" cy="1352056"/>
                                <a:chOff x="0" y="0"/>
                                <a:chExt cx="1981346" cy="1352056"/>
                              </a:xfrm>
                            </wpg:grpSpPr>
                            <wps:wsp>
                              <wps:cNvPr id="187" name="Rectangle 187"/>
                              <wps:cNvSpPr/>
                              <wps:spPr>
                                <a:xfrm>
                                  <a:off x="431442" y="0"/>
                                  <a:ext cx="73152" cy="899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Oval 93"/>
                              <wps:cNvSpPr/>
                              <wps:spPr>
                                <a:xfrm>
                                  <a:off x="0" y="341290"/>
                                  <a:ext cx="731982" cy="7319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Straight Connector 94"/>
                              <wps:cNvCnPr/>
                              <wps:spPr>
                                <a:xfrm flipH="1" flipV="1">
                                  <a:off x="431442" y="341290"/>
                                  <a:ext cx="1214247" cy="36868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1" name="Straight Connector 101"/>
                              <wps:cNvCnPr/>
                              <wps:spPr>
                                <a:xfrm flipH="1">
                                  <a:off x="457200" y="714778"/>
                                  <a:ext cx="1193419" cy="35966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" name="Straight Connector 102"/>
                              <wps:cNvCnPr/>
                              <wps:spPr>
                                <a:xfrm>
                                  <a:off x="360609" y="714778"/>
                                  <a:ext cx="98933" cy="34429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9" name="Straight Connector 109"/>
                              <wps:cNvCnPr/>
                              <wps:spPr>
                                <a:xfrm flipH="1">
                                  <a:off x="360609" y="367048"/>
                                  <a:ext cx="114173" cy="343916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0" name="Text Box 110"/>
                              <wps:cNvSpPr txBox="1"/>
                              <wps:spPr>
                                <a:xfrm>
                                  <a:off x="102998" y="547108"/>
                                  <a:ext cx="307975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F5A8F5" w14:textId="6331221C" w:rsidR="00DA331A" w:rsidRDefault="00DA331A" w:rsidP="00DA331A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Text Box 111"/>
                              <wps:cNvSpPr txBox="1"/>
                              <wps:spPr>
                                <a:xfrm>
                                  <a:off x="347730" y="122350"/>
                                  <a:ext cx="299669" cy="3028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C12A39" w14:textId="74E9EB7E" w:rsidR="00DA331A" w:rsidRDefault="00DA331A" w:rsidP="00DA331A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Text Box 112"/>
                              <wps:cNvSpPr txBox="1"/>
                              <wps:spPr>
                                <a:xfrm>
                                  <a:off x="347619" y="1049161"/>
                                  <a:ext cx="291465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95D9733" w14:textId="6C466DED" w:rsidR="00DA331A" w:rsidRDefault="00DA331A" w:rsidP="00DA331A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Text Box 114"/>
                              <wps:cNvSpPr txBox="1"/>
                              <wps:spPr>
                                <a:xfrm>
                                  <a:off x="1647971" y="540857"/>
                                  <a:ext cx="333375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3CBB34" w14:textId="2E5ACAFA" w:rsidR="00DA331A" w:rsidRDefault="00DA331A" w:rsidP="00DA331A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Straight Connector 117"/>
                              <wps:cNvCnPr/>
                              <wps:spPr>
                                <a:xfrm>
                                  <a:off x="360609" y="708338"/>
                                  <a:ext cx="1286256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FF35A" id="Group 95" o:spid="_x0000_s1079" style="position:absolute;left:0;text-align:left;margin-left:2.7pt;margin-top:12.45pt;width:156pt;height:106.45pt;z-index:251951104" coordsize="19813,1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">
                      <v:rect id="Rectangle 187" o:spid="_x0000_s1080" style="position:absolute;left:4314;width:731;height: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" fillcolor="white [3212]" stroked="f" strokeweight="2pt"/>
                      <v:oval id="Oval 93" o:spid="_x0000_s1081" style="position:absolute;top:3412;width:7319;height:7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" filled="f" strokecolor="black [3213]" strokeweight="1.5pt"/>
                      <v:line id="Straight Connector 94" o:spid="_x0000_s1082" style="position:absolute;flip:x y;visibility:visible;mso-wrap-style:square" from="4314,3412" to="16456,7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" strokecolor="black [3213]"/>
                      <v:line id="Straight Connector 101" o:spid="_x0000_s1083" style="position:absolute;flip:x;visibility:visible;mso-wrap-style:square" from="4572,7147" to="16506,10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" strokecolor="black [3213]"/>
                      <v:line id="Straight Connector 102" o:spid="_x0000_s1084" style="position:absolute;visibility:visible;mso-wrap-style:square" from="3606,7147" to="4595,10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" strokecolor="black [3213]"/>
                      <v:line id="Straight Connector 109" o:spid="_x0000_s1085" style="position:absolute;flip:x;visibility:visible;mso-wrap-style:square" from="3606,3670" to="4747,7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" strokecolor="black [3213]"/>
                      <v:shape id="Text Box 110" o:spid="_x0000_s1086" type="#_x0000_t202" style="position:absolute;left:1029;top:5471;width:3080;height:30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" filled="f" stroked="f" strokeweight=".5pt">
                        <v:textbox>
                          <w:txbxContent>
                            <w:p w14:paraId="2EF5A8F5" w14:textId="6331221C" w:rsidR="00DA331A" w:rsidRDefault="00DA331A" w:rsidP="00DA331A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Text Box 111" o:spid="_x0000_s1087" type="#_x0000_t202" style="position:absolute;left:3477;top:1223;width:2996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" filled="f" stroked="f" strokeweight=".5pt">
                        <v:textbox>
                          <w:txbxContent>
                            <w:p w14:paraId="44C12A39" w14:textId="74E9EB7E" w:rsidR="00DA331A" w:rsidRDefault="00DA331A" w:rsidP="00DA331A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12" o:spid="_x0000_s1088" type="#_x0000_t202" style="position:absolute;left:3476;top:10491;width:2914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" filled="f" stroked="f" strokeweight=".5pt">
                        <v:textbox>
                          <w:txbxContent>
                            <w:p w14:paraId="295D9733" w14:textId="6C466DED" w:rsidR="00DA331A" w:rsidRDefault="00DA331A" w:rsidP="00DA331A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114" o:spid="_x0000_s1089" type="#_x0000_t202" style="position:absolute;left:16479;top:5408;width:3334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" filled="f" stroked="f" strokeweight=".5pt">
                        <v:textbox>
                          <w:txbxContent>
                            <w:p w14:paraId="313CBB34" w14:textId="2E5ACAFA" w:rsidR="00DA331A" w:rsidRDefault="00DA331A" w:rsidP="00DA331A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line id="Straight Connector 117" o:spid="_x0000_s1090" style="position:absolute;visibility:visible;mso-wrap-style:square" from="3606,7083" to="16468,7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" strokecolor="black [3213]"/>
                    </v:group>
                  </w:pict>
                </mc:Fallback>
              </mc:AlternateContent>
            </w:r>
            <w:r w:rsidR="00F004A6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ابتدا مماس ها را رسم می کنیم. سپس از نقطه </w:t>
            </w:r>
            <w:r w:rsidR="00F004A6"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M</w:t>
            </w:r>
            <w:r w:rsidR="00F004A6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به مرکز دایره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از مرکز به </w:t>
            </w:r>
            <w:r w:rsidR="00882D7B"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 xml:space="preserve">A 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882D7B"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B</w:t>
            </w:r>
            <w:r w:rsidR="00F004A6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وصل می کنیم تا دو مثلث ایجاد شود.</w:t>
            </w:r>
          </w:p>
          <w:p w14:paraId="603CBEC9" w14:textId="47A31726" w:rsidR="002F1C19" w:rsidRDefault="00F004A6" w:rsidP="009F53E8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نکته ۱: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شعاع های دایره با هم برابر هستند.  </w:t>
            </w:r>
            <w:r w:rsidR="00DA331A"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052646B5" wp14:editId="3D60E0EF">
                      <wp:simplePos x="0" y="0"/>
                      <wp:positionH relativeFrom="column">
                        <wp:posOffset>8712835</wp:posOffset>
                      </wp:positionH>
                      <wp:positionV relativeFrom="paragraph">
                        <wp:posOffset>1905</wp:posOffset>
                      </wp:positionV>
                      <wp:extent cx="141756" cy="362839"/>
                      <wp:effectExtent l="0" t="0" r="29845" b="37465"/>
                      <wp:wrapNone/>
                      <wp:docPr id="107" name="Straight Connector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756" cy="3628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28CEC9" id="Straight Connector 107" o:spid="_x0000_s1026" style="position:absolute;left:0;text-align:lef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6.05pt,.15pt" to="697.2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" strokecolor="black [3213]"/>
                  </w:pict>
                </mc:Fallback>
              </mc:AlternateConten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 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نکته ۲ :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="00CD4931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خط مماس دایره در نقطه تماس بر شعاع عمود است. 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    </w:t>
            </w:r>
            <w:r w:rsidR="00DA331A"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6065D7C0" wp14:editId="48A1F71B">
                      <wp:simplePos x="0" y="0"/>
                      <wp:positionH relativeFrom="column">
                        <wp:posOffset>8712835</wp:posOffset>
                      </wp:positionH>
                      <wp:positionV relativeFrom="paragraph">
                        <wp:posOffset>223520</wp:posOffset>
                      </wp:positionV>
                      <wp:extent cx="141756" cy="362839"/>
                      <wp:effectExtent l="0" t="0" r="29845" b="37465"/>
                      <wp:wrapNone/>
                      <wp:docPr id="106" name="Straight Connector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756" cy="3628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183505" id="Straight Connector 106" o:spid="_x0000_s1026" style="position:absolute;left:0;text-align:lef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6.05pt,17.6pt" to="697.2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" strokecolor="black [3213]"/>
                  </w:pict>
                </mc:Fallback>
              </mc:AlternateContent>
            </w:r>
            <w:r w:rsidR="00DA331A"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76E3184D" wp14:editId="0891AF30">
                      <wp:simplePos x="0" y="0"/>
                      <wp:positionH relativeFrom="column">
                        <wp:posOffset>7682865</wp:posOffset>
                      </wp:positionH>
                      <wp:positionV relativeFrom="paragraph">
                        <wp:posOffset>223520</wp:posOffset>
                      </wp:positionV>
                      <wp:extent cx="1172094" cy="332510"/>
                      <wp:effectExtent l="0" t="0" r="28575" b="29845"/>
                      <wp:wrapNone/>
                      <wp:docPr id="100" name="Straight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72094" cy="3325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8C2D16" id="Straight Connector 100" o:spid="_x0000_s1026" style="position:absolute;left:0;text-align:left;flip:x y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4.95pt,17.6pt" to="697.25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" strokecolor="black [3213]"/>
                  </w:pict>
                </mc:Fallback>
              </mc:AlternateContent>
            </w:r>
          </w:p>
          <w:p w14:paraId="3AB965D4" w14:textId="72744B63" w:rsidR="009F53E8" w:rsidRDefault="00DA331A" w:rsidP="009F53E8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760601C" wp14:editId="57FA78E3">
                      <wp:simplePos x="0" y="0"/>
                      <wp:positionH relativeFrom="column">
                        <wp:posOffset>8712835</wp:posOffset>
                      </wp:positionH>
                      <wp:positionV relativeFrom="paragraph">
                        <wp:posOffset>2540</wp:posOffset>
                      </wp:positionV>
                      <wp:extent cx="141756" cy="362839"/>
                      <wp:effectExtent l="0" t="0" r="29845" b="37465"/>
                      <wp:wrapNone/>
                      <wp:docPr id="108" name="Straight Connecto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756" cy="362839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3AC23E" id="Straight Connector 108" o:spid="_x0000_s1026" style="position:absolute;left:0;text-align:lef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6.05pt,.2pt" to="697.2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" strokecolor="windowText"/>
                  </w:pict>
                </mc:Fallback>
              </mc:AlternateContent>
            </w:r>
            <w:r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2C1AB50B" wp14:editId="3EFC7C00">
                      <wp:simplePos x="0" y="0"/>
                      <wp:positionH relativeFrom="column">
                        <wp:posOffset>7987665</wp:posOffset>
                      </wp:positionH>
                      <wp:positionV relativeFrom="paragraph">
                        <wp:posOffset>305435</wp:posOffset>
                      </wp:positionV>
                      <wp:extent cx="1172094" cy="332510"/>
                      <wp:effectExtent l="0" t="0" r="28575" b="29845"/>
                      <wp:wrapNone/>
                      <wp:docPr id="99" name="Straight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72094" cy="3325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03A54F" id="Straight Connector 99" o:spid="_x0000_s1026" style="position:absolute;left:0;text-align:left;flip:x y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8.95pt,24.05pt" to="721.25pt,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" strokecolor="black [3213]"/>
                  </w:pict>
                </mc:Fallback>
              </mc:AlternateContent>
            </w:r>
            <w:r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1DCF9A3B" wp14:editId="772DD62D">
                      <wp:simplePos x="0" y="0"/>
                      <wp:positionH relativeFrom="column">
                        <wp:posOffset>7835265</wp:posOffset>
                      </wp:positionH>
                      <wp:positionV relativeFrom="paragraph">
                        <wp:posOffset>153035</wp:posOffset>
                      </wp:positionV>
                      <wp:extent cx="1172094" cy="332510"/>
                      <wp:effectExtent l="0" t="0" r="28575" b="29845"/>
                      <wp:wrapNone/>
                      <wp:docPr id="98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72094" cy="3325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9CD2DC" id="Straight Connector 98" o:spid="_x0000_s1026" style="position:absolute;left:0;text-align:left;flip:x y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6.95pt,12.05pt" to="709.2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" strokecolor="black [3213]"/>
                  </w:pict>
                </mc:Fallback>
              </mc:AlternateContent>
            </w:r>
            <w:r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7D124A6E" wp14:editId="347E75CF">
                      <wp:simplePos x="0" y="0"/>
                      <wp:positionH relativeFrom="column">
                        <wp:posOffset>7682865</wp:posOffset>
                      </wp:positionH>
                      <wp:positionV relativeFrom="paragraph">
                        <wp:posOffset>635</wp:posOffset>
                      </wp:positionV>
                      <wp:extent cx="1172094" cy="332510"/>
                      <wp:effectExtent l="0" t="0" r="28575" b="29845"/>
                      <wp:wrapNone/>
                      <wp:docPr id="96" name="Straight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72094" cy="3325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DFE1A8" id="Straight Connector 96" o:spid="_x0000_s1026" style="position:absolute;left:0;text-align:left;flip:x y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4.95pt,.05pt" to="697.2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" strokecolor="black [3213]"/>
                  </w:pict>
                </mc:Fallback>
              </mc:AlternateContent>
            </w:r>
          </w:p>
          <w:p w14:paraId="6F8DFB03" w14:textId="41AA0890" w:rsidR="009F53E8" w:rsidRDefault="00DA331A" w:rsidP="009F53E8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1AB0FA54" wp14:editId="727A4A9B">
                      <wp:simplePos x="0" y="0"/>
                      <wp:positionH relativeFrom="column">
                        <wp:posOffset>8712835</wp:posOffset>
                      </wp:positionH>
                      <wp:positionV relativeFrom="paragraph">
                        <wp:posOffset>1905</wp:posOffset>
                      </wp:positionV>
                      <wp:extent cx="141756" cy="362839"/>
                      <wp:effectExtent l="0" t="0" r="29845" b="37465"/>
                      <wp:wrapNone/>
                      <wp:docPr id="103" name="Straight Connecto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756" cy="3628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693461" id="Straight Connector 103" o:spid="_x0000_s1026" style="position:absolute;left:0;text-align:lef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6.05pt,.15pt" to="697.2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" strokecolor="black [3213]"/>
                  </w:pict>
                </mc:Fallback>
              </mc:AlternateContent>
            </w:r>
          </w:p>
          <w:p w14:paraId="1BA22B53" w14:textId="3F3B30E6" w:rsidR="009F53E8" w:rsidRDefault="009F53E8" w:rsidP="009F53E8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</w:pPr>
            <w:bookmarkStart w:id="0" w:name="_GoBack"/>
            <w:bookmarkEnd w:id="0"/>
          </w:p>
          <w:p w14:paraId="6E3D16F2" w14:textId="141B1A44" w:rsidR="009F53E8" w:rsidRDefault="009F53E8" w:rsidP="009F53E8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</w:pPr>
          </w:p>
          <w:p w14:paraId="617A964E" w14:textId="3D2B9A08" w:rsidR="009F53E8" w:rsidRPr="009F53E8" w:rsidRDefault="00D12D45" w:rsidP="009F53E8">
            <w:pPr>
              <w:rPr>
                <w:rFonts w:ascii="Vazirmatn" w:hAnsi="Vazirmatn" w:cs="0 Nazanin Bold"/>
                <w:b w:val="0"/>
                <w:bCs w:val="0"/>
                <w:sz w:val="6"/>
                <w:szCs w:val="6"/>
                <w:u w:val="single"/>
                <w:rtl/>
                <w:lang w:bidi="fa-IR"/>
              </w:rPr>
            </w:pP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203D8698" wp14:editId="588D164A">
                      <wp:simplePos x="0" y="0"/>
                      <wp:positionH relativeFrom="column">
                        <wp:posOffset>1132459</wp:posOffset>
                      </wp:positionH>
                      <wp:positionV relativeFrom="paragraph">
                        <wp:posOffset>224028</wp:posOffset>
                      </wp:positionV>
                      <wp:extent cx="914400" cy="323850"/>
                      <wp:effectExtent l="0" t="0" r="0" b="0"/>
                      <wp:wrapNone/>
                      <wp:docPr id="89" name="Text Box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DE47D1" w14:textId="7A5EE5E2" w:rsidR="00D12D45" w:rsidRDefault="00D12D45" w:rsidP="00D12D45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D8698" id="Text Box 89" o:spid="_x0000_s1091" type="#_x0000_t202" style="position:absolute;left:0;text-align:left;margin-left:89.15pt;margin-top:17.65pt;width:1in;height:25.5pt;z-index:2519121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" filled="f" stroked="f" strokeweight=".5pt">
                      <v:textbox>
                        <w:txbxContent>
                          <w:p w14:paraId="40DE47D1" w14:textId="7A5EE5E2" w:rsidR="00D12D45" w:rsidRDefault="00D12D45" w:rsidP="00D12D45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D4931" w:rsidRPr="009C5394" w14:paraId="78F985A1" w14:textId="77777777" w:rsidTr="00D36EC8">
        <w:trPr>
          <w:trHeight w:val="1010"/>
        </w:trPr>
        <w:tc>
          <w:tcPr>
            <w:tcW w:w="10631" w:type="dxa"/>
            <w:tcBorders>
              <w:top w:val="thinThickSmallGap" w:sz="24" w:space="0" w:color="auto"/>
              <w:bottom w:val="single" w:sz="12" w:space="0" w:color="auto"/>
            </w:tcBorders>
          </w:tcPr>
          <w:p w14:paraId="4D697A59" w14:textId="148729B2" w:rsidR="00237474" w:rsidRPr="009C5394" w:rsidRDefault="00D12D45" w:rsidP="00237474">
            <w:pPr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</w:pP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27378CAB" wp14:editId="379D09FF">
                      <wp:simplePos x="0" y="0"/>
                      <wp:positionH relativeFrom="column">
                        <wp:posOffset>1402629</wp:posOffset>
                      </wp:positionH>
                      <wp:positionV relativeFrom="paragraph">
                        <wp:posOffset>140335</wp:posOffset>
                      </wp:positionV>
                      <wp:extent cx="73025" cy="84836"/>
                      <wp:effectExtent l="32385" t="43815" r="35560" b="35560"/>
                      <wp:wrapNone/>
                      <wp:docPr id="92" name="Rectangl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72615">
                                <a:off x="0" y="0"/>
                                <a:ext cx="73025" cy="84836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2EFDF8" id="Rectangle 92" o:spid="_x0000_s1026" style="position:absolute;left:0;text-align:left;margin-left:110.45pt;margin-top:11.05pt;width:5.75pt;height:6.7pt;rotation:-3088258fd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" filled="f" strokecolor="black [3213]" strokeweight="1pt"/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0B21FBBC" wp14:editId="1E9551CE">
                      <wp:simplePos x="0" y="0"/>
                      <wp:positionH relativeFrom="column">
                        <wp:posOffset>1430655</wp:posOffset>
                      </wp:positionH>
                      <wp:positionV relativeFrom="paragraph">
                        <wp:posOffset>122936</wp:posOffset>
                      </wp:positionV>
                      <wp:extent cx="395605" cy="347345"/>
                      <wp:effectExtent l="0" t="0" r="23495" b="33655"/>
                      <wp:wrapNone/>
                      <wp:docPr id="83" name="Straight Connector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5605" cy="347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29563B" id="Straight Connector 83" o:spid="_x0000_s1026" style="position:absolute;left:0;text-align:lef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65pt,9.7pt" to="143.8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" strokecolor="black [3213]"/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63334E29" wp14:editId="61702154">
                      <wp:simplePos x="0" y="0"/>
                      <wp:positionH relativeFrom="column">
                        <wp:posOffset>1775841</wp:posOffset>
                      </wp:positionH>
                      <wp:positionV relativeFrom="paragraph">
                        <wp:posOffset>257683</wp:posOffset>
                      </wp:positionV>
                      <wp:extent cx="914400" cy="323850"/>
                      <wp:effectExtent l="0" t="0" r="0" b="0"/>
                      <wp:wrapNone/>
                      <wp:docPr id="87" name="Text Box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43F55B" w14:textId="1347BBCB" w:rsidR="00D12D45" w:rsidRDefault="00D12D45" w:rsidP="00D12D45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334E29" id="Text Box 87" o:spid="_x0000_s1092" type="#_x0000_t202" style="position:absolute;left:0;text-align:left;margin-left:139.85pt;margin-top:20.3pt;width:1in;height:25.5pt;z-index:2519080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" filled="f" stroked="f" strokeweight=".5pt">
                      <v:textbox>
                        <w:txbxContent>
                          <w:p w14:paraId="1D43F55B" w14:textId="1347BBCB" w:rsidR="00D12D45" w:rsidRDefault="00D12D45" w:rsidP="00D12D45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01943F44" wp14:editId="25BB7706">
                      <wp:simplePos x="0" y="0"/>
                      <wp:positionH relativeFrom="column">
                        <wp:posOffset>512354</wp:posOffset>
                      </wp:positionH>
                      <wp:positionV relativeFrom="paragraph">
                        <wp:posOffset>124079</wp:posOffset>
                      </wp:positionV>
                      <wp:extent cx="919697" cy="993648"/>
                      <wp:effectExtent l="0" t="0" r="33020" b="16510"/>
                      <wp:wrapNone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19697" cy="99364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D8D878" id="Straight Connector 80" o:spid="_x0000_s1026" style="position:absolute;left:0;text-align:left;flip:y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35pt,9.75pt" to="112.75pt,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" strokecolor="black [3213]"/>
                  </w:pict>
                </mc:Fallback>
              </mc:AlternateContent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17- </w:t>
            </w:r>
            <w:r w:rsidR="00CD493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در شکل زیر نقطه </w:t>
            </w:r>
            <w:r w:rsidR="00CD493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M</w:t>
            </w:r>
            <w:r w:rsidR="00CD493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وسط پاره خط </w:t>
            </w:r>
            <w:r w:rsidR="00CD493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="002374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است. نشان دهید: </w:t>
            </w:r>
            <w:r w:rsidR="00DA331A" w:rsidRPr="00DA331A">
              <w:rPr>
                <w:rFonts w:ascii="Portada ARA Extrabold" w:hAnsi="Portada ARA Extrabold" w:cs="Portada ARA Extrabold"/>
                <w:b w:val="0"/>
                <w:bCs w:val="0"/>
                <w:position w:val="-6"/>
                <w:sz w:val="22"/>
                <w:szCs w:val="22"/>
                <w:lang w:bidi="fa-IR"/>
              </w:rPr>
              <w:object w:dxaOrig="1120" w:dyaOrig="300" w14:anchorId="772EBC08">
                <v:shape id="_x0000_i1031" type="#_x0000_t75" style="width:49.6pt;height:13.9pt" o:ole="">
                  <v:imagedata r:id="rId25" o:title=""/>
                </v:shape>
                <o:OLEObject Type="Embed" ProgID="Equation.DSMT4" ShapeID="_x0000_i1031" DrawAspect="Content" ObjectID="_1825157196" r:id="rId26"/>
              </w:object>
            </w:r>
          </w:p>
          <w:p w14:paraId="3A024BF0" w14:textId="6E77D520" w:rsidR="009F53E8" w:rsidRDefault="00D12D45" w:rsidP="00237474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6524C784" wp14:editId="6B24E1D5">
                      <wp:simplePos x="0" y="0"/>
                      <wp:positionH relativeFrom="column">
                        <wp:posOffset>736981</wp:posOffset>
                      </wp:positionH>
                      <wp:positionV relativeFrom="paragraph">
                        <wp:posOffset>136144</wp:posOffset>
                      </wp:positionV>
                      <wp:extent cx="914400" cy="323850"/>
                      <wp:effectExtent l="0" t="0" r="0" b="0"/>
                      <wp:wrapNone/>
                      <wp:docPr id="85" name="Text Box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6A95FE" w14:textId="54414721" w:rsidR="00D12D45" w:rsidRDefault="00D12D45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24C784" id="Text Box 85" o:spid="_x0000_s1093" type="#_x0000_t202" style="position:absolute;left:0;text-align:left;margin-left:58.05pt;margin-top:10.7pt;width:1in;height:25.5pt;z-index:251906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" filled="f" stroked="f" strokeweight=".5pt">
                      <v:textbox>
                        <w:txbxContent>
                          <w:p w14:paraId="776A95FE" w14:textId="54414721" w:rsidR="00D12D45" w:rsidRDefault="00D12D45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7B9A4658" wp14:editId="00F8999A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202311</wp:posOffset>
                      </wp:positionV>
                      <wp:extent cx="1712976" cy="322580"/>
                      <wp:effectExtent l="0" t="0" r="20955" b="20320"/>
                      <wp:wrapNone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12976" cy="3225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BE5541" id="Straight Connector 81" o:spid="_x0000_s1026" style="position:absolute;left:0;text-align:left;flip:y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05pt,15.95pt" to="143.95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" strokecolor="black [3213]"/>
                  </w:pict>
                </mc:Fallback>
              </mc:AlternateContent>
            </w:r>
          </w:p>
          <w:p w14:paraId="6D6BC92B" w14:textId="200B02B0" w:rsidR="009F53E8" w:rsidRDefault="00D12D45" w:rsidP="00237474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2B009B3C" wp14:editId="5C2947BD">
                      <wp:simplePos x="0" y="0"/>
                      <wp:positionH relativeFrom="column">
                        <wp:posOffset>-75858</wp:posOffset>
                      </wp:positionH>
                      <wp:positionV relativeFrom="paragraph">
                        <wp:posOffset>79375</wp:posOffset>
                      </wp:positionV>
                      <wp:extent cx="914400" cy="323850"/>
                      <wp:effectExtent l="0" t="0" r="0" b="0"/>
                      <wp:wrapNone/>
                      <wp:docPr id="88" name="Text Box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62ACF8" w14:textId="7E09EC24" w:rsidR="00D12D45" w:rsidRDefault="00D12D45" w:rsidP="00D12D45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09B3C" id="Text Box 88" o:spid="_x0000_s1094" type="#_x0000_t202" style="position:absolute;left:0;text-align:left;margin-left:-5.95pt;margin-top:6.25pt;width:1in;height:25.5pt;z-index:2519101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" filled="f" stroked="f" strokeweight=".5pt">
                      <v:textbox>
                        <w:txbxContent>
                          <w:p w14:paraId="3262ACF8" w14:textId="7E09EC24" w:rsidR="00D12D45" w:rsidRDefault="00D12D45" w:rsidP="00D12D45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E03BA5" w14:textId="751B130E" w:rsidR="009F53E8" w:rsidRDefault="00D12D45" w:rsidP="00237474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53F1BBD8" wp14:editId="36B2109A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47879</wp:posOffset>
                      </wp:positionV>
                      <wp:extent cx="396367" cy="324000"/>
                      <wp:effectExtent l="0" t="0" r="22860" b="19050"/>
                      <wp:wrapNone/>
                      <wp:docPr id="84" name="Straight Connector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96367" cy="3240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224307" id="Straight Connector 84" o:spid="_x0000_s1026" style="position:absolute;left:0;text-align:left;flip:x 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3.75pt" to="40.2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" strokecolor="black [3213]"/>
                  </w:pict>
                </mc:Fallback>
              </mc:AlternateContent>
            </w:r>
          </w:p>
          <w:p w14:paraId="7DF9F358" w14:textId="603F41A3" w:rsidR="00237474" w:rsidRPr="009C5394" w:rsidRDefault="00D12D45" w:rsidP="00237474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75C5EF84" wp14:editId="6833BB4F">
                      <wp:simplePos x="0" y="0"/>
                      <wp:positionH relativeFrom="column">
                        <wp:posOffset>466639</wp:posOffset>
                      </wp:positionH>
                      <wp:positionV relativeFrom="paragraph">
                        <wp:posOffset>33655</wp:posOffset>
                      </wp:positionV>
                      <wp:extent cx="73025" cy="84836"/>
                      <wp:effectExtent l="32385" t="43815" r="35560" b="35560"/>
                      <wp:wrapNone/>
                      <wp:docPr id="91" name="Rectangl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72615">
                                <a:off x="0" y="0"/>
                                <a:ext cx="73025" cy="84836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BBB706" id="Rectangle 91" o:spid="_x0000_s1026" style="position:absolute;left:0;text-align:left;margin-left:36.75pt;margin-top:2.65pt;width:5.75pt;height:6.7pt;rotation:-3088258fd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" filled="f" strokecolor="black [3213]" strokeweight="1pt"/>
                  </w:pict>
                </mc:Fallback>
              </mc:AlternateContent>
            </w:r>
            <w: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797DBD75" wp14:editId="23A5BDF6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42926</wp:posOffset>
                      </wp:positionV>
                      <wp:extent cx="914400" cy="323850"/>
                      <wp:effectExtent l="0" t="0" r="0" b="0"/>
                      <wp:wrapNone/>
                      <wp:docPr id="90" name="Text Box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C0E724" w14:textId="738CB987" w:rsidR="00D12D45" w:rsidRDefault="00D12D45" w:rsidP="00D12D45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lang w:bidi="fa-IR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7DBD75" id="Text Box 90" o:spid="_x0000_s1095" type="#_x0000_t202" style="position:absolute;left:0;text-align:left;margin-left:37.15pt;margin-top:3.4pt;width:1in;height:25.5pt;z-index:2519142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" filled="f" stroked="f" strokeweight=".5pt">
                      <v:textbox>
                        <w:txbxContent>
                          <w:p w14:paraId="4CC0E724" w14:textId="738CB987" w:rsidR="00D12D45" w:rsidRDefault="00D12D45" w:rsidP="00D12D45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37474" w:rsidRPr="009C5394" w14:paraId="153DB6E9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07C01CFF" w14:textId="2D82BFA5" w:rsidR="00A647AB" w:rsidRPr="009C5394" w:rsidRDefault="00D12D45" w:rsidP="00A647AB">
            <w:pPr>
              <w:rPr>
                <w:rFonts w:ascii="Portada ARA Extrabold" w:hAnsi="Portada ARA Extrabold" w:cs="Portada ARA Extrabold"/>
                <w:sz w:val="22"/>
                <w:szCs w:val="22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0BFEE4BA" wp14:editId="28754E4D">
                  <wp:simplePos x="0" y="0"/>
                  <wp:positionH relativeFrom="column">
                    <wp:posOffset>-70074</wp:posOffset>
                  </wp:positionH>
                  <wp:positionV relativeFrom="paragraph">
                    <wp:posOffset>267746</wp:posOffset>
                  </wp:positionV>
                  <wp:extent cx="1413547" cy="1413547"/>
                  <wp:effectExtent l="0" t="0" r="0" b="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234" cy="141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18 - </w: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در شکل زیر وتر های </w: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CD</w: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با هم مساوی هستند. نشان دهید کمان های </w: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position w:val="-4"/>
                <w:sz w:val="22"/>
                <w:szCs w:val="22"/>
                <w:lang w:bidi="fa-IR"/>
              </w:rPr>
              <w:object w:dxaOrig="460" w:dyaOrig="380" w14:anchorId="22B8CCD3">
                <v:shape id="_x0000_i1032" type="#_x0000_t75" style="width:20.55pt;height:18.75pt" o:ole="">
                  <v:imagedata r:id="rId29" o:title=""/>
                </v:shape>
                <o:OLEObject Type="Embed" ProgID="Equation.DSMT4" ShapeID="_x0000_i1032" DrawAspect="Content" ObjectID="_1825157197" r:id="rId30"/>
              </w:objec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position w:val="-6"/>
                <w:sz w:val="22"/>
                <w:szCs w:val="22"/>
                <w:lang w:bidi="fa-IR"/>
              </w:rPr>
              <w:object w:dxaOrig="460" w:dyaOrig="400" w14:anchorId="053F5D20">
                <v:shape id="_x0000_i1033" type="#_x0000_t75" style="width:20.55pt;height:18.75pt" o:ole="">
                  <v:imagedata r:id="rId31" o:title=""/>
                </v:shape>
                <o:OLEObject Type="Embed" ProgID="Equation.DSMT4" ShapeID="_x0000_i1033" DrawAspect="Content" ObjectID="_1825157198" r:id="rId32"/>
              </w:objec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A647AB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مساوی اند.</w:t>
            </w:r>
          </w:p>
          <w:p w14:paraId="7025288B" w14:textId="4BA3F86F" w:rsidR="00A647AB" w:rsidRPr="009C5394" w:rsidRDefault="00A647AB" w:rsidP="00A647AB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ابتدا از مرکز دایره به نقاط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B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C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D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وصل می کنیم تا ۲ مثلث ایجاد شود.</w:t>
            </w:r>
          </w:p>
          <w:p w14:paraId="006DECA5" w14:textId="0F798430" w:rsidR="00F30A98" w:rsidRPr="009C5394" w:rsidRDefault="00F30A98" w:rsidP="00F30A98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</w:t>
            </w:r>
            <w:r w:rsidR="00A647AB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:</w:t>
            </w:r>
            <w:r w:rsidR="00A647AB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زاویه مرکزی با کمان روبرو به آن برابر است.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یعنی در شکل مقابل : </w:t>
            </w:r>
            <w:r w:rsidRPr="009C5394">
              <w:rPr>
                <w:rFonts w:ascii="Vazirmatn" w:hAnsi="Vazirmatn" w:cs="0 Nazanin Bold"/>
                <w:b w:val="0"/>
                <w:bCs w:val="0"/>
                <w:position w:val="-12"/>
                <w:lang w:bidi="fa-IR"/>
              </w:rPr>
              <w:object w:dxaOrig="999" w:dyaOrig="460" w14:anchorId="6716A1AD">
                <v:shape id="_x0000_i1034" type="#_x0000_t75" style="width:48.4pt;height:20.55pt" o:ole="">
                  <v:imagedata r:id="rId33" o:title=""/>
                </v:shape>
                <o:OLEObject Type="Embed" ProgID="Equation.DSMT4" ShapeID="_x0000_i1034" DrawAspect="Content" ObjectID="_1825157199" r:id="rId34"/>
              </w:objec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position w:val="-12"/>
                <w:lang w:bidi="fa-IR"/>
              </w:rPr>
              <w:object w:dxaOrig="1040" w:dyaOrig="460" w14:anchorId="14A9FAD7">
                <v:shape id="_x0000_i1035" type="#_x0000_t75" style="width:49.6pt;height:20.55pt" o:ole="">
                  <v:imagedata r:id="rId35" o:title=""/>
                </v:shape>
                <o:OLEObject Type="Embed" ProgID="Equation.DSMT4" ShapeID="_x0000_i1035" DrawAspect="Content" ObjectID="_1825157200" r:id="rId36"/>
              </w:object>
            </w:r>
          </w:p>
          <w:p w14:paraId="4C9313BF" w14:textId="37DC8D3E" w:rsidR="00A647AB" w:rsidRPr="009C5394" w:rsidRDefault="00A647AB" w:rsidP="00A647AB">
            <w:pPr>
              <w:rPr>
                <w:rFonts w:ascii="Vazirmatn" w:hAnsi="Vazirmatn" w:cs="0 Nazanin Bold"/>
                <w:b w:val="0"/>
                <w:bCs w:val="0"/>
                <w:sz w:val="12"/>
                <w:szCs w:val="12"/>
                <w:u w:val="single"/>
                <w:rtl/>
                <w:lang w:bidi="fa-IR"/>
              </w:rPr>
            </w:pPr>
          </w:p>
          <w:p w14:paraId="7391930B" w14:textId="77777777" w:rsidR="00237474" w:rsidRDefault="00A647AB" w:rsidP="00A647AB">
            <w:pPr>
              <w:rPr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</w:p>
          <w:p w14:paraId="7C23DA35" w14:textId="77777777" w:rsidR="009F53E8" w:rsidRDefault="009F53E8" w:rsidP="00A647AB">
            <w:pPr>
              <w:rPr>
                <w:noProof/>
                <w:u w:val="single"/>
                <w:rtl/>
                <w:lang w:bidi="fa-IR"/>
              </w:rPr>
            </w:pPr>
          </w:p>
          <w:p w14:paraId="22A3BC52" w14:textId="77777777" w:rsidR="009F53E8" w:rsidRDefault="009F53E8" w:rsidP="00A647AB">
            <w:pPr>
              <w:rPr>
                <w:noProof/>
                <w:u w:val="single"/>
                <w:rtl/>
                <w:lang w:bidi="fa-IR"/>
              </w:rPr>
            </w:pPr>
          </w:p>
          <w:p w14:paraId="1E4697E4" w14:textId="77777777" w:rsidR="009F53E8" w:rsidRPr="009F53E8" w:rsidRDefault="009F53E8" w:rsidP="00A647AB">
            <w:pPr>
              <w:rPr>
                <w:rFonts w:ascii="Vazirmatn" w:hAnsi="Vazirmatn" w:cs="0 Nazanin Bold"/>
                <w:b w:val="0"/>
                <w:bCs w:val="0"/>
                <w:noProof/>
                <w:sz w:val="14"/>
                <w:szCs w:val="14"/>
                <w:u w:val="single"/>
                <w:rtl/>
                <w:lang w:bidi="fa-IR"/>
              </w:rPr>
            </w:pPr>
          </w:p>
        </w:tc>
      </w:tr>
      <w:tr w:rsidR="00454B05" w:rsidRPr="009C5394" w14:paraId="51D518AB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5838759F" w14:textId="68579AA1" w:rsidR="00454B05" w:rsidRPr="009C5394" w:rsidRDefault="00D12D45" w:rsidP="00454B05">
            <w:pPr>
              <w:rPr>
                <w:rFonts w:ascii="Portada ARA Extrabold" w:hAnsi="Portada ARA Extrabold" w:cs="Portada ARA Extrabold"/>
                <w:sz w:val="22"/>
                <w:szCs w:val="22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4B71D4D8" wp14:editId="3749A1D6">
                  <wp:simplePos x="0" y="0"/>
                  <wp:positionH relativeFrom="column">
                    <wp:posOffset>-70074</wp:posOffset>
                  </wp:positionH>
                  <wp:positionV relativeFrom="paragraph">
                    <wp:posOffset>254187</wp:posOffset>
                  </wp:positionV>
                  <wp:extent cx="1290918" cy="1290918"/>
                  <wp:effectExtent l="0" t="0" r="5080" b="5080"/>
                  <wp:wrapNone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273" cy="129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19 - </w: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در شکل زیر کمان های </w: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position w:val="-4"/>
                <w:sz w:val="22"/>
                <w:szCs w:val="22"/>
                <w:lang w:bidi="fa-IR"/>
              </w:rPr>
              <w:object w:dxaOrig="460" w:dyaOrig="380" w14:anchorId="283933B8">
                <v:shape id="_x0000_i1036" type="#_x0000_t75" style="width:20.55pt;height:18.75pt" o:ole="">
                  <v:imagedata r:id="rId29" o:title=""/>
                </v:shape>
                <o:OLEObject Type="Embed" ProgID="Equation.DSMT4" ShapeID="_x0000_i1036" DrawAspect="Content" ObjectID="_1825157201" r:id="rId37"/>
              </w:objec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position w:val="-6"/>
                <w:sz w:val="22"/>
                <w:szCs w:val="22"/>
                <w:lang w:bidi="fa-IR"/>
              </w:rPr>
              <w:object w:dxaOrig="460" w:dyaOrig="400" w14:anchorId="3581DF14">
                <v:shape id="_x0000_i1037" type="#_x0000_t75" style="width:20.55pt;height:18.75pt" o:ole="">
                  <v:imagedata r:id="rId31" o:title=""/>
                </v:shape>
                <o:OLEObject Type="Embed" ProgID="Equation.DSMT4" ShapeID="_x0000_i1037" DrawAspect="Content" ObjectID="_1825157202" r:id="rId38"/>
              </w:objec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با هم مساوی هستند. نشان دهید وترهای </w: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CD</w:t>
            </w:r>
            <w:r w:rsidR="00454B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مساوی اند.</w:t>
            </w:r>
          </w:p>
          <w:p w14:paraId="09054455" w14:textId="7E6E4B9C" w:rsidR="00454B05" w:rsidRPr="00D36EC8" w:rsidRDefault="00454B05" w:rsidP="00454B05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ابتدا از مرکز دایره به نقاط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B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C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D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وصل می کنیم تا ۲ مثلث ایجاد شود.</w:t>
            </w:r>
            <w:r w:rsidR="00D12D45">
              <w:rPr>
                <w:noProof/>
              </w:rPr>
              <w:t xml:space="preserve"> </w:t>
            </w:r>
          </w:p>
          <w:p w14:paraId="6C511B3F" w14:textId="43D0D551" w:rsidR="00454B05" w:rsidRPr="00D36EC8" w:rsidRDefault="00454B05" w:rsidP="00431021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نکته: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در شکل مقابل : </w:t>
            </w:r>
            <w:r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999" w:dyaOrig="460" w14:anchorId="1323429A">
                <v:shape id="_x0000_i1038" type="#_x0000_t75" style="width:48.4pt;height:20.55pt" o:ole="">
                  <v:imagedata r:id="rId33" o:title=""/>
                </v:shape>
                <o:OLEObject Type="Embed" ProgID="Equation.DSMT4" ShapeID="_x0000_i1038" DrawAspect="Content" ObjectID="_1825157203" r:id="rId39"/>
              </w:objec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1040" w:dyaOrig="460" w14:anchorId="4ABEC3D2">
                <v:shape id="_x0000_i1039" type="#_x0000_t75" style="width:49.6pt;height:20.55pt" o:ole="">
                  <v:imagedata r:id="rId35" o:title=""/>
                </v:shape>
                <o:OLEObject Type="Embed" ProgID="Equation.DSMT4" ShapeID="_x0000_i1039" DrawAspect="Content" ObjectID="_1825157204" r:id="rId40"/>
              </w:objec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. ازآنجا که </w:t>
            </w:r>
            <w:r w:rsidR="00431021" w:rsidRPr="00D36EC8">
              <w:rPr>
                <w:rFonts w:ascii="Vazirmatn" w:hAnsi="Vazirmatn" w:cs="0 Nazanin Bold"/>
                <w:b w:val="0"/>
                <w:bCs w:val="0"/>
                <w:position w:val="-6"/>
                <w:sz w:val="22"/>
                <w:szCs w:val="22"/>
                <w:lang w:bidi="fa-IR"/>
              </w:rPr>
              <w:object w:dxaOrig="1120" w:dyaOrig="400" w14:anchorId="17CC7E76">
                <v:shape id="_x0000_i1040" type="#_x0000_t75" style="width:56.25pt;height:18.75pt" o:ole="">
                  <v:imagedata r:id="rId41" o:title=""/>
                </v:shape>
                <o:OLEObject Type="Embed" ProgID="Equation.DSMT4" ShapeID="_x0000_i1040" DrawAspect="Content" ObjectID="_1825157205" r:id="rId42"/>
              </w:object>
            </w:r>
            <w:r w:rsidR="00431021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در نتیجه </w:t>
            </w:r>
            <w:r w:rsidR="00431021"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900" w:dyaOrig="440" w14:anchorId="2559BBB3">
                <v:shape id="_x0000_i1041" type="#_x0000_t75" style="width:43.55pt;height:21.2pt" o:ole="">
                  <v:imagedata r:id="rId43" o:title=""/>
                </v:shape>
                <o:OLEObject Type="Embed" ProgID="Equation.DSMT4" ShapeID="_x0000_i1041" DrawAspect="Content" ObjectID="_1825157206" r:id="rId44"/>
              </w:object>
            </w:r>
            <w:r w:rsidR="00431021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.</w:t>
            </w:r>
          </w:p>
          <w:p w14:paraId="3C8C6AC2" w14:textId="53003CE1" w:rsidR="00D25EC6" w:rsidRPr="00D25EC6" w:rsidRDefault="00D25EC6" w:rsidP="00431021">
            <w:pPr>
              <w:rPr>
                <w:rFonts w:ascii="Vazirmatn" w:hAnsi="Vazirmatn" w:cs="0 Nazanin Bold"/>
                <w:b w:val="0"/>
                <w:bCs w:val="0"/>
                <w:sz w:val="8"/>
                <w:szCs w:val="8"/>
                <w:rtl/>
                <w:lang w:bidi="fa-IR"/>
              </w:rPr>
            </w:pPr>
          </w:p>
          <w:p w14:paraId="463C51D5" w14:textId="77777777" w:rsidR="00454B05" w:rsidRDefault="00D25EC6" w:rsidP="00454B05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</w:t>
            </w:r>
            <w:r w:rsidR="00D36EC8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</w:t>
            </w:r>
            <w:r w:rsidR="002D79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</w:t>
            </w:r>
            <w:r w:rsidR="00454B05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D36EC8">
              <w:rPr>
                <w:lang w:bidi="fa-IR"/>
              </w:rPr>
              <w:t xml:space="preserve">  </w:t>
            </w:r>
          </w:p>
          <w:p w14:paraId="3974FA66" w14:textId="77777777" w:rsidR="009F53E8" w:rsidRDefault="009F53E8" w:rsidP="00454B05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414A1359" w14:textId="77777777" w:rsidR="009F53E8" w:rsidRPr="009C5394" w:rsidRDefault="009F53E8" w:rsidP="00454B05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</w:tc>
      </w:tr>
      <w:tr w:rsidR="00431021" w:rsidRPr="009C5394" w14:paraId="3CF31603" w14:textId="77777777" w:rsidTr="00177BC2">
        <w:trPr>
          <w:trHeight w:val="1010"/>
        </w:trPr>
        <w:tc>
          <w:tcPr>
            <w:tcW w:w="10631" w:type="dxa"/>
            <w:tcBorders>
              <w:top w:val="nil"/>
              <w:bottom w:val="single" w:sz="12" w:space="0" w:color="auto"/>
            </w:tcBorders>
          </w:tcPr>
          <w:p w14:paraId="43CF71F6" w14:textId="66D2D034" w:rsidR="00431021" w:rsidRPr="009C5394" w:rsidRDefault="00120E4E" w:rsidP="00422C01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lastRenderedPageBreak/>
              <w:t xml:space="preserve">20 -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در شکل </w:t>
            </w:r>
            <w:r w:rsidR="00422C0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زیر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ABCD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متوازی الاضلاع است و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M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N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P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Q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وسط های اضلاع متوازی الاضلاع </w:t>
            </w:r>
            <w:r w:rsidR="00422C0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اند. ثابت کنید : </w:t>
            </w:r>
            <w:r w:rsidR="00422C0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MN=PQ</w:t>
            </w:r>
            <w:r w:rsidR="00422C0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.</w:t>
            </w:r>
          </w:p>
          <w:p w14:paraId="3D41B251" w14:textId="48717A57" w:rsidR="00422C01" w:rsidRPr="009C5394" w:rsidRDefault="00422C01" w:rsidP="00422C01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نکته۱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متوازی الاضلاع ضلع های روبرو به هم با هم برابر هستند.     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۲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متوازی الاضلاع زاویه های روبرو برابر هستند.</w:t>
            </w:r>
          </w:p>
          <w:p w14:paraId="10DCE030" w14:textId="15C33297" w:rsidR="00422C01" w:rsidRPr="009C5394" w:rsidRDefault="00422C01" w:rsidP="009D1A00">
            <w:pPr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نت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یج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ه 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۱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 :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طبق نکته ۱ ضلع های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BC 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و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AD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برابرند. درنتیجه  نصف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BC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با نصف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AD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 است. این یعنی :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DQ=BN</w:t>
            </w:r>
          </w:p>
          <w:p w14:paraId="734BF515" w14:textId="3D9460E3" w:rsidR="00456EC2" w:rsidRPr="009C5394" w:rsidRDefault="00456EC2" w:rsidP="009D1A00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740160" behindDoc="0" locked="0" layoutInCell="1" allowOverlap="1" wp14:anchorId="647D676A" wp14:editId="1ED25B9F">
                  <wp:simplePos x="0" y="0"/>
                  <wp:positionH relativeFrom="margin">
                    <wp:posOffset>-102120</wp:posOffset>
                  </wp:positionH>
                  <wp:positionV relativeFrom="page">
                    <wp:posOffset>778048</wp:posOffset>
                  </wp:positionV>
                  <wp:extent cx="1917469" cy="1320206"/>
                  <wp:effectExtent l="0" t="0" r="0" b="0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6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469" cy="1320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ت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یج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ه 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۲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طبق نکته ۱ ضلع های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AB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CD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برابرند. درنتیجه  نصف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AB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با نصف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CD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 است. این یعنی :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DP=MB</w:t>
            </w:r>
          </w:p>
          <w:p w14:paraId="0491461E" w14:textId="3CF74324" w:rsidR="00422C01" w:rsidRPr="009C5394" w:rsidRDefault="00422C01" w:rsidP="00422C01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543B949C" w14:textId="4DF21413" w:rsidR="00422C01" w:rsidRPr="009C5394" w:rsidRDefault="00422C01" w:rsidP="00422C01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2B82557D" w14:textId="77777777" w:rsidR="00422C01" w:rsidRDefault="00422C01" w:rsidP="00456EC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</w:t>
            </w:r>
          </w:p>
          <w:p w14:paraId="71C3726E" w14:textId="77777777" w:rsidR="009F53E8" w:rsidRDefault="009F53E8" w:rsidP="00456EC2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7E37A8CD" w14:textId="77777777" w:rsidR="009F53E8" w:rsidRDefault="009F53E8" w:rsidP="00456EC2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29DDCC4B" w14:textId="7209D4DA" w:rsidR="009F53E8" w:rsidRPr="009C5394" w:rsidRDefault="009F53E8" w:rsidP="00456EC2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</w:tc>
      </w:tr>
      <w:tr w:rsidR="00456EC2" w:rsidRPr="009C5394" w14:paraId="23E63D53" w14:textId="77777777" w:rsidTr="009F53E8">
        <w:trPr>
          <w:trHeight w:val="229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2FB5FE68" w14:textId="69216450" w:rsidR="00014925" w:rsidRPr="009C5394" w:rsidRDefault="001F759F" w:rsidP="001D0AB7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3F4FCA4D" wp14:editId="0711A42E">
                  <wp:simplePos x="0" y="0"/>
                  <wp:positionH relativeFrom="column">
                    <wp:posOffset>-96968</wp:posOffset>
                  </wp:positionH>
                  <wp:positionV relativeFrom="paragraph">
                    <wp:posOffset>123414</wp:posOffset>
                  </wp:positionV>
                  <wp:extent cx="1385047" cy="1283992"/>
                  <wp:effectExtent l="0" t="0" r="5715" b="0"/>
                  <wp:wrapNone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094" cy="129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21 -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در شکل زیر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O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مرکز دایره است و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BC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و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AD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بر دایره مماس اند. نشان دهید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AD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و </w:t>
            </w:r>
            <w:r w:rsidR="001D0AB7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B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C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برابرند.</w:t>
            </w:r>
          </w:p>
          <w:p w14:paraId="34E64988" w14:textId="261F74F8" w:rsidR="001D0AB7" w:rsidRPr="009C5394" w:rsidRDefault="00014925" w:rsidP="001D0AB7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۱: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شعاع های دایره با هم برابر هستند.    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۲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خط مماس دایره در نقطه تماس بر شعاع عمود است.   </w:t>
            </w:r>
          </w:p>
          <w:p w14:paraId="1413D9E5" w14:textId="3CC4E8BD" w:rsidR="00456EC2" w:rsidRDefault="00014925" w:rsidP="009F53E8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</w:t>
            </w:r>
          </w:p>
          <w:p w14:paraId="46FF2DE8" w14:textId="4F85FFD1" w:rsidR="009F53E8" w:rsidRDefault="009F53E8" w:rsidP="009F53E8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</w:p>
          <w:p w14:paraId="41CCD8CA" w14:textId="77777777" w:rsidR="009F53E8" w:rsidRDefault="009F53E8" w:rsidP="009F53E8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</w:p>
          <w:p w14:paraId="6BD2AC75" w14:textId="77777777" w:rsidR="009F53E8" w:rsidRDefault="009F53E8" w:rsidP="009F53E8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</w:p>
          <w:p w14:paraId="5D9B24F9" w14:textId="0C2EF174" w:rsidR="009F53E8" w:rsidRPr="009F53E8" w:rsidRDefault="009F53E8" w:rsidP="009F53E8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</w:p>
        </w:tc>
      </w:tr>
      <w:tr w:rsidR="00F575A5" w:rsidRPr="009C5394" w14:paraId="1F62E42E" w14:textId="77777777" w:rsidTr="009F53E8">
        <w:trPr>
          <w:trHeight w:val="2649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491C8BB1" w14:textId="15868D54" w:rsidR="00F575A5" w:rsidRPr="009C5394" w:rsidRDefault="001F759F" w:rsidP="002A3DA3">
            <w:pPr>
              <w:jc w:val="both"/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65E8975F" wp14:editId="4AD41BC7">
                  <wp:simplePos x="0" y="0"/>
                  <wp:positionH relativeFrom="column">
                    <wp:posOffset>-164241</wp:posOffset>
                  </wp:positionH>
                  <wp:positionV relativeFrom="paragraph">
                    <wp:posOffset>262031</wp:posOffset>
                  </wp:positionV>
                  <wp:extent cx="1371600" cy="1763920"/>
                  <wp:effectExtent l="0" t="0" r="0" b="8255"/>
                  <wp:wrapNone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6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22- </w:t>
            </w:r>
            <w:r w:rsidR="002A3DA3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position w:val="-6"/>
                <w:sz w:val="20"/>
                <w:szCs w:val="20"/>
                <w:lang w:bidi="fa-IR"/>
              </w:rPr>
              <w:object w:dxaOrig="700" w:dyaOrig="480" w14:anchorId="20C3653B">
                <v:shape id="_x0000_i1042" type="#_x0000_t75" style="width:26.6pt;height:18.75pt" o:ole="">
                  <v:imagedata r:id="rId51" o:title=""/>
                </v:shape>
                <o:OLEObject Type="Embed" ProgID="Equation.DSMT4" ShapeID="_x0000_i1042" DrawAspect="Content" ObjectID="_1825157207" r:id="rId52"/>
              </w:objec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متساوی الساقین است و 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lang w:bidi="fa-IR"/>
              </w:rPr>
              <w:t>M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و 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lang w:bidi="fa-IR"/>
              </w:rPr>
              <w:t>N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rtl/>
                <w:lang w:bidi="fa-IR"/>
              </w:rPr>
              <w:t xml:space="preserve"> 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>روی قاعده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lang w:bidi="fa-IR"/>
              </w:rPr>
              <w:t>BC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 xml:space="preserve"> 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طوری قرار دارند که 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lang w:bidi="fa-IR"/>
              </w:rPr>
              <w:t>BM=NC</w:t>
            </w:r>
            <w:r w:rsidR="002A3DA3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.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>نشان دهید</w:t>
            </w:r>
            <w:r w:rsidR="002A3DA3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position w:val="-6"/>
                <w:sz w:val="20"/>
                <w:szCs w:val="20"/>
                <w:lang w:bidi="fa-IR"/>
              </w:rPr>
              <w:object w:dxaOrig="820" w:dyaOrig="480" w14:anchorId="2E786F49">
                <v:shape id="_x0000_i1043" type="#_x0000_t75" style="width:34.5pt;height:18.75pt" o:ole="">
                  <v:imagedata r:id="rId53" o:title=""/>
                </v:shape>
                <o:OLEObject Type="Embed" ProgID="Equation.DSMT4" ShapeID="_x0000_i1043" DrawAspect="Content" ObjectID="_1825157208" r:id="rId54"/>
              </w:object>
            </w:r>
            <w:r w:rsidR="002A3DA3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م</w:t>
            </w:r>
            <w:r w:rsidR="00D7188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تساوی الساقین است. </w:t>
            </w:r>
          </w:p>
          <w:p w14:paraId="4BAC5327" w14:textId="228F02B3" w:rsidR="00D7188B" w:rsidRPr="009C5394" w:rsidRDefault="00D7188B" w:rsidP="007D15E9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</w:t>
            </w:r>
            <w:r w:rsidR="002A3DA3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مثلث متساوی الساقین ساق ها و زاویه های </w:t>
            </w:r>
            <w:r w:rsidR="007D15E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کنار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ساق ها برابر هستند.</w:t>
            </w:r>
          </w:p>
          <w:p w14:paraId="3DCF24C0" w14:textId="49332A07" w:rsidR="002A3DA3" w:rsidRPr="009C5394" w:rsidRDefault="009D1A00" w:rsidP="009D1A00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</w:t>
            </w:r>
            <w:r w:rsidR="002A3DA3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ت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یج</w:t>
            </w:r>
            <w:r w:rsidR="002A3DA3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ه :</w:t>
            </w:r>
            <w:r w:rsidR="002A3DA3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برای اینکه نشان دهیم </w:t>
            </w:r>
            <w:r w:rsidR="002A3DA3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AMN </w:t>
            </w:r>
            <w:r w:rsidR="002A3DA3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متساوی الساقین است باید نشان دهیم ضلع های </w:t>
            </w:r>
            <w:r w:rsidR="002A3DA3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AM</w:t>
            </w:r>
            <w:r w:rsidR="002A3DA3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="002A3DA3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AN</w:t>
            </w:r>
            <w:r w:rsidR="002A3DA3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برابرند.</w:t>
            </w:r>
          </w:p>
          <w:p w14:paraId="2CFEEF0A" w14:textId="67665479" w:rsidR="00D7188B" w:rsidRPr="009C5394" w:rsidRDefault="00D7188B" w:rsidP="00D7188B">
            <w:pPr>
              <w:rPr>
                <w:rFonts w:ascii="Vazirmatn" w:hAnsi="Vazirmatn" w:cs="0 Nazanin Bold"/>
                <w:b w:val="0"/>
                <w:bCs w:val="0"/>
                <w:sz w:val="12"/>
                <w:szCs w:val="12"/>
                <w:u w:val="single"/>
                <w:rtl/>
                <w:lang w:bidi="fa-IR"/>
              </w:rPr>
            </w:pPr>
          </w:p>
          <w:p w14:paraId="0C07B44D" w14:textId="77777777" w:rsidR="009F53E8" w:rsidRDefault="00D7188B" w:rsidP="00D7188B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</w:p>
          <w:p w14:paraId="7AB98122" w14:textId="2418C196" w:rsidR="009F53E8" w:rsidRDefault="009F53E8" w:rsidP="00D7188B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64C76A23" w14:textId="470DC6CB" w:rsidR="001F759F" w:rsidRDefault="001F759F" w:rsidP="00D7188B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769044AA" w14:textId="77777777" w:rsidR="001F759F" w:rsidRDefault="001F759F" w:rsidP="00D7188B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79A3E3B1" w14:textId="3048D506" w:rsidR="00D7188B" w:rsidRPr="009C5394" w:rsidRDefault="00D7188B" w:rsidP="00D7188B">
            <w:pPr>
              <w:jc w:val="both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  </w:t>
            </w:r>
          </w:p>
        </w:tc>
      </w:tr>
      <w:tr w:rsidR="002A3DA3" w:rsidRPr="009C5394" w14:paraId="34386D67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1AC6A574" w14:textId="3BA17E7A" w:rsidR="005558BD" w:rsidRPr="009C5394" w:rsidRDefault="00120E4E" w:rsidP="00177BC2">
            <w:pPr>
              <w:jc w:val="both"/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23 -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در مستطیل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 xml:space="preserve">ABCD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پاره خط های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>BE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و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>AF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طوری رسم شده که دو زاویه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position w:val="-12"/>
                <w:sz w:val="21"/>
                <w:szCs w:val="21"/>
                <w:lang w:bidi="fa-IR"/>
              </w:rPr>
              <w:object w:dxaOrig="340" w:dyaOrig="380" w14:anchorId="3A9C6A1A">
                <v:shape id="_x0000_i1044" type="#_x0000_t75" style="width:14.5pt;height:17.55pt" o:ole="">
                  <v:imagedata r:id="rId55" o:title=""/>
                </v:shape>
                <o:OLEObject Type="Embed" ProgID="Equation.DSMT4" ShapeID="_x0000_i1044" DrawAspect="Content" ObjectID="_1825157209" r:id="rId56"/>
              </w:objec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 xml:space="preserve">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و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position w:val="-12"/>
                <w:sz w:val="21"/>
                <w:szCs w:val="21"/>
                <w:lang w:bidi="fa-IR"/>
              </w:rPr>
              <w:object w:dxaOrig="320" w:dyaOrig="380" w14:anchorId="0DA87AB3">
                <v:shape id="_x0000_i1045" type="#_x0000_t75" style="width:13.9pt;height:17.55pt" o:ole="">
                  <v:imagedata r:id="rId57" o:title=""/>
                </v:shape>
                <o:OLEObject Type="Embed" ProgID="Equation.DSMT4" ShapeID="_x0000_i1045" DrawAspect="Content" ObjectID="_1825157210" r:id="rId58"/>
              </w:objec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برابرند.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ثابت کنید 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>BE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و 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 xml:space="preserve">AF 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برابر هستند.</w:t>
            </w:r>
          </w:p>
          <w:p w14:paraId="386565A0" w14:textId="17A735AE" w:rsidR="005558BD" w:rsidRPr="000061F5" w:rsidRDefault="005558BD" w:rsidP="000061F5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نکته۱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:‌  درمستطیل ضلع های روبرو برابرند.       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نکته۲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:‌  در مستطیل همه زاویه ها ۹۰ درجه هستند .</w:t>
            </w:r>
          </w:p>
          <w:p w14:paraId="24F88D95" w14:textId="04C31ADF" w:rsidR="005558BD" w:rsidRDefault="005558BD" w:rsidP="005558BD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5074D96" w14:textId="129E80F2" w:rsidR="009E4CD8" w:rsidRPr="001F759F" w:rsidRDefault="001F759F" w:rsidP="001F759F">
            <w:pPr>
              <w:jc w:val="right"/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5AA4D4D1" wp14:editId="463A7B6F">
                  <wp:extent cx="2501153" cy="1430347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753" cy="14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CD8" w:rsidRPr="009C5394" w14:paraId="233B417C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nil"/>
            </w:tcBorders>
          </w:tcPr>
          <w:p w14:paraId="275337B8" w14:textId="79F43A19" w:rsidR="009E4CD8" w:rsidRPr="009C5394" w:rsidRDefault="001F759F" w:rsidP="00177BC2">
            <w:pPr>
              <w:jc w:val="both"/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68E198A4" wp14:editId="4C9E188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197261</wp:posOffset>
                  </wp:positionV>
                  <wp:extent cx="1452283" cy="1861146"/>
                  <wp:effectExtent l="0" t="0" r="0" b="6350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283" cy="1861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24 - </w:t>
            </w:r>
            <w:r w:rsidR="009E4CD8" w:rsidRPr="0050664F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</w:rPr>
              <w:t>نشان دهید در هر مثلث متساوی الساقین ، فاصله هر نقطه روی نیمساز زاویه راس از دوسر قاعده ، برابر است :</w:t>
            </w:r>
            <w:r w:rsidR="009E4CD8" w:rsidRPr="0050664F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</w:rPr>
              <w:t xml:space="preserve"> MB=MC</w:t>
            </w:r>
            <w:r w:rsid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</w:rPr>
              <w:t xml:space="preserve"> </w:t>
            </w:r>
          </w:p>
          <w:p w14:paraId="3E8D5BEB" w14:textId="0076E4E1" w:rsidR="009E4CD8" w:rsidRPr="009C5394" w:rsidRDefault="009E4CD8" w:rsidP="009E4CD8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500C2A8D" w14:textId="77777777" w:rsidR="009E4CD8" w:rsidRPr="009C5394" w:rsidRDefault="009E4CD8" w:rsidP="009E4CD8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rtl/>
                <w:lang w:bidi="fa-IR"/>
              </w:rPr>
            </w:pPr>
          </w:p>
          <w:p w14:paraId="2AD897DE" w14:textId="7EBB7E96" w:rsidR="009E4CD8" w:rsidRPr="009C5394" w:rsidRDefault="009E4CD8" w:rsidP="0088573B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  </w:t>
            </w:r>
          </w:p>
          <w:p w14:paraId="366386E8" w14:textId="561D1199" w:rsidR="0088573B" w:rsidRPr="009C5394" w:rsidRDefault="0088573B" w:rsidP="0088573B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</w:tc>
      </w:tr>
    </w:tbl>
    <w:p w14:paraId="615D838F" w14:textId="538DB5DD" w:rsidR="000B3006" w:rsidRPr="00D97201" w:rsidRDefault="000B3006" w:rsidP="00771433">
      <w:pPr>
        <w:tabs>
          <w:tab w:val="left" w:pos="7696"/>
        </w:tabs>
        <w:jc w:val="right"/>
        <w:rPr>
          <w:rFonts w:ascii="Vazirmatn" w:hAnsi="Vazirmatn" w:cs="Vazirmatn"/>
          <w:b w:val="0"/>
          <w:bCs w:val="0"/>
          <w:sz w:val="26"/>
          <w:szCs w:val="26"/>
          <w:rtl/>
        </w:rPr>
      </w:pPr>
    </w:p>
    <w:sectPr w:rsidR="000B3006" w:rsidRPr="00D97201" w:rsidSect="00554692">
      <w:footerReference w:type="even" r:id="rId63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98AE0C" w14:textId="77777777" w:rsidR="00AC5D58" w:rsidRDefault="00AC5D58">
      <w:r>
        <w:separator/>
      </w:r>
    </w:p>
  </w:endnote>
  <w:endnote w:type="continuationSeparator" w:id="0">
    <w:p w14:paraId="7F807E51" w14:textId="77777777" w:rsidR="00AC5D58" w:rsidRDefault="00AC5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rtada ARA Extrabold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C114A4" w:rsidRDefault="00C114A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C114A4" w:rsidRDefault="00C114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535B7F" w14:textId="77777777" w:rsidR="00AC5D58" w:rsidRDefault="00AC5D58">
      <w:r>
        <w:separator/>
      </w:r>
    </w:p>
  </w:footnote>
  <w:footnote w:type="continuationSeparator" w:id="0">
    <w:p w14:paraId="562282C8" w14:textId="77777777" w:rsidR="00AC5D58" w:rsidRDefault="00AC5D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10.9pt;height:10.9pt" o:bullet="t">
        <v:imagedata r:id="rId1" o:title="mso884A"/>
      </v:shape>
    </w:pict>
  </w:numPicBullet>
  <w:abstractNum w:abstractNumId="0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7504F"/>
    <w:multiLevelType w:val="hybridMultilevel"/>
    <w:tmpl w:val="3CF60B0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85EE0"/>
    <w:multiLevelType w:val="hybridMultilevel"/>
    <w:tmpl w:val="EB5E0C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61F5"/>
    <w:rsid w:val="000073AE"/>
    <w:rsid w:val="00007EA0"/>
    <w:rsid w:val="00010ED4"/>
    <w:rsid w:val="00014925"/>
    <w:rsid w:val="0003119D"/>
    <w:rsid w:val="00044CE5"/>
    <w:rsid w:val="00051F35"/>
    <w:rsid w:val="000568C2"/>
    <w:rsid w:val="00060B1B"/>
    <w:rsid w:val="000633DE"/>
    <w:rsid w:val="00064B47"/>
    <w:rsid w:val="000812E2"/>
    <w:rsid w:val="00081A78"/>
    <w:rsid w:val="00082B58"/>
    <w:rsid w:val="00083DAE"/>
    <w:rsid w:val="00096D6F"/>
    <w:rsid w:val="000A4E0D"/>
    <w:rsid w:val="000B0C9E"/>
    <w:rsid w:val="000B3006"/>
    <w:rsid w:val="000B714D"/>
    <w:rsid w:val="000C13A0"/>
    <w:rsid w:val="000C34EE"/>
    <w:rsid w:val="000E2D5C"/>
    <w:rsid w:val="000F0AEE"/>
    <w:rsid w:val="000F1DC0"/>
    <w:rsid w:val="000F7D7C"/>
    <w:rsid w:val="001012EE"/>
    <w:rsid w:val="00102989"/>
    <w:rsid w:val="00105998"/>
    <w:rsid w:val="00106CED"/>
    <w:rsid w:val="00120E4E"/>
    <w:rsid w:val="001224FF"/>
    <w:rsid w:val="001369CE"/>
    <w:rsid w:val="00142146"/>
    <w:rsid w:val="00150B25"/>
    <w:rsid w:val="00153216"/>
    <w:rsid w:val="00156A69"/>
    <w:rsid w:val="00161BAD"/>
    <w:rsid w:val="001631AF"/>
    <w:rsid w:val="00163738"/>
    <w:rsid w:val="001648CA"/>
    <w:rsid w:val="001671F0"/>
    <w:rsid w:val="001752AE"/>
    <w:rsid w:val="00177432"/>
    <w:rsid w:val="00177BC2"/>
    <w:rsid w:val="00180E9B"/>
    <w:rsid w:val="001820FE"/>
    <w:rsid w:val="00183AB2"/>
    <w:rsid w:val="001964DB"/>
    <w:rsid w:val="001A1636"/>
    <w:rsid w:val="001A678E"/>
    <w:rsid w:val="001A773D"/>
    <w:rsid w:val="001B2CBC"/>
    <w:rsid w:val="001B430A"/>
    <w:rsid w:val="001B76FF"/>
    <w:rsid w:val="001C1AAD"/>
    <w:rsid w:val="001C558A"/>
    <w:rsid w:val="001D0AB7"/>
    <w:rsid w:val="001D764F"/>
    <w:rsid w:val="001E0DCC"/>
    <w:rsid w:val="001E526C"/>
    <w:rsid w:val="001F07AB"/>
    <w:rsid w:val="001F6C57"/>
    <w:rsid w:val="001F759F"/>
    <w:rsid w:val="002037DE"/>
    <w:rsid w:val="002078FB"/>
    <w:rsid w:val="0022126B"/>
    <w:rsid w:val="002304F7"/>
    <w:rsid w:val="0023052B"/>
    <w:rsid w:val="00232982"/>
    <w:rsid w:val="00237474"/>
    <w:rsid w:val="00255BE6"/>
    <w:rsid w:val="00257904"/>
    <w:rsid w:val="002650E6"/>
    <w:rsid w:val="00273271"/>
    <w:rsid w:val="00283FFA"/>
    <w:rsid w:val="00285E84"/>
    <w:rsid w:val="002876CD"/>
    <w:rsid w:val="002905F6"/>
    <w:rsid w:val="002937D6"/>
    <w:rsid w:val="00293E8A"/>
    <w:rsid w:val="002958B1"/>
    <w:rsid w:val="00297EC0"/>
    <w:rsid w:val="002A0031"/>
    <w:rsid w:val="002A1D7E"/>
    <w:rsid w:val="002A33DE"/>
    <w:rsid w:val="002A3DA3"/>
    <w:rsid w:val="002A7B12"/>
    <w:rsid w:val="002C1B7B"/>
    <w:rsid w:val="002C3808"/>
    <w:rsid w:val="002C51BB"/>
    <w:rsid w:val="002D7932"/>
    <w:rsid w:val="002D7D6C"/>
    <w:rsid w:val="002F1C19"/>
    <w:rsid w:val="00300511"/>
    <w:rsid w:val="003013D7"/>
    <w:rsid w:val="003054F1"/>
    <w:rsid w:val="003110C8"/>
    <w:rsid w:val="00320319"/>
    <w:rsid w:val="00320504"/>
    <w:rsid w:val="003234E0"/>
    <w:rsid w:val="0032391D"/>
    <w:rsid w:val="00325DBF"/>
    <w:rsid w:val="00331107"/>
    <w:rsid w:val="0033249A"/>
    <w:rsid w:val="00337B82"/>
    <w:rsid w:val="00343621"/>
    <w:rsid w:val="00352925"/>
    <w:rsid w:val="00363EA9"/>
    <w:rsid w:val="00366B83"/>
    <w:rsid w:val="0037499B"/>
    <w:rsid w:val="00384F69"/>
    <w:rsid w:val="00387140"/>
    <w:rsid w:val="00387B55"/>
    <w:rsid w:val="00394BDA"/>
    <w:rsid w:val="00396865"/>
    <w:rsid w:val="00397F32"/>
    <w:rsid w:val="003A6F1F"/>
    <w:rsid w:val="003B1261"/>
    <w:rsid w:val="003B2220"/>
    <w:rsid w:val="003B2610"/>
    <w:rsid w:val="003B2DC0"/>
    <w:rsid w:val="003B3CA8"/>
    <w:rsid w:val="003B5073"/>
    <w:rsid w:val="003B6D7E"/>
    <w:rsid w:val="003C58DD"/>
    <w:rsid w:val="003C6A43"/>
    <w:rsid w:val="003D43BA"/>
    <w:rsid w:val="003D7F40"/>
    <w:rsid w:val="003E2171"/>
    <w:rsid w:val="003E2AA3"/>
    <w:rsid w:val="003F0CEB"/>
    <w:rsid w:val="003F159E"/>
    <w:rsid w:val="003F272F"/>
    <w:rsid w:val="003F58FD"/>
    <w:rsid w:val="00405475"/>
    <w:rsid w:val="00413D52"/>
    <w:rsid w:val="004144F4"/>
    <w:rsid w:val="00422C01"/>
    <w:rsid w:val="004271D3"/>
    <w:rsid w:val="00427CF4"/>
    <w:rsid w:val="00431021"/>
    <w:rsid w:val="00436FAA"/>
    <w:rsid w:val="004420D2"/>
    <w:rsid w:val="00447BA9"/>
    <w:rsid w:val="00454B05"/>
    <w:rsid w:val="0045654A"/>
    <w:rsid w:val="004568D6"/>
    <w:rsid w:val="00456EC2"/>
    <w:rsid w:val="00464B31"/>
    <w:rsid w:val="0047166E"/>
    <w:rsid w:val="0047348E"/>
    <w:rsid w:val="00480E18"/>
    <w:rsid w:val="00492EE4"/>
    <w:rsid w:val="00495CCA"/>
    <w:rsid w:val="00496963"/>
    <w:rsid w:val="00497BB1"/>
    <w:rsid w:val="004A0CFE"/>
    <w:rsid w:val="004A0E94"/>
    <w:rsid w:val="004A1F88"/>
    <w:rsid w:val="004B1925"/>
    <w:rsid w:val="004B4415"/>
    <w:rsid w:val="004B5D83"/>
    <w:rsid w:val="004B7F7B"/>
    <w:rsid w:val="004E1746"/>
    <w:rsid w:val="004E5933"/>
    <w:rsid w:val="004E7782"/>
    <w:rsid w:val="004F1A82"/>
    <w:rsid w:val="004F5D41"/>
    <w:rsid w:val="00500766"/>
    <w:rsid w:val="00500D0D"/>
    <w:rsid w:val="0050664F"/>
    <w:rsid w:val="00521539"/>
    <w:rsid w:val="00525BE7"/>
    <w:rsid w:val="00526347"/>
    <w:rsid w:val="00526388"/>
    <w:rsid w:val="00527D9D"/>
    <w:rsid w:val="00531DB8"/>
    <w:rsid w:val="0053656A"/>
    <w:rsid w:val="00543305"/>
    <w:rsid w:val="00550734"/>
    <w:rsid w:val="005532B4"/>
    <w:rsid w:val="0055430A"/>
    <w:rsid w:val="00554692"/>
    <w:rsid w:val="005558BD"/>
    <w:rsid w:val="005568F0"/>
    <w:rsid w:val="005704C3"/>
    <w:rsid w:val="00572989"/>
    <w:rsid w:val="00586070"/>
    <w:rsid w:val="00592C7E"/>
    <w:rsid w:val="0059312F"/>
    <w:rsid w:val="0059556C"/>
    <w:rsid w:val="00596339"/>
    <w:rsid w:val="005A04D4"/>
    <w:rsid w:val="005A5D92"/>
    <w:rsid w:val="005B0A9C"/>
    <w:rsid w:val="005B0FD1"/>
    <w:rsid w:val="005B216A"/>
    <w:rsid w:val="005B355E"/>
    <w:rsid w:val="005B6A48"/>
    <w:rsid w:val="005C1F43"/>
    <w:rsid w:val="005C70F1"/>
    <w:rsid w:val="005E13ED"/>
    <w:rsid w:val="005E22DE"/>
    <w:rsid w:val="005F4ACE"/>
    <w:rsid w:val="005F5D12"/>
    <w:rsid w:val="005F7078"/>
    <w:rsid w:val="00604E3D"/>
    <w:rsid w:val="0061122B"/>
    <w:rsid w:val="0061446A"/>
    <w:rsid w:val="00614E45"/>
    <w:rsid w:val="00637A62"/>
    <w:rsid w:val="006404D1"/>
    <w:rsid w:val="006450D1"/>
    <w:rsid w:val="00645BBA"/>
    <w:rsid w:val="00651A39"/>
    <w:rsid w:val="0065212E"/>
    <w:rsid w:val="00652AE5"/>
    <w:rsid w:val="00654641"/>
    <w:rsid w:val="00662D5E"/>
    <w:rsid w:val="00666C36"/>
    <w:rsid w:val="00672AE9"/>
    <w:rsid w:val="00674005"/>
    <w:rsid w:val="006859BC"/>
    <w:rsid w:val="006917C9"/>
    <w:rsid w:val="0069290B"/>
    <w:rsid w:val="006A3885"/>
    <w:rsid w:val="006A45B3"/>
    <w:rsid w:val="006B0AC0"/>
    <w:rsid w:val="006B1CD3"/>
    <w:rsid w:val="006B760E"/>
    <w:rsid w:val="006C1DAF"/>
    <w:rsid w:val="006C36D2"/>
    <w:rsid w:val="006C5E32"/>
    <w:rsid w:val="006D1307"/>
    <w:rsid w:val="006E0B5A"/>
    <w:rsid w:val="006F074B"/>
    <w:rsid w:val="006F297B"/>
    <w:rsid w:val="006F6276"/>
    <w:rsid w:val="0070115C"/>
    <w:rsid w:val="00701928"/>
    <w:rsid w:val="007030CB"/>
    <w:rsid w:val="00712340"/>
    <w:rsid w:val="0071794E"/>
    <w:rsid w:val="007248D3"/>
    <w:rsid w:val="00731E3C"/>
    <w:rsid w:val="00737D4E"/>
    <w:rsid w:val="007409DF"/>
    <w:rsid w:val="00742506"/>
    <w:rsid w:val="0074647C"/>
    <w:rsid w:val="0075109F"/>
    <w:rsid w:val="0076488E"/>
    <w:rsid w:val="007660E8"/>
    <w:rsid w:val="007702DA"/>
    <w:rsid w:val="00771433"/>
    <w:rsid w:val="007765FD"/>
    <w:rsid w:val="00777B43"/>
    <w:rsid w:val="00777D5B"/>
    <w:rsid w:val="00783232"/>
    <w:rsid w:val="0078625B"/>
    <w:rsid w:val="00786C62"/>
    <w:rsid w:val="00795050"/>
    <w:rsid w:val="007B0A27"/>
    <w:rsid w:val="007B24DA"/>
    <w:rsid w:val="007B2915"/>
    <w:rsid w:val="007B3075"/>
    <w:rsid w:val="007B4428"/>
    <w:rsid w:val="007B593A"/>
    <w:rsid w:val="007D15E9"/>
    <w:rsid w:val="007D4802"/>
    <w:rsid w:val="007D7552"/>
    <w:rsid w:val="007E0CA9"/>
    <w:rsid w:val="007E582B"/>
    <w:rsid w:val="007E7962"/>
    <w:rsid w:val="007F110E"/>
    <w:rsid w:val="007F1602"/>
    <w:rsid w:val="007F5653"/>
    <w:rsid w:val="00804E1E"/>
    <w:rsid w:val="008064FD"/>
    <w:rsid w:val="00812683"/>
    <w:rsid w:val="00814666"/>
    <w:rsid w:val="00820188"/>
    <w:rsid w:val="00824E95"/>
    <w:rsid w:val="008258E2"/>
    <w:rsid w:val="00826FB6"/>
    <w:rsid w:val="008274E0"/>
    <w:rsid w:val="00827D24"/>
    <w:rsid w:val="00834E69"/>
    <w:rsid w:val="0085529B"/>
    <w:rsid w:val="008605CB"/>
    <w:rsid w:val="008642EB"/>
    <w:rsid w:val="008709D8"/>
    <w:rsid w:val="00871AD4"/>
    <w:rsid w:val="0087271B"/>
    <w:rsid w:val="008770E7"/>
    <w:rsid w:val="008817EA"/>
    <w:rsid w:val="00882D7B"/>
    <w:rsid w:val="0088573B"/>
    <w:rsid w:val="00885BB4"/>
    <w:rsid w:val="008873D8"/>
    <w:rsid w:val="00897D81"/>
    <w:rsid w:val="008A073E"/>
    <w:rsid w:val="008B2D29"/>
    <w:rsid w:val="008B327A"/>
    <w:rsid w:val="008C662D"/>
    <w:rsid w:val="008D43E1"/>
    <w:rsid w:val="008E1C93"/>
    <w:rsid w:val="008E3DB6"/>
    <w:rsid w:val="008E431A"/>
    <w:rsid w:val="008E4A1D"/>
    <w:rsid w:val="008F1579"/>
    <w:rsid w:val="008F4B46"/>
    <w:rsid w:val="00912525"/>
    <w:rsid w:val="009129B2"/>
    <w:rsid w:val="009215E0"/>
    <w:rsid w:val="00922AE3"/>
    <w:rsid w:val="0093468C"/>
    <w:rsid w:val="00937508"/>
    <w:rsid w:val="00941B06"/>
    <w:rsid w:val="00947F17"/>
    <w:rsid w:val="00952302"/>
    <w:rsid w:val="00961862"/>
    <w:rsid w:val="0098025A"/>
    <w:rsid w:val="00984794"/>
    <w:rsid w:val="0099294B"/>
    <w:rsid w:val="00992D67"/>
    <w:rsid w:val="009934FF"/>
    <w:rsid w:val="009960AB"/>
    <w:rsid w:val="009C1230"/>
    <w:rsid w:val="009C5394"/>
    <w:rsid w:val="009D1721"/>
    <w:rsid w:val="009D1A00"/>
    <w:rsid w:val="009E0671"/>
    <w:rsid w:val="009E4CD8"/>
    <w:rsid w:val="009E5676"/>
    <w:rsid w:val="009E681A"/>
    <w:rsid w:val="009F15B1"/>
    <w:rsid w:val="009F53E8"/>
    <w:rsid w:val="00A06317"/>
    <w:rsid w:val="00A10B78"/>
    <w:rsid w:val="00A15727"/>
    <w:rsid w:val="00A20A6A"/>
    <w:rsid w:val="00A20E9F"/>
    <w:rsid w:val="00A210D6"/>
    <w:rsid w:val="00A25900"/>
    <w:rsid w:val="00A26BF5"/>
    <w:rsid w:val="00A32A40"/>
    <w:rsid w:val="00A332D5"/>
    <w:rsid w:val="00A34C25"/>
    <w:rsid w:val="00A40DA9"/>
    <w:rsid w:val="00A54BD7"/>
    <w:rsid w:val="00A5530B"/>
    <w:rsid w:val="00A60BFB"/>
    <w:rsid w:val="00A61699"/>
    <w:rsid w:val="00A6281F"/>
    <w:rsid w:val="00A632AC"/>
    <w:rsid w:val="00A647AB"/>
    <w:rsid w:val="00A676CE"/>
    <w:rsid w:val="00A72287"/>
    <w:rsid w:val="00A74C02"/>
    <w:rsid w:val="00A766D6"/>
    <w:rsid w:val="00A80D73"/>
    <w:rsid w:val="00A81A8A"/>
    <w:rsid w:val="00A83261"/>
    <w:rsid w:val="00A83BE2"/>
    <w:rsid w:val="00A8620B"/>
    <w:rsid w:val="00A87BE1"/>
    <w:rsid w:val="00A9133D"/>
    <w:rsid w:val="00A941B0"/>
    <w:rsid w:val="00AA3391"/>
    <w:rsid w:val="00AB67DD"/>
    <w:rsid w:val="00AC448A"/>
    <w:rsid w:val="00AC5AD9"/>
    <w:rsid w:val="00AC5D58"/>
    <w:rsid w:val="00AD0171"/>
    <w:rsid w:val="00AD45B7"/>
    <w:rsid w:val="00AE0FE7"/>
    <w:rsid w:val="00AE1905"/>
    <w:rsid w:val="00AE7D23"/>
    <w:rsid w:val="00AE7F98"/>
    <w:rsid w:val="00AF346F"/>
    <w:rsid w:val="00AF59E1"/>
    <w:rsid w:val="00B0116D"/>
    <w:rsid w:val="00B10C05"/>
    <w:rsid w:val="00B1151D"/>
    <w:rsid w:val="00B1399A"/>
    <w:rsid w:val="00B14347"/>
    <w:rsid w:val="00B21703"/>
    <w:rsid w:val="00B23462"/>
    <w:rsid w:val="00B2713C"/>
    <w:rsid w:val="00B305E1"/>
    <w:rsid w:val="00B40735"/>
    <w:rsid w:val="00B44A14"/>
    <w:rsid w:val="00B463C0"/>
    <w:rsid w:val="00B52219"/>
    <w:rsid w:val="00B52E66"/>
    <w:rsid w:val="00B56F1A"/>
    <w:rsid w:val="00B62053"/>
    <w:rsid w:val="00B720D6"/>
    <w:rsid w:val="00B73028"/>
    <w:rsid w:val="00B76E0F"/>
    <w:rsid w:val="00B80042"/>
    <w:rsid w:val="00B80E06"/>
    <w:rsid w:val="00BA098C"/>
    <w:rsid w:val="00BA7917"/>
    <w:rsid w:val="00BB11A8"/>
    <w:rsid w:val="00BC1A19"/>
    <w:rsid w:val="00BD2714"/>
    <w:rsid w:val="00BD3747"/>
    <w:rsid w:val="00BD447E"/>
    <w:rsid w:val="00BE776E"/>
    <w:rsid w:val="00BF4523"/>
    <w:rsid w:val="00C0768D"/>
    <w:rsid w:val="00C114A4"/>
    <w:rsid w:val="00C15528"/>
    <w:rsid w:val="00C27826"/>
    <w:rsid w:val="00C323A2"/>
    <w:rsid w:val="00C326B1"/>
    <w:rsid w:val="00C33535"/>
    <w:rsid w:val="00C36664"/>
    <w:rsid w:val="00C40BBF"/>
    <w:rsid w:val="00C4546A"/>
    <w:rsid w:val="00C45CED"/>
    <w:rsid w:val="00C57024"/>
    <w:rsid w:val="00C60163"/>
    <w:rsid w:val="00C729CE"/>
    <w:rsid w:val="00C77310"/>
    <w:rsid w:val="00C82809"/>
    <w:rsid w:val="00C82A22"/>
    <w:rsid w:val="00C924A3"/>
    <w:rsid w:val="00C94531"/>
    <w:rsid w:val="00CA1554"/>
    <w:rsid w:val="00CA275A"/>
    <w:rsid w:val="00CB31E1"/>
    <w:rsid w:val="00CC05F2"/>
    <w:rsid w:val="00CC0DD2"/>
    <w:rsid w:val="00CC13C8"/>
    <w:rsid w:val="00CC26EA"/>
    <w:rsid w:val="00CC318D"/>
    <w:rsid w:val="00CC56BC"/>
    <w:rsid w:val="00CD4931"/>
    <w:rsid w:val="00CD4A8C"/>
    <w:rsid w:val="00CD5F09"/>
    <w:rsid w:val="00CE2F34"/>
    <w:rsid w:val="00CF2157"/>
    <w:rsid w:val="00CF3E0D"/>
    <w:rsid w:val="00CF404F"/>
    <w:rsid w:val="00CF444A"/>
    <w:rsid w:val="00CF5820"/>
    <w:rsid w:val="00D030C9"/>
    <w:rsid w:val="00D033C5"/>
    <w:rsid w:val="00D0692B"/>
    <w:rsid w:val="00D1197F"/>
    <w:rsid w:val="00D12852"/>
    <w:rsid w:val="00D12D45"/>
    <w:rsid w:val="00D23617"/>
    <w:rsid w:val="00D2389A"/>
    <w:rsid w:val="00D25EC6"/>
    <w:rsid w:val="00D30350"/>
    <w:rsid w:val="00D356D6"/>
    <w:rsid w:val="00D36EC8"/>
    <w:rsid w:val="00D43C9D"/>
    <w:rsid w:val="00D43EFD"/>
    <w:rsid w:val="00D56C37"/>
    <w:rsid w:val="00D61884"/>
    <w:rsid w:val="00D62C0A"/>
    <w:rsid w:val="00D63074"/>
    <w:rsid w:val="00D656B0"/>
    <w:rsid w:val="00D70DCE"/>
    <w:rsid w:val="00D7188B"/>
    <w:rsid w:val="00D743B2"/>
    <w:rsid w:val="00D849E2"/>
    <w:rsid w:val="00D86FB6"/>
    <w:rsid w:val="00D87200"/>
    <w:rsid w:val="00D87BA6"/>
    <w:rsid w:val="00D97201"/>
    <w:rsid w:val="00DA331A"/>
    <w:rsid w:val="00DA7416"/>
    <w:rsid w:val="00DB1342"/>
    <w:rsid w:val="00DB4350"/>
    <w:rsid w:val="00DB4468"/>
    <w:rsid w:val="00DB4E13"/>
    <w:rsid w:val="00DB6204"/>
    <w:rsid w:val="00DC1744"/>
    <w:rsid w:val="00DC1C76"/>
    <w:rsid w:val="00DD01C4"/>
    <w:rsid w:val="00DE575C"/>
    <w:rsid w:val="00DE7A0F"/>
    <w:rsid w:val="00DF06AC"/>
    <w:rsid w:val="00DF24A7"/>
    <w:rsid w:val="00DF3E96"/>
    <w:rsid w:val="00DF51A3"/>
    <w:rsid w:val="00E00254"/>
    <w:rsid w:val="00E12811"/>
    <w:rsid w:val="00E14C5C"/>
    <w:rsid w:val="00E20807"/>
    <w:rsid w:val="00E21646"/>
    <w:rsid w:val="00E21677"/>
    <w:rsid w:val="00E33963"/>
    <w:rsid w:val="00E47FF6"/>
    <w:rsid w:val="00E56125"/>
    <w:rsid w:val="00E576A0"/>
    <w:rsid w:val="00E57C7D"/>
    <w:rsid w:val="00E601F9"/>
    <w:rsid w:val="00E62199"/>
    <w:rsid w:val="00E63EBC"/>
    <w:rsid w:val="00E64600"/>
    <w:rsid w:val="00E66FC4"/>
    <w:rsid w:val="00E72F7B"/>
    <w:rsid w:val="00E832C2"/>
    <w:rsid w:val="00E860C4"/>
    <w:rsid w:val="00E8763D"/>
    <w:rsid w:val="00E92EB7"/>
    <w:rsid w:val="00E939CA"/>
    <w:rsid w:val="00E940BB"/>
    <w:rsid w:val="00E94499"/>
    <w:rsid w:val="00E96C74"/>
    <w:rsid w:val="00E96E6B"/>
    <w:rsid w:val="00EA05B8"/>
    <w:rsid w:val="00EB7F41"/>
    <w:rsid w:val="00EC2B02"/>
    <w:rsid w:val="00EC2C10"/>
    <w:rsid w:val="00EC7122"/>
    <w:rsid w:val="00ED46E8"/>
    <w:rsid w:val="00EF481C"/>
    <w:rsid w:val="00EF483B"/>
    <w:rsid w:val="00EF59FB"/>
    <w:rsid w:val="00F004A6"/>
    <w:rsid w:val="00F01A3F"/>
    <w:rsid w:val="00F05AAD"/>
    <w:rsid w:val="00F05EBA"/>
    <w:rsid w:val="00F12681"/>
    <w:rsid w:val="00F14030"/>
    <w:rsid w:val="00F14AF6"/>
    <w:rsid w:val="00F16533"/>
    <w:rsid w:val="00F17EC5"/>
    <w:rsid w:val="00F24874"/>
    <w:rsid w:val="00F266FA"/>
    <w:rsid w:val="00F27946"/>
    <w:rsid w:val="00F30601"/>
    <w:rsid w:val="00F30A98"/>
    <w:rsid w:val="00F35E5B"/>
    <w:rsid w:val="00F36768"/>
    <w:rsid w:val="00F44108"/>
    <w:rsid w:val="00F45380"/>
    <w:rsid w:val="00F521DE"/>
    <w:rsid w:val="00F550B7"/>
    <w:rsid w:val="00F575A5"/>
    <w:rsid w:val="00F615BA"/>
    <w:rsid w:val="00F615BF"/>
    <w:rsid w:val="00F616BA"/>
    <w:rsid w:val="00F63A79"/>
    <w:rsid w:val="00F63DF6"/>
    <w:rsid w:val="00F719C8"/>
    <w:rsid w:val="00F81292"/>
    <w:rsid w:val="00F96F1E"/>
    <w:rsid w:val="00FA00FC"/>
    <w:rsid w:val="00FA1DE2"/>
    <w:rsid w:val="00FC528B"/>
    <w:rsid w:val="00FC5A50"/>
    <w:rsid w:val="00FD1E05"/>
    <w:rsid w:val="00FD53D3"/>
    <w:rsid w:val="00FD5C9F"/>
    <w:rsid w:val="00FE4E5A"/>
    <w:rsid w:val="00FE5EEC"/>
    <w:rsid w:val="00FE624D"/>
    <w:rsid w:val="00FF1E89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/"/>
  <w:listSeparator w:val="؛"/>
  <w14:docId w14:val="09F738D7"/>
  <w15:docId w15:val="{D606E11D-45BC-46FC-BE39-D917171A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4F4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ListTable2">
    <w:name w:val="List Table 2"/>
    <w:basedOn w:val="TableNormal"/>
    <w:uiPriority w:val="47"/>
    <w:rsid w:val="00E47FF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10.wmf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1.png"/><Relationship Id="rId50" Type="http://schemas.microsoft.com/office/2007/relationships/hdphoto" Target="media/hdphoto6.wdp"/><Relationship Id="rId55" Type="http://schemas.openxmlformats.org/officeDocument/2006/relationships/image" Target="media/image25.wmf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4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8.bin"/><Relationship Id="rId37" Type="http://schemas.openxmlformats.org/officeDocument/2006/relationships/oleObject" Target="embeddings/oleObject11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0.png"/><Relationship Id="rId53" Type="http://schemas.openxmlformats.org/officeDocument/2006/relationships/image" Target="media/image24.wmf"/><Relationship Id="rId58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61" Type="http://schemas.openxmlformats.org/officeDocument/2006/relationships/image" Target="media/image28.png"/><Relationship Id="rId19" Type="http://schemas.openxmlformats.org/officeDocument/2006/relationships/image" Target="media/image8.png"/><Relationship Id="rId14" Type="http://schemas.microsoft.com/office/2007/relationships/hdphoto" Target="media/hdphoto1.wdp"/><Relationship Id="rId22" Type="http://schemas.openxmlformats.org/officeDocument/2006/relationships/oleObject" Target="embeddings/oleObject4.bin"/><Relationship Id="rId27" Type="http://schemas.openxmlformats.org/officeDocument/2006/relationships/image" Target="media/image13.png"/><Relationship Id="rId30" Type="http://schemas.openxmlformats.org/officeDocument/2006/relationships/oleObject" Target="embeddings/oleObject7.bin"/><Relationship Id="rId35" Type="http://schemas.openxmlformats.org/officeDocument/2006/relationships/image" Target="media/image17.wmf"/><Relationship Id="rId43" Type="http://schemas.openxmlformats.org/officeDocument/2006/relationships/image" Target="media/image19.wmf"/><Relationship Id="rId48" Type="http://schemas.microsoft.com/office/2007/relationships/hdphoto" Target="media/hdphoto5.wdp"/><Relationship Id="rId56" Type="http://schemas.openxmlformats.org/officeDocument/2006/relationships/oleObject" Target="embeddings/oleObject19.bin"/><Relationship Id="rId64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2.bin"/><Relationship Id="rId46" Type="http://schemas.microsoft.com/office/2007/relationships/hdphoto" Target="media/hdphoto4.wdp"/><Relationship Id="rId59" Type="http://schemas.openxmlformats.org/officeDocument/2006/relationships/image" Target="media/image27.png"/><Relationship Id="rId20" Type="http://schemas.openxmlformats.org/officeDocument/2006/relationships/image" Target="media/image9.png"/><Relationship Id="rId41" Type="http://schemas.openxmlformats.org/officeDocument/2006/relationships/image" Target="media/image18.wmf"/><Relationship Id="rId54" Type="http://schemas.openxmlformats.org/officeDocument/2006/relationships/oleObject" Target="embeddings/oleObject18.bin"/><Relationship Id="rId62" Type="http://schemas.microsoft.com/office/2007/relationships/hdphoto" Target="media/hdphoto8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1.wmf"/><Relationship Id="rId28" Type="http://schemas.microsoft.com/office/2007/relationships/hdphoto" Target="media/hdphoto3.wdp"/><Relationship Id="rId36" Type="http://schemas.openxmlformats.org/officeDocument/2006/relationships/oleObject" Target="embeddings/oleObject10.bin"/><Relationship Id="rId49" Type="http://schemas.openxmlformats.org/officeDocument/2006/relationships/image" Target="media/image22.png"/><Relationship Id="rId57" Type="http://schemas.openxmlformats.org/officeDocument/2006/relationships/image" Target="media/image26.wmf"/><Relationship Id="rId10" Type="http://schemas.openxmlformats.org/officeDocument/2006/relationships/image" Target="media/image3.wmf"/><Relationship Id="rId31" Type="http://schemas.openxmlformats.org/officeDocument/2006/relationships/image" Target="media/image15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17.bin"/><Relationship Id="rId60" Type="http://schemas.microsoft.com/office/2007/relationships/hdphoto" Target="media/hdphoto7.wdp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microsoft.com/office/2007/relationships/hdphoto" Target="media/hdphoto2.wdp"/><Relationship Id="rId39" Type="http://schemas.openxmlformats.org/officeDocument/2006/relationships/oleObject" Target="embeddings/oleObject13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C8E59-B087-436E-9ABF-F38445709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1588</TotalTime>
  <Pages>4</Pages>
  <Words>791</Words>
  <Characters>4509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subject/>
  <dc:creator>Saba System</dc:creator>
  <cp:keywords/>
  <dc:description/>
  <cp:lastModifiedBy>M.Mahdi Sabbaghi</cp:lastModifiedBy>
  <cp:revision>69</cp:revision>
  <cp:lastPrinted>2025-11-08T03:59:00Z</cp:lastPrinted>
  <dcterms:created xsi:type="dcterms:W3CDTF">2018-10-12T13:02:00Z</dcterms:created>
  <dcterms:modified xsi:type="dcterms:W3CDTF">2025-11-20T11:47:00Z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