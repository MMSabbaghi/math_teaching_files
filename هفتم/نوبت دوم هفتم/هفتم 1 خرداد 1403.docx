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713"/>
        <w:gridCol w:w="676"/>
      </w:tblGrid>
      <w:tr w:rsidR="00ED66AC" w:rsidRPr="00E26AB6" w14:paraId="78098B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03137A21" w:rsidR="00ED66AC" w:rsidRPr="00E26AB6" w:rsidRDefault="00ED66AC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86CE551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درستی یا نادرستی عبارت های زیر را مشخص کنید.</w:t>
            </w:r>
          </w:p>
          <w:p w14:paraId="14A61FA8" w14:textId="5B4BEDB8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الف) حاصل جمع هر عدد صحیح با قرینه اش صفر می شود.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4193198" w14:textId="0AEBA0F6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ب) انتقال جهت شکل را تغییر می دهد.          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15906B97" w14:textId="0C8AAD2D" w:rsidR="00ED66AC" w:rsidRPr="00E26AB6" w:rsidRDefault="00ED66AC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پ) جمله های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00" w:dyaOrig="260" w14:anchorId="1E75DE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05pt;height:13.85pt" o:ole="">
                  <v:imagedata r:id="rId8" o:title=""/>
                </v:shape>
                <o:OLEObject Type="Embed" ProgID="Equation.DSMT4" ShapeID="_x0000_i1025" DrawAspect="Content" ObjectID="_1808168149" r:id="rId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و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20" w:dyaOrig="279" w14:anchorId="2AF65D7A">
                <v:shape id="_x0000_i1026" type="#_x0000_t75" style="width:16pt;height:13.95pt" o:ole="">
                  <v:imagedata r:id="rId10" o:title=""/>
                </v:shape>
                <o:OLEObject Type="Embed" ProgID="Equation.DSMT4" ShapeID="_x0000_i1026" DrawAspect="Content" ObjectID="_1808168150" r:id="rId1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با هم متشابه هستند.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C8AC38A" w14:textId="3F22467A" w:rsidR="00ED66AC" w:rsidRPr="00E26AB6" w:rsidRDefault="00ED66AC" w:rsidP="00ED66AC">
            <w:pPr>
              <w:bidi/>
              <w:spacing w:line="276" w:lineRule="auto"/>
              <w:rPr>
                <w:rFonts w:asciiTheme="majorBidi" w:hAnsiTheme="majorBidi" w:cs="B Nazanin"/>
                <w:b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ت) اعداد منفی جذر ندارند.                                                                                         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16996343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4383BE7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1D40FBE3" w:rsidR="00ED66AC" w:rsidRPr="00E26AB6" w:rsidRDefault="00ED66AC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rtl/>
                <w:lang w:bidi="fa-IR"/>
              </w:rPr>
              <w:t>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6360A2" w14:textId="20F699D4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در جای خالی چه عددی می توان قرار داد؟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600" w:dyaOrig="260" w14:anchorId="1581C334">
                <v:shape id="_x0000_i1027" type="#_x0000_t75" style="width:80pt;height:13pt" o:ole="">
                  <v:imagedata r:id="rId12" o:title=""/>
                </v:shape>
                <o:OLEObject Type="Embed" ProgID="Equation.DSMT4" ShapeID="_x0000_i1027" DrawAspect="Content" ObjectID="_1808168151" r:id="rId13"/>
              </w:object>
            </w:r>
          </w:p>
          <w:p w14:paraId="15949215" w14:textId="2F7815E2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1)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E2A6EC5">
                <v:shape id="_x0000_i1028" type="#_x0000_t75" style="width:19pt;height:13pt" o:ole="">
                  <v:imagedata r:id="rId14" o:title=""/>
                </v:shape>
                <o:OLEObject Type="Embed" ProgID="Equation.DSMT4" ShapeID="_x0000_i1028" DrawAspect="Content" ObjectID="_1808168152" r:id="rId15"/>
              </w:objec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CE83CFB">
                <v:shape id="_x0000_i1029" type="#_x0000_t75" style="width:19pt;height:13pt" o:ole="">
                  <v:imagedata r:id="rId16" o:title=""/>
                </v:shape>
                <o:OLEObject Type="Embed" ProgID="Equation.DSMT4" ShapeID="_x0000_i1029" DrawAspect="Content" ObjectID="_1808168153" r:id="rId1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6478329D">
                <v:shape id="_x0000_i1030" type="#_x0000_t75" style="width:20pt;height:13pt" o:ole="">
                  <v:imagedata r:id="rId18" o:title=""/>
                </v:shape>
                <o:OLEObject Type="Embed" ProgID="Equation.DSMT4" ShapeID="_x0000_i1030" DrawAspect="Content" ObjectID="_1808168154" r:id="rId1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723A8B2C">
                <v:shape id="_x0000_i1031" type="#_x0000_t75" style="width:20pt;height:13pt" o:ole="">
                  <v:imagedata r:id="rId20" o:title=""/>
                </v:shape>
                <o:OLEObject Type="Embed" ProgID="Equation.DSMT4" ShapeID="_x0000_i1031" DrawAspect="Content" ObjectID="_1808168155" r:id="rId2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FB4F6CF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جمله ی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00" w:dyaOrig="200" w14:anchorId="4AFA0487">
                <v:shape id="_x0000_i1032" type="#_x0000_t75" style="width:10pt;height:10pt" o:ole="">
                  <v:imagedata r:id="rId22" o:title=""/>
                </v:shape>
                <o:OLEObject Type="Embed" ProgID="Equation.DSMT4" ShapeID="_x0000_i1032" DrawAspect="Content" ObjectID="_1808168156" r:id="rId2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ام الگوی عددی </w:t>
            </w:r>
            <w:r w:rsidR="006D3C8A" w:rsidRPr="00E26AB6">
              <w:rPr>
                <w:rFonts w:eastAsiaTheme="minorEastAsia" w:cs="B Nazanin"/>
                <w:b/>
                <w:bCs/>
                <w:position w:val="-10"/>
              </w:rPr>
              <w:object w:dxaOrig="980" w:dyaOrig="300" w14:anchorId="748C9E75">
                <v:shape id="_x0000_i1033" type="#_x0000_t75" style="width:49pt;height:15pt" o:ole="">
                  <v:imagedata r:id="rId24" o:title=""/>
                </v:shape>
                <o:OLEObject Type="Embed" ProgID="Equation.DSMT4" ShapeID="_x0000_i1033" DrawAspect="Content" ObjectID="_1808168157" r:id="rId2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در کدام گزینه آمده است؟</w:t>
            </w:r>
          </w:p>
          <w:p w14:paraId="69019564" w14:textId="2CEC5DF6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40" w:dyaOrig="260" w14:anchorId="51A7F287">
                <v:shape id="_x0000_i1034" type="#_x0000_t75" style="width:17pt;height:13pt" o:ole="">
                  <v:imagedata r:id="rId26" o:title=""/>
                </v:shape>
                <o:OLEObject Type="Embed" ProgID="Equation.DSMT4" ShapeID="_x0000_i1034" DrawAspect="Content" ObjectID="_1808168158" r:id="rId2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00" w:dyaOrig="260" w14:anchorId="331000FB">
                <v:shape id="_x0000_i1035" type="#_x0000_t75" style="width:30pt;height:13pt" o:ole="">
                  <v:imagedata r:id="rId28" o:title=""/>
                </v:shape>
                <o:OLEObject Type="Embed" ProgID="Equation.DSMT4" ShapeID="_x0000_i1035" DrawAspect="Content" ObjectID="_1808168159" r:id="rId2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20" w:dyaOrig="260" w14:anchorId="08027228">
                <v:shape id="_x0000_i1036" type="#_x0000_t75" style="width:31pt;height:13pt" o:ole="">
                  <v:imagedata r:id="rId30" o:title=""/>
                </v:shape>
                <o:OLEObject Type="Embed" ProgID="Equation.DSMT4" ShapeID="_x0000_i1036" DrawAspect="Content" ObjectID="_1808168160" r:id="rId3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60" w:dyaOrig="260" w14:anchorId="60E21B42">
                <v:shape id="_x0000_i1037" type="#_x0000_t75" style="width:33pt;height:13pt" o:ole="">
                  <v:imagedata r:id="rId32" o:title=""/>
                </v:shape>
                <o:OLEObject Type="Embed" ProgID="Equation.DSMT4" ShapeID="_x0000_i1037" DrawAspect="Content" ObjectID="_1808168161" r:id="rId3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CCD0853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ج) حاصل عبارت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720" w:dyaOrig="320" w14:anchorId="5D3C8BB1">
                <v:shape id="_x0000_i1038" type="#_x0000_t75" style="width:36pt;height:16pt" o:ole="">
                  <v:imagedata r:id="rId34" o:title=""/>
                </v:shape>
                <o:OLEObject Type="Embed" ProgID="Equation.DSMT4" ShapeID="_x0000_i1038" DrawAspect="Content" ObjectID="_1808168162" r:id="rId3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کدام گزینه است؟</w:t>
            </w:r>
          </w:p>
          <w:p w14:paraId="0A4F15AD" w14:textId="207EE723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260" w:dyaOrig="260" w14:anchorId="76C7E189">
                <v:shape id="_x0000_i1039" type="#_x0000_t75" style="width:13pt;height:13pt" o:ole="">
                  <v:imagedata r:id="rId36" o:title=""/>
                </v:shape>
                <o:OLEObject Type="Embed" ProgID="Equation.DSMT4" ShapeID="_x0000_i1039" DrawAspect="Content" ObjectID="_1808168163" r:id="rId3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39" w:dyaOrig="260" w14:anchorId="6D24359C">
                <v:shape id="_x0000_i1040" type="#_x0000_t75" style="width:6.95pt;height:13pt" o:ole="">
                  <v:imagedata r:id="rId38" o:title=""/>
                </v:shape>
                <o:OLEObject Type="Embed" ProgID="Equation.DSMT4" ShapeID="_x0000_i1040" DrawAspect="Content" ObjectID="_1808168164" r:id="rId3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80" w:dyaOrig="260" w14:anchorId="212990CB">
                <v:shape id="_x0000_i1041" type="#_x0000_t75" style="width:9pt;height:13pt" o:ole="">
                  <v:imagedata r:id="rId40" o:title=""/>
                </v:shape>
                <o:OLEObject Type="Embed" ProgID="Equation.DSMT4" ShapeID="_x0000_i1041" DrawAspect="Content" ObjectID="_1808168165" r:id="rId4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200" w:dyaOrig="260" w14:anchorId="52A47D9B">
                <v:shape id="_x0000_i1042" type="#_x0000_t75" style="width:10pt;height:13pt" o:ole="">
                  <v:imagedata r:id="rId42" o:title=""/>
                </v:shape>
                <o:OLEObject Type="Embed" ProgID="Equation.DSMT4" ShapeID="_x0000_i1042" DrawAspect="Content" ObjectID="_1808168166" r:id="rId4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16FF45BF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د) اگر یک استوانه را موازی قاعده اش برش دهیم، سطح بریده شده به چه شکلی است؟</w:t>
            </w:r>
          </w:p>
          <w:p w14:paraId="19A56204" w14:textId="3F75ED60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مربع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2) مستطیل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3) دایره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4) لوزی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1DA08598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7F39929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610BFA46" w:rsidR="00ED66AC" w:rsidRPr="00E26AB6" w:rsidRDefault="00ED66A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3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1BB2277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نقطه ی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420" w:dyaOrig="720" w14:anchorId="3231D630">
                <v:shape id="_x0000_i1043" type="#_x0000_t75" style="width:21pt;height:36pt" o:ole="">
                  <v:imagedata r:id="rId44" o:title=""/>
                </v:shape>
                <o:OLEObject Type="Embed" ProgID="Equation.DSMT4" ShapeID="_x0000_i1043" DrawAspect="Content" ObjectID="_1808168167" r:id="rId4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روی محور ...................... ها قرار دارد.</w:t>
            </w:r>
          </w:p>
          <w:p w14:paraId="432600AD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ب) دو بردار .......................... هم راستا و هم اندازه ولی خلاف جهت یکدیگرند.</w:t>
            </w:r>
          </w:p>
          <w:p w14:paraId="23F4D7B3" w14:textId="77777777" w:rsidR="00ED66AC" w:rsidRPr="00E26AB6" w:rsidRDefault="00ED66AC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ج) منشور شش پهلو دارای .................. یال است.</w:t>
            </w:r>
          </w:p>
          <w:p w14:paraId="3F580BE8" w14:textId="0303A242" w:rsidR="00ED66AC" w:rsidRPr="00E26AB6" w:rsidRDefault="00ED66AC" w:rsidP="00ED66AC">
            <w:pPr>
              <w:bidi/>
              <w:rPr>
                <w:rFonts w:asciiTheme="minorHAnsi" w:eastAsiaTheme="minorHAnsi" w:hAnsiTheme="minorHAnsi" w:cs="B Nazanin"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د) عدد </w:t>
            </w:r>
            <w:r w:rsidRPr="00E26AB6">
              <w:rPr>
                <w:rFonts w:eastAsiaTheme="minorEastAsia" w:cs="B Nazanin"/>
                <w:b/>
                <w:bCs/>
                <w:position w:val="-8"/>
              </w:rPr>
              <w:object w:dxaOrig="499" w:dyaOrig="360" w14:anchorId="3CF2AB3B">
                <v:shape id="_x0000_i1044" type="#_x0000_t75" style="width:24.95pt;height:18pt" o:ole="">
                  <v:imagedata r:id="rId46" o:title=""/>
                </v:shape>
                <o:OLEObject Type="Embed" ProgID="Equation.DSMT4" ShapeID="_x0000_i1044" DrawAspect="Content" ObjectID="_1808168168" r:id="rId4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بین دو عدد طبیعی متوالی 8 و ......................... قرار دارد.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3D74623E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ED66AC" w:rsidRPr="00E26AB6" w14:paraId="11E71D85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238D32DD" w:rsidR="00ED66AC" w:rsidRPr="00E26AB6" w:rsidRDefault="00ED66AC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4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1BF4DA3" w14:textId="0D389439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E9B0F98" wp14:editId="0A22CB3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180340</wp:posOffset>
                      </wp:positionV>
                      <wp:extent cx="876300" cy="51816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76300" cy="5181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0212D0" w14:textId="6181BF05" w:rsidR="00ED66AC" w:rsidRDefault="00ED66AC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1209" w:dyaOrig="676" w14:anchorId="70A9CA7B">
                                      <v:shape id="_x0000_i1046" type="#_x0000_t75" style="width:54.05pt;height:30.2pt" o:ole="">
                                        <v:imagedata r:id="rId48" o:title=""/>
                                      </v:shape>
                                      <o:OLEObject Type="Embed" ProgID="FXDraw.Graphic" ShapeID="_x0000_i1046" DrawAspect="Content" ObjectID="_1808168203" r:id="rId4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E9B0F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.85pt;margin-top:14.2pt;width:69pt;height:4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" filled="f" stroked="f" strokeweight=".5pt">
                      <v:textbox>
                        <w:txbxContent>
                          <w:p w14:paraId="480212D0" w14:textId="6181BF05" w:rsidR="00ED66AC" w:rsidRDefault="00ED66AC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1209" w:dyaOrig="676" w14:anchorId="70A9CA7B">
                                <v:shape id="_x0000_i1079" type="#_x0000_t75" style="width:54.05pt;height:30.2pt" o:ole="">
                                  <v:imagedata r:id="rId50" o:title=""/>
                                </v:shape>
                                <o:OLEObject Type="Embed" ProgID="FXDraw.Graphic" ShapeID="_x0000_i1079" DrawAspect="Content" ObjectID="_1778403482" r:id="rId51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سؤالات کوتاه پاسخ:</w:t>
            </w:r>
          </w:p>
          <w:p w14:paraId="031243A8" w14:textId="7777777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مجذور عدد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20" w:dyaOrig="279" w14:anchorId="34E9BB12">
                <v:shape id="_x0000_i1047" type="#_x0000_t75" style="width:21pt;height:13.95pt" o:ole="">
                  <v:imagedata r:id="rId52" o:title=""/>
                </v:shape>
                <o:OLEObject Type="Embed" ProgID="Equation.DSMT4" ShapeID="_x0000_i1047" DrawAspect="Content" ObjectID="_1808168169" r:id="rId53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چیست؟</w:t>
            </w:r>
          </w:p>
          <w:p w14:paraId="6EBA248C" w14:textId="3A1FFAF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با توجه به نیروهای وارد شده به شکل مقابل جسم به کدام طرف حرکت می کند؟ .......................           </w:t>
            </w:r>
          </w:p>
          <w:p w14:paraId="7619089E" w14:textId="77777777" w:rsidR="00ED66AC" w:rsidRPr="00E26AB6" w:rsidRDefault="00ED66AC" w:rsidP="00E26AB6">
            <w:pPr>
              <w:tabs>
                <w:tab w:val="center" w:pos="4854"/>
              </w:tabs>
              <w:bidi/>
              <w:spacing w:line="276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مساحت کل مکعبی به ضلع 10 سانتی متر چقدر است؟</w:t>
            </w:r>
          </w:p>
          <w:p w14:paraId="0C1A2C5D" w14:textId="56E9FC0F" w:rsidR="00ED66AC" w:rsidRPr="00E26AB6" w:rsidRDefault="00ED66AC" w:rsidP="00E26AB6">
            <w:pPr>
              <w:bidi/>
              <w:spacing w:line="276" w:lineRule="auto"/>
              <w:rPr>
                <w:rFonts w:asciiTheme="minorHAnsi" w:eastAsiaTheme="minorHAnsi" w:hAnsiTheme="minorHAnsi"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د) عددهای 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180" w:dyaOrig="260" w14:anchorId="5AA0F200">
                <v:shape id="_x0000_i1048" type="#_x0000_t75" style="width:9pt;height:13pt" o:ole="">
                  <v:imagedata r:id="rId54" o:title=""/>
                </v:shape>
                <o:OLEObject Type="Embed" ProgID="Equation.DSMT4" ShapeID="_x0000_i1048" DrawAspect="Content" ObjectID="_1808168170" r:id="rId55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و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20" w:dyaOrig="260" w14:anchorId="6B70CEED">
                <v:shape id="_x0000_i1049" type="#_x0000_t75" style="width:16pt;height:13pt" o:ole="">
                  <v:imagedata r:id="rId56" o:title=""/>
                </v:shape>
                <o:OLEObject Type="Embed" ProgID="Equation.DSMT4" ShapeID="_x0000_i1049" DrawAspect="Content" ObjectID="_1808168171" r:id="rId5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ریشه</w:t>
            </w:r>
            <w:r w:rsidR="00827456" w:rsidRPr="00E26AB6">
              <w:rPr>
                <w:rFonts w:cs="B Nazanin" w:hint="cs"/>
                <w:b/>
                <w:bCs/>
                <w:rtl/>
              </w:rPr>
              <w:t xml:space="preserve"> های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دوم چه عددی هستند؟ ................................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324B2AA" w14:textId="145B1637" w:rsidR="00ED66AC" w:rsidRPr="00E26AB6" w:rsidRDefault="00ED66AC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589A7C62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AF9A3CB" w14:textId="1EC4983F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4AACC37" w14:textId="77777777" w:rsidR="006D3C8A" w:rsidRPr="00E26AB6" w:rsidRDefault="006D3C8A" w:rsidP="00C25114">
            <w:pPr>
              <w:tabs>
                <w:tab w:val="left" w:pos="1552"/>
                <w:tab w:val="left" w:pos="7390"/>
              </w:tabs>
              <w:bidi/>
              <w:rPr>
                <w:rStyle w:val="Strong"/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کشاورزی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40" w:dyaOrig="620" w14:anchorId="3A70107D">
                <v:shape id="_x0000_i1050" type="#_x0000_t75" style="width:12pt;height:31pt" o:ole="">
                  <v:imagedata r:id="rId58" o:title=""/>
                </v:shape>
                <o:OLEObject Type="Embed" ProgID="Equation.DSMT4" ShapeID="_x0000_i1050" DrawAspect="Content" ObjectID="_1808168172" r:id="rId59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زمین خود را گندم و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20" w:dyaOrig="620" w14:anchorId="78356D30">
                <v:shape id="_x0000_i1051" type="#_x0000_t75" style="width:11pt;height:31pt" o:ole="">
                  <v:imagedata r:id="rId60" o:title=""/>
                </v:shape>
                <o:OLEObject Type="Embed" ProgID="Equation.DSMT4" ShapeID="_x0000_i1051" DrawAspect="Content" ObjectID="_1808168173" r:id="rId61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بقیه زمین را ذرت کاشته است. اگر 4 هکتار از زمین باقی مانده باشد کل زمین چند هکتار است؟</w:t>
            </w:r>
          </w:p>
          <w:p w14:paraId="060DA5CD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7AB6B58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4641E510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8FD6556" w14:textId="77777777" w:rsidR="006D3C8A" w:rsidRPr="00E26AB6" w:rsidRDefault="006D3C8A" w:rsidP="00C25114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49E511C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</w:tc>
      </w:tr>
      <w:tr w:rsidR="006D3C8A" w:rsidRPr="00E26AB6" w14:paraId="1E6BE93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72E86CBC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9B492B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حاصل عبارت مقابل را به دست آورید.</w:t>
            </w:r>
          </w:p>
          <w:p w14:paraId="241D072C" w14:textId="4650ED92" w:rsidR="006D3C8A" w:rsidRPr="00E26AB6" w:rsidRDefault="006D3C8A" w:rsidP="004224C7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2000" w:dyaOrig="320" w14:anchorId="056FF1C8">
                <v:shape id="_x0000_i1052" type="#_x0000_t75" style="width:100pt;height:16pt" o:ole="">
                  <v:imagedata r:id="rId62" o:title=""/>
                </v:shape>
                <o:OLEObject Type="Embed" ProgID="Equation.DSMT4" ShapeID="_x0000_i1052" DrawAspect="Content" ObjectID="_1808168174" r:id="rId63"/>
              </w:object>
            </w:r>
          </w:p>
          <w:p w14:paraId="676F3EF3" w14:textId="77777777" w:rsidR="006D3C8A" w:rsidRDefault="006D3C8A" w:rsidP="004224C7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دمای هوای رشت 12 درجه بالای صفر و دمای تبریز 15 درجه سردتر از رشت است. دمای هوای تبریز چند درجه است؟ </w:t>
            </w:r>
          </w:p>
          <w:p w14:paraId="41B4CEF5" w14:textId="29B6DDFF" w:rsidR="004224C7" w:rsidRPr="004224C7" w:rsidRDefault="004224C7" w:rsidP="004224C7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19CBF76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6569DD9E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07472FB" w14:textId="2967E8BE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6D3C8A" w:rsidRPr="00E26AB6" w14:paraId="14C65E9A" w14:textId="77777777" w:rsidTr="00BB6D0F">
        <w:trPr>
          <w:trHeight w:val="2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78C1D4A9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07A0008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عبارت جبری مقابل را ساده کنید.</w:t>
            </w:r>
          </w:p>
          <w:p w14:paraId="69C9CB32" w14:textId="698E60D9" w:rsidR="006D3C8A" w:rsidRPr="00E26AB6" w:rsidRDefault="006D3C8A" w:rsidP="00D95A80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1540" w:dyaOrig="320" w14:anchorId="12587B8C">
                <v:shape id="_x0000_i1318" type="#_x0000_t75" style="width:77pt;height:16pt" o:ole="">
                  <v:imagedata r:id="rId64" o:title=""/>
                </v:shape>
                <o:OLEObject Type="Embed" ProgID="Equation.DSMT4" ShapeID="_x0000_i1318" DrawAspect="Content" ObjectID="_1808168175" r:id="rId65"/>
              </w:object>
            </w:r>
          </w:p>
          <w:p w14:paraId="7D851AD2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مقدار عددی عبارت جبری زیر را به ازای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80" w:dyaOrig="260" w14:anchorId="67885803">
                <v:shape id="_x0000_i1319" type="#_x0000_t75" style="width:29pt;height:13pt" o:ole="">
                  <v:imagedata r:id="rId66" o:title=""/>
                </v:shape>
                <o:OLEObject Type="Embed" ProgID="Equation.DSMT4" ShapeID="_x0000_i1319" DrawAspect="Content" ObjectID="_1808168176" r:id="rId6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بدست آورید.</w:t>
            </w:r>
          </w:p>
          <w:p w14:paraId="4C157228" w14:textId="69512892" w:rsidR="006D3C8A" w:rsidRPr="00E26AB6" w:rsidRDefault="006D3C8A" w:rsidP="00D95A80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859" w:dyaOrig="260" w14:anchorId="74A56718">
                <v:shape id="_x0000_i1320" type="#_x0000_t75" style="width:42.95pt;height:13pt" o:ole="">
                  <v:imagedata r:id="rId68" o:title=""/>
                </v:shape>
                <o:OLEObject Type="Embed" ProgID="Equation.DSMT4" ShapeID="_x0000_i1320" DrawAspect="Content" ObjectID="_1808168177" r:id="rId69"/>
              </w:object>
            </w:r>
          </w:p>
          <w:p w14:paraId="6DC950E7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معادلة مقابل را حل کنید.</w:t>
            </w:r>
          </w:p>
          <w:p w14:paraId="00C1D428" w14:textId="31CEDCC6" w:rsidR="006D3C8A" w:rsidRPr="004224C7" w:rsidRDefault="006D3C8A" w:rsidP="004224C7">
            <w:pPr>
              <w:bidi/>
              <w:rPr>
                <w:rFonts w:cs="B Nazanin"/>
                <w:b/>
                <w:bCs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960" w:dyaOrig="260" w14:anchorId="0870F52A">
                <v:shape id="_x0000_i1321" type="#_x0000_t75" style="width:48pt;height:13pt" o:ole="">
                  <v:imagedata r:id="rId70" o:title=""/>
                </v:shape>
                <o:OLEObject Type="Embed" ProgID="Equation.DSMT4" ShapeID="_x0000_i1321" DrawAspect="Content" ObjectID="_1808168178" r:id="rId71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49AECD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75/0</w:t>
            </w:r>
          </w:p>
          <w:p w14:paraId="667CDECD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F7C517C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F4EFB48" w14:textId="7225C1AE" w:rsidR="006D3C8A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2D842EC4" w14:textId="77777777" w:rsidR="004224C7" w:rsidRPr="004224C7" w:rsidRDefault="004224C7" w:rsidP="004224C7">
            <w:pPr>
              <w:bidi/>
              <w:jc w:val="center"/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  <w:p w14:paraId="540ACEF3" w14:textId="40162E7B" w:rsidR="006D3C8A" w:rsidRPr="00E26AB6" w:rsidRDefault="004224C7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3DB2194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26F4B4BC" w14:textId="12AADE13" w:rsidR="006D3C8A" w:rsidRPr="00E26AB6" w:rsidRDefault="006D3C8A" w:rsidP="00BB6D0F">
            <w:pPr>
              <w:bidi/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15D62F4D" w14:textId="77777777" w:rsidTr="007A4D34">
        <w:trPr>
          <w:trHeight w:val="228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3B1B9CAD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lastRenderedPageBreak/>
              <w:t>8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A393F2" w14:textId="77777777" w:rsidR="006D3C8A" w:rsidRPr="00E26AB6" w:rsidRDefault="006D3C8A" w:rsidP="00ED66AC">
            <w:pPr>
              <w:tabs>
                <w:tab w:val="left" w:pos="3823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در جای خالی نام پاره خط مناسب را پیدا کنید.</w:t>
            </w:r>
          </w:p>
          <w:p w14:paraId="1DA056A1" w14:textId="37FBB528" w:rsidR="006D3C8A" w:rsidRPr="00E26AB6" w:rsidRDefault="00AA1091" w:rsidP="00D95A80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D66C6B0" wp14:editId="66F48968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297815</wp:posOffset>
                      </wp:positionV>
                      <wp:extent cx="2301240" cy="11811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BA7A1" w14:textId="33BE642D" w:rsidR="006D3C8A" w:rsidRDefault="007A4D34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2620" w:dyaOrig="1881" w14:anchorId="6D97B96F">
                                      <v:shape id="_x0000_i1451" type="#_x0000_t75" style="width:89.85pt;height:64.5pt" o:ole="">
                                        <v:imagedata r:id="rId72" o:title=""/>
                                      </v:shape>
                                      <o:OLEObject Type="Embed" ProgID="FXDraw.Graphic" ShapeID="_x0000_i1451" DrawAspect="Content" ObjectID="_1808168204" r:id="rId73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66C6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0;text-align:left;margin-left:3.55pt;margin-top:23.45pt;width:181.2pt;height:93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" filled="f" stroked="f" strokeweight=".5pt">
                      <v:textbox style="mso-fit-shape-to-text:t">
                        <w:txbxContent>
                          <w:p w14:paraId="352BA7A1" w14:textId="33BE642D" w:rsidR="006D3C8A" w:rsidRDefault="007A4D34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2620" w:dyaOrig="1881" w14:anchorId="6D97B96F">
                                <v:shape id="_x0000_i1451" type="#_x0000_t75" style="width:89.85pt;height:64.5pt" o:ole="">
                                  <v:imagedata r:id="rId72" o:title=""/>
                                </v:shape>
                                <o:OLEObject Type="Embed" ProgID="FXDraw.Graphic" ShapeID="_x0000_i1451" DrawAspect="Content" ObjectID="_1808168204" r:id="rId7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D3C8A" w:rsidRPr="00E26AB6">
              <w:rPr>
                <w:rFonts w:cs="B Nazanin" w:hint="cs"/>
                <w:b/>
                <w:bCs/>
                <w:rtl/>
              </w:rPr>
              <w:t xml:space="preserve">                        </w:t>
            </w:r>
            <w:r w:rsidR="006D3C8A" w:rsidRPr="00E26AB6">
              <w:rPr>
                <w:rFonts w:eastAsiaTheme="minorEastAsia" w:cs="B Nazanin"/>
                <w:b/>
                <w:bCs/>
                <w:position w:val="-6"/>
              </w:rPr>
              <w:object w:dxaOrig="1640" w:dyaOrig="340" w14:anchorId="7981BC1A">
                <v:shape id="_x0000_i1447" type="#_x0000_t75" style="width:82pt;height:17pt" o:ole="">
                  <v:imagedata r:id="rId75" o:title=""/>
                </v:shape>
                <o:OLEObject Type="Embed" ProgID="Equation.DSMT4" ShapeID="_x0000_i1447" DrawAspect="Content" ObjectID="_1808168179" r:id="rId76"/>
              </w:object>
            </w:r>
            <w:r w:rsidR="006D3C8A" w:rsidRPr="00E26AB6">
              <w:rPr>
                <w:rFonts w:cs="B Nazanin"/>
                <w:b/>
                <w:bCs/>
                <w:rtl/>
              </w:rPr>
              <w:tab/>
            </w:r>
            <w:r w:rsidR="006D3C8A" w:rsidRPr="00E26AB6">
              <w:rPr>
                <w:rFonts w:cs="B Nazanin"/>
                <w:b/>
                <w:bCs/>
              </w:rPr>
              <w:object w:dxaOrig="3369" w:dyaOrig="427" w14:anchorId="011A31E0">
                <v:shape id="_x0000_i1448" type="#_x0000_t75" style="width:168.45pt;height:21.35pt" o:ole="">
                  <v:imagedata r:id="rId77" o:title=""/>
                </v:shape>
                <o:OLEObject Type="Embed" ProgID="FXDraw.Graphic" ShapeID="_x0000_i1448" DrawAspect="Content" ObjectID="_1808168180" r:id="rId78"/>
              </w:object>
            </w:r>
          </w:p>
          <w:p w14:paraId="2B282273" w14:textId="2DE7FDAE" w:rsidR="006D3C8A" w:rsidRPr="00E26AB6" w:rsidRDefault="006D3C8A" w:rsidP="00ED66AC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با توجه به شکل زیر اندازه ی زاویه های خواسته شده را محاسبه کنید.</w:t>
            </w:r>
          </w:p>
          <w:p w14:paraId="6A33A13E" w14:textId="77777777" w:rsidR="006D3C8A" w:rsidRPr="00E26AB6" w:rsidRDefault="006D3C8A" w:rsidP="00ED66AC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60" w:dyaOrig="320" w14:anchorId="64F81EBD">
                <v:shape id="_x0000_i1449" type="#_x0000_t75" style="width:38pt;height:16pt" o:ole="">
                  <v:imagedata r:id="rId79" o:title=""/>
                </v:shape>
                <o:OLEObject Type="Embed" ProgID="Equation.DSMT4" ShapeID="_x0000_i1449" DrawAspect="Content" ObjectID="_1808168181" r:id="rId80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1DC013A0">
                <v:shape id="_x0000_i1450" type="#_x0000_t75" style="width:39pt;height:16pt" o:ole="">
                  <v:imagedata r:id="rId81" o:title=""/>
                </v:shape>
                <o:OLEObject Type="Embed" ProgID="Equation.DSMT4" ShapeID="_x0000_i1450" DrawAspect="Content" ObjectID="_1808168182" r:id="rId82"/>
              </w:object>
            </w:r>
          </w:p>
          <w:p w14:paraId="55BFC4E3" w14:textId="2B35BAB2" w:rsidR="006D3C8A" w:rsidRPr="00E26AB6" w:rsidRDefault="006D3C8A" w:rsidP="00D95A80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</w:tcPr>
          <w:p w14:paraId="4C5A02C1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4287A09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0FDE6F8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3697A16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07D9B5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8F122F0" w14:textId="4DBD7AC0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6D3C8A" w:rsidRPr="00E26AB6" w14:paraId="267A1481" w14:textId="77777777" w:rsidTr="00D95A80">
        <w:trPr>
          <w:trHeight w:val="187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361DCEC0" w14:textId="676F47A2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5548AD7" w14:textId="43AEB14F" w:rsidR="006D3C8A" w:rsidRPr="00E26AB6" w:rsidRDefault="00AA1091" w:rsidP="00ED66AC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B8058A4" wp14:editId="28C4AA64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11430</wp:posOffset>
                      </wp:positionV>
                      <wp:extent cx="1933074" cy="1227221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074" cy="12272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F297" w14:textId="201618D7" w:rsidR="006D3C8A" w:rsidRDefault="00AA1091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309" w:dyaOrig="1646" w14:anchorId="04E89BA6">
                                      <v:shape id="_x0000_i1064" type="#_x0000_t75" style="width:92.25pt;height:66.15pt" o:ole="">
                                        <v:imagedata r:id="rId83" o:title=""/>
                                      </v:shape>
                                      <o:OLEObject Type="Embed" ProgID="FXDraw.Graphic" ShapeID="_x0000_i1064" DrawAspect="Content" ObjectID="_1808168205" r:id="rId84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58A4" id="Text Box 3" o:spid="_x0000_s1028" type="#_x0000_t202" style="position:absolute;left:0;text-align:left;margin-left:-2.1pt;margin-top:.9pt;width:152.2pt;height:96.6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" filled="f" stroked="f" strokeweight=".5pt">
                      <v:textbox style="mso-fit-shape-to-text:t">
                        <w:txbxContent>
                          <w:p w14:paraId="6AA7F297" w14:textId="201618D7" w:rsidR="006D3C8A" w:rsidRDefault="00AA1091">
                            <w:r>
                              <w:rPr>
                                <w:b/>
                                <w:bCs/>
                              </w:rPr>
                              <w:object w:dxaOrig="2309" w:dyaOrig="1646" w14:anchorId="04E89BA6">
                                <v:shape id="_x0000_i1064" type="#_x0000_t75" style="width:92.25pt;height:66.15pt" o:ole="">
                                  <v:imagedata r:id="rId83" o:title=""/>
                                </v:shape>
                                <o:OLEObject Type="Embed" ProgID="FXDraw.Graphic" ShapeID="_x0000_i1064" DrawAspect="Content" ObjectID="_1808168205" r:id="rId8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D3C8A" w:rsidRPr="00E26AB6">
              <w:rPr>
                <w:rFonts w:cs="B Nazanin" w:hint="cs"/>
                <w:b/>
                <w:bCs/>
                <w:rtl/>
              </w:rPr>
              <w:t>دو مثلث زیر هم نهشت هستند:</w:t>
            </w:r>
          </w:p>
          <w:p w14:paraId="7F4BE68B" w14:textId="77777777" w:rsidR="00AA1091" w:rsidRDefault="006D3C8A" w:rsidP="00AA109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چه تبدیل هندسی انجام شده است؟</w:t>
            </w:r>
          </w:p>
          <w:p w14:paraId="7D8CED6B" w14:textId="6218C378" w:rsidR="006D3C8A" w:rsidRPr="00E26AB6" w:rsidRDefault="006D3C8A" w:rsidP="00AA109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ب) با توجه به اجزای متناظر تساوی </w:t>
            </w:r>
            <w:r w:rsidR="00AA1091">
              <w:rPr>
                <w:rFonts w:cs="B Nazanin" w:hint="cs"/>
                <w:b/>
                <w:bCs/>
                <w:rtl/>
              </w:rPr>
              <w:t>مقابل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40" w:dyaOrig="340" w14:anchorId="1A1A7AE0">
                <v:shape id="_x0000_i1065" type="#_x0000_t75" style="width:37pt;height:17pt" o:ole="">
                  <v:imagedata r:id="rId86" o:title=""/>
                </v:shape>
                <o:OLEObject Type="Embed" ProgID="Equation.DSMT4" ShapeID="_x0000_i1065" DrawAspect="Content" ObjectID="_1808168183" r:id="rId8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</w:p>
          <w:p w14:paraId="309165C8" w14:textId="4F7E30DC" w:rsidR="006D3C8A" w:rsidRPr="00E26AB6" w:rsidRDefault="006D3C8A" w:rsidP="00D95A80">
            <w:pPr>
              <w:tabs>
                <w:tab w:val="left" w:pos="3180"/>
                <w:tab w:val="center" w:pos="4854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4B15B833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1B48637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431D2F30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54FA6ED0" w14:textId="77777777" w:rsidR="006D3C8A" w:rsidRPr="00E26AB6" w:rsidRDefault="006D3C8A" w:rsidP="00D95A80">
            <w:pPr>
              <w:bidi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08E3F90F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319E8312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6153276" w14:textId="77777777" w:rsidR="006D3C8A" w:rsidRPr="00E26AB6" w:rsidRDefault="006D3C8A" w:rsidP="00ED66AC">
            <w:pPr>
              <w:tabs>
                <w:tab w:val="left" w:pos="7908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با رسم نمودار درختی عدد 36 را تجزیه کنید و شمارنده های اول آن را  بنویسید.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</w:p>
          <w:p w14:paraId="763D7AA8" w14:textId="59A32A67" w:rsidR="006D3C8A" w:rsidRPr="00E26AB6" w:rsidRDefault="006D3C8A" w:rsidP="00ED66AC">
            <w:pPr>
              <w:tabs>
                <w:tab w:val="left" w:pos="6713"/>
                <w:tab w:val="left" w:pos="739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شمارنده های اول 36 : .................و......................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</w:t>
            </w:r>
            <w:r w:rsidR="007A4D34" w:rsidRPr="00E26AB6">
              <w:rPr>
                <w:rFonts w:cs="B Nazanin"/>
                <w:b/>
                <w:bCs/>
              </w:rPr>
              <w:object w:dxaOrig="1209" w:dyaOrig="542" w14:anchorId="53D5DD03">
                <v:shape id="_x0000_i1066" type="#_x0000_t75" style="width:51pt;height:22.65pt" o:ole="">
                  <v:imagedata r:id="rId88" o:title=""/>
                </v:shape>
                <o:OLEObject Type="Embed" ProgID="FXDraw.Graphic" ShapeID="_x0000_i1066" DrawAspect="Content" ObjectID="_1808168184" r:id="rId89"/>
              </w:object>
            </w:r>
          </w:p>
          <w:p w14:paraId="7D398934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2351933E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کوچکترین مضرب مشترک دو عدد 35 و 30 را با نوشتن راه حل کامل محاسبه کنید.</w:t>
            </w:r>
          </w:p>
          <w:p w14:paraId="0B8A750A" w14:textId="6EE923BD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14"/>
              </w:rPr>
              <w:object w:dxaOrig="960" w:dyaOrig="400" w14:anchorId="4E8CAEA8">
                <v:shape id="_x0000_i1067" type="#_x0000_t75" style="width:48pt;height:20pt" o:ole="">
                  <v:imagedata r:id="rId90" o:title=""/>
                </v:shape>
                <o:OLEObject Type="Embed" ProgID="Equation.DSMT4" ShapeID="_x0000_i1067" DrawAspect="Content" ObjectID="_1808168185" r:id="rId91"/>
              </w:object>
            </w:r>
          </w:p>
          <w:p w14:paraId="59B8A6FF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31BE8200" w14:textId="77777777" w:rsidR="006D3C8A" w:rsidRPr="00E26AB6" w:rsidRDefault="006D3C8A" w:rsidP="00ED66AC">
            <w:pPr>
              <w:bidi/>
              <w:rPr>
                <w:rFonts w:asciiTheme="minorHAnsi" w:eastAsiaTheme="minorHAnsi" w:hAnsiTheme="minorHAnsi"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567CCA9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  <w:p w14:paraId="5A2363F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1ABF864D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409003F3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FF4622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748E0F0A" w14:textId="0D66936B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3AF6C23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02BA1400" w:rsidR="006D3C8A" w:rsidRPr="00E26AB6" w:rsidRDefault="006D3C8A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11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76EE8FC" w14:textId="3FFA86A2" w:rsidR="006D3C8A" w:rsidRPr="00E26AB6" w:rsidRDefault="006D3C8A" w:rsidP="006D3C8A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با نوشتن دستور محاسبه مساحت جانبی شکل های منشوری، مساحت جانبی منشور مقابل را محاسبه کنید.</w:t>
            </w:r>
          </w:p>
          <w:p w14:paraId="14ECDCB2" w14:textId="0F6976F8" w:rsidR="006D3C8A" w:rsidRPr="00E26AB6" w:rsidRDefault="006D3C8A" w:rsidP="00ED66AC">
            <w:pPr>
              <w:tabs>
                <w:tab w:val="left" w:pos="3862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</w:t>
            </w:r>
            <w:r w:rsidRPr="00E26AB6">
              <w:rPr>
                <w:rFonts w:cs="B Nazanin" w:hint="cs"/>
                <w:b/>
                <w:bCs/>
                <w:rtl/>
                <w:lang w:bidi="fa-IR"/>
              </w:rPr>
              <w:t xml:space="preserve">   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</w:t>
            </w:r>
            <w:r w:rsidR="00BF6DCB" w:rsidRPr="00E26AB6">
              <w:rPr>
                <w:rFonts w:cs="B Nazanin"/>
                <w:b/>
                <w:bCs/>
              </w:rPr>
              <w:object w:dxaOrig="2352" w:dyaOrig="2069" w14:anchorId="33321F27">
                <v:shape id="_x0000_i1068" type="#_x0000_t75" style="width:65.4pt;height:57.1pt" o:ole="">
                  <v:imagedata r:id="rId92" o:title=""/>
                </v:shape>
                <o:OLEObject Type="Embed" ProgID="FXDraw.Graphic" ShapeID="_x0000_i1068" DrawAspect="Content" ObjectID="_1808168186" r:id="rId93"/>
              </w:object>
            </w:r>
          </w:p>
          <w:p w14:paraId="5DDB67A3" w14:textId="77777777" w:rsidR="006D3C8A" w:rsidRPr="00E26AB6" w:rsidRDefault="006D3C8A" w:rsidP="00ED66AC">
            <w:pPr>
              <w:tabs>
                <w:tab w:val="left" w:pos="3862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حجم استوانه زیر را حساب کنید.</w:t>
            </w:r>
            <w:r w:rsidRPr="00E26AB6">
              <w:rPr>
                <w:rFonts w:cs="B Nazanin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740" w:dyaOrig="320" w14:anchorId="24E1E640">
                <v:shape id="_x0000_i1069" type="#_x0000_t75" style="width:37pt;height:16pt" o:ole="">
                  <v:imagedata r:id="rId94" o:title=""/>
                </v:shape>
                <o:OLEObject Type="Embed" ProgID="Equation.DSMT4" ShapeID="_x0000_i1069" DrawAspect="Content" ObjectID="_1808168187" r:id="rId95"/>
              </w:object>
            </w:r>
          </w:p>
          <w:p w14:paraId="5889295A" w14:textId="653B67B7" w:rsidR="006D3C8A" w:rsidRPr="00E26AB6" w:rsidRDefault="006D3C8A" w:rsidP="00ED66AC">
            <w:pPr>
              <w:bidi/>
              <w:rPr>
                <w:rFonts w:asciiTheme="minorHAnsi" w:eastAsiaTheme="minorHAnsi" w:hAnsiTheme="minorHAnsi" w:cs="B Nazanin" w:hint="cs"/>
                <w:rtl/>
                <w:lang w:bidi="fa-IR"/>
              </w:rPr>
            </w:pP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</w:t>
            </w:r>
            <w:r w:rsidR="00BF6DCB" w:rsidRPr="00E26AB6">
              <w:rPr>
                <w:rFonts w:cs="B Nazanin"/>
                <w:b/>
                <w:bCs/>
              </w:rPr>
              <w:object w:dxaOrig="1113" w:dyaOrig="1209" w14:anchorId="094AD8E1">
                <v:shape id="_x0000_i1070" type="#_x0000_t75" style="width:46pt;height:50.4pt" o:ole="">
                  <v:imagedata r:id="rId96" o:title=""/>
                </v:shape>
                <o:OLEObject Type="Embed" ProgID="FXDraw.Graphic" ShapeID="_x0000_i1070" DrawAspect="Content" ObjectID="_1808168188" r:id="rId97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807B704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  <w:p w14:paraId="2B04D2B8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7314B482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21043F22" w14:textId="7C5DCCFE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1</w:t>
            </w:r>
          </w:p>
        </w:tc>
      </w:tr>
      <w:tr w:rsidR="006D3C8A" w:rsidRPr="00E26AB6" w14:paraId="2BBB43C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40266C46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12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AA32685" w14:textId="77777777" w:rsidR="00BF6DCB" w:rsidRDefault="006D3C8A" w:rsidP="00BF6DCB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الف)حاصل عبارت زیر را حساب کنید.</w:t>
            </w:r>
            <w:r w:rsidR="004375D2" w:rsidRPr="00E26AB6">
              <w:rPr>
                <w:rFonts w:eastAsiaTheme="minorEastAsia" w:cs="B Nazanin"/>
                <w:b/>
                <w:bCs/>
              </w:rPr>
              <w:t xml:space="preserve"> </w:t>
            </w:r>
            <w:r w:rsidR="004375D2" w:rsidRPr="00E26AB6">
              <w:rPr>
                <w:rFonts w:eastAsiaTheme="minorEastAsia" w:cs="B Nazanin"/>
                <w:b/>
                <w:bCs/>
                <w:position w:val="-6"/>
              </w:rPr>
              <w:object w:dxaOrig="1260" w:dyaOrig="320" w14:anchorId="612171B3">
                <v:shape id="_x0000_i1071" type="#_x0000_t75" style="width:63pt;height:16pt" o:ole="">
                  <v:imagedata r:id="rId98" o:title=""/>
                </v:shape>
                <o:OLEObject Type="Embed" ProgID="Equation.DSMT4" ShapeID="_x0000_i1071" DrawAspect="Content" ObjectID="_1808168189" r:id="rId99"/>
              </w:object>
            </w:r>
            <w:r w:rsidR="004375D2" w:rsidRPr="00E26AB6">
              <w:rPr>
                <w:rFonts w:eastAsiaTheme="minorEastAsia" w:cs="B Nazanin"/>
                <w:b/>
                <w:bCs/>
              </w:rPr>
              <w:t xml:space="preserve">                                                                     </w:t>
            </w:r>
          </w:p>
          <w:p w14:paraId="7D070B25" w14:textId="289B589C" w:rsidR="006D3C8A" w:rsidRPr="00E26AB6" w:rsidRDefault="006D3C8A" w:rsidP="00BF6DCB">
            <w:pPr>
              <w:bidi/>
              <w:rPr>
                <w:rFonts w:cs="B Nazanin"/>
                <w:b/>
                <w:bCs/>
                <w:rtl/>
              </w:rPr>
            </w:pPr>
            <w:bookmarkStart w:id="0" w:name="_GoBack"/>
            <w:bookmarkEnd w:id="0"/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</w:t>
            </w:r>
          </w:p>
          <w:p w14:paraId="12438733" w14:textId="77777777" w:rsidR="006D3C8A" w:rsidRPr="00E26AB6" w:rsidRDefault="006D3C8A" w:rsidP="00ED66AC">
            <w:pPr>
              <w:tabs>
                <w:tab w:val="left" w:pos="3156"/>
                <w:tab w:val="left" w:pos="798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حاصل را به صورت عددی تواندار بنویسید.</w:t>
            </w:r>
          </w:p>
          <w:p w14:paraId="43A673A3" w14:textId="1F108F83" w:rsidR="006D3C8A" w:rsidRPr="00E26AB6" w:rsidRDefault="006D3C8A" w:rsidP="00ED66AC">
            <w:pPr>
              <w:tabs>
                <w:tab w:val="left" w:pos="3156"/>
                <w:tab w:val="left" w:pos="619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880" w:dyaOrig="320" w14:anchorId="2AE84F16">
                <v:shape id="_x0000_i1072" type="#_x0000_t75" style="width:44pt;height:16pt" o:ole="">
                  <v:imagedata r:id="rId100" o:title=""/>
                </v:shape>
                <o:OLEObject Type="Embed" ProgID="Equation.DSMT4" ShapeID="_x0000_i1072" DrawAspect="Content" ObjectID="_1808168190" r:id="rId101"/>
              </w:objec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2D2EC0A1">
                <v:shape id="_x0000_i1073" type="#_x0000_t75" style="width:39pt;height:16pt" o:ole="">
                  <v:imagedata r:id="rId102" o:title=""/>
                </v:shape>
                <o:OLEObject Type="Embed" ProgID="Equation.DSMT4" ShapeID="_x0000_i1073" DrawAspect="Content" ObjectID="_1808168191" r:id="rId103"/>
              </w:object>
            </w:r>
          </w:p>
          <w:p w14:paraId="63AF1253" w14:textId="77777777" w:rsidR="006D3C8A" w:rsidRPr="00E26AB6" w:rsidRDefault="006D3C8A" w:rsidP="00ED66AC">
            <w:pPr>
              <w:tabs>
                <w:tab w:val="left" w:pos="3156"/>
                <w:tab w:val="left" w:pos="7980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ج) جذر زیر را حساب کنید.</w:t>
            </w:r>
          </w:p>
          <w:p w14:paraId="58CE6169" w14:textId="4085B7AE" w:rsidR="006D3C8A" w:rsidRPr="00E26AB6" w:rsidRDefault="006D3C8A" w:rsidP="004375D2">
            <w:pPr>
              <w:tabs>
                <w:tab w:val="left" w:pos="5615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26"/>
              </w:rPr>
              <w:object w:dxaOrig="720" w:dyaOrig="700" w14:anchorId="75A0BED2">
                <v:shape id="_x0000_i1074" type="#_x0000_t75" style="width:36pt;height:35pt" o:ole="">
                  <v:imagedata r:id="rId104" o:title=""/>
                </v:shape>
                <o:OLEObject Type="Embed" ProgID="Equation.DSMT4" ShapeID="_x0000_i1074" DrawAspect="Content" ObjectID="_1808168192" r:id="rId105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27C67FA3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2</w:t>
            </w:r>
          </w:p>
        </w:tc>
      </w:tr>
      <w:tr w:rsidR="006D3C8A" w:rsidRPr="00E26AB6" w14:paraId="13CF5719" w14:textId="77777777" w:rsidTr="004375D2">
        <w:trPr>
          <w:trHeight w:val="737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38F274C8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13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23F3FCE" w14:textId="65B4E221" w:rsidR="006D3C8A" w:rsidRPr="00E26AB6" w:rsidRDefault="006D3C8A" w:rsidP="006D3C8A">
            <w:pPr>
              <w:tabs>
                <w:tab w:val="left" w:pos="1552"/>
                <w:tab w:val="left" w:pos="7390"/>
              </w:tabs>
              <w:bidi/>
              <w:rPr>
                <w:rStyle w:val="Strong"/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="00D95A80" w:rsidRPr="00E26AB6">
              <w:rPr>
                <w:rStyle w:val="Strong"/>
                <w:rFonts w:cs="B Nazanin" w:hint="cs"/>
                <w:rtl/>
                <w:lang w:bidi="fa-IR"/>
              </w:rPr>
              <w:t xml:space="preserve">با توجه به جدول، مقدار تقریبی </w:t>
            </w:r>
            <w:r w:rsidR="00D95A80" w:rsidRPr="00E26AB6">
              <w:rPr>
                <w:rFonts w:eastAsiaTheme="minorEastAsia" w:cs="B Nazanin"/>
                <w:b/>
                <w:bCs/>
                <w:position w:val="-8"/>
              </w:rPr>
              <w:object w:dxaOrig="499" w:dyaOrig="360" w14:anchorId="340A39FF">
                <v:shape id="_x0000_i1075" type="#_x0000_t75" style="width:24.95pt;height:18pt" o:ole="">
                  <v:imagedata r:id="rId106" o:title=""/>
                </v:shape>
                <o:OLEObject Type="Embed" ProgID="Equation.DSMT4" ShapeID="_x0000_i1075" DrawAspect="Content" ObjectID="_1808168193" r:id="rId107"/>
              </w:object>
            </w:r>
            <w:r w:rsidR="00D95A80" w:rsidRPr="00E26AB6">
              <w:rPr>
                <w:rStyle w:val="Strong"/>
                <w:rFonts w:cs="B Nazanin" w:hint="cs"/>
                <w:rtl/>
                <w:lang w:bidi="fa-IR"/>
              </w:rPr>
              <w:t xml:space="preserve">را بنویسید.                       </w:t>
            </w:r>
            <w:r w:rsidR="00D95A80" w:rsidRPr="00E26AB6">
              <w:rPr>
                <w:rFonts w:eastAsiaTheme="minorEastAsia" w:cs="B Nazanin"/>
                <w:b/>
                <w:bCs/>
                <w:position w:val="-8"/>
              </w:rPr>
              <w:object w:dxaOrig="1140" w:dyaOrig="360" w14:anchorId="392F469E">
                <v:shape id="_x0000_i1076" type="#_x0000_t75" style="width:57pt;height:18pt" o:ole="">
                  <v:imagedata r:id="rId108" o:title=""/>
                </v:shape>
                <o:OLEObject Type="Embed" ProgID="Equation.DSMT4" ShapeID="_x0000_i1076" DrawAspect="Content" ObjectID="_1808168194" r:id="rId109"/>
              </w:objec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0"/>
              <w:gridCol w:w="1580"/>
              <w:gridCol w:w="1580"/>
              <w:gridCol w:w="1580"/>
              <w:gridCol w:w="1581"/>
              <w:gridCol w:w="1581"/>
            </w:tblGrid>
            <w:tr w:rsidR="00D95A80" w:rsidRPr="00E26AB6" w14:paraId="3A972558" w14:textId="77777777" w:rsidTr="00D95A80">
              <w:tc>
                <w:tcPr>
                  <w:tcW w:w="1580" w:type="dxa"/>
                </w:tcPr>
                <w:p w14:paraId="7E4F9C50" w14:textId="3E41CE01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4/5</w:t>
                  </w:r>
                </w:p>
              </w:tc>
              <w:tc>
                <w:tcPr>
                  <w:tcW w:w="1580" w:type="dxa"/>
                </w:tcPr>
                <w:p w14:paraId="4F2C96D5" w14:textId="7D88D394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3/5</w:t>
                  </w:r>
                </w:p>
              </w:tc>
              <w:tc>
                <w:tcPr>
                  <w:tcW w:w="1580" w:type="dxa"/>
                </w:tcPr>
                <w:p w14:paraId="7CA34743" w14:textId="0529BF18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2/5</w:t>
                  </w:r>
                </w:p>
              </w:tc>
              <w:tc>
                <w:tcPr>
                  <w:tcW w:w="1580" w:type="dxa"/>
                </w:tcPr>
                <w:p w14:paraId="1EF1C609" w14:textId="2D94A59B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1/5</w:t>
                  </w:r>
                </w:p>
              </w:tc>
              <w:tc>
                <w:tcPr>
                  <w:tcW w:w="1581" w:type="dxa"/>
                </w:tcPr>
                <w:p w14:paraId="3C4701F0" w14:textId="3AA1F364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5</w:t>
                  </w:r>
                </w:p>
              </w:tc>
              <w:tc>
                <w:tcPr>
                  <w:tcW w:w="1581" w:type="dxa"/>
                </w:tcPr>
                <w:p w14:paraId="0B2236A6" w14:textId="72031320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عدد</w:t>
                  </w:r>
                </w:p>
              </w:tc>
            </w:tr>
            <w:tr w:rsidR="00D95A80" w:rsidRPr="00E26AB6" w14:paraId="789F22D8" w14:textId="77777777" w:rsidTr="00D95A80">
              <w:tc>
                <w:tcPr>
                  <w:tcW w:w="1580" w:type="dxa"/>
                </w:tcPr>
                <w:p w14:paraId="53806CCC" w14:textId="1D15D320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16/29</w:t>
                  </w:r>
                </w:p>
              </w:tc>
              <w:tc>
                <w:tcPr>
                  <w:tcW w:w="1580" w:type="dxa"/>
                </w:tcPr>
                <w:p w14:paraId="00DAA10F" w14:textId="23555E77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09/28</w:t>
                  </w:r>
                </w:p>
              </w:tc>
              <w:tc>
                <w:tcPr>
                  <w:tcW w:w="1580" w:type="dxa"/>
                </w:tcPr>
                <w:p w14:paraId="5E6172D8" w14:textId="5F1E2A9B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04/27</w:t>
                  </w:r>
                </w:p>
              </w:tc>
              <w:tc>
                <w:tcPr>
                  <w:tcW w:w="1580" w:type="dxa"/>
                </w:tcPr>
                <w:p w14:paraId="5B7FC3BA" w14:textId="579A8CF3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01/26</w:t>
                  </w:r>
                </w:p>
              </w:tc>
              <w:tc>
                <w:tcPr>
                  <w:tcW w:w="1581" w:type="dxa"/>
                </w:tcPr>
                <w:p w14:paraId="4F849428" w14:textId="0808C54A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25</w:t>
                  </w:r>
                </w:p>
              </w:tc>
              <w:tc>
                <w:tcPr>
                  <w:tcW w:w="1581" w:type="dxa"/>
                </w:tcPr>
                <w:p w14:paraId="2C34975A" w14:textId="7B019D9F" w:rsidR="00D95A80" w:rsidRPr="00E26AB6" w:rsidRDefault="00D95A80" w:rsidP="00D95A80">
                  <w:pPr>
                    <w:tabs>
                      <w:tab w:val="left" w:pos="1552"/>
                      <w:tab w:val="left" w:pos="7390"/>
                    </w:tabs>
                    <w:bidi/>
                    <w:jc w:val="center"/>
                    <w:rPr>
                      <w:rStyle w:val="Strong"/>
                      <w:rFonts w:cs="B Nazanin"/>
                      <w:rtl/>
                      <w:lang w:bidi="fa-IR"/>
                    </w:rPr>
                  </w:pPr>
                  <w:r w:rsidRPr="00E26AB6">
                    <w:rPr>
                      <w:rStyle w:val="Strong"/>
                      <w:rFonts w:cs="B Nazanin" w:hint="cs"/>
                      <w:rtl/>
                      <w:lang w:bidi="fa-IR"/>
                    </w:rPr>
                    <w:t>مجذور</w:t>
                  </w:r>
                </w:p>
              </w:tc>
            </w:tr>
          </w:tbl>
          <w:p w14:paraId="31C04A00" w14:textId="10619C24" w:rsidR="006D3C8A" w:rsidRPr="00E26AB6" w:rsidRDefault="006D3C8A" w:rsidP="006D3C8A">
            <w:pPr>
              <w:tabs>
                <w:tab w:val="left" w:pos="1552"/>
                <w:tab w:val="left" w:pos="7390"/>
              </w:tabs>
              <w:bidi/>
              <w:rPr>
                <w:rStyle w:val="Strong"/>
                <w:rFonts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DD0AEA" w14:textId="372556E4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  <w:p w14:paraId="12F89265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6514E8EF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</w:p>
          <w:p w14:paraId="38E3BCD0" w14:textId="292D2A93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0BF64FFC" w14:textId="77777777" w:rsidTr="00BB5075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1574D3A" w14:textId="26007DA4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14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3AAE567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AA7AE0" wp14:editId="3B38A982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157353</wp:posOffset>
                      </wp:positionV>
                      <wp:extent cx="2807208" cy="233172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7208" cy="23317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928FE6" w14:textId="77777777" w:rsidR="006D3C8A" w:rsidRDefault="006D3C8A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4766" w:dyaOrig="4972" w14:anchorId="7484AA9F">
                                      <v:shape id="_x0000_i1078" type="#_x0000_t75" style="width:179.45pt;height:187.2pt" o:ole="">
                                        <v:imagedata r:id="rId110" o:title=""/>
                                      </v:shape>
                                      <o:OLEObject Type="Embed" ProgID="FXDraw.Graphic" ShapeID="_x0000_i1078" DrawAspect="Content" ObjectID="_1808168206" r:id="rId111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AA7AE0" id="Text Box 1" o:spid="_x0000_s1029" type="#_x0000_t202" style="position:absolute;left:0;text-align:left;margin-left:2.75pt;margin-top:12.4pt;width:221.05pt;height:183.6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" filled="f" stroked="f" strokeweight=".5pt">
                      <v:textbox style="mso-fit-shape-to-text:t">
                        <w:txbxContent>
                          <w:p w14:paraId="20928FE6" w14:textId="77777777" w:rsidR="006D3C8A" w:rsidRDefault="006D3C8A">
                            <w:r>
                              <w:rPr>
                                <w:b/>
                                <w:bCs/>
                              </w:rPr>
                              <w:object w:dxaOrig="4766" w:dyaOrig="4972" w14:anchorId="7484AA9F">
                                <v:shape id="_x0000_i1082" type="#_x0000_t75" style="width:179.45pt;height:187.2pt" o:ole="">
                                  <v:imagedata r:id="rId114" o:title=""/>
                                </v:shape>
                                <o:OLEObject Type="Embed" ProgID="FXDraw.Graphic" ShapeID="_x0000_i1082" DrawAspect="Content" ObjectID="_1778403485" r:id="rId11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با توجه به دستگاه مختصات مقابل به سؤالات زیر پاسخ دهید.</w:t>
            </w:r>
          </w:p>
          <w:p w14:paraId="7E2F94C7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الف) مختصات نقطة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60" w:dyaOrig="260" w14:anchorId="6E38F429">
                <v:shape id="_x0000_i1079" type="#_x0000_t75" style="width:13pt;height:13pt" o:ole="">
                  <v:imagedata r:id="rId116" o:title=""/>
                </v:shape>
                <o:OLEObject Type="Embed" ProgID="Equation.DSMT4" ShapeID="_x0000_i1079" DrawAspect="Content" ObjectID="_1808168195" r:id="rId11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بنویسید.              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1140" w:dyaOrig="720" w14:anchorId="19FBB2D9">
                <v:shape id="_x0000_i1080" type="#_x0000_t75" style="width:57pt;height:36pt" o:ole="">
                  <v:imagedata r:id="rId118" o:title=""/>
                </v:shape>
                <o:OLEObject Type="Embed" ProgID="Equation.DSMT4" ShapeID="_x0000_i1080" DrawAspect="Content" ObjectID="_1808168196" r:id="rId119"/>
              </w:object>
            </w:r>
          </w:p>
          <w:p w14:paraId="026B99F2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نقطة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960" w:dyaOrig="720" w14:anchorId="6808DC50">
                <v:shape id="_x0000_i1081" type="#_x0000_t75" style="width:48pt;height:36pt" o:ole="">
                  <v:imagedata r:id="rId120" o:title=""/>
                </v:shape>
                <o:OLEObject Type="Embed" ProgID="Equation.DSMT4" ShapeID="_x0000_i1081" DrawAspect="Content" ObjectID="_1808168197" r:id="rId121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در صفحه نمایش دهید.</w:t>
            </w:r>
          </w:p>
          <w:p w14:paraId="74FD91EE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3ED4606F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74844E60" w14:textId="77777777" w:rsidR="006D3C8A" w:rsidRPr="00E26AB6" w:rsidRDefault="006D3C8A" w:rsidP="00ED66AC">
            <w:pPr>
              <w:tabs>
                <w:tab w:val="left" w:pos="356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ج) جمع متناظر بردار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340" w14:anchorId="36F8CCB8">
                <v:shape id="_x0000_i1082" type="#_x0000_t75" style="width:20pt;height:17pt" o:ole="">
                  <v:imagedata r:id="rId122" o:title=""/>
                </v:shape>
                <o:OLEObject Type="Embed" ProgID="Equation.DSMT4" ShapeID="_x0000_i1082" DrawAspect="Content" ObjectID="_1808168198" r:id="rId123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</w:t>
            </w:r>
          </w:p>
          <w:p w14:paraId="12BFA0BB" w14:textId="77777777" w:rsidR="006D3C8A" w:rsidRPr="00E26AB6" w:rsidRDefault="006D3C8A" w:rsidP="00ED66AC">
            <w:pPr>
              <w:tabs>
                <w:tab w:val="left" w:pos="1342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cs="B Nazanin"/>
                <w:b/>
                <w:bCs/>
                <w:rtl/>
              </w:rPr>
              <w:tab/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2320" w:dyaOrig="720" w14:anchorId="01D278A7">
                <v:shape id="_x0000_i1083" type="#_x0000_t75" style="width:116pt;height:36pt" o:ole="">
                  <v:imagedata r:id="rId124" o:title=""/>
                </v:shape>
                <o:OLEObject Type="Embed" ProgID="Equation.DSMT4" ShapeID="_x0000_i1083" DrawAspect="Content" ObjectID="_1808168199" r:id="rId125"/>
              </w:object>
            </w:r>
          </w:p>
          <w:p w14:paraId="5C85D01E" w14:textId="77777777" w:rsidR="006D3C8A" w:rsidRPr="00E26AB6" w:rsidRDefault="006D3C8A" w:rsidP="00ED66AC">
            <w:pPr>
              <w:tabs>
                <w:tab w:val="left" w:pos="1342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528B5780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د) مثلث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40" w:dyaOrig="279" w14:anchorId="026B4EED">
                <v:shape id="_x0000_i1084" type="#_x0000_t75" style="width:27pt;height:13.95pt" o:ole="">
                  <v:imagedata r:id="rId126" o:title=""/>
                </v:shape>
                <o:OLEObject Type="Embed" ProgID="Equation.DSMT4" ShapeID="_x0000_i1084" DrawAspect="Content" ObjectID="_1808168200" r:id="rId127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را با بردار انتقال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340" w14:anchorId="69BF8CAD">
                <v:shape id="_x0000_i1085" type="#_x0000_t75" style="width:20pt;height:17pt" o:ole="">
                  <v:imagedata r:id="rId128" o:title=""/>
                </v:shape>
                <o:OLEObject Type="Embed" ProgID="Equation.DSMT4" ShapeID="_x0000_i1085" DrawAspect="Content" ObjectID="_1808168201" r:id="rId129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انتقال دهید و مثلث جدید را رسم کنید.</w:t>
            </w:r>
          </w:p>
          <w:p w14:paraId="4D3A943E" w14:textId="148DF2DB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7CBBAAB" w14:textId="77777777" w:rsidR="006D3C8A" w:rsidRPr="00E26AB6" w:rsidRDefault="006D3C8A" w:rsidP="00ED66AC">
            <w:pPr>
              <w:bidi/>
              <w:jc w:val="center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lastRenderedPageBreak/>
              <w:t>75/1</w:t>
            </w:r>
          </w:p>
          <w:p w14:paraId="5B55F71F" w14:textId="77777777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</w:p>
        </w:tc>
      </w:tr>
      <w:tr w:rsidR="006D3C8A" w:rsidRPr="00E26AB6" w14:paraId="25F23529" w14:textId="77777777" w:rsidTr="003124DE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56FDBAC" w14:textId="792D33F5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15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70A8058" w14:textId="77777777" w:rsidR="006D3C8A" w:rsidRPr="00E26AB6" w:rsidRDefault="006D3C8A" w:rsidP="00ED66AC">
            <w:pPr>
              <w:tabs>
                <w:tab w:val="left" w:pos="2809"/>
                <w:tab w:val="left" w:pos="6658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در تساوی زیر جاهای خالی را با عدد مناسب کامل کنید.</w:t>
            </w:r>
          </w:p>
          <w:p w14:paraId="6F4B27C1" w14:textId="5ACDFCE5" w:rsidR="006D3C8A" w:rsidRPr="00E26AB6" w:rsidRDefault="006D3C8A" w:rsidP="000E640F">
            <w:pPr>
              <w:tabs>
                <w:tab w:val="left" w:pos="2809"/>
                <w:tab w:val="left" w:pos="6658"/>
              </w:tabs>
              <w:bidi/>
              <w:rPr>
                <w:rStyle w:val="Strong"/>
                <w:rFonts w:cs="B Nazanin"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</w:t>
            </w:r>
            <w:r w:rsidRPr="00E26AB6">
              <w:rPr>
                <w:rFonts w:cs="B Nazanin" w:hint="cs"/>
                <w:b/>
                <w:bCs/>
                <w:rtl/>
                <w:lang w:bidi="fa-IR"/>
              </w:rPr>
              <w:t xml:space="preserve">       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</w:t>
            </w:r>
            <w:r w:rsidRPr="00E26AB6">
              <w:rPr>
                <w:rFonts w:eastAsiaTheme="minorEastAsia" w:cs="B Nazanin"/>
                <w:b/>
                <w:bCs/>
                <w:position w:val="-30"/>
              </w:rPr>
              <w:object w:dxaOrig="1660" w:dyaOrig="720" w14:anchorId="2DC4EED0">
                <v:shape id="_x0000_i1086" type="#_x0000_t75" style="width:83pt;height:36pt" o:ole="">
                  <v:imagedata r:id="rId130" o:title=""/>
                </v:shape>
                <o:OLEObject Type="Embed" ProgID="Equation.DSMT4" ShapeID="_x0000_i1086" DrawAspect="Content" ObjectID="_1808168202" r:id="rId131"/>
              </w:object>
            </w: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</w:tcPr>
          <w:p w14:paraId="314101E3" w14:textId="0D2AC888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5/0</w:t>
            </w:r>
          </w:p>
        </w:tc>
      </w:tr>
      <w:tr w:rsidR="006D3C8A" w:rsidRPr="00E26AB6" w14:paraId="5116B91C" w14:textId="77777777" w:rsidTr="003124DE">
        <w:trPr>
          <w:trHeight w:val="851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22E1F1E" w14:textId="6C195884" w:rsidR="006D3C8A" w:rsidRPr="00E26AB6" w:rsidRDefault="006D3C8A" w:rsidP="006D3C8A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16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BF94F80" w14:textId="77777777" w:rsidR="006D3C8A" w:rsidRPr="00E26AB6" w:rsidRDefault="006D3C8A" w:rsidP="00ED66AC">
            <w:pPr>
              <w:tabs>
                <w:tab w:val="left" w:pos="2809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A9FDBF" wp14:editId="307878B5">
                      <wp:simplePos x="0" y="0"/>
                      <wp:positionH relativeFrom="column">
                        <wp:posOffset>-34691</wp:posOffset>
                      </wp:positionH>
                      <wp:positionV relativeFrom="paragraph">
                        <wp:posOffset>154205</wp:posOffset>
                      </wp:positionV>
                      <wp:extent cx="2679032" cy="2229852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9032" cy="22298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610525" w14:textId="77777777" w:rsidR="006D3C8A" w:rsidRDefault="006D3C8A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966" w:dyaOrig="2606" w14:anchorId="3D5BC9FF">
                                      <v:shape id="_x0000_i1088" type="#_x0000_t75" style="width:195.9pt;height:172.15pt" o:ole="">
                                        <v:imagedata r:id="rId132" o:title=""/>
                                      </v:shape>
                                      <o:OLEObject Type="Embed" ProgID="FXDraw.Graphic" ShapeID="_x0000_i1088" DrawAspect="Content" ObjectID="_1808168207" r:id="rId133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A9FDBF" id="Text Box 4" o:spid="_x0000_s1030" type="#_x0000_t202" style="position:absolute;left:0;text-align:left;margin-left:-2.75pt;margin-top:12.15pt;width:210.95pt;height:17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" filled="f" stroked="f" strokeweight=".5pt">
                      <v:textbox>
                        <w:txbxContent>
                          <w:p w14:paraId="05610525" w14:textId="77777777" w:rsidR="006D3C8A" w:rsidRDefault="006D3C8A">
                            <w:r>
                              <w:rPr>
                                <w:b/>
                                <w:bCs/>
                              </w:rPr>
                              <w:object w:dxaOrig="2966" w:dyaOrig="2606" w14:anchorId="3D5BC9FF">
                                <v:shape id="_x0000_i1083" type="#_x0000_t75" style="width:195.9pt;height:172.15pt" o:ole="">
                                  <v:imagedata r:id="rId134" o:title=""/>
                                </v:shape>
                                <o:OLEObject Type="Embed" ProgID="FXDraw.Graphic" ShapeID="_x0000_i1083" DrawAspect="Content" ObjectID="_1778403486" r:id="rId135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الف) در پرتاب یک تاس احتمال های زیر را حساب کنید.</w:t>
            </w:r>
          </w:p>
          <w:p w14:paraId="666BAADA" w14:textId="77777777" w:rsidR="006D3C8A" w:rsidRPr="00E26AB6" w:rsidRDefault="006D3C8A" w:rsidP="00ED66A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="B Nazanin"/>
                <w:b/>
                <w:bCs/>
                <w:sz w:val="24"/>
                <w:szCs w:val="24"/>
              </w:rPr>
            </w:pPr>
            <w:r w:rsidRPr="00E26AB6">
              <w:rPr>
                <w:rFonts w:cs="B Nazanin" w:hint="cs"/>
                <w:b/>
                <w:bCs/>
                <w:sz w:val="24"/>
                <w:szCs w:val="24"/>
                <w:rtl/>
              </w:rPr>
              <w:t>احتمال اینکه عدد بیشتر از 4 بیاید را حساب کنید.</w:t>
            </w:r>
          </w:p>
          <w:p w14:paraId="4B8666BB" w14:textId="77777777" w:rsidR="006D3C8A" w:rsidRPr="00E26AB6" w:rsidRDefault="006D3C8A" w:rsidP="00ED66A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="B Nazanin"/>
                <w:b/>
                <w:bCs/>
                <w:sz w:val="24"/>
                <w:szCs w:val="24"/>
              </w:rPr>
            </w:pPr>
            <w:r w:rsidRPr="00E26AB6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احتمال اینکه عدد زوج بیاید را حساب کنید.</w:t>
            </w:r>
          </w:p>
          <w:p w14:paraId="7E1FDF3C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نمودار میله ای جدول زیر را رسم کنید.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22"/>
              <w:gridCol w:w="992"/>
              <w:gridCol w:w="1276"/>
              <w:gridCol w:w="1470"/>
            </w:tblGrid>
            <w:tr w:rsidR="006D3C8A" w:rsidRPr="00E26AB6" w14:paraId="189DC977" w14:textId="77777777" w:rsidTr="002F2C9F">
              <w:trPr>
                <w:trHeight w:val="159"/>
              </w:trPr>
              <w:tc>
                <w:tcPr>
                  <w:tcW w:w="1022" w:type="dxa"/>
                  <w:shd w:val="clear" w:color="auto" w:fill="EAF1DD" w:themeFill="accent3" w:themeFillTint="33"/>
                </w:tcPr>
                <w:p w14:paraId="27C3EFB1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آذر</w:t>
                  </w:r>
                </w:p>
              </w:tc>
              <w:tc>
                <w:tcPr>
                  <w:tcW w:w="992" w:type="dxa"/>
                  <w:shd w:val="clear" w:color="auto" w:fill="EAF1DD" w:themeFill="accent3" w:themeFillTint="33"/>
                </w:tcPr>
                <w:p w14:paraId="22CF2C8C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آبان</w:t>
                  </w:r>
                </w:p>
              </w:tc>
              <w:tc>
                <w:tcPr>
                  <w:tcW w:w="1276" w:type="dxa"/>
                  <w:shd w:val="clear" w:color="auto" w:fill="EAF1DD" w:themeFill="accent3" w:themeFillTint="33"/>
                </w:tcPr>
                <w:p w14:paraId="00ECC923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مهر</w:t>
                  </w:r>
                </w:p>
              </w:tc>
              <w:tc>
                <w:tcPr>
                  <w:tcW w:w="1470" w:type="dxa"/>
                  <w:shd w:val="clear" w:color="auto" w:fill="EAF1DD" w:themeFill="accent3" w:themeFillTint="33"/>
                </w:tcPr>
                <w:p w14:paraId="16ECE1C4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نام ماه</w:t>
                  </w:r>
                </w:p>
              </w:tc>
            </w:tr>
            <w:tr w:rsidR="006D3C8A" w:rsidRPr="00E26AB6" w14:paraId="19A9A818" w14:textId="77777777" w:rsidTr="002F2C9F">
              <w:trPr>
                <w:trHeight w:val="164"/>
              </w:trPr>
              <w:tc>
                <w:tcPr>
                  <w:tcW w:w="1022" w:type="dxa"/>
                </w:tcPr>
                <w:p w14:paraId="78468E1D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5</w:t>
                  </w:r>
                </w:p>
              </w:tc>
              <w:tc>
                <w:tcPr>
                  <w:tcW w:w="992" w:type="dxa"/>
                </w:tcPr>
                <w:p w14:paraId="45C6F9B7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15</w:t>
                  </w:r>
                </w:p>
              </w:tc>
              <w:tc>
                <w:tcPr>
                  <w:tcW w:w="1276" w:type="dxa"/>
                </w:tcPr>
                <w:p w14:paraId="7D66B76B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10</w:t>
                  </w:r>
                </w:p>
              </w:tc>
              <w:tc>
                <w:tcPr>
                  <w:tcW w:w="1470" w:type="dxa"/>
                </w:tcPr>
                <w:p w14:paraId="6897912F" w14:textId="77777777" w:rsidR="006D3C8A" w:rsidRPr="00E26AB6" w:rsidRDefault="006D3C8A" w:rsidP="00ED66AC">
                  <w:pPr>
                    <w:bidi/>
                    <w:rPr>
                      <w:rFonts w:cs="B Nazanin"/>
                      <w:b/>
                      <w:bCs/>
                      <w:rtl/>
                    </w:rPr>
                  </w:pPr>
                  <w:r w:rsidRPr="00E26AB6">
                    <w:rPr>
                      <w:rFonts w:cs="B Nazanin" w:hint="cs"/>
                      <w:b/>
                      <w:bCs/>
                      <w:rtl/>
                    </w:rPr>
                    <w:t>میزان بارندگی</w:t>
                  </w:r>
                </w:p>
              </w:tc>
            </w:tr>
          </w:tbl>
          <w:p w14:paraId="1CA26967" w14:textId="77777777" w:rsidR="006D3C8A" w:rsidRPr="00E26AB6" w:rsidRDefault="006D3C8A" w:rsidP="00ED66AC">
            <w:pPr>
              <w:bidi/>
              <w:rPr>
                <w:rFonts w:cs="B Nazanin"/>
                <w:b/>
                <w:bCs/>
                <w:rtl/>
              </w:rPr>
            </w:pPr>
          </w:p>
          <w:p w14:paraId="1DB24F3D" w14:textId="77777777" w:rsidR="006D3C8A" w:rsidRPr="00E26AB6" w:rsidRDefault="006D3C8A" w:rsidP="00ED66AC">
            <w:pPr>
              <w:tabs>
                <w:tab w:val="left" w:pos="2809"/>
              </w:tabs>
              <w:bidi/>
              <w:rPr>
                <w:rFonts w:cs="B Nazanin"/>
                <w:b/>
                <w:bCs/>
                <w:rtl/>
              </w:rPr>
            </w:pPr>
          </w:p>
          <w:p w14:paraId="46A8BA1E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  <w:p w14:paraId="4E6CB5E3" w14:textId="77777777" w:rsidR="006D3C8A" w:rsidRPr="00E26AB6" w:rsidRDefault="006D3C8A" w:rsidP="00ED66AC">
            <w:pPr>
              <w:bidi/>
              <w:rPr>
                <w:rStyle w:val="Strong"/>
                <w:rFonts w:cs="B Nazanin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</w:tcPr>
          <w:p w14:paraId="3B8AA633" w14:textId="18BB75F2" w:rsidR="006D3C8A" w:rsidRPr="00E26AB6" w:rsidRDefault="006D3C8A" w:rsidP="00ED66AC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2</w:t>
            </w:r>
          </w:p>
        </w:tc>
      </w:tr>
    </w:tbl>
    <w:p w14:paraId="367624D5" w14:textId="77777777" w:rsidR="002C762D" w:rsidRPr="00E26AB6" w:rsidRDefault="002C762D" w:rsidP="00883F10">
      <w:pPr>
        <w:bidi/>
        <w:rPr>
          <w:rFonts w:cs="B Nazanin"/>
          <w:lang w:bidi="fa-IR"/>
        </w:rPr>
      </w:pPr>
    </w:p>
    <w:sectPr w:rsidR="002C762D" w:rsidRPr="00E26AB6" w:rsidSect="0071447D">
      <w:headerReference w:type="even" r:id="rId136"/>
      <w:headerReference w:type="default" r:id="rId137"/>
      <w:footerReference w:type="default" r:id="rId138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3D699" w14:textId="77777777" w:rsidR="00A963E3" w:rsidRDefault="00A963E3" w:rsidP="001B4C7C">
      <w:r>
        <w:separator/>
      </w:r>
    </w:p>
  </w:endnote>
  <w:endnote w:type="continuationSeparator" w:id="0">
    <w:p w14:paraId="59D94992" w14:textId="77777777" w:rsidR="00A963E3" w:rsidRDefault="00A963E3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7EB4405-E229-4D2D-8F7D-0D486C6EC780}"/>
    <w:embedBold r:id="rId2" w:fontKey="{BAF81268-BA0E-4BFE-8354-E5856FC8B42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CB914DB-6422-4D1E-99A0-E25F58E0232A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BE00C26D-5D62-4C6B-9F91-4B0261C74D97}"/>
    <w:embedBold r:id="rId5" w:fontKey="{165F4317-78FB-4932-9673-DFF506753EA5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27C23BBB-AE23-4DD8-806C-2FFD3E66D5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8D8F643-4BAD-4703-AE82-2D9E90D4A9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2A2C8DFD" w:rsidR="00BB5075" w:rsidRDefault="00BB5075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E88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EA4E88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4C0A55" w:rsidRDefault="004C0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DAB75" w14:textId="77777777" w:rsidR="00A963E3" w:rsidRDefault="00A963E3" w:rsidP="001B4C7C">
      <w:r>
        <w:separator/>
      </w:r>
    </w:p>
  </w:footnote>
  <w:footnote w:type="continuationSeparator" w:id="0">
    <w:p w14:paraId="754CFA92" w14:textId="77777777" w:rsidR="00A963E3" w:rsidRDefault="00A963E3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4B06D9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B56"/>
    <w:multiLevelType w:val="hybridMultilevel"/>
    <w:tmpl w:val="31EC9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78"/>
    <w:rsid w:val="00046487"/>
    <w:rsid w:val="000555DF"/>
    <w:rsid w:val="00056869"/>
    <w:rsid w:val="00057E21"/>
    <w:rsid w:val="00061CB0"/>
    <w:rsid w:val="00064506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40F"/>
    <w:rsid w:val="000F1973"/>
    <w:rsid w:val="000F416B"/>
    <w:rsid w:val="0010268E"/>
    <w:rsid w:val="001029A4"/>
    <w:rsid w:val="00106681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6700"/>
    <w:rsid w:val="001E019A"/>
    <w:rsid w:val="001E0D32"/>
    <w:rsid w:val="001E166D"/>
    <w:rsid w:val="001E7990"/>
    <w:rsid w:val="001F6633"/>
    <w:rsid w:val="001F6FAE"/>
    <w:rsid w:val="002003BC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63E3C"/>
    <w:rsid w:val="002643D7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24C7"/>
    <w:rsid w:val="00424517"/>
    <w:rsid w:val="004323ED"/>
    <w:rsid w:val="00435F92"/>
    <w:rsid w:val="004375D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D69"/>
    <w:rsid w:val="004F1F0A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7220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F4E"/>
    <w:rsid w:val="006B2CD8"/>
    <w:rsid w:val="006B509F"/>
    <w:rsid w:val="006B5AAF"/>
    <w:rsid w:val="006B6C7C"/>
    <w:rsid w:val="006C0652"/>
    <w:rsid w:val="006C68DD"/>
    <w:rsid w:val="006D3668"/>
    <w:rsid w:val="006D3C8A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FA9"/>
    <w:rsid w:val="007848CC"/>
    <w:rsid w:val="007863F7"/>
    <w:rsid w:val="00790420"/>
    <w:rsid w:val="00796551"/>
    <w:rsid w:val="007A1581"/>
    <w:rsid w:val="007A4D34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27456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71E9"/>
    <w:rsid w:val="00970C7B"/>
    <w:rsid w:val="00972818"/>
    <w:rsid w:val="00972BFB"/>
    <w:rsid w:val="00973A8E"/>
    <w:rsid w:val="0097424E"/>
    <w:rsid w:val="0097606B"/>
    <w:rsid w:val="009806EE"/>
    <w:rsid w:val="00986160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49CD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2C13"/>
    <w:rsid w:val="00A13968"/>
    <w:rsid w:val="00A1629D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3E3"/>
    <w:rsid w:val="00A968B9"/>
    <w:rsid w:val="00A974F3"/>
    <w:rsid w:val="00AA1091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73E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6D0F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BF6DCB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A46"/>
    <w:rsid w:val="00CC39B1"/>
    <w:rsid w:val="00CC39C8"/>
    <w:rsid w:val="00CC7CED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5A80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26AB6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4E88"/>
    <w:rsid w:val="00EA7910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D66AC"/>
    <w:rsid w:val="00EF6263"/>
    <w:rsid w:val="00F03685"/>
    <w:rsid w:val="00F104C5"/>
    <w:rsid w:val="00F1171A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67C86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618E5829-703C-4882-B6D0-BB9A1D5B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5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footer" Target="footer1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5.wmf"/><Relationship Id="rId74" Type="http://schemas.openxmlformats.org/officeDocument/2006/relationships/oleObject" Target="embeddings/oleObject34.bin"/><Relationship Id="rId79" Type="http://schemas.openxmlformats.org/officeDocument/2006/relationships/image" Target="media/image35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57.wmf"/><Relationship Id="rId5" Type="http://schemas.openxmlformats.org/officeDocument/2006/relationships/webSettings" Target="webSettings.xml"/><Relationship Id="rId90" Type="http://schemas.openxmlformats.org/officeDocument/2006/relationships/image" Target="media/image40.wmf"/><Relationship Id="rId95" Type="http://schemas.openxmlformats.org/officeDocument/2006/relationships/oleObject" Target="embeddings/oleObject45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8.wmf"/><Relationship Id="rId69" Type="http://schemas.openxmlformats.org/officeDocument/2006/relationships/oleObject" Target="embeddings/oleObject31.bin"/><Relationship Id="rId118" Type="http://schemas.openxmlformats.org/officeDocument/2006/relationships/image" Target="media/image52.wmf"/><Relationship Id="rId134" Type="http://schemas.openxmlformats.org/officeDocument/2006/relationships/image" Target="media/image590.png"/><Relationship Id="rId139" Type="http://schemas.openxmlformats.org/officeDocument/2006/relationships/fontTable" Target="fontTable.xml"/><Relationship Id="rId80" Type="http://schemas.openxmlformats.org/officeDocument/2006/relationships/oleObject" Target="embeddings/oleObject37.bin"/><Relationship Id="rId85" Type="http://schemas.openxmlformats.org/officeDocument/2006/relationships/oleObject" Target="embeddings/oleObject40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49.wmf"/><Relationship Id="rId124" Type="http://schemas.openxmlformats.org/officeDocument/2006/relationships/image" Target="media/image55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image" Target="media/image33.wmf"/><Relationship Id="rId91" Type="http://schemas.openxmlformats.org/officeDocument/2006/relationships/oleObject" Target="embeddings/oleObject43.bin"/><Relationship Id="rId96" Type="http://schemas.openxmlformats.org/officeDocument/2006/relationships/image" Target="media/image43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00.png"/><Relationship Id="rId119" Type="http://schemas.openxmlformats.org/officeDocument/2006/relationships/oleObject" Target="embeddings/oleObject56.bin"/><Relationship Id="rId44" Type="http://schemas.openxmlformats.org/officeDocument/2006/relationships/image" Target="media/image19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9.bin"/><Relationship Id="rId81" Type="http://schemas.openxmlformats.org/officeDocument/2006/relationships/image" Target="media/image36.wmf"/><Relationship Id="rId86" Type="http://schemas.openxmlformats.org/officeDocument/2006/relationships/image" Target="media/image38.wmf"/><Relationship Id="rId130" Type="http://schemas.openxmlformats.org/officeDocument/2006/relationships/image" Target="media/image58.wmf"/><Relationship Id="rId135" Type="http://schemas.openxmlformats.org/officeDocument/2006/relationships/oleObject" Target="embeddings/oleObject64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4.wmf"/><Relationship Id="rId50" Type="http://schemas.openxmlformats.org/officeDocument/2006/relationships/image" Target="media/image210.png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04" Type="http://schemas.openxmlformats.org/officeDocument/2006/relationships/image" Target="media/image47.wmf"/><Relationship Id="rId120" Type="http://schemas.openxmlformats.org/officeDocument/2006/relationships/image" Target="media/image53.wmf"/><Relationship Id="rId125" Type="http://schemas.openxmlformats.org/officeDocument/2006/relationships/oleObject" Target="embeddings/oleObject59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header" Target="header1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4.wmf"/><Relationship Id="rId77" Type="http://schemas.openxmlformats.org/officeDocument/2006/relationships/image" Target="media/image34.png"/><Relationship Id="rId100" Type="http://schemas.openxmlformats.org/officeDocument/2006/relationships/image" Target="media/image45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6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2.png"/><Relationship Id="rId93" Type="http://schemas.openxmlformats.org/officeDocument/2006/relationships/oleObject" Target="embeddings/oleObject44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7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1.wmf"/><Relationship Id="rId137" Type="http://schemas.openxmlformats.org/officeDocument/2006/relationships/header" Target="header2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7.wmf"/><Relationship Id="rId83" Type="http://schemas.openxmlformats.org/officeDocument/2006/relationships/image" Target="media/image37.png"/><Relationship Id="rId88" Type="http://schemas.openxmlformats.org/officeDocument/2006/relationships/image" Target="media/image39.png"/><Relationship Id="rId111" Type="http://schemas.openxmlformats.org/officeDocument/2006/relationships/oleObject" Target="embeddings/oleObject53.bin"/><Relationship Id="rId132" Type="http://schemas.openxmlformats.org/officeDocument/2006/relationships/image" Target="media/image59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8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3.bin"/><Relationship Id="rId78" Type="http://schemas.openxmlformats.org/officeDocument/2006/relationships/oleObject" Target="embeddings/oleObject36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4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33" Type="http://schemas.openxmlformats.org/officeDocument/2006/relationships/oleObject" Target="embeddings/oleObject63.bin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83C76-7F65-44E5-AB26-D43A88CE0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12</TotalTime>
  <Pages>3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Sazeh</dc:creator>
  <cp:lastModifiedBy>M.Mahdi Sabbaghi</cp:lastModifiedBy>
  <cp:revision>11</cp:revision>
  <cp:lastPrinted>2024-05-28T07:38:00Z</cp:lastPrinted>
  <dcterms:created xsi:type="dcterms:W3CDTF">2024-05-28T07:39:00Z</dcterms:created>
  <dcterms:modified xsi:type="dcterms:W3CDTF">2025-05-07T20:33:00Z</dcterms:modified>
</cp:coreProperties>
</file>