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bidiVisual/>
        <w:tblW w:w="11065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9713"/>
        <w:gridCol w:w="676"/>
      </w:tblGrid>
      <w:tr w:rsidR="00ED66AC" w:rsidRPr="00E26AB6" w14:paraId="78098B7D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06CD73" w14:textId="03137A21" w:rsidR="00ED66AC" w:rsidRPr="00E26AB6" w:rsidRDefault="00ED66AC" w:rsidP="004323ED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  <w:lang w:bidi="fa-IR"/>
              </w:rPr>
              <w:t>1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86CE551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درستی یا نادرستی عبارت های زیر را مشخص کنید.</w:t>
            </w:r>
          </w:p>
          <w:p w14:paraId="14A61FA8" w14:textId="5B4BEDB8" w:rsidR="00ED66AC" w:rsidRPr="00E26AB6" w:rsidRDefault="00ED66AC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الف) حاصل جمع هر عدد صحیح با قرینه اش صفر می شود.                                         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4193198" w14:textId="0AEBA0F6" w:rsidR="00ED66AC" w:rsidRPr="00E26AB6" w:rsidRDefault="00ED66AC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ب) انتقال جهت شکل را تغییر می دهد.                                                                       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15906B97" w14:textId="0C8AAD2D" w:rsidR="00ED66AC" w:rsidRPr="00E26AB6" w:rsidRDefault="00ED66AC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پ) جمله های </w:t>
            </w:r>
            <w:r w:rsidRPr="00E26AB6">
              <w:rPr>
                <w:rFonts w:cs="B Nazanin"/>
                <w:b/>
                <w:bCs/>
                <w:position w:val="-6"/>
              </w:rPr>
              <w:object w:dxaOrig="300" w:dyaOrig="260" w14:anchorId="1E75DE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.05pt;height:13.85pt" o:ole="">
                  <v:imagedata r:id="rId8" o:title=""/>
                </v:shape>
                <o:OLEObject Type="Embed" ProgID="Equation.DSMT4" ShapeID="_x0000_i1025" DrawAspect="Content" ObjectID="_1808293215" r:id="rId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و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20" w:dyaOrig="279" w14:anchorId="2AF65D7A">
                <v:shape id="_x0000_i1026" type="#_x0000_t75" style="width:16pt;height:13.95pt" o:ole="">
                  <v:imagedata r:id="rId10" o:title=""/>
                </v:shape>
                <o:OLEObject Type="Embed" ProgID="Equation.DSMT4" ShapeID="_x0000_i1026" DrawAspect="Content" ObjectID="_1808293216" r:id="rId1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با هم متشابه هستند.                                                             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C8AC38A" w14:textId="3F22467A" w:rsidR="00ED66AC" w:rsidRPr="00E26AB6" w:rsidRDefault="00ED66AC" w:rsidP="00ED66AC">
            <w:pPr>
              <w:bidi/>
              <w:spacing w:line="276" w:lineRule="auto"/>
              <w:rPr>
                <w:rFonts w:asciiTheme="majorBidi" w:hAnsiTheme="majorBidi" w:cs="B Nazanin"/>
                <w:b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ت) اعداد منفی جذر ندارند.                                                                                         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27C5D07" w14:textId="16996343" w:rsidR="00ED66AC" w:rsidRPr="00E26AB6" w:rsidRDefault="00ED66AC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ED66AC" w:rsidRPr="00E26AB6" w14:paraId="4383BE7E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AD1067D" w14:textId="1D40FBE3" w:rsidR="00ED66AC" w:rsidRPr="00E26AB6" w:rsidRDefault="00ED66AC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E26AB6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C6360A2" w14:textId="20F699D4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در جای خالی چه عددی می توان قرار داد؟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600" w:dyaOrig="260" w14:anchorId="1581C334">
                <v:shape id="_x0000_i1027" type="#_x0000_t75" style="width:80pt;height:13pt" o:ole="">
                  <v:imagedata r:id="rId12" o:title=""/>
                </v:shape>
                <o:OLEObject Type="Embed" ProgID="Equation.DSMT4" ShapeID="_x0000_i1027" DrawAspect="Content" ObjectID="_1808293217" r:id="rId13"/>
              </w:object>
            </w:r>
          </w:p>
          <w:p w14:paraId="15949215" w14:textId="2F7815E2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1)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E2A6EC5">
                <v:shape id="_x0000_i1028" type="#_x0000_t75" style="width:19pt;height:13pt" o:ole="">
                  <v:imagedata r:id="rId14" o:title=""/>
                </v:shape>
                <o:OLEObject Type="Embed" ProgID="Equation.DSMT4" ShapeID="_x0000_i1028" DrawAspect="Content" ObjectID="_1808293218" r:id="rId15"/>
              </w:objec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CE83CFB">
                <v:shape id="_x0000_i1029" type="#_x0000_t75" style="width:19pt;height:13pt" o:ole="">
                  <v:imagedata r:id="rId16" o:title=""/>
                </v:shape>
                <o:OLEObject Type="Embed" ProgID="Equation.DSMT4" ShapeID="_x0000_i1029" DrawAspect="Content" ObjectID="_1808293219" r:id="rId1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6478329D">
                <v:shape id="_x0000_i1030" type="#_x0000_t75" style="width:20pt;height:13pt" o:ole="">
                  <v:imagedata r:id="rId18" o:title=""/>
                </v:shape>
                <o:OLEObject Type="Embed" ProgID="Equation.DSMT4" ShapeID="_x0000_i1030" DrawAspect="Content" ObjectID="_1808293220" r:id="rId1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723A8B2C">
                <v:shape id="_x0000_i1031" type="#_x0000_t75" style="width:20pt;height:13pt" o:ole="">
                  <v:imagedata r:id="rId20" o:title=""/>
                </v:shape>
                <o:OLEObject Type="Embed" ProgID="Equation.DSMT4" ShapeID="_x0000_i1031" DrawAspect="Content" ObjectID="_1808293221" r:id="rId2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7FB4F6CF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ب) جمله ی </w:t>
            </w:r>
            <w:r w:rsidRPr="00E26AB6">
              <w:rPr>
                <w:rFonts w:eastAsiaTheme="minorEastAsia" w:cs="B Nazanin"/>
                <w:b/>
                <w:bCs/>
                <w:position w:val="-4"/>
              </w:rPr>
              <w:object w:dxaOrig="200" w:dyaOrig="200" w14:anchorId="4AFA0487">
                <v:shape id="_x0000_i1032" type="#_x0000_t75" style="width:10pt;height:10pt" o:ole="">
                  <v:imagedata r:id="rId22" o:title=""/>
                </v:shape>
                <o:OLEObject Type="Embed" ProgID="Equation.DSMT4" ShapeID="_x0000_i1032" DrawAspect="Content" ObjectID="_1808293222" r:id="rId2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ام الگوی عددی </w:t>
            </w:r>
            <w:r w:rsidR="006D3C8A" w:rsidRPr="00E26AB6">
              <w:rPr>
                <w:rFonts w:eastAsiaTheme="minorEastAsia" w:cs="B Nazanin"/>
                <w:b/>
                <w:bCs/>
                <w:position w:val="-10"/>
              </w:rPr>
              <w:object w:dxaOrig="980" w:dyaOrig="300" w14:anchorId="748C9E75">
                <v:shape id="_x0000_i1033" type="#_x0000_t75" style="width:49pt;height:15pt" o:ole="">
                  <v:imagedata r:id="rId24" o:title=""/>
                </v:shape>
                <o:OLEObject Type="Embed" ProgID="Equation.DSMT4" ShapeID="_x0000_i1033" DrawAspect="Content" ObjectID="_1808293223" r:id="rId25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در کدام گزینه آمده است؟</w:t>
            </w:r>
          </w:p>
          <w:p w14:paraId="69019564" w14:textId="2CEC5DF6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1)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40" w:dyaOrig="260" w14:anchorId="51A7F287">
                <v:shape id="_x0000_i1034" type="#_x0000_t75" style="width:17pt;height:13pt" o:ole="">
                  <v:imagedata r:id="rId26" o:title=""/>
                </v:shape>
                <o:OLEObject Type="Embed" ProgID="Equation.DSMT4" ShapeID="_x0000_i1034" DrawAspect="Content" ObjectID="_1808293224" r:id="rId2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00" w:dyaOrig="260" w14:anchorId="331000FB">
                <v:shape id="_x0000_i1035" type="#_x0000_t75" style="width:30pt;height:13pt" o:ole="">
                  <v:imagedata r:id="rId28" o:title=""/>
                </v:shape>
                <o:OLEObject Type="Embed" ProgID="Equation.DSMT4" ShapeID="_x0000_i1035" DrawAspect="Content" ObjectID="_1808293225" r:id="rId2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20" w:dyaOrig="260" w14:anchorId="08027228">
                <v:shape id="_x0000_i1036" type="#_x0000_t75" style="width:31pt;height:13pt" o:ole="">
                  <v:imagedata r:id="rId30" o:title=""/>
                </v:shape>
                <o:OLEObject Type="Embed" ProgID="Equation.DSMT4" ShapeID="_x0000_i1036" DrawAspect="Content" ObjectID="_1808293226" r:id="rId3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60" w:dyaOrig="260" w14:anchorId="60E21B42">
                <v:shape id="_x0000_i1037" type="#_x0000_t75" style="width:33pt;height:13pt" o:ole="">
                  <v:imagedata r:id="rId32" o:title=""/>
                </v:shape>
                <o:OLEObject Type="Embed" ProgID="Equation.DSMT4" ShapeID="_x0000_i1037" DrawAspect="Content" ObjectID="_1808293227" r:id="rId3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7CCD0853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ج) حاصل عبارت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720" w:dyaOrig="320" w14:anchorId="5D3C8BB1">
                <v:shape id="_x0000_i1038" type="#_x0000_t75" style="width:36pt;height:16pt" o:ole="">
                  <v:imagedata r:id="rId34" o:title=""/>
                </v:shape>
                <o:OLEObject Type="Embed" ProgID="Equation.DSMT4" ShapeID="_x0000_i1038" DrawAspect="Content" ObjectID="_1808293228" r:id="rId35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کدام گزینه است؟</w:t>
            </w:r>
          </w:p>
          <w:p w14:paraId="0A4F15AD" w14:textId="207EE723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1)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260" w:dyaOrig="260" w14:anchorId="76C7E189">
                <v:shape id="_x0000_i1039" type="#_x0000_t75" style="width:13pt;height:13pt" o:ole="">
                  <v:imagedata r:id="rId36" o:title=""/>
                </v:shape>
                <o:OLEObject Type="Embed" ProgID="Equation.DSMT4" ShapeID="_x0000_i1039" DrawAspect="Content" ObjectID="_1808293229" r:id="rId3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39" w:dyaOrig="260" w14:anchorId="6D24359C">
                <v:shape id="_x0000_i1040" type="#_x0000_t75" style="width:6.95pt;height:13pt" o:ole="">
                  <v:imagedata r:id="rId38" o:title=""/>
                </v:shape>
                <o:OLEObject Type="Embed" ProgID="Equation.DSMT4" ShapeID="_x0000_i1040" DrawAspect="Content" ObjectID="_1808293230" r:id="rId3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80" w:dyaOrig="260" w14:anchorId="212990CB">
                <v:shape id="_x0000_i1041" type="#_x0000_t75" style="width:9pt;height:13pt" o:ole="">
                  <v:imagedata r:id="rId40" o:title=""/>
                </v:shape>
                <o:OLEObject Type="Embed" ProgID="Equation.DSMT4" ShapeID="_x0000_i1041" DrawAspect="Content" ObjectID="_1808293231" r:id="rId4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200" w:dyaOrig="260" w14:anchorId="52A47D9B">
                <v:shape id="_x0000_i1042" type="#_x0000_t75" style="width:10pt;height:13pt" o:ole="">
                  <v:imagedata r:id="rId42" o:title=""/>
                </v:shape>
                <o:OLEObject Type="Embed" ProgID="Equation.DSMT4" ShapeID="_x0000_i1042" DrawAspect="Content" ObjectID="_1808293232" r:id="rId4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16FF45BF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د) اگر یک استوانه را موازی قاعده اش برش دهیم، سطح بریده شده به چه شکلی است؟</w:t>
            </w:r>
          </w:p>
          <w:p w14:paraId="19A56204" w14:textId="3F75ED60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1) مربع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2) مستطیل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3) دایره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4) لوزی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8ADEDAB" w14:textId="1DA08598" w:rsidR="00ED66AC" w:rsidRPr="00E26AB6" w:rsidRDefault="00ED66AC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ED66AC" w:rsidRPr="00E26AB6" w14:paraId="7F39929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D9CFDCE" w14:textId="610BFA46" w:rsidR="00ED66AC" w:rsidRPr="00E26AB6" w:rsidRDefault="00ED66A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3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1BB2277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  <w:lang w:bidi="fa-IR"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نقطه ی </w:t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420" w:dyaOrig="720" w14:anchorId="3231D630">
                <v:shape id="_x0000_i1043" type="#_x0000_t75" style="width:21pt;height:36pt" o:ole="">
                  <v:imagedata r:id="rId44" o:title=""/>
                </v:shape>
                <o:OLEObject Type="Embed" ProgID="Equation.DSMT4" ShapeID="_x0000_i1043" DrawAspect="Content" ObjectID="_1808293233" r:id="rId45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روی محور ...................... ها قرار دارد.</w:t>
            </w:r>
          </w:p>
          <w:p w14:paraId="432600AD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ب) دو بردار .......................... هم راستا و هم اندازه ولی خلاف جهت یکدیگرند.</w:t>
            </w:r>
          </w:p>
          <w:p w14:paraId="23F4D7B3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ج) منشور شش پهلو دارای .................. یال است.</w:t>
            </w:r>
          </w:p>
          <w:p w14:paraId="3F580BE8" w14:textId="0303A242" w:rsidR="00ED66AC" w:rsidRPr="00E26AB6" w:rsidRDefault="00ED66AC" w:rsidP="00ED66AC">
            <w:pPr>
              <w:bidi/>
              <w:rPr>
                <w:rFonts w:asciiTheme="minorHAnsi" w:eastAsiaTheme="minorHAnsi" w:hAnsiTheme="minorHAnsi" w:cs="B Nazanin"/>
                <w:rtl/>
                <w:lang w:bidi="fa-IR"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د) عدد </w:t>
            </w:r>
            <w:r w:rsidRPr="00E26AB6">
              <w:rPr>
                <w:rFonts w:eastAsiaTheme="minorEastAsia" w:cs="B Nazanin"/>
                <w:b/>
                <w:bCs/>
                <w:position w:val="-8"/>
              </w:rPr>
              <w:object w:dxaOrig="499" w:dyaOrig="360" w14:anchorId="3CF2AB3B">
                <v:shape id="_x0000_i1044" type="#_x0000_t75" style="width:24.95pt;height:18pt" o:ole="">
                  <v:imagedata r:id="rId46" o:title=""/>
                </v:shape>
                <o:OLEObject Type="Embed" ProgID="Equation.DSMT4" ShapeID="_x0000_i1044" DrawAspect="Content" ObjectID="_1808293234" r:id="rId4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بین دو عدد طبیعی متوالی 8 و ......................... قرار دارد.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FCDA4D7" w14:textId="3D74623E" w:rsidR="00ED66AC" w:rsidRPr="00E26AB6" w:rsidRDefault="00ED66AC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ED66AC" w:rsidRPr="00E26AB6" w14:paraId="11E71D85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42C21D1" w14:textId="238D32DD" w:rsidR="00ED66AC" w:rsidRPr="00E26AB6" w:rsidRDefault="00ED66A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4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1BF4DA3" w14:textId="0D389439" w:rsidR="00ED66AC" w:rsidRPr="00E26AB6" w:rsidRDefault="00ED66AC" w:rsidP="00E26AB6">
            <w:pPr>
              <w:tabs>
                <w:tab w:val="center" w:pos="4854"/>
              </w:tabs>
              <w:bidi/>
              <w:spacing w:line="276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E9B0F98" wp14:editId="0A22CB3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180340</wp:posOffset>
                      </wp:positionV>
                      <wp:extent cx="876300" cy="51816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76300" cy="5181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0212D0" w14:textId="6181BF05" w:rsidR="00ED66AC" w:rsidRDefault="00ED66AC">
                                  <w:r w:rsidRPr="00ED66AC">
                                    <w:rPr>
                                      <w:rFonts w:cs="B Nazani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object w:dxaOrig="1209" w:dyaOrig="676" w14:anchorId="70A9CA7B">
                                      <v:shape id="_x0000_i1046" type="#_x0000_t75" style="width:54.05pt;height:30.2pt" o:ole="">
                                        <v:imagedata r:id="rId48" o:title=""/>
                                      </v:shape>
                                      <o:OLEObject Type="Embed" ProgID="FXDraw.Graphic" ShapeID="_x0000_i1046" DrawAspect="Content" ObjectID="_1808293269" r:id="rId49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E9B0F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1.85pt;margin-top:14.2pt;width:69pt;height:4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" filled="f" stroked="f" strokeweight=".5pt">
                      <v:textbox>
                        <w:txbxContent>
                          <w:p w14:paraId="480212D0" w14:textId="6181BF05" w:rsidR="00ED66AC" w:rsidRDefault="00ED66AC">
                            <w:r w:rsidRPr="00ED66AC">
                              <w:rPr>
                                <w:rFonts w:cs="B Nazanin"/>
                                <w:b/>
                                <w:bCs/>
                                <w:sz w:val="26"/>
                                <w:szCs w:val="26"/>
                              </w:rPr>
                              <w:object w:dxaOrig="1209" w:dyaOrig="676" w14:anchorId="70A9CA7B">
                                <v:shape id="_x0000_i1079" type="#_x0000_t75" style="width:54.05pt;height:30.2pt" o:ole="">
                                  <v:imagedata r:id="rId50" o:title=""/>
                                </v:shape>
                                <o:OLEObject Type="Embed" ProgID="FXDraw.Graphic" ShapeID="_x0000_i1079" DrawAspect="Content" ObjectID="_1778403482" r:id="rId51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6AB6">
              <w:rPr>
                <w:rFonts w:cs="B Nazanin" w:hint="cs"/>
                <w:b/>
                <w:bCs/>
                <w:rtl/>
              </w:rPr>
              <w:t>سؤالات کوتاه پاسخ:</w:t>
            </w:r>
          </w:p>
          <w:p w14:paraId="031243A8" w14:textId="77777777" w:rsidR="00ED66AC" w:rsidRPr="00E26AB6" w:rsidRDefault="00ED66AC" w:rsidP="00E26AB6">
            <w:pPr>
              <w:tabs>
                <w:tab w:val="center" w:pos="4854"/>
              </w:tabs>
              <w:bidi/>
              <w:spacing w:line="276" w:lineRule="auto"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الف) مجذور عدد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20" w:dyaOrig="279" w14:anchorId="34E9BB12">
                <v:shape id="_x0000_i1047" type="#_x0000_t75" style="width:21pt;height:13.95pt" o:ole="">
                  <v:imagedata r:id="rId52" o:title=""/>
                </v:shape>
                <o:OLEObject Type="Embed" ProgID="Equation.DSMT4" ShapeID="_x0000_i1047" DrawAspect="Content" ObjectID="_1808293235" r:id="rId53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چیست؟</w:t>
            </w:r>
          </w:p>
          <w:p w14:paraId="6EBA248C" w14:textId="3A1FFAF7" w:rsidR="00ED66AC" w:rsidRPr="00E26AB6" w:rsidRDefault="00ED66AC" w:rsidP="00E26AB6">
            <w:pPr>
              <w:tabs>
                <w:tab w:val="center" w:pos="4854"/>
              </w:tabs>
              <w:bidi/>
              <w:spacing w:line="276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با توجه به نیروهای وارد شده به شکل مقابل جسم به کدام طرف حرکت می کند؟ .......................           </w:t>
            </w:r>
          </w:p>
          <w:p w14:paraId="7619089E" w14:textId="77777777" w:rsidR="00ED66AC" w:rsidRPr="00E26AB6" w:rsidRDefault="00ED66AC" w:rsidP="00E26AB6">
            <w:pPr>
              <w:tabs>
                <w:tab w:val="center" w:pos="4854"/>
              </w:tabs>
              <w:bidi/>
              <w:spacing w:line="276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ج) مساحت کل مکعبی به ضلع 10 سانتی متر چقدر است؟</w:t>
            </w:r>
          </w:p>
          <w:p w14:paraId="0C1A2C5D" w14:textId="56E9FC0F" w:rsidR="00ED66AC" w:rsidRPr="00E26AB6" w:rsidRDefault="00ED66AC" w:rsidP="00E26AB6">
            <w:pPr>
              <w:bidi/>
              <w:spacing w:line="276" w:lineRule="auto"/>
              <w:rPr>
                <w:rFonts w:asciiTheme="minorHAnsi" w:eastAsiaTheme="minorHAnsi" w:hAnsiTheme="minorHAnsi" w:cs="B Nazanin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د) عددهای  </w:t>
            </w:r>
            <w:r w:rsidRPr="00E26AB6">
              <w:rPr>
                <w:rFonts w:cs="B Nazanin"/>
                <w:b/>
                <w:bCs/>
                <w:position w:val="-6"/>
              </w:rPr>
              <w:object w:dxaOrig="180" w:dyaOrig="260" w14:anchorId="5AA0F200">
                <v:shape id="_x0000_i1048" type="#_x0000_t75" style="width:9pt;height:13pt" o:ole="">
                  <v:imagedata r:id="rId54" o:title=""/>
                </v:shape>
                <o:OLEObject Type="Embed" ProgID="Equation.DSMT4" ShapeID="_x0000_i1048" DrawAspect="Content" ObjectID="_1808293236" r:id="rId55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و </w:t>
            </w:r>
            <w:r w:rsidRPr="00E26AB6">
              <w:rPr>
                <w:rFonts w:cs="B Nazanin"/>
                <w:b/>
                <w:bCs/>
                <w:position w:val="-6"/>
              </w:rPr>
              <w:object w:dxaOrig="320" w:dyaOrig="260" w14:anchorId="6B70CEED">
                <v:shape id="_x0000_i1049" type="#_x0000_t75" style="width:16pt;height:13pt" o:ole="">
                  <v:imagedata r:id="rId56" o:title=""/>
                </v:shape>
                <o:OLEObject Type="Embed" ProgID="Equation.DSMT4" ShapeID="_x0000_i1049" DrawAspect="Content" ObjectID="_1808293237" r:id="rId57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ریشه</w:t>
            </w:r>
            <w:r w:rsidR="00827456" w:rsidRPr="00E26AB6">
              <w:rPr>
                <w:rFonts w:cs="B Nazanin" w:hint="cs"/>
                <w:b/>
                <w:bCs/>
                <w:rtl/>
              </w:rPr>
              <w:t xml:space="preserve"> های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دوم چه عددی هستند؟ ................................ 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6324B2AA" w14:textId="145B1637" w:rsidR="00ED66AC" w:rsidRPr="00E26AB6" w:rsidRDefault="00ED66AC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6D3C8A" w:rsidRPr="00E26AB6" w14:paraId="589A7C62" w14:textId="77777777" w:rsidTr="00C67614">
        <w:trPr>
          <w:trHeight w:val="870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AF9A3CB" w14:textId="1EC4983F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60DA5CD" w14:textId="36554B93" w:rsidR="006D3C8A" w:rsidRPr="00E26AB6" w:rsidRDefault="006D3C8A" w:rsidP="00C67614">
            <w:pPr>
              <w:tabs>
                <w:tab w:val="left" w:pos="1552"/>
                <w:tab w:val="left" w:pos="7390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کشاورزی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40" w:dyaOrig="620" w14:anchorId="3A70107D">
                <v:shape id="_x0000_i1365" type="#_x0000_t75" style="width:12pt;height:31pt" o:ole="">
                  <v:imagedata r:id="rId58" o:title=""/>
                </v:shape>
                <o:OLEObject Type="Embed" ProgID="Equation.DSMT4" ShapeID="_x0000_i1365" DrawAspect="Content" ObjectID="_1808293238" r:id="rId59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زمین خود را گندم و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20" w:dyaOrig="620" w14:anchorId="78356D30">
                <v:shape id="_x0000_i1366" type="#_x0000_t75" style="width:11pt;height:31pt" o:ole="">
                  <v:imagedata r:id="rId60" o:title=""/>
                </v:shape>
                <o:OLEObject Type="Embed" ProgID="Equation.DSMT4" ShapeID="_x0000_i1366" DrawAspect="Content" ObjectID="_1808293239" r:id="rId61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بقیه زمین را ذرت کاشته است. اگر 4 هکتار از زمین باقی مانده باشد کل زمین چند هکتار است؟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37AB6B58" w14:textId="77777777" w:rsidR="006D3C8A" w:rsidRPr="00E26AB6" w:rsidRDefault="006D3C8A" w:rsidP="00C25114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75/0</w:t>
            </w:r>
          </w:p>
          <w:p w14:paraId="4641E510" w14:textId="77777777" w:rsidR="006D3C8A" w:rsidRPr="00E26AB6" w:rsidRDefault="006D3C8A" w:rsidP="00C25114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8FD6556" w14:textId="77777777" w:rsidR="006D3C8A" w:rsidRPr="00E26AB6" w:rsidRDefault="006D3C8A" w:rsidP="00C25114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549E511C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</w:tc>
      </w:tr>
      <w:tr w:rsidR="006D3C8A" w:rsidRPr="00E26AB6" w14:paraId="1E6BE931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6659292" w14:textId="72E86CBC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6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329B492B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حاصل عبارت مقابل را به دست آورید.</w:t>
            </w:r>
          </w:p>
          <w:p w14:paraId="241D072C" w14:textId="4650ED92" w:rsidR="006D3C8A" w:rsidRPr="00E26AB6" w:rsidRDefault="006D3C8A" w:rsidP="004224C7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2000" w:dyaOrig="320" w14:anchorId="056FF1C8">
                <v:shape id="_x0000_i1052" type="#_x0000_t75" style="width:100pt;height:16pt" o:ole="">
                  <v:imagedata r:id="rId62" o:title=""/>
                </v:shape>
                <o:OLEObject Type="Embed" ProgID="Equation.DSMT4" ShapeID="_x0000_i1052" DrawAspect="Content" ObjectID="_1808293240" r:id="rId63"/>
              </w:object>
            </w:r>
          </w:p>
          <w:p w14:paraId="41B4CEF5" w14:textId="34B28C40" w:rsidR="004224C7" w:rsidRPr="004224C7" w:rsidRDefault="006D3C8A" w:rsidP="00C67614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دمای هوای رشت 12 درجه بالای صفر و دمای تبریز 15 درجه سردتر از رشت است. دمای هوای تبریز چند درجه است؟ 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319CBF76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75/0</w:t>
            </w:r>
          </w:p>
          <w:p w14:paraId="6569DD9E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507472FB" w14:textId="2967E8BE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</w:tc>
      </w:tr>
      <w:tr w:rsidR="006D3C8A" w:rsidRPr="00E26AB6" w14:paraId="14C65E9A" w14:textId="77777777" w:rsidTr="00BB6D0F">
        <w:trPr>
          <w:trHeight w:val="20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AD3473" w14:textId="78C1D4A9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07A0008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عبارت جبری مقابل را ساده کنید.</w:t>
            </w:r>
          </w:p>
          <w:p w14:paraId="69C9CB32" w14:textId="698E60D9" w:rsidR="006D3C8A" w:rsidRPr="00E26AB6" w:rsidRDefault="006D3C8A" w:rsidP="00D95A80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1540" w:dyaOrig="320" w14:anchorId="12587B8C">
                <v:shape id="_x0000_i1053" type="#_x0000_t75" style="width:77pt;height:16pt" o:ole="">
                  <v:imagedata r:id="rId64" o:title=""/>
                </v:shape>
                <o:OLEObject Type="Embed" ProgID="Equation.DSMT4" ShapeID="_x0000_i1053" DrawAspect="Content" ObjectID="_1808293241" r:id="rId65"/>
              </w:object>
            </w:r>
          </w:p>
          <w:p w14:paraId="7D851AD2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مقدار عددی عبارت جبری زیر را به ازای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580" w:dyaOrig="260" w14:anchorId="67885803">
                <v:shape id="_x0000_i1054" type="#_x0000_t75" style="width:29pt;height:13pt" o:ole="">
                  <v:imagedata r:id="rId66" o:title=""/>
                </v:shape>
                <o:OLEObject Type="Embed" ProgID="Equation.DSMT4" ShapeID="_x0000_i1054" DrawAspect="Content" ObjectID="_1808293242" r:id="rId67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بدست آورید.</w:t>
            </w:r>
          </w:p>
          <w:p w14:paraId="4C157228" w14:textId="69512892" w:rsidR="006D3C8A" w:rsidRPr="00E26AB6" w:rsidRDefault="006D3C8A" w:rsidP="00D95A80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859" w:dyaOrig="260" w14:anchorId="74A56718">
                <v:shape id="_x0000_i1055" type="#_x0000_t75" style="width:42.95pt;height:13pt" o:ole="">
                  <v:imagedata r:id="rId68" o:title=""/>
                </v:shape>
                <o:OLEObject Type="Embed" ProgID="Equation.DSMT4" ShapeID="_x0000_i1055" DrawAspect="Content" ObjectID="_1808293243" r:id="rId69"/>
              </w:object>
            </w:r>
          </w:p>
          <w:p w14:paraId="6DC950E7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ج) معادلة مقابل را حل کنید.</w:t>
            </w:r>
          </w:p>
          <w:p w14:paraId="00C1D428" w14:textId="31CEDCC6" w:rsidR="006D3C8A" w:rsidRPr="004224C7" w:rsidRDefault="006D3C8A" w:rsidP="004224C7">
            <w:pPr>
              <w:bidi/>
              <w:rPr>
                <w:rFonts w:cs="B Nazanin"/>
                <w:b/>
                <w:bCs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960" w:dyaOrig="260" w14:anchorId="0870F52A">
                <v:shape id="_x0000_i1056" type="#_x0000_t75" style="width:48pt;height:13pt" o:ole="">
                  <v:imagedata r:id="rId70" o:title=""/>
                </v:shape>
                <o:OLEObject Type="Embed" ProgID="Equation.DSMT4" ShapeID="_x0000_i1056" DrawAspect="Content" ObjectID="_1808293244" r:id="rId71"/>
              </w:objec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49AECD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75/0</w:t>
            </w:r>
          </w:p>
          <w:p w14:paraId="667CDECD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5F7C517C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3F4EFB48" w14:textId="7225C1AE" w:rsidR="006D3C8A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2D842EC4" w14:textId="77777777" w:rsidR="004224C7" w:rsidRPr="004224C7" w:rsidRDefault="004224C7" w:rsidP="004224C7">
            <w:pPr>
              <w:bidi/>
              <w:jc w:val="center"/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  <w:p w14:paraId="540ACEF3" w14:textId="40162E7B" w:rsidR="006D3C8A" w:rsidRPr="00E26AB6" w:rsidRDefault="004224C7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3DB2194B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26F4B4BC" w14:textId="12AADE13" w:rsidR="006D3C8A" w:rsidRPr="00E26AB6" w:rsidRDefault="006D3C8A" w:rsidP="00BB6D0F">
            <w:pPr>
              <w:bidi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</w:p>
        </w:tc>
      </w:tr>
      <w:tr w:rsidR="006D3C8A" w:rsidRPr="00E26AB6" w14:paraId="15D62F4D" w14:textId="77777777" w:rsidTr="007A4D34">
        <w:trPr>
          <w:trHeight w:val="228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2EAD37B" w14:textId="3B1B9CAD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lastRenderedPageBreak/>
              <w:t>8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4A393F2" w14:textId="707AE086" w:rsidR="006D3C8A" w:rsidRPr="00E26AB6" w:rsidRDefault="006D3C8A" w:rsidP="00ED66AC">
            <w:pPr>
              <w:tabs>
                <w:tab w:val="left" w:pos="3823"/>
              </w:tabs>
              <w:bidi/>
              <w:rPr>
                <w:rFonts w:cs="B Nazanin" w:hint="cs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در جای خالی نام پاره خط مناسب را پیدا کنید.</w:t>
            </w:r>
          </w:p>
          <w:p w14:paraId="1DA056A1" w14:textId="6BD1454D" w:rsidR="006D3C8A" w:rsidRPr="00E26AB6" w:rsidRDefault="00AA1091" w:rsidP="00D95A80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D66C6B0" wp14:editId="0287767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297815</wp:posOffset>
                      </wp:positionV>
                      <wp:extent cx="2301240" cy="118110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1240" cy="1181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2BA7A1" w14:textId="33BE642D" w:rsidR="006D3C8A" w:rsidRDefault="007A4D34">
                                  <w:r w:rsidRPr="00ED66AC">
                                    <w:rPr>
                                      <w:rFonts w:cs="B Nazani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object w:dxaOrig="2620" w:dyaOrig="1881" w14:anchorId="6D97B96F">
                                      <v:shape id="_x0000_i1382" type="#_x0000_t75" style="width:89.85pt;height:64.5pt" o:ole="">
                                        <v:imagedata r:id="rId72" o:title=""/>
                                      </v:shape>
                                      <o:OLEObject Type="Embed" ProgID="FXDraw.Graphic" ShapeID="_x0000_i1382" DrawAspect="Content" ObjectID="_1808293270" r:id="rId73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66C6B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7" type="#_x0000_t202" style="position:absolute;left:0;text-align:left;margin-left:3.55pt;margin-top:23.45pt;width:181.2pt;height:93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" filled="f" stroked="f" strokeweight=".5pt">
                      <v:textbox style="mso-fit-shape-to-text:t">
                        <w:txbxContent>
                          <w:p w14:paraId="352BA7A1" w14:textId="33BE642D" w:rsidR="006D3C8A" w:rsidRDefault="007A4D34">
                            <w:r w:rsidRPr="00ED66AC">
                              <w:rPr>
                                <w:rFonts w:cs="B Nazanin"/>
                                <w:b/>
                                <w:bCs/>
                                <w:sz w:val="26"/>
                                <w:szCs w:val="26"/>
                              </w:rPr>
                              <w:object w:dxaOrig="2620" w:dyaOrig="1881" w14:anchorId="6D97B96F">
                                <v:shape id="_x0000_i1382" type="#_x0000_t75" style="width:89.85pt;height:64.5pt" o:ole="">
                                  <v:imagedata r:id="rId72" o:title=""/>
                                </v:shape>
                                <o:OLEObject Type="Embed" ProgID="FXDraw.Graphic" ShapeID="_x0000_i1382" DrawAspect="Content" ObjectID="_1808293270" r:id="rId74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D3C8A" w:rsidRPr="00E26AB6">
              <w:rPr>
                <w:rFonts w:cs="B Nazanin" w:hint="cs"/>
                <w:b/>
                <w:bCs/>
                <w:rtl/>
              </w:rPr>
              <w:t xml:space="preserve">                        </w:t>
            </w:r>
            <w:r w:rsidR="006D3C8A" w:rsidRPr="00E26AB6">
              <w:rPr>
                <w:rFonts w:eastAsiaTheme="minorEastAsia" w:cs="B Nazanin"/>
                <w:b/>
                <w:bCs/>
                <w:position w:val="-6"/>
              </w:rPr>
              <w:object w:dxaOrig="1640" w:dyaOrig="340" w14:anchorId="7981BC1A">
                <v:shape id="_x0000_i1381" type="#_x0000_t75" style="width:82pt;height:17pt" o:ole="">
                  <v:imagedata r:id="rId75" o:title=""/>
                </v:shape>
                <o:OLEObject Type="Embed" ProgID="Equation.DSMT4" ShapeID="_x0000_i1381" DrawAspect="Content" ObjectID="_1808293245" r:id="rId76"/>
              </w:object>
            </w:r>
            <w:r w:rsidR="006D3C8A" w:rsidRPr="00E26AB6">
              <w:rPr>
                <w:rFonts w:cs="B Nazanin"/>
                <w:b/>
                <w:bCs/>
                <w:rtl/>
              </w:rPr>
              <w:tab/>
            </w:r>
            <w:r w:rsidR="00C67614" w:rsidRPr="00E26AB6">
              <w:rPr>
                <w:rFonts w:cs="B Nazanin"/>
                <w:b/>
                <w:bCs/>
              </w:rPr>
              <w:object w:dxaOrig="3369" w:dyaOrig="427" w14:anchorId="011A31E0">
                <v:shape id="_x0000_i1380" type="#_x0000_t75" style="width:142.7pt;height:17.75pt" o:ole="">
                  <v:imagedata r:id="rId77" o:title=""/>
                </v:shape>
                <o:OLEObject Type="Embed" ProgID="FXDraw.Graphic" ShapeID="_x0000_i1380" DrawAspect="Content" ObjectID="_1808293246" r:id="rId78"/>
              </w:object>
            </w:r>
          </w:p>
          <w:p w14:paraId="2B282273" w14:textId="7495A290" w:rsidR="006D3C8A" w:rsidRPr="00E26AB6" w:rsidRDefault="006D3C8A" w:rsidP="00ED66AC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با توجه به شکل زیر اندازه ی زاویه های خواسته شده را محاسبه کنید.</w:t>
            </w:r>
          </w:p>
          <w:p w14:paraId="6A33A13E" w14:textId="49FC582D" w:rsidR="006D3C8A" w:rsidRPr="00E26AB6" w:rsidRDefault="006D3C8A" w:rsidP="00ED66AC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60" w:dyaOrig="320" w14:anchorId="64F81EBD">
                <v:shape id="_x0000_i1061" type="#_x0000_t75" style="width:38pt;height:16pt" o:ole="">
                  <v:imagedata r:id="rId79" o:title=""/>
                </v:shape>
                <o:OLEObject Type="Embed" ProgID="Equation.DSMT4" ShapeID="_x0000_i1061" DrawAspect="Content" ObjectID="_1808293247" r:id="rId80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80" w:dyaOrig="320" w14:anchorId="1DC013A0">
                <v:shape id="_x0000_i1062" type="#_x0000_t75" style="width:39pt;height:16pt" o:ole="">
                  <v:imagedata r:id="rId81" o:title=""/>
                </v:shape>
                <o:OLEObject Type="Embed" ProgID="Equation.DSMT4" ShapeID="_x0000_i1062" DrawAspect="Content" ObjectID="_1808293248" r:id="rId82"/>
              </w:object>
            </w:r>
          </w:p>
          <w:p w14:paraId="55BFC4E3" w14:textId="6DB75097" w:rsidR="006D3C8A" w:rsidRPr="00E26AB6" w:rsidRDefault="007928A1" w:rsidP="00D95A80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B8058A4" wp14:editId="6A1872E3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455295</wp:posOffset>
                      </wp:positionV>
                      <wp:extent cx="1932940" cy="122682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940" cy="12268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7F297" w14:textId="0B76E8B3" w:rsidR="006D3C8A" w:rsidRDefault="007928A1">
                                  <w:r>
                                    <w:rPr>
                                      <w:b/>
                                      <w:bCs/>
                                    </w:rPr>
                                    <w:object w:dxaOrig="2309" w:dyaOrig="1646" w14:anchorId="04E89BA6">
                                      <v:shape id="_x0000_i1167" type="#_x0000_t75" style="width:76.55pt;height:54.65pt" o:ole="">
                                        <v:imagedata r:id="rId83" o:title=""/>
                                      </v:shape>
                                      <o:OLEObject Type="Embed" ProgID="FXDraw.Graphic" ShapeID="_x0000_i1167" DrawAspect="Content" ObjectID="_1808293271" r:id="rId84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058A4" id="Text Box 3" o:spid="_x0000_s1028" type="#_x0000_t202" style="position:absolute;left:0;text-align:left;margin-left:19pt;margin-top:35.85pt;width:152.2pt;height:96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" filled="f" stroked="f" strokeweight=".5pt">
                      <v:textbox style="mso-fit-shape-to-text:t">
                        <w:txbxContent>
                          <w:p w14:paraId="6AA7F297" w14:textId="0B76E8B3" w:rsidR="006D3C8A" w:rsidRDefault="007928A1">
                            <w:r>
                              <w:rPr>
                                <w:b/>
                                <w:bCs/>
                              </w:rPr>
                              <w:object w:dxaOrig="2309" w:dyaOrig="1646" w14:anchorId="04E89BA6">
                                <v:shape id="_x0000_i1167" type="#_x0000_t75" style="width:76.55pt;height:54.65pt" o:ole="">
                                  <v:imagedata r:id="rId83" o:title=""/>
                                </v:shape>
                                <o:OLEObject Type="Embed" ProgID="FXDraw.Graphic" ShapeID="_x0000_i1167" DrawAspect="Content" ObjectID="_1808293271" r:id="rId8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</w:tcPr>
          <w:p w14:paraId="4C5A02C1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34287A09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0FDE6F8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3697A16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07D9B5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38F122F0" w14:textId="4DBD7AC0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</w:tc>
      </w:tr>
      <w:tr w:rsidR="007928A1" w:rsidRPr="00E26AB6" w14:paraId="3884496B" w14:textId="77777777" w:rsidTr="007928A1">
        <w:trPr>
          <w:trHeight w:val="1067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5DED5504" w14:textId="77777777" w:rsidR="007928A1" w:rsidRPr="00E26AB6" w:rsidRDefault="007928A1" w:rsidP="00513D4B">
            <w:pPr>
              <w:bidi/>
              <w:jc w:val="center"/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</w:pP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5232B35" w14:textId="6C896367" w:rsidR="007928A1" w:rsidRPr="00E26AB6" w:rsidRDefault="007928A1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 w:hint="cs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دو مثلث زیر هم نهشت هستند:</w:t>
            </w:r>
            <w:bookmarkStart w:id="0" w:name="_GoBack"/>
            <w:bookmarkEnd w:id="0"/>
          </w:p>
          <w:p w14:paraId="713D7B2D" w14:textId="77777777" w:rsidR="007928A1" w:rsidRDefault="007928A1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 w:hint="cs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چه تبدیل هندسی انجام شده است؟</w:t>
            </w:r>
          </w:p>
          <w:p w14:paraId="74E36047" w14:textId="5EAB4EE7" w:rsidR="007928A1" w:rsidRPr="00E26AB6" w:rsidRDefault="007928A1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 w:hint="cs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ب) با توجه به اجزای متناظر تساوی </w:t>
            </w:r>
            <w:r>
              <w:rPr>
                <w:rFonts w:cs="B Nazanin" w:hint="cs"/>
                <w:b/>
                <w:bCs/>
                <w:rtl/>
              </w:rPr>
              <w:t>مقابل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کامل کنید.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40" w:dyaOrig="340" w14:anchorId="536E2F8E">
                <v:shape id="_x0000_i1221" type="#_x0000_t75" style="width:37pt;height:17pt" o:ole="">
                  <v:imagedata r:id="rId86" o:title=""/>
                </v:shape>
                <o:OLEObject Type="Embed" ProgID="Equation.DSMT4" ShapeID="_x0000_i1221" DrawAspect="Content" ObjectID="_1808293249" r:id="rId87"/>
              </w:objec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10EAE0FD" w14:textId="77777777" w:rsidR="007928A1" w:rsidRPr="00E26AB6" w:rsidRDefault="007928A1" w:rsidP="007928A1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51F17E3A" w14:textId="77777777" w:rsidR="007928A1" w:rsidRPr="00E26AB6" w:rsidRDefault="007928A1" w:rsidP="00ED66AC">
            <w:pPr>
              <w:bidi/>
              <w:jc w:val="center"/>
              <w:rPr>
                <w:rFonts w:cs="B Nazanin" w:hint="cs"/>
                <w:b/>
                <w:bCs/>
                <w:rtl/>
              </w:rPr>
            </w:pPr>
          </w:p>
        </w:tc>
      </w:tr>
      <w:tr w:rsidR="006D3C8A" w:rsidRPr="00E26AB6" w14:paraId="08E3F90F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5B99AE3F" w14:textId="319E8312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10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6153276" w14:textId="6EFD9896" w:rsidR="006D3C8A" w:rsidRPr="00E26AB6" w:rsidRDefault="006D3C8A" w:rsidP="00ED66AC">
            <w:pPr>
              <w:tabs>
                <w:tab w:val="left" w:pos="7908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با رسم نمودار درختی عدد 36 را تجزیه کنید و شمارنده های اول آن را  بنویسید.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</w:p>
          <w:p w14:paraId="763D7AA8" w14:textId="59A32A67" w:rsidR="006D3C8A" w:rsidRPr="00E26AB6" w:rsidRDefault="006D3C8A" w:rsidP="00ED66AC">
            <w:pPr>
              <w:tabs>
                <w:tab w:val="left" w:pos="6713"/>
                <w:tab w:val="left" w:pos="7390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شمارنده های اول 36 : .................و......................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</w:t>
            </w:r>
            <w:r w:rsidR="007A4D34" w:rsidRPr="00E26AB6">
              <w:rPr>
                <w:rFonts w:cs="B Nazanin"/>
                <w:b/>
                <w:bCs/>
              </w:rPr>
              <w:object w:dxaOrig="1209" w:dyaOrig="542" w14:anchorId="53D5DD03">
                <v:shape id="_x0000_i1066" type="#_x0000_t75" style="width:51pt;height:22.65pt" o:ole="">
                  <v:imagedata r:id="rId88" o:title=""/>
                </v:shape>
                <o:OLEObject Type="Embed" ProgID="FXDraw.Graphic" ShapeID="_x0000_i1066" DrawAspect="Content" ObjectID="_1808293250" r:id="rId89"/>
              </w:object>
            </w:r>
          </w:p>
          <w:p w14:paraId="7D398934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</w:p>
          <w:p w14:paraId="2351933E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کوچکترین مضرب مشترک دو عدد 35 و 30 را با نوشتن راه حل کامل محاسبه کنید.</w:t>
            </w:r>
          </w:p>
          <w:p w14:paraId="0B8A750A" w14:textId="6EE923BD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14"/>
              </w:rPr>
              <w:object w:dxaOrig="960" w:dyaOrig="400" w14:anchorId="4E8CAEA8">
                <v:shape id="_x0000_i1067" type="#_x0000_t75" style="width:48pt;height:20pt" o:ole="">
                  <v:imagedata r:id="rId90" o:title=""/>
                </v:shape>
                <o:OLEObject Type="Embed" ProgID="Equation.DSMT4" ShapeID="_x0000_i1067" DrawAspect="Content" ObjectID="_1808293251" r:id="rId91"/>
              </w:object>
            </w:r>
          </w:p>
          <w:p w14:paraId="59B8A6FF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</w:p>
          <w:p w14:paraId="31BE8200" w14:textId="77777777" w:rsidR="006D3C8A" w:rsidRPr="00E26AB6" w:rsidRDefault="006D3C8A" w:rsidP="00ED66AC">
            <w:pPr>
              <w:bidi/>
              <w:rPr>
                <w:rFonts w:asciiTheme="minorHAnsi" w:eastAsiaTheme="minorHAnsi" w:hAnsiTheme="minorHAnsi" w:cs="B Nazanin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6567CCA9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  <w:p w14:paraId="5A2363FB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1ABF864D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409003F3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FF4622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748E0F0A" w14:textId="0D66936B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6D3C8A" w:rsidRPr="00E26AB6" w14:paraId="3AF6C23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714E00FF" w14:textId="02BA1400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11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76EE8FC" w14:textId="3FFA86A2" w:rsidR="006D3C8A" w:rsidRPr="00E26AB6" w:rsidRDefault="006D3C8A" w:rsidP="006D3C8A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با نوشتن دستور محاسبه مساحت جانبی شکل های منشوری، مساحت جانبی منشور مقابل را محاسبه کنید.</w:t>
            </w:r>
          </w:p>
          <w:p w14:paraId="14ECDCB2" w14:textId="0F6976F8" w:rsidR="006D3C8A" w:rsidRPr="00E26AB6" w:rsidRDefault="006D3C8A" w:rsidP="00ED66AC">
            <w:pPr>
              <w:tabs>
                <w:tab w:val="left" w:pos="3862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</w:t>
            </w:r>
            <w:r w:rsidRPr="00E26AB6">
              <w:rPr>
                <w:rFonts w:cs="B Nazanin" w:hint="cs"/>
                <w:b/>
                <w:bCs/>
                <w:rtl/>
                <w:lang w:bidi="fa-IR"/>
              </w:rPr>
              <w:t xml:space="preserve">      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</w:t>
            </w:r>
            <w:r w:rsidR="00BF6DCB" w:rsidRPr="00E26AB6">
              <w:rPr>
                <w:rFonts w:cs="B Nazanin"/>
                <w:b/>
                <w:bCs/>
              </w:rPr>
              <w:object w:dxaOrig="2352" w:dyaOrig="2069" w14:anchorId="33321F27">
                <v:shape id="_x0000_i1068" type="#_x0000_t75" style="width:65.4pt;height:57.1pt" o:ole="">
                  <v:imagedata r:id="rId92" o:title=""/>
                </v:shape>
                <o:OLEObject Type="Embed" ProgID="FXDraw.Graphic" ShapeID="_x0000_i1068" DrawAspect="Content" ObjectID="_1808293252" r:id="rId93"/>
              </w:object>
            </w:r>
          </w:p>
          <w:p w14:paraId="5DDB67A3" w14:textId="77777777" w:rsidR="006D3C8A" w:rsidRPr="00E26AB6" w:rsidRDefault="006D3C8A" w:rsidP="00ED66AC">
            <w:pPr>
              <w:tabs>
                <w:tab w:val="left" w:pos="3862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حجم استوانه زیر را حساب کنید.</w:t>
            </w:r>
            <w:r w:rsidRPr="00E26AB6">
              <w:rPr>
                <w:rFonts w:cs="B Nazanin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740" w:dyaOrig="320" w14:anchorId="24E1E640">
                <v:shape id="_x0000_i1069" type="#_x0000_t75" style="width:37pt;height:16pt" o:ole="">
                  <v:imagedata r:id="rId94" o:title=""/>
                </v:shape>
                <o:OLEObject Type="Embed" ProgID="Equation.DSMT4" ShapeID="_x0000_i1069" DrawAspect="Content" ObjectID="_1808293253" r:id="rId95"/>
              </w:object>
            </w:r>
          </w:p>
          <w:p w14:paraId="5889295A" w14:textId="653B67B7" w:rsidR="006D3C8A" w:rsidRPr="00E26AB6" w:rsidRDefault="006D3C8A" w:rsidP="00ED66AC">
            <w:pPr>
              <w:bidi/>
              <w:rPr>
                <w:rFonts w:asciiTheme="minorHAnsi" w:eastAsiaTheme="minorHAnsi" w:hAnsiTheme="minorHAnsi" w:cs="B Nazanin"/>
                <w:rtl/>
                <w:lang w:bidi="fa-IR"/>
              </w:rPr>
            </w:pP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</w:t>
            </w:r>
            <w:r w:rsidR="00BF6DCB" w:rsidRPr="00E26AB6">
              <w:rPr>
                <w:rFonts w:cs="B Nazanin"/>
                <w:b/>
                <w:bCs/>
              </w:rPr>
              <w:object w:dxaOrig="1113" w:dyaOrig="1209" w14:anchorId="094AD8E1">
                <v:shape id="_x0000_i1070" type="#_x0000_t75" style="width:46pt;height:50.4pt" o:ole="">
                  <v:imagedata r:id="rId96" o:title=""/>
                </v:shape>
                <o:OLEObject Type="Embed" ProgID="FXDraw.Graphic" ShapeID="_x0000_i1070" DrawAspect="Content" ObjectID="_1808293254" r:id="rId97"/>
              </w:objec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807B704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  <w:p w14:paraId="2B04D2B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7314B482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21043F22" w14:textId="7C5DCCFE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6D3C8A" w:rsidRPr="00E26AB6" w14:paraId="2BBB43CE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128E462" w14:textId="40266C46" w:rsidR="006D3C8A" w:rsidRPr="00E26AB6" w:rsidRDefault="006D3C8A" w:rsidP="006D3C8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12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AA32685" w14:textId="77777777" w:rsidR="00BF6DCB" w:rsidRDefault="006D3C8A" w:rsidP="00BF6DCB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الف)حاصل عبارت زیر را حساب کنید.</w:t>
            </w:r>
            <w:r w:rsidR="004375D2" w:rsidRPr="00E26AB6">
              <w:rPr>
                <w:rFonts w:eastAsiaTheme="minorEastAsia" w:cs="B Nazanin"/>
                <w:b/>
                <w:bCs/>
              </w:rPr>
              <w:t xml:space="preserve"> </w:t>
            </w:r>
            <w:r w:rsidR="004375D2" w:rsidRPr="00E26AB6">
              <w:rPr>
                <w:rFonts w:eastAsiaTheme="minorEastAsia" w:cs="B Nazanin"/>
                <w:b/>
                <w:bCs/>
                <w:position w:val="-6"/>
              </w:rPr>
              <w:object w:dxaOrig="1260" w:dyaOrig="320" w14:anchorId="612171B3">
                <v:shape id="_x0000_i1071" type="#_x0000_t75" style="width:63pt;height:16pt" o:ole="">
                  <v:imagedata r:id="rId98" o:title=""/>
                </v:shape>
                <o:OLEObject Type="Embed" ProgID="Equation.DSMT4" ShapeID="_x0000_i1071" DrawAspect="Content" ObjectID="_1808293255" r:id="rId99"/>
              </w:object>
            </w:r>
            <w:r w:rsidR="004375D2" w:rsidRPr="00E26AB6">
              <w:rPr>
                <w:rFonts w:eastAsiaTheme="minorEastAsia" w:cs="B Nazanin"/>
                <w:b/>
                <w:bCs/>
              </w:rPr>
              <w:t xml:space="preserve">                                                                     </w:t>
            </w:r>
          </w:p>
          <w:p w14:paraId="7D070B25" w14:textId="289B589C" w:rsidR="006D3C8A" w:rsidRPr="00E26AB6" w:rsidRDefault="006D3C8A" w:rsidP="00BF6DCB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</w:t>
            </w:r>
          </w:p>
          <w:p w14:paraId="12438733" w14:textId="77777777" w:rsidR="006D3C8A" w:rsidRPr="00E26AB6" w:rsidRDefault="006D3C8A" w:rsidP="00ED66AC">
            <w:pPr>
              <w:tabs>
                <w:tab w:val="left" w:pos="3156"/>
                <w:tab w:val="left" w:pos="7980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حاصل را به صورت عددی تواندار بنویسید.</w:t>
            </w:r>
          </w:p>
          <w:p w14:paraId="43A673A3" w14:textId="1F108F83" w:rsidR="006D3C8A" w:rsidRPr="00E26AB6" w:rsidRDefault="006D3C8A" w:rsidP="00ED66AC">
            <w:pPr>
              <w:tabs>
                <w:tab w:val="left" w:pos="3156"/>
                <w:tab w:val="left" w:pos="619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880" w:dyaOrig="320" w14:anchorId="2AE84F16">
                <v:shape id="_x0000_i1072" type="#_x0000_t75" style="width:44pt;height:16pt" o:ole="">
                  <v:imagedata r:id="rId100" o:title=""/>
                </v:shape>
                <o:OLEObject Type="Embed" ProgID="Equation.DSMT4" ShapeID="_x0000_i1072" DrawAspect="Content" ObjectID="_1808293256" r:id="rId101"/>
              </w:objec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80" w:dyaOrig="320" w14:anchorId="2D2EC0A1">
                <v:shape id="_x0000_i1073" type="#_x0000_t75" style="width:39pt;height:16pt" o:ole="">
                  <v:imagedata r:id="rId102" o:title=""/>
                </v:shape>
                <o:OLEObject Type="Embed" ProgID="Equation.DSMT4" ShapeID="_x0000_i1073" DrawAspect="Content" ObjectID="_1808293257" r:id="rId103"/>
              </w:object>
            </w:r>
          </w:p>
          <w:p w14:paraId="63AF1253" w14:textId="77777777" w:rsidR="006D3C8A" w:rsidRPr="00E26AB6" w:rsidRDefault="006D3C8A" w:rsidP="00ED66AC">
            <w:pPr>
              <w:tabs>
                <w:tab w:val="left" w:pos="3156"/>
                <w:tab w:val="left" w:pos="7980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ج) جذر زیر را حساب کنید.</w:t>
            </w:r>
          </w:p>
          <w:p w14:paraId="58CE6169" w14:textId="4085B7AE" w:rsidR="006D3C8A" w:rsidRPr="00E26AB6" w:rsidRDefault="006D3C8A" w:rsidP="004375D2">
            <w:pPr>
              <w:tabs>
                <w:tab w:val="left" w:pos="5615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26"/>
              </w:rPr>
              <w:object w:dxaOrig="720" w:dyaOrig="700" w14:anchorId="75A0BED2">
                <v:shape id="_x0000_i1074" type="#_x0000_t75" style="width:36pt;height:35pt" o:ole="">
                  <v:imagedata r:id="rId104" o:title=""/>
                </v:shape>
                <o:OLEObject Type="Embed" ProgID="Equation.DSMT4" ShapeID="_x0000_i1074" DrawAspect="Content" ObjectID="_1808293258" r:id="rId105"/>
              </w:objec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07BE2DF" w14:textId="27C67FA3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2</w:t>
            </w:r>
          </w:p>
        </w:tc>
      </w:tr>
      <w:tr w:rsidR="006D3C8A" w:rsidRPr="00E26AB6" w14:paraId="13CF5719" w14:textId="77777777" w:rsidTr="004375D2">
        <w:trPr>
          <w:trHeight w:val="737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8F04D8A" w14:textId="38F274C8" w:rsidR="006D3C8A" w:rsidRPr="00E26AB6" w:rsidRDefault="006D3C8A" w:rsidP="006D3C8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13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723F3FCE" w14:textId="65B4E221" w:rsidR="006D3C8A" w:rsidRPr="00E26AB6" w:rsidRDefault="006D3C8A" w:rsidP="006D3C8A">
            <w:pPr>
              <w:tabs>
                <w:tab w:val="left" w:pos="1552"/>
                <w:tab w:val="left" w:pos="7390"/>
              </w:tabs>
              <w:bidi/>
              <w:rPr>
                <w:rStyle w:val="Strong"/>
                <w:rFonts w:cs="B Nazanin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  <w:r w:rsidR="00D95A80" w:rsidRPr="00E26AB6">
              <w:rPr>
                <w:rStyle w:val="Strong"/>
                <w:rFonts w:cs="B Nazanin" w:hint="cs"/>
                <w:rtl/>
                <w:lang w:bidi="fa-IR"/>
              </w:rPr>
              <w:t xml:space="preserve">با توجه به جدول، مقدار تقریبی </w:t>
            </w:r>
            <w:r w:rsidR="00D95A80" w:rsidRPr="00E26AB6">
              <w:rPr>
                <w:rFonts w:eastAsiaTheme="minorEastAsia" w:cs="B Nazanin"/>
                <w:b/>
                <w:bCs/>
                <w:position w:val="-8"/>
              </w:rPr>
              <w:object w:dxaOrig="499" w:dyaOrig="360" w14:anchorId="340A39FF">
                <v:shape id="_x0000_i1075" type="#_x0000_t75" style="width:24.95pt;height:18pt" o:ole="">
                  <v:imagedata r:id="rId106" o:title=""/>
                </v:shape>
                <o:OLEObject Type="Embed" ProgID="Equation.DSMT4" ShapeID="_x0000_i1075" DrawAspect="Content" ObjectID="_1808293259" r:id="rId107"/>
              </w:object>
            </w:r>
            <w:r w:rsidR="00D95A80" w:rsidRPr="00E26AB6">
              <w:rPr>
                <w:rStyle w:val="Strong"/>
                <w:rFonts w:cs="B Nazanin" w:hint="cs"/>
                <w:rtl/>
                <w:lang w:bidi="fa-IR"/>
              </w:rPr>
              <w:t xml:space="preserve">را بنویسید.                       </w:t>
            </w:r>
            <w:r w:rsidR="00D95A80" w:rsidRPr="00E26AB6">
              <w:rPr>
                <w:rFonts w:eastAsiaTheme="minorEastAsia" w:cs="B Nazanin"/>
                <w:b/>
                <w:bCs/>
                <w:position w:val="-8"/>
              </w:rPr>
              <w:object w:dxaOrig="1140" w:dyaOrig="360" w14:anchorId="392F469E">
                <v:shape id="_x0000_i1076" type="#_x0000_t75" style="width:57pt;height:18pt" o:ole="">
                  <v:imagedata r:id="rId108" o:title=""/>
                </v:shape>
                <o:OLEObject Type="Embed" ProgID="Equation.DSMT4" ShapeID="_x0000_i1076" DrawAspect="Content" ObjectID="_1808293260" r:id="rId109"/>
              </w:objec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80"/>
              <w:gridCol w:w="1580"/>
              <w:gridCol w:w="1580"/>
              <w:gridCol w:w="1580"/>
              <w:gridCol w:w="1581"/>
              <w:gridCol w:w="1581"/>
            </w:tblGrid>
            <w:tr w:rsidR="00D95A80" w:rsidRPr="00E26AB6" w14:paraId="3A972558" w14:textId="77777777" w:rsidTr="00D95A80">
              <w:tc>
                <w:tcPr>
                  <w:tcW w:w="1580" w:type="dxa"/>
                </w:tcPr>
                <w:p w14:paraId="7E4F9C50" w14:textId="3E41CE01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4/5</w:t>
                  </w:r>
                </w:p>
              </w:tc>
              <w:tc>
                <w:tcPr>
                  <w:tcW w:w="1580" w:type="dxa"/>
                </w:tcPr>
                <w:p w14:paraId="4F2C96D5" w14:textId="7D88D394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3/5</w:t>
                  </w:r>
                </w:p>
              </w:tc>
              <w:tc>
                <w:tcPr>
                  <w:tcW w:w="1580" w:type="dxa"/>
                </w:tcPr>
                <w:p w14:paraId="7CA34743" w14:textId="0529BF18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2/5</w:t>
                  </w:r>
                </w:p>
              </w:tc>
              <w:tc>
                <w:tcPr>
                  <w:tcW w:w="1580" w:type="dxa"/>
                </w:tcPr>
                <w:p w14:paraId="1EF1C609" w14:textId="2D94A59B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1/5</w:t>
                  </w:r>
                </w:p>
              </w:tc>
              <w:tc>
                <w:tcPr>
                  <w:tcW w:w="1581" w:type="dxa"/>
                </w:tcPr>
                <w:p w14:paraId="3C4701F0" w14:textId="3AA1F364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5</w:t>
                  </w:r>
                </w:p>
              </w:tc>
              <w:tc>
                <w:tcPr>
                  <w:tcW w:w="1581" w:type="dxa"/>
                </w:tcPr>
                <w:p w14:paraId="0B2236A6" w14:textId="72031320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عدد</w:t>
                  </w:r>
                </w:p>
              </w:tc>
            </w:tr>
            <w:tr w:rsidR="00D95A80" w:rsidRPr="00E26AB6" w14:paraId="789F22D8" w14:textId="77777777" w:rsidTr="00D95A80">
              <w:tc>
                <w:tcPr>
                  <w:tcW w:w="1580" w:type="dxa"/>
                </w:tcPr>
                <w:p w14:paraId="53806CCC" w14:textId="1D15D320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16/29</w:t>
                  </w:r>
                </w:p>
              </w:tc>
              <w:tc>
                <w:tcPr>
                  <w:tcW w:w="1580" w:type="dxa"/>
                </w:tcPr>
                <w:p w14:paraId="00DAA10F" w14:textId="23555E77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09/28</w:t>
                  </w:r>
                </w:p>
              </w:tc>
              <w:tc>
                <w:tcPr>
                  <w:tcW w:w="1580" w:type="dxa"/>
                </w:tcPr>
                <w:p w14:paraId="5E6172D8" w14:textId="5F1E2A9B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04/27</w:t>
                  </w:r>
                </w:p>
              </w:tc>
              <w:tc>
                <w:tcPr>
                  <w:tcW w:w="1580" w:type="dxa"/>
                </w:tcPr>
                <w:p w14:paraId="5B7FC3BA" w14:textId="579A8CF3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01/26</w:t>
                  </w:r>
                </w:p>
              </w:tc>
              <w:tc>
                <w:tcPr>
                  <w:tcW w:w="1581" w:type="dxa"/>
                </w:tcPr>
                <w:p w14:paraId="4F849428" w14:textId="0808C54A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25</w:t>
                  </w:r>
                </w:p>
              </w:tc>
              <w:tc>
                <w:tcPr>
                  <w:tcW w:w="1581" w:type="dxa"/>
                </w:tcPr>
                <w:p w14:paraId="2C34975A" w14:textId="7B019D9F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مجذور</w:t>
                  </w:r>
                </w:p>
              </w:tc>
            </w:tr>
          </w:tbl>
          <w:p w14:paraId="31C04A00" w14:textId="10619C24" w:rsidR="006D3C8A" w:rsidRPr="007928A1" w:rsidRDefault="006D3C8A" w:rsidP="006D3C8A">
            <w:pPr>
              <w:tabs>
                <w:tab w:val="left" w:pos="1552"/>
                <w:tab w:val="left" w:pos="7390"/>
              </w:tabs>
              <w:bidi/>
              <w:rPr>
                <w:rStyle w:val="Strong"/>
                <w:rFonts w:cs="B Nazanin"/>
                <w:sz w:val="2"/>
                <w:szCs w:val="2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38DD0AEA" w14:textId="372556E4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12F89265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514E8EF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38E3BCD0" w14:textId="292D2A93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</w:p>
        </w:tc>
      </w:tr>
      <w:tr w:rsidR="00A10001" w:rsidRPr="00E26AB6" w14:paraId="30B1AA72" w14:textId="77777777" w:rsidTr="004375D2">
        <w:trPr>
          <w:trHeight w:val="737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F3B4A37" w14:textId="4523F35A" w:rsidR="00A10001" w:rsidRPr="00E26AB6" w:rsidRDefault="00A10001" w:rsidP="006D3C8A">
            <w:pPr>
              <w:bidi/>
              <w:jc w:val="center"/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14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211ED4C" w14:textId="77777777" w:rsidR="00A10001" w:rsidRPr="00E26AB6" w:rsidRDefault="00A10001" w:rsidP="00A10001">
            <w:pPr>
              <w:tabs>
                <w:tab w:val="left" w:pos="2809"/>
                <w:tab w:val="left" w:pos="6658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در تساوی زیر جاهای خالی را با عدد مناسب کامل کنید.</w:t>
            </w:r>
          </w:p>
          <w:p w14:paraId="709ACA2A" w14:textId="04C9275C" w:rsidR="00A10001" w:rsidRPr="00E26AB6" w:rsidRDefault="00A10001" w:rsidP="00A10001">
            <w:pPr>
              <w:tabs>
                <w:tab w:val="left" w:pos="1552"/>
                <w:tab w:val="left" w:pos="7390"/>
              </w:tabs>
              <w:bidi/>
              <w:rPr>
                <w:rFonts w:cs="B Nazanin" w:hint="cs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</w:t>
            </w:r>
            <w:r w:rsidRPr="00E26AB6">
              <w:rPr>
                <w:rFonts w:cs="B Nazanin" w:hint="cs"/>
                <w:b/>
                <w:bCs/>
                <w:rtl/>
                <w:lang w:bidi="fa-IR"/>
              </w:rPr>
              <w:t xml:space="preserve">          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</w:t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1660" w:dyaOrig="720" w14:anchorId="113A3BB9">
                <v:shape id="_x0000_i1287" type="#_x0000_t75" style="width:83pt;height:36pt" o:ole="">
                  <v:imagedata r:id="rId110" o:title=""/>
                </v:shape>
                <o:OLEObject Type="Embed" ProgID="Equation.DSMT4" ShapeID="_x0000_i1287" DrawAspect="Content" ObjectID="_1808293261" r:id="rId111"/>
              </w:object>
            </w: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7D4A9135" w14:textId="70109EA6" w:rsidR="00A10001" w:rsidRPr="00E26AB6" w:rsidRDefault="00A10001" w:rsidP="00ED66AC">
            <w:pPr>
              <w:bidi/>
              <w:jc w:val="center"/>
              <w:rPr>
                <w:rFonts w:cs="B Nazanin" w:hint="cs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</w:tc>
      </w:tr>
      <w:tr w:rsidR="006D3C8A" w:rsidRPr="00E26AB6" w14:paraId="0BF64FFC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41574D3A" w14:textId="608C0349" w:rsidR="006D3C8A" w:rsidRPr="00E26AB6" w:rsidRDefault="00A10001" w:rsidP="006D3C8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15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73AAE567" w14:textId="77777777" w:rsidR="006D3C8A" w:rsidRPr="00E26AB6" w:rsidRDefault="006D3C8A" w:rsidP="00ED66AC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4AA7AE0" wp14:editId="3B38A982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157353</wp:posOffset>
                      </wp:positionV>
                      <wp:extent cx="2807208" cy="2331720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07208" cy="23317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928FE6" w14:textId="77777777" w:rsidR="006D3C8A" w:rsidRDefault="006D3C8A">
                                  <w:r>
                                    <w:rPr>
                                      <w:b/>
                                      <w:bCs/>
                                    </w:rPr>
                                    <w:object w:dxaOrig="4766" w:dyaOrig="4972" w14:anchorId="7484AA9F">
                                      <v:shape id="_x0000_i1078" type="#_x0000_t75" style="width:179.45pt;height:187.2pt" o:ole="">
                                        <v:imagedata r:id="rId112" o:title=""/>
                                      </v:shape>
                                      <o:OLEObject Type="Embed" ProgID="FXDraw.Graphic" ShapeID="_x0000_i1078" DrawAspect="Content" ObjectID="_1808293272" r:id="rId113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AA7AE0" id="Text Box 1" o:spid="_x0000_s1029" type="#_x0000_t202" style="position:absolute;left:0;text-align:left;margin-left:2.75pt;margin-top:12.4pt;width:221.05pt;height:183.6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" filled="f" stroked="f" strokeweight=".5pt">
                      <v:textbox style="mso-fit-shape-to-text:t">
                        <w:txbxContent>
                          <w:p w14:paraId="20928FE6" w14:textId="77777777" w:rsidR="006D3C8A" w:rsidRDefault="006D3C8A">
                            <w:r>
                              <w:rPr>
                                <w:b/>
                                <w:bCs/>
                              </w:rPr>
                              <w:object w:dxaOrig="4766" w:dyaOrig="4972" w14:anchorId="7484AA9F">
                                <v:shape id="_x0000_i1082" type="#_x0000_t75" style="width:179.45pt;height:187.2pt" o:ole="">
                                  <v:imagedata r:id="rId114" o:title=""/>
                                </v:shape>
                                <o:OLEObject Type="Embed" ProgID="FXDraw.Graphic" ShapeID="_x0000_i1082" DrawAspect="Content" ObjectID="_1778403485" r:id="rId11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6AB6">
              <w:rPr>
                <w:rFonts w:cs="B Nazanin" w:hint="cs"/>
                <w:b/>
                <w:bCs/>
                <w:rtl/>
              </w:rPr>
              <w:t>با توجه به دستگاه مختصات مقابل به سؤالات زیر پاسخ دهید.</w:t>
            </w:r>
          </w:p>
          <w:p w14:paraId="7E2F94C7" w14:textId="77777777" w:rsidR="006D3C8A" w:rsidRPr="00E26AB6" w:rsidRDefault="006D3C8A" w:rsidP="00ED66AC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الف) مختصات نقطة </w:t>
            </w:r>
            <w:r w:rsidRPr="00E26AB6">
              <w:rPr>
                <w:rFonts w:eastAsiaTheme="minorEastAsia" w:cs="B Nazanin"/>
                <w:b/>
                <w:bCs/>
                <w:position w:val="-4"/>
              </w:rPr>
              <w:object w:dxaOrig="260" w:dyaOrig="260" w14:anchorId="6E38F429">
                <v:shape id="_x0000_i1079" type="#_x0000_t75" style="width:13pt;height:13pt" o:ole="">
                  <v:imagedata r:id="rId116" o:title=""/>
                </v:shape>
                <o:OLEObject Type="Embed" ProgID="Equation.DSMT4" ShapeID="_x0000_i1079" DrawAspect="Content" ObjectID="_1808293262" r:id="rId117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بنویسید.               </w:t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1140" w:dyaOrig="720" w14:anchorId="19FBB2D9">
                <v:shape id="_x0000_i1080" type="#_x0000_t75" style="width:57pt;height:36pt" o:ole="">
                  <v:imagedata r:id="rId118" o:title=""/>
                </v:shape>
                <o:OLEObject Type="Embed" ProgID="Equation.DSMT4" ShapeID="_x0000_i1080" DrawAspect="Content" ObjectID="_1808293263" r:id="rId119"/>
              </w:object>
            </w:r>
          </w:p>
          <w:p w14:paraId="3ED4606F" w14:textId="6E56191C" w:rsidR="006D3C8A" w:rsidRPr="00E26AB6" w:rsidRDefault="006D3C8A" w:rsidP="00274AD1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lastRenderedPageBreak/>
              <w:t xml:space="preserve">ب) نقطة </w:t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960" w:dyaOrig="720" w14:anchorId="6808DC50">
                <v:shape id="_x0000_i1081" type="#_x0000_t75" style="width:48pt;height:36pt" o:ole="">
                  <v:imagedata r:id="rId120" o:title=""/>
                </v:shape>
                <o:OLEObject Type="Embed" ProgID="Equation.DSMT4" ShapeID="_x0000_i1081" DrawAspect="Content" ObjectID="_1808293264" r:id="rId121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در صفحه نمایش دهید.</w:t>
            </w:r>
          </w:p>
          <w:p w14:paraId="74844E60" w14:textId="77777777" w:rsidR="006D3C8A" w:rsidRPr="00E26AB6" w:rsidRDefault="006D3C8A" w:rsidP="00ED66AC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ج) جمع متناظر بردار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340" w14:anchorId="36F8CCB8">
                <v:shape id="_x0000_i1082" type="#_x0000_t75" style="width:20pt;height:17pt" o:ole="">
                  <v:imagedata r:id="rId122" o:title=""/>
                </v:shape>
                <o:OLEObject Type="Embed" ProgID="Equation.DSMT4" ShapeID="_x0000_i1082" DrawAspect="Content" ObjectID="_1808293265" r:id="rId123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کامل کنید.</w:t>
            </w:r>
          </w:p>
          <w:p w14:paraId="12BFA0BB" w14:textId="77777777" w:rsidR="006D3C8A" w:rsidRPr="00E26AB6" w:rsidRDefault="006D3C8A" w:rsidP="00ED66AC">
            <w:pPr>
              <w:tabs>
                <w:tab w:val="left" w:pos="1342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2320" w:dyaOrig="720" w14:anchorId="01D278A7">
                <v:shape id="_x0000_i1083" type="#_x0000_t75" style="width:116pt;height:36pt" o:ole="">
                  <v:imagedata r:id="rId124" o:title=""/>
                </v:shape>
                <o:OLEObject Type="Embed" ProgID="Equation.DSMT4" ShapeID="_x0000_i1083" DrawAspect="Content" ObjectID="_1808293266" r:id="rId125"/>
              </w:object>
            </w:r>
          </w:p>
          <w:p w14:paraId="5C85D01E" w14:textId="77777777" w:rsidR="006D3C8A" w:rsidRPr="00E26AB6" w:rsidRDefault="006D3C8A" w:rsidP="00ED66AC">
            <w:pPr>
              <w:tabs>
                <w:tab w:val="left" w:pos="1342"/>
              </w:tabs>
              <w:bidi/>
              <w:rPr>
                <w:rFonts w:cs="B Nazanin"/>
                <w:b/>
                <w:bCs/>
                <w:rtl/>
              </w:rPr>
            </w:pPr>
          </w:p>
          <w:p w14:paraId="528B5780" w14:textId="77777777" w:rsidR="006D3C8A" w:rsidRPr="00E26AB6" w:rsidRDefault="006D3C8A" w:rsidP="00ED66AC">
            <w:pPr>
              <w:bidi/>
              <w:rPr>
                <w:rStyle w:val="Strong"/>
                <w:rFonts w:cs="B Nazanin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د) مثلث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540" w:dyaOrig="279" w14:anchorId="026B4EED">
                <v:shape id="_x0000_i1084" type="#_x0000_t75" style="width:27pt;height:13.95pt" o:ole="">
                  <v:imagedata r:id="rId126" o:title=""/>
                </v:shape>
                <o:OLEObject Type="Embed" ProgID="Equation.DSMT4" ShapeID="_x0000_i1084" DrawAspect="Content" ObjectID="_1808293267" r:id="rId127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را با بردار انتقال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340" w14:anchorId="69BF8CAD">
                <v:shape id="_x0000_i1085" type="#_x0000_t75" style="width:20pt;height:17pt" o:ole="">
                  <v:imagedata r:id="rId128" o:title=""/>
                </v:shape>
                <o:OLEObject Type="Embed" ProgID="Equation.DSMT4" ShapeID="_x0000_i1085" DrawAspect="Content" ObjectID="_1808293268" r:id="rId129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انتقال دهید و مثلث جدید را رسم کنید.</w:t>
            </w:r>
          </w:p>
          <w:p w14:paraId="4D3A943E" w14:textId="148DF2DB" w:rsidR="006D3C8A" w:rsidRPr="00E26AB6" w:rsidRDefault="006D3C8A" w:rsidP="00ED66AC">
            <w:pPr>
              <w:bidi/>
              <w:rPr>
                <w:rStyle w:val="Strong"/>
                <w:rFonts w:cs="B Nazanin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7CBBAAB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lastRenderedPageBreak/>
              <w:t>75/1</w:t>
            </w:r>
          </w:p>
          <w:p w14:paraId="5B55F71F" w14:textId="77777777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</w:p>
        </w:tc>
      </w:tr>
      <w:tr w:rsidR="006D3C8A" w:rsidRPr="00E26AB6" w14:paraId="5116B91C" w14:textId="77777777" w:rsidTr="003124DE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522E1F1E" w14:textId="6C195884" w:rsidR="006D3C8A" w:rsidRPr="00E26AB6" w:rsidRDefault="006D3C8A" w:rsidP="006D3C8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16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3BF94F80" w14:textId="77777777" w:rsidR="006D3C8A" w:rsidRPr="00E26AB6" w:rsidRDefault="006D3C8A" w:rsidP="00ED66AC">
            <w:pPr>
              <w:tabs>
                <w:tab w:val="left" w:pos="2809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CA9FDBF" wp14:editId="307878B5">
                      <wp:simplePos x="0" y="0"/>
                      <wp:positionH relativeFrom="column">
                        <wp:posOffset>-34691</wp:posOffset>
                      </wp:positionH>
                      <wp:positionV relativeFrom="paragraph">
                        <wp:posOffset>154205</wp:posOffset>
                      </wp:positionV>
                      <wp:extent cx="2679032" cy="2229852"/>
                      <wp:effectExtent l="0" t="0" r="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9032" cy="22298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610525" w14:textId="77777777" w:rsidR="006D3C8A" w:rsidRDefault="006D3C8A">
                                  <w:r>
                                    <w:rPr>
                                      <w:b/>
                                      <w:bCs/>
                                    </w:rPr>
                                    <w:object w:dxaOrig="2966" w:dyaOrig="2606" w14:anchorId="3D5BC9FF">
                                      <v:shape id="_x0000_i1088" type="#_x0000_t75" style="width:195.9pt;height:172.15pt" o:ole="">
                                        <v:imagedata r:id="rId130" o:title=""/>
                                      </v:shape>
                                      <o:OLEObject Type="Embed" ProgID="FXDraw.Graphic" ShapeID="_x0000_i1088" DrawAspect="Content" ObjectID="_1808293273" r:id="rId131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A9FDBF" id="Text Box 4" o:spid="_x0000_s1030" type="#_x0000_t202" style="position:absolute;left:0;text-align:left;margin-left:-2.75pt;margin-top:12.15pt;width:210.95pt;height:175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" filled="f" stroked="f" strokeweight=".5pt">
                      <v:textbox>
                        <w:txbxContent>
                          <w:p w14:paraId="05610525" w14:textId="77777777" w:rsidR="006D3C8A" w:rsidRDefault="006D3C8A">
                            <w:r>
                              <w:rPr>
                                <w:b/>
                                <w:bCs/>
                              </w:rPr>
                              <w:object w:dxaOrig="2966" w:dyaOrig="2606" w14:anchorId="3D5BC9FF">
                                <v:shape id="_x0000_i1083" type="#_x0000_t75" style="width:195.9pt;height:172.15pt" o:ole="">
                                  <v:imagedata r:id="rId134" o:title=""/>
                                </v:shape>
                                <o:OLEObject Type="Embed" ProgID="FXDraw.Graphic" ShapeID="_x0000_i1083" DrawAspect="Content" ObjectID="_1778403486" r:id="rId13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6AB6">
              <w:rPr>
                <w:rFonts w:cs="B Nazanin" w:hint="cs"/>
                <w:b/>
                <w:bCs/>
                <w:rtl/>
              </w:rPr>
              <w:t>الف) در پرتاب یک تاس احتمال های زیر را حساب کنید.</w:t>
            </w:r>
          </w:p>
          <w:p w14:paraId="666BAADA" w14:textId="77777777" w:rsidR="006D3C8A" w:rsidRPr="00E26AB6" w:rsidRDefault="006D3C8A" w:rsidP="00ED66A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cs="B Nazanin"/>
                <w:b/>
                <w:bCs/>
                <w:sz w:val="24"/>
                <w:szCs w:val="24"/>
              </w:rPr>
            </w:pPr>
            <w:r w:rsidRPr="00E26AB6">
              <w:rPr>
                <w:rFonts w:cs="B Nazanin" w:hint="cs"/>
                <w:b/>
                <w:bCs/>
                <w:sz w:val="24"/>
                <w:szCs w:val="24"/>
                <w:rtl/>
              </w:rPr>
              <w:t>احتمال اینکه عدد بیشتر از 4 بیاید را حساب کنید.</w:t>
            </w:r>
          </w:p>
          <w:p w14:paraId="4B8666BB" w14:textId="77777777" w:rsidR="006D3C8A" w:rsidRPr="00E26AB6" w:rsidRDefault="006D3C8A" w:rsidP="00ED66A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cs="B Nazanin"/>
                <w:b/>
                <w:bCs/>
                <w:sz w:val="24"/>
                <w:szCs w:val="24"/>
              </w:rPr>
            </w:pPr>
            <w:r w:rsidRPr="00E26AB6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احتمال اینکه عدد زوج بیاید را حساب کنید.</w:t>
            </w:r>
          </w:p>
          <w:p w14:paraId="7E1FDF3C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نمودار میله ای جدول زیر را رسم کنید.</w: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22"/>
              <w:gridCol w:w="992"/>
              <w:gridCol w:w="1276"/>
              <w:gridCol w:w="1470"/>
            </w:tblGrid>
            <w:tr w:rsidR="006D3C8A" w:rsidRPr="00E26AB6" w14:paraId="189DC977" w14:textId="77777777" w:rsidTr="002F2C9F">
              <w:trPr>
                <w:trHeight w:val="159"/>
              </w:trPr>
              <w:tc>
                <w:tcPr>
                  <w:tcW w:w="1022" w:type="dxa"/>
                  <w:shd w:val="clear" w:color="auto" w:fill="EAF1DD" w:themeFill="accent3" w:themeFillTint="33"/>
                </w:tcPr>
                <w:p w14:paraId="27C3EFB1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آذر</w:t>
                  </w:r>
                </w:p>
              </w:tc>
              <w:tc>
                <w:tcPr>
                  <w:tcW w:w="992" w:type="dxa"/>
                  <w:shd w:val="clear" w:color="auto" w:fill="EAF1DD" w:themeFill="accent3" w:themeFillTint="33"/>
                </w:tcPr>
                <w:p w14:paraId="22CF2C8C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آبان</w:t>
                  </w:r>
                </w:p>
              </w:tc>
              <w:tc>
                <w:tcPr>
                  <w:tcW w:w="1276" w:type="dxa"/>
                  <w:shd w:val="clear" w:color="auto" w:fill="EAF1DD" w:themeFill="accent3" w:themeFillTint="33"/>
                </w:tcPr>
                <w:p w14:paraId="00ECC923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مهر</w:t>
                  </w:r>
                </w:p>
              </w:tc>
              <w:tc>
                <w:tcPr>
                  <w:tcW w:w="1470" w:type="dxa"/>
                  <w:shd w:val="clear" w:color="auto" w:fill="EAF1DD" w:themeFill="accent3" w:themeFillTint="33"/>
                </w:tcPr>
                <w:p w14:paraId="16ECE1C4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نام ماه</w:t>
                  </w:r>
                </w:p>
              </w:tc>
            </w:tr>
            <w:tr w:rsidR="006D3C8A" w:rsidRPr="00E26AB6" w14:paraId="19A9A818" w14:textId="77777777" w:rsidTr="002F2C9F">
              <w:trPr>
                <w:trHeight w:val="164"/>
              </w:trPr>
              <w:tc>
                <w:tcPr>
                  <w:tcW w:w="1022" w:type="dxa"/>
                </w:tcPr>
                <w:p w14:paraId="78468E1D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5</w:t>
                  </w:r>
                </w:p>
              </w:tc>
              <w:tc>
                <w:tcPr>
                  <w:tcW w:w="992" w:type="dxa"/>
                </w:tcPr>
                <w:p w14:paraId="45C6F9B7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15</w:t>
                  </w:r>
                </w:p>
              </w:tc>
              <w:tc>
                <w:tcPr>
                  <w:tcW w:w="1276" w:type="dxa"/>
                </w:tcPr>
                <w:p w14:paraId="7D66B76B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10</w:t>
                  </w:r>
                </w:p>
              </w:tc>
              <w:tc>
                <w:tcPr>
                  <w:tcW w:w="1470" w:type="dxa"/>
                </w:tcPr>
                <w:p w14:paraId="6897912F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میزان بارندگی</w:t>
                  </w:r>
                </w:p>
              </w:tc>
            </w:tr>
          </w:tbl>
          <w:p w14:paraId="1CA26967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</w:p>
          <w:p w14:paraId="1DB24F3D" w14:textId="77777777" w:rsidR="006D3C8A" w:rsidRPr="00E26AB6" w:rsidRDefault="006D3C8A" w:rsidP="00ED66AC">
            <w:pPr>
              <w:tabs>
                <w:tab w:val="left" w:pos="2809"/>
              </w:tabs>
              <w:bidi/>
              <w:rPr>
                <w:rFonts w:cs="B Nazanin"/>
                <w:b/>
                <w:bCs/>
                <w:rtl/>
              </w:rPr>
            </w:pPr>
          </w:p>
          <w:p w14:paraId="46A8BA1E" w14:textId="77777777" w:rsidR="006D3C8A" w:rsidRPr="00E26AB6" w:rsidRDefault="006D3C8A" w:rsidP="00ED66AC">
            <w:pPr>
              <w:bidi/>
              <w:rPr>
                <w:rStyle w:val="Strong"/>
                <w:rFonts w:cs="B Nazanin"/>
                <w:rtl/>
                <w:lang w:bidi="fa-IR"/>
              </w:rPr>
            </w:pPr>
          </w:p>
          <w:p w14:paraId="4E6CB5E3" w14:textId="77777777" w:rsidR="006D3C8A" w:rsidRPr="00E26AB6" w:rsidRDefault="006D3C8A" w:rsidP="00ED66AC">
            <w:pPr>
              <w:bidi/>
              <w:rPr>
                <w:rStyle w:val="Strong"/>
                <w:rFonts w:cs="B Nazanin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</w:tcPr>
          <w:p w14:paraId="3B8AA633" w14:textId="18BB75F2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2</w:t>
            </w:r>
          </w:p>
        </w:tc>
      </w:tr>
    </w:tbl>
    <w:p w14:paraId="367624D5" w14:textId="77777777" w:rsidR="002C762D" w:rsidRPr="00E26AB6" w:rsidRDefault="002C762D" w:rsidP="00883F10">
      <w:pPr>
        <w:bidi/>
        <w:rPr>
          <w:rFonts w:cs="B Nazanin"/>
          <w:lang w:bidi="fa-IR"/>
        </w:rPr>
      </w:pPr>
    </w:p>
    <w:sectPr w:rsidR="002C762D" w:rsidRPr="00E26AB6" w:rsidSect="0071447D">
      <w:headerReference w:type="even" r:id="rId136"/>
      <w:headerReference w:type="default" r:id="rId137"/>
      <w:footerReference w:type="default" r:id="rId138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AD279" w14:textId="77777777" w:rsidR="00934CD6" w:rsidRDefault="00934CD6" w:rsidP="001B4C7C">
      <w:r>
        <w:separator/>
      </w:r>
    </w:p>
  </w:endnote>
  <w:endnote w:type="continuationSeparator" w:id="0">
    <w:p w14:paraId="74FF4725" w14:textId="77777777" w:rsidR="00934CD6" w:rsidRDefault="00934CD6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255F45-C32C-4D8A-893D-AD45DB912C98}"/>
    <w:embedBold r:id="rId2" w:fontKey="{065BAC5B-4CC3-4B96-9B19-52F8BA28596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5BC93EED-4551-4DBC-9A8D-8E6A93F2C08F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2CA4541F-1C40-4E6C-A94E-5C4398AA52D2}"/>
    <w:embedBold r:id="rId5" w:fontKey="{A34BE8B3-148C-40D9-BBCE-2AD450D412C1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6" w:fontKey="{DD443736-852D-41F1-92DE-35136AF89F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2D323C8-8C64-4849-8858-22C722AF3B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8E4EB" w14:textId="2A2C8DFD" w:rsidR="00BB5075" w:rsidRDefault="00BB5075">
    <w:pPr>
      <w:pStyle w:val="Footer"/>
      <w:jc w:val="center"/>
    </w:pPr>
    <w:r>
      <w:rPr>
        <w:rFonts w:hint="cs"/>
        <w:rtl/>
      </w:rPr>
      <w:t xml:space="preserve"> </w:t>
    </w:r>
    <w:sdt>
      <w:sdtPr>
        <w:id w:val="84752549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4E88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از </w:t>
        </w:r>
        <w:r>
          <w:rPr>
            <w:noProof/>
            <w:rtl/>
          </w:rPr>
          <w:fldChar w:fldCharType="begin"/>
        </w:r>
        <w:r>
          <w:rPr>
            <w:noProof/>
            <w:rtl/>
          </w:rPr>
          <w:instrText xml:space="preserve"> </w:instrText>
        </w:r>
        <w:r>
          <w:rPr>
            <w:noProof/>
          </w:rPr>
          <w:instrText>NUMPAGES   \* MERGEFORMAT</w:instrText>
        </w:r>
        <w:r>
          <w:rPr>
            <w:noProof/>
            <w:rtl/>
          </w:rPr>
          <w:instrText xml:space="preserve"> </w:instrText>
        </w:r>
        <w:r>
          <w:rPr>
            <w:noProof/>
            <w:rtl/>
          </w:rPr>
          <w:fldChar w:fldCharType="separate"/>
        </w:r>
        <w:r w:rsidR="00EA4E88">
          <w:rPr>
            <w:noProof/>
          </w:rPr>
          <w:t>4</w:t>
        </w:r>
        <w:r>
          <w:rPr>
            <w:noProof/>
            <w:rtl/>
          </w:rPr>
          <w:fldChar w:fldCharType="end"/>
        </w:r>
      </w:sdtContent>
    </w:sdt>
  </w:p>
  <w:p w14:paraId="22E38FB6" w14:textId="77777777" w:rsidR="004C0A55" w:rsidRDefault="004C0A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8518C1" w14:textId="77777777" w:rsidR="00934CD6" w:rsidRDefault="00934CD6" w:rsidP="001B4C7C">
      <w:r>
        <w:separator/>
      </w:r>
    </w:p>
  </w:footnote>
  <w:footnote w:type="continuationSeparator" w:id="0">
    <w:p w14:paraId="1FC82052" w14:textId="77777777" w:rsidR="00934CD6" w:rsidRDefault="00934CD6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C8BC" w14:textId="7C095B62" w:rsidR="00BB5075" w:rsidRDefault="00BB5075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AF8AA" w14:textId="4D4B06D9" w:rsidR="00325DB6" w:rsidRDefault="00325DB6" w:rsidP="00325DB6">
    <w:pPr>
      <w:pStyle w:val="Header"/>
      <w:tabs>
        <w:tab w:val="clear" w:pos="4680"/>
        <w:tab w:val="clear" w:pos="9360"/>
        <w:tab w:val="left" w:pos="547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E3B56"/>
    <w:multiLevelType w:val="hybridMultilevel"/>
    <w:tmpl w:val="31EC94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2553"/>
    <w:rsid w:val="00035FFC"/>
    <w:rsid w:val="00036082"/>
    <w:rsid w:val="00036F4A"/>
    <w:rsid w:val="00040843"/>
    <w:rsid w:val="00040990"/>
    <w:rsid w:val="00040D12"/>
    <w:rsid w:val="0004137A"/>
    <w:rsid w:val="00044D1A"/>
    <w:rsid w:val="00046478"/>
    <w:rsid w:val="00046487"/>
    <w:rsid w:val="000555DF"/>
    <w:rsid w:val="00056869"/>
    <w:rsid w:val="00057E21"/>
    <w:rsid w:val="00061CB0"/>
    <w:rsid w:val="00064506"/>
    <w:rsid w:val="00064DA7"/>
    <w:rsid w:val="000650A7"/>
    <w:rsid w:val="00066331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CC8"/>
    <w:rsid w:val="000A6BBD"/>
    <w:rsid w:val="000A760E"/>
    <w:rsid w:val="000B067B"/>
    <w:rsid w:val="000B113C"/>
    <w:rsid w:val="000B7BC3"/>
    <w:rsid w:val="000C0CFE"/>
    <w:rsid w:val="000C2528"/>
    <w:rsid w:val="000D46D4"/>
    <w:rsid w:val="000D481E"/>
    <w:rsid w:val="000E1271"/>
    <w:rsid w:val="000E2779"/>
    <w:rsid w:val="000E2AB8"/>
    <w:rsid w:val="000E354A"/>
    <w:rsid w:val="000E3A66"/>
    <w:rsid w:val="000E3AE5"/>
    <w:rsid w:val="000E4EA1"/>
    <w:rsid w:val="000E5F38"/>
    <w:rsid w:val="000E640F"/>
    <w:rsid w:val="000F1973"/>
    <w:rsid w:val="000F416B"/>
    <w:rsid w:val="0010268E"/>
    <w:rsid w:val="001029A4"/>
    <w:rsid w:val="00106681"/>
    <w:rsid w:val="00106C10"/>
    <w:rsid w:val="001104D2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A65"/>
    <w:rsid w:val="00167284"/>
    <w:rsid w:val="0017023C"/>
    <w:rsid w:val="00170BEC"/>
    <w:rsid w:val="00171D5E"/>
    <w:rsid w:val="001729FF"/>
    <w:rsid w:val="00174B46"/>
    <w:rsid w:val="0017625D"/>
    <w:rsid w:val="0018015C"/>
    <w:rsid w:val="00180409"/>
    <w:rsid w:val="00180B2D"/>
    <w:rsid w:val="00186F40"/>
    <w:rsid w:val="001878A1"/>
    <w:rsid w:val="00190C12"/>
    <w:rsid w:val="00193832"/>
    <w:rsid w:val="001946FB"/>
    <w:rsid w:val="00195B33"/>
    <w:rsid w:val="0019700F"/>
    <w:rsid w:val="001A42BD"/>
    <w:rsid w:val="001A454A"/>
    <w:rsid w:val="001B1BB1"/>
    <w:rsid w:val="001B1C67"/>
    <w:rsid w:val="001B34E7"/>
    <w:rsid w:val="001B4C7C"/>
    <w:rsid w:val="001B6276"/>
    <w:rsid w:val="001B7F53"/>
    <w:rsid w:val="001C0336"/>
    <w:rsid w:val="001C0346"/>
    <w:rsid w:val="001C7977"/>
    <w:rsid w:val="001C7EA9"/>
    <w:rsid w:val="001D1CC7"/>
    <w:rsid w:val="001D3721"/>
    <w:rsid w:val="001D5667"/>
    <w:rsid w:val="001D6700"/>
    <w:rsid w:val="001E019A"/>
    <w:rsid w:val="001E0D32"/>
    <w:rsid w:val="001E166D"/>
    <w:rsid w:val="001E7990"/>
    <w:rsid w:val="001F6633"/>
    <w:rsid w:val="001F6FAE"/>
    <w:rsid w:val="002003BC"/>
    <w:rsid w:val="002015F0"/>
    <w:rsid w:val="0020192E"/>
    <w:rsid w:val="00204975"/>
    <w:rsid w:val="00205D05"/>
    <w:rsid w:val="00207CE9"/>
    <w:rsid w:val="00213369"/>
    <w:rsid w:val="0021721E"/>
    <w:rsid w:val="002178F6"/>
    <w:rsid w:val="002337CE"/>
    <w:rsid w:val="00233E62"/>
    <w:rsid w:val="00234FBD"/>
    <w:rsid w:val="002364F4"/>
    <w:rsid w:val="0023790B"/>
    <w:rsid w:val="00237CCF"/>
    <w:rsid w:val="00240690"/>
    <w:rsid w:val="00242ACA"/>
    <w:rsid w:val="0024634A"/>
    <w:rsid w:val="00255FCC"/>
    <w:rsid w:val="00263E3C"/>
    <w:rsid w:val="002643D7"/>
    <w:rsid w:val="00274AD1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3CFA"/>
    <w:rsid w:val="002A4CC6"/>
    <w:rsid w:val="002B0080"/>
    <w:rsid w:val="002B557D"/>
    <w:rsid w:val="002B7303"/>
    <w:rsid w:val="002C0100"/>
    <w:rsid w:val="002C19EE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25DB6"/>
    <w:rsid w:val="0032746C"/>
    <w:rsid w:val="00330CBB"/>
    <w:rsid w:val="00331240"/>
    <w:rsid w:val="003315C9"/>
    <w:rsid w:val="0033284C"/>
    <w:rsid w:val="003345C1"/>
    <w:rsid w:val="003369E9"/>
    <w:rsid w:val="00341C29"/>
    <w:rsid w:val="00343E20"/>
    <w:rsid w:val="003444B9"/>
    <w:rsid w:val="003465EA"/>
    <w:rsid w:val="003469C6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C5E12"/>
    <w:rsid w:val="003C6524"/>
    <w:rsid w:val="003D64EB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6DA9"/>
    <w:rsid w:val="004224C7"/>
    <w:rsid w:val="00424517"/>
    <w:rsid w:val="004323ED"/>
    <w:rsid w:val="00435F92"/>
    <w:rsid w:val="004375D2"/>
    <w:rsid w:val="00443F27"/>
    <w:rsid w:val="004457C8"/>
    <w:rsid w:val="00446A3F"/>
    <w:rsid w:val="00454A77"/>
    <w:rsid w:val="00455A4C"/>
    <w:rsid w:val="00456388"/>
    <w:rsid w:val="00456EA2"/>
    <w:rsid w:val="00465E88"/>
    <w:rsid w:val="004667EC"/>
    <w:rsid w:val="00467D85"/>
    <w:rsid w:val="00471BEB"/>
    <w:rsid w:val="00471C6A"/>
    <w:rsid w:val="00472697"/>
    <w:rsid w:val="0047424A"/>
    <w:rsid w:val="00475ACD"/>
    <w:rsid w:val="004772F7"/>
    <w:rsid w:val="00481F04"/>
    <w:rsid w:val="004856A0"/>
    <w:rsid w:val="0049163B"/>
    <w:rsid w:val="004964BA"/>
    <w:rsid w:val="00497D5B"/>
    <w:rsid w:val="004A11AF"/>
    <w:rsid w:val="004A1828"/>
    <w:rsid w:val="004A475E"/>
    <w:rsid w:val="004A5570"/>
    <w:rsid w:val="004B629E"/>
    <w:rsid w:val="004C0A55"/>
    <w:rsid w:val="004C453B"/>
    <w:rsid w:val="004C6B87"/>
    <w:rsid w:val="004D1955"/>
    <w:rsid w:val="004D4418"/>
    <w:rsid w:val="004D7A67"/>
    <w:rsid w:val="004D7B38"/>
    <w:rsid w:val="004E1797"/>
    <w:rsid w:val="004E7007"/>
    <w:rsid w:val="004F04C0"/>
    <w:rsid w:val="004F1D69"/>
    <w:rsid w:val="004F1F0A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40B0"/>
    <w:rsid w:val="005444B1"/>
    <w:rsid w:val="0054738F"/>
    <w:rsid w:val="00554E3B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782B"/>
    <w:rsid w:val="005B3F55"/>
    <w:rsid w:val="005B58F6"/>
    <w:rsid w:val="005B6E19"/>
    <w:rsid w:val="005B735A"/>
    <w:rsid w:val="005C5073"/>
    <w:rsid w:val="005D7220"/>
    <w:rsid w:val="005F7C6F"/>
    <w:rsid w:val="00602AF2"/>
    <w:rsid w:val="0060458F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3181D"/>
    <w:rsid w:val="006322D2"/>
    <w:rsid w:val="00632B13"/>
    <w:rsid w:val="00635FC8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D73"/>
    <w:rsid w:val="0066772E"/>
    <w:rsid w:val="00671DFD"/>
    <w:rsid w:val="006854A4"/>
    <w:rsid w:val="00687CCE"/>
    <w:rsid w:val="006942FF"/>
    <w:rsid w:val="00695D3E"/>
    <w:rsid w:val="006966B7"/>
    <w:rsid w:val="006A3114"/>
    <w:rsid w:val="006A3F4E"/>
    <w:rsid w:val="006B2CD8"/>
    <w:rsid w:val="006B509F"/>
    <w:rsid w:val="006B5AAF"/>
    <w:rsid w:val="006B6C7C"/>
    <w:rsid w:val="006C0652"/>
    <w:rsid w:val="006C68DD"/>
    <w:rsid w:val="006D3668"/>
    <w:rsid w:val="006D3C8A"/>
    <w:rsid w:val="006D4D38"/>
    <w:rsid w:val="006E084A"/>
    <w:rsid w:val="006E262B"/>
    <w:rsid w:val="006E2BA2"/>
    <w:rsid w:val="006E3493"/>
    <w:rsid w:val="006E6141"/>
    <w:rsid w:val="006F19D0"/>
    <w:rsid w:val="006F66D2"/>
    <w:rsid w:val="00700F18"/>
    <w:rsid w:val="007020A5"/>
    <w:rsid w:val="00703DF5"/>
    <w:rsid w:val="00704FE0"/>
    <w:rsid w:val="00710C3B"/>
    <w:rsid w:val="00710D2F"/>
    <w:rsid w:val="00713FF1"/>
    <w:rsid w:val="0071447D"/>
    <w:rsid w:val="00714FC7"/>
    <w:rsid w:val="0071779A"/>
    <w:rsid w:val="00723016"/>
    <w:rsid w:val="00724714"/>
    <w:rsid w:val="0072491C"/>
    <w:rsid w:val="007259A9"/>
    <w:rsid w:val="007264A4"/>
    <w:rsid w:val="00732CB9"/>
    <w:rsid w:val="00733436"/>
    <w:rsid w:val="007363B4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408D"/>
    <w:rsid w:val="00775163"/>
    <w:rsid w:val="007755FA"/>
    <w:rsid w:val="00781FA9"/>
    <w:rsid w:val="007848CC"/>
    <w:rsid w:val="007863F7"/>
    <w:rsid w:val="00790420"/>
    <w:rsid w:val="007928A1"/>
    <w:rsid w:val="00796551"/>
    <w:rsid w:val="007A1581"/>
    <w:rsid w:val="007A4D34"/>
    <w:rsid w:val="007A6D3A"/>
    <w:rsid w:val="007A73B3"/>
    <w:rsid w:val="007B1E09"/>
    <w:rsid w:val="007B2E4C"/>
    <w:rsid w:val="007B62B7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F2366"/>
    <w:rsid w:val="007F3155"/>
    <w:rsid w:val="007F37B6"/>
    <w:rsid w:val="007F600A"/>
    <w:rsid w:val="00800978"/>
    <w:rsid w:val="00805C27"/>
    <w:rsid w:val="0081216E"/>
    <w:rsid w:val="00815C8E"/>
    <w:rsid w:val="008171FD"/>
    <w:rsid w:val="0081779A"/>
    <w:rsid w:val="00821EE1"/>
    <w:rsid w:val="00827456"/>
    <w:rsid w:val="008319B2"/>
    <w:rsid w:val="0083214D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B1195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2497"/>
    <w:rsid w:val="00934CD6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6F78"/>
    <w:rsid w:val="009671E9"/>
    <w:rsid w:val="00970C7B"/>
    <w:rsid w:val="00972818"/>
    <w:rsid w:val="00972BFB"/>
    <w:rsid w:val="00973A8E"/>
    <w:rsid w:val="0097424E"/>
    <w:rsid w:val="0097606B"/>
    <w:rsid w:val="009806EE"/>
    <w:rsid w:val="00986160"/>
    <w:rsid w:val="0099119F"/>
    <w:rsid w:val="00993137"/>
    <w:rsid w:val="00993221"/>
    <w:rsid w:val="0099513C"/>
    <w:rsid w:val="009956E9"/>
    <w:rsid w:val="009A3FB3"/>
    <w:rsid w:val="009B0DF1"/>
    <w:rsid w:val="009B2503"/>
    <w:rsid w:val="009B2674"/>
    <w:rsid w:val="009C1BC7"/>
    <w:rsid w:val="009C5412"/>
    <w:rsid w:val="009C548E"/>
    <w:rsid w:val="009C5A8F"/>
    <w:rsid w:val="009D01B5"/>
    <w:rsid w:val="009D055D"/>
    <w:rsid w:val="009D3127"/>
    <w:rsid w:val="009D68BE"/>
    <w:rsid w:val="009E0BD1"/>
    <w:rsid w:val="009E24FC"/>
    <w:rsid w:val="009E2BCB"/>
    <w:rsid w:val="009E413F"/>
    <w:rsid w:val="009E49CD"/>
    <w:rsid w:val="009E5F2C"/>
    <w:rsid w:val="009F42D1"/>
    <w:rsid w:val="009F6EF9"/>
    <w:rsid w:val="00A00088"/>
    <w:rsid w:val="00A011BF"/>
    <w:rsid w:val="00A025B2"/>
    <w:rsid w:val="00A03395"/>
    <w:rsid w:val="00A068C5"/>
    <w:rsid w:val="00A06A50"/>
    <w:rsid w:val="00A10001"/>
    <w:rsid w:val="00A12C13"/>
    <w:rsid w:val="00A13968"/>
    <w:rsid w:val="00A1629D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6F97"/>
    <w:rsid w:val="00A518FD"/>
    <w:rsid w:val="00A525F3"/>
    <w:rsid w:val="00A52935"/>
    <w:rsid w:val="00A5538D"/>
    <w:rsid w:val="00A56B8A"/>
    <w:rsid w:val="00A610FA"/>
    <w:rsid w:val="00A6192A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940DD"/>
    <w:rsid w:val="00A95502"/>
    <w:rsid w:val="00A95EE2"/>
    <w:rsid w:val="00A963E3"/>
    <w:rsid w:val="00A968B9"/>
    <w:rsid w:val="00A974F3"/>
    <w:rsid w:val="00AA1091"/>
    <w:rsid w:val="00AA113D"/>
    <w:rsid w:val="00AA14A6"/>
    <w:rsid w:val="00AA1F8F"/>
    <w:rsid w:val="00AA201A"/>
    <w:rsid w:val="00AA290F"/>
    <w:rsid w:val="00AA3633"/>
    <w:rsid w:val="00AA45CA"/>
    <w:rsid w:val="00AA5417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E08F6"/>
    <w:rsid w:val="00AE0ECF"/>
    <w:rsid w:val="00AE2D19"/>
    <w:rsid w:val="00AE6FCB"/>
    <w:rsid w:val="00AE7277"/>
    <w:rsid w:val="00AE7D2A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E6F"/>
    <w:rsid w:val="00B36CDA"/>
    <w:rsid w:val="00B401F5"/>
    <w:rsid w:val="00B4270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6556"/>
    <w:rsid w:val="00B76CF2"/>
    <w:rsid w:val="00B7773E"/>
    <w:rsid w:val="00B80525"/>
    <w:rsid w:val="00B90979"/>
    <w:rsid w:val="00B9108C"/>
    <w:rsid w:val="00B9533B"/>
    <w:rsid w:val="00B95AD8"/>
    <w:rsid w:val="00BA1738"/>
    <w:rsid w:val="00BA2050"/>
    <w:rsid w:val="00BA3BEA"/>
    <w:rsid w:val="00BA44BD"/>
    <w:rsid w:val="00BB04DA"/>
    <w:rsid w:val="00BB180D"/>
    <w:rsid w:val="00BB5075"/>
    <w:rsid w:val="00BB6D0F"/>
    <w:rsid w:val="00BB700F"/>
    <w:rsid w:val="00BC3172"/>
    <w:rsid w:val="00BC4A55"/>
    <w:rsid w:val="00BC6F49"/>
    <w:rsid w:val="00BD2A30"/>
    <w:rsid w:val="00BD4052"/>
    <w:rsid w:val="00BE6431"/>
    <w:rsid w:val="00BF1144"/>
    <w:rsid w:val="00BF2037"/>
    <w:rsid w:val="00BF21CD"/>
    <w:rsid w:val="00BF2F9A"/>
    <w:rsid w:val="00BF3926"/>
    <w:rsid w:val="00BF4668"/>
    <w:rsid w:val="00BF6DCB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67614"/>
    <w:rsid w:val="00C77E50"/>
    <w:rsid w:val="00C81C2F"/>
    <w:rsid w:val="00C8332F"/>
    <w:rsid w:val="00C839D2"/>
    <w:rsid w:val="00C841DC"/>
    <w:rsid w:val="00C8464C"/>
    <w:rsid w:val="00C868E1"/>
    <w:rsid w:val="00C91BB8"/>
    <w:rsid w:val="00C9287B"/>
    <w:rsid w:val="00CA0831"/>
    <w:rsid w:val="00CA3B1C"/>
    <w:rsid w:val="00CA5A46"/>
    <w:rsid w:val="00CC39B1"/>
    <w:rsid w:val="00CC39C8"/>
    <w:rsid w:val="00CC7CED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40CEB"/>
    <w:rsid w:val="00D41EE0"/>
    <w:rsid w:val="00D46DD2"/>
    <w:rsid w:val="00D556BC"/>
    <w:rsid w:val="00D622F8"/>
    <w:rsid w:val="00D66FA3"/>
    <w:rsid w:val="00D677A6"/>
    <w:rsid w:val="00D700A3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5A80"/>
    <w:rsid w:val="00D96158"/>
    <w:rsid w:val="00DA0E57"/>
    <w:rsid w:val="00DA1357"/>
    <w:rsid w:val="00DA474E"/>
    <w:rsid w:val="00DA518B"/>
    <w:rsid w:val="00DA5B3F"/>
    <w:rsid w:val="00DB1F04"/>
    <w:rsid w:val="00DB53ED"/>
    <w:rsid w:val="00DC0C3F"/>
    <w:rsid w:val="00DC2E8B"/>
    <w:rsid w:val="00DC35CE"/>
    <w:rsid w:val="00DC3AFF"/>
    <w:rsid w:val="00DC71D1"/>
    <w:rsid w:val="00DC77DF"/>
    <w:rsid w:val="00DD11EF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D90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26AB6"/>
    <w:rsid w:val="00E33DB0"/>
    <w:rsid w:val="00E34580"/>
    <w:rsid w:val="00E35361"/>
    <w:rsid w:val="00E3765B"/>
    <w:rsid w:val="00E4487D"/>
    <w:rsid w:val="00E475C4"/>
    <w:rsid w:val="00E50490"/>
    <w:rsid w:val="00E51095"/>
    <w:rsid w:val="00E5321A"/>
    <w:rsid w:val="00E5495B"/>
    <w:rsid w:val="00E600D2"/>
    <w:rsid w:val="00E6450C"/>
    <w:rsid w:val="00E65B10"/>
    <w:rsid w:val="00E67D5D"/>
    <w:rsid w:val="00E71391"/>
    <w:rsid w:val="00E71BE8"/>
    <w:rsid w:val="00E72BCE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A4E88"/>
    <w:rsid w:val="00EA7910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5986"/>
    <w:rsid w:val="00ED66AC"/>
    <w:rsid w:val="00EF6263"/>
    <w:rsid w:val="00F03685"/>
    <w:rsid w:val="00F104C5"/>
    <w:rsid w:val="00F1171A"/>
    <w:rsid w:val="00F128C6"/>
    <w:rsid w:val="00F132B6"/>
    <w:rsid w:val="00F132EC"/>
    <w:rsid w:val="00F1349A"/>
    <w:rsid w:val="00F13D8A"/>
    <w:rsid w:val="00F140DC"/>
    <w:rsid w:val="00F177A2"/>
    <w:rsid w:val="00F2007F"/>
    <w:rsid w:val="00F2225C"/>
    <w:rsid w:val="00F2327B"/>
    <w:rsid w:val="00F25D14"/>
    <w:rsid w:val="00F34162"/>
    <w:rsid w:val="00F35771"/>
    <w:rsid w:val="00F403D8"/>
    <w:rsid w:val="00F4372D"/>
    <w:rsid w:val="00F46333"/>
    <w:rsid w:val="00F4795C"/>
    <w:rsid w:val="00F47E9C"/>
    <w:rsid w:val="00F67C86"/>
    <w:rsid w:val="00F74E26"/>
    <w:rsid w:val="00F77230"/>
    <w:rsid w:val="00F82BD8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4A97"/>
    <w:rsid w:val="00FA4BF2"/>
    <w:rsid w:val="00FA65A6"/>
    <w:rsid w:val="00FB1E43"/>
    <w:rsid w:val="00FB58C6"/>
    <w:rsid w:val="00FC1A59"/>
    <w:rsid w:val="00FC288B"/>
    <w:rsid w:val="00FC37BF"/>
    <w:rsid w:val="00FC7E1F"/>
    <w:rsid w:val="00FD1218"/>
    <w:rsid w:val="00FD5CA2"/>
    <w:rsid w:val="00FD6865"/>
    <w:rsid w:val="00FD6DBB"/>
    <w:rsid w:val="00FD6FAD"/>
    <w:rsid w:val="00FE0F00"/>
    <w:rsid w:val="00FE1634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/"/>
  <w:listSeparator w:val="؛"/>
  <w14:docId w14:val="59D9D706"/>
  <w15:docId w15:val="{618E5829-703C-4882-B6D0-BB9A1D5B5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6F97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uiPriority w:val="59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9.bin"/><Relationship Id="rId138" Type="http://schemas.openxmlformats.org/officeDocument/2006/relationships/footer" Target="footer1.xml"/><Relationship Id="rId16" Type="http://schemas.openxmlformats.org/officeDocument/2006/relationships/image" Target="media/image5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5.wmf"/><Relationship Id="rId74" Type="http://schemas.openxmlformats.org/officeDocument/2006/relationships/oleObject" Target="embeddings/oleObject34.bin"/><Relationship Id="rId79" Type="http://schemas.openxmlformats.org/officeDocument/2006/relationships/image" Target="media/image35.wmf"/><Relationship Id="rId102" Type="http://schemas.openxmlformats.org/officeDocument/2006/relationships/image" Target="media/image46.wmf"/><Relationship Id="rId123" Type="http://schemas.openxmlformats.org/officeDocument/2006/relationships/oleObject" Target="embeddings/oleObject58.bin"/><Relationship Id="rId128" Type="http://schemas.openxmlformats.org/officeDocument/2006/relationships/image" Target="media/image58.wmf"/><Relationship Id="rId5" Type="http://schemas.openxmlformats.org/officeDocument/2006/relationships/webSettings" Target="webSettings.xml"/><Relationship Id="rId90" Type="http://schemas.openxmlformats.org/officeDocument/2006/relationships/image" Target="media/image40.wmf"/><Relationship Id="rId95" Type="http://schemas.openxmlformats.org/officeDocument/2006/relationships/oleObject" Target="embeddings/oleObject45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8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4.bin"/><Relationship Id="rId118" Type="http://schemas.openxmlformats.org/officeDocument/2006/relationships/image" Target="media/image53.wmf"/><Relationship Id="rId134" Type="http://schemas.openxmlformats.org/officeDocument/2006/relationships/image" Target="media/image590.png"/><Relationship Id="rId139" Type="http://schemas.openxmlformats.org/officeDocument/2006/relationships/fontTable" Target="fontTable.xml"/><Relationship Id="rId80" Type="http://schemas.openxmlformats.org/officeDocument/2006/relationships/oleObject" Target="embeddings/oleObject37.bin"/><Relationship Id="rId85" Type="http://schemas.openxmlformats.org/officeDocument/2006/relationships/oleObject" Target="embeddings/oleObject40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49.wmf"/><Relationship Id="rId124" Type="http://schemas.openxmlformats.org/officeDocument/2006/relationships/image" Target="media/image56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3.wmf"/><Relationship Id="rId70" Type="http://schemas.openxmlformats.org/officeDocument/2006/relationships/image" Target="media/image31.wmf"/><Relationship Id="rId75" Type="http://schemas.openxmlformats.org/officeDocument/2006/relationships/image" Target="media/image33.wmf"/><Relationship Id="rId91" Type="http://schemas.openxmlformats.org/officeDocument/2006/relationships/oleObject" Target="embeddings/oleObject43.bin"/><Relationship Id="rId96" Type="http://schemas.openxmlformats.org/officeDocument/2006/relationships/image" Target="media/image43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00.png"/><Relationship Id="rId119" Type="http://schemas.openxmlformats.org/officeDocument/2006/relationships/oleObject" Target="embeddings/oleObject56.bin"/><Relationship Id="rId44" Type="http://schemas.openxmlformats.org/officeDocument/2006/relationships/image" Target="media/image19.wmf"/><Relationship Id="rId60" Type="http://schemas.openxmlformats.org/officeDocument/2006/relationships/image" Target="media/image26.wmf"/><Relationship Id="rId65" Type="http://schemas.openxmlformats.org/officeDocument/2006/relationships/oleObject" Target="embeddings/oleObject29.bin"/><Relationship Id="rId81" Type="http://schemas.openxmlformats.org/officeDocument/2006/relationships/image" Target="media/image36.wmf"/><Relationship Id="rId86" Type="http://schemas.openxmlformats.org/officeDocument/2006/relationships/image" Target="media/image38.wmf"/><Relationship Id="rId130" Type="http://schemas.openxmlformats.org/officeDocument/2006/relationships/image" Target="media/image59.png"/><Relationship Id="rId135" Type="http://schemas.openxmlformats.org/officeDocument/2006/relationships/oleObject" Target="embeddings/oleObject64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4.wmf"/><Relationship Id="rId50" Type="http://schemas.openxmlformats.org/officeDocument/2006/relationships/image" Target="media/image210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6.bin"/><Relationship Id="rId104" Type="http://schemas.openxmlformats.org/officeDocument/2006/relationships/image" Target="media/image47.wmf"/><Relationship Id="rId120" Type="http://schemas.openxmlformats.org/officeDocument/2006/relationships/image" Target="media/image54.wmf"/><Relationship Id="rId125" Type="http://schemas.openxmlformats.org/officeDocument/2006/relationships/oleObject" Target="embeddings/oleObject59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0.wmf"/><Relationship Id="rId115" Type="http://schemas.openxmlformats.org/officeDocument/2006/relationships/oleObject" Target="embeddings/oleObject540.bin"/><Relationship Id="rId131" Type="http://schemas.openxmlformats.org/officeDocument/2006/relationships/oleObject" Target="embeddings/oleObject62.bin"/><Relationship Id="rId136" Type="http://schemas.openxmlformats.org/officeDocument/2006/relationships/header" Target="header1.xml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4.wmf"/><Relationship Id="rId77" Type="http://schemas.openxmlformats.org/officeDocument/2006/relationships/image" Target="media/image34.png"/><Relationship Id="rId100" Type="http://schemas.openxmlformats.org/officeDocument/2006/relationships/image" Target="media/image45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57.wmf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2.png"/><Relationship Id="rId93" Type="http://schemas.openxmlformats.org/officeDocument/2006/relationships/oleObject" Target="embeddings/oleObject44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7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2.wmf"/><Relationship Id="rId137" Type="http://schemas.openxmlformats.org/officeDocument/2006/relationships/header" Target="header2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7.wmf"/><Relationship Id="rId83" Type="http://schemas.openxmlformats.org/officeDocument/2006/relationships/image" Target="media/image37.png"/><Relationship Id="rId88" Type="http://schemas.openxmlformats.org/officeDocument/2006/relationships/image" Target="media/image39.png"/><Relationship Id="rId111" Type="http://schemas.openxmlformats.org/officeDocument/2006/relationships/oleObject" Target="embeddings/oleObject53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48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6.bin"/><Relationship Id="rId94" Type="http://schemas.openxmlformats.org/officeDocument/2006/relationships/image" Target="media/image42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5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0FE953-3CBB-4F3B-9BBC-D9F0B0D41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21</TotalTime>
  <Pages>3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Sazeh</dc:creator>
  <cp:lastModifiedBy>M.Mahdi Sabbaghi</cp:lastModifiedBy>
  <cp:revision>15</cp:revision>
  <cp:lastPrinted>2024-05-28T07:38:00Z</cp:lastPrinted>
  <dcterms:created xsi:type="dcterms:W3CDTF">2024-05-28T07:39:00Z</dcterms:created>
  <dcterms:modified xsi:type="dcterms:W3CDTF">2025-05-09T07:12:00Z</dcterms:modified>
</cp:coreProperties>
</file>