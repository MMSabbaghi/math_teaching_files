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2CB5C832" w:rsidR="00D12852" w:rsidRPr="0047300F" w:rsidRDefault="00D12852">
      <w:pPr>
        <w:rPr>
          <w:rFonts w:ascii="Vazirmatn" w:hAnsi="Vazirmatn"/>
          <w:sz w:val="2"/>
          <w:szCs w:val="2"/>
          <w:rtl/>
          <w:lang w:bidi="fa-IR"/>
        </w:rPr>
      </w:pPr>
      <w:bookmarkStart w:id="0" w:name="_GoBack"/>
      <w:bookmarkEnd w:id="0"/>
    </w:p>
    <w:tbl>
      <w:tblPr>
        <w:tblStyle w:val="TableGrid"/>
        <w:bidiVisual/>
        <w:tblW w:w="10692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45"/>
        <w:gridCol w:w="10047"/>
      </w:tblGrid>
      <w:tr w:rsidR="008F44CC" w:rsidRPr="008F44CC" w14:paraId="240CC253" w14:textId="77777777" w:rsidTr="008F44CC">
        <w:trPr>
          <w:trHeight w:val="1010"/>
        </w:trPr>
        <w:tc>
          <w:tcPr>
            <w:tcW w:w="645" w:type="dxa"/>
          </w:tcPr>
          <w:p w14:paraId="468E133F" w14:textId="34EF169D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1</w:t>
            </w:r>
          </w:p>
        </w:tc>
        <w:tc>
          <w:tcPr>
            <w:tcW w:w="10047" w:type="dxa"/>
          </w:tcPr>
          <w:p w14:paraId="3A1D97B1" w14:textId="77777777" w:rsidR="008F44CC" w:rsidRPr="008F44CC" w:rsidRDefault="008F44CC" w:rsidP="00376DE9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درستی یا نادرستی عبارات زیر را مشخص کنید.</w:t>
            </w:r>
          </w:p>
          <w:p w14:paraId="70B60402" w14:textId="6A0E7835" w:rsidR="008F44CC" w:rsidRPr="008F44CC" w:rsidRDefault="008F44CC" w:rsidP="00D92FEE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الف)ضریب عبارت </w:t>
            </w:r>
            <w:r w:rsidRPr="008F44CC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499" w:dyaOrig="340" w14:anchorId="478003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04" type="#_x0000_t75" style="width:25.5pt;height:18pt" o:ole="">
                  <v:imagedata r:id="rId7" o:title=""/>
                </v:shape>
                <o:OLEObject Type="Embed" ProgID="Equation.DSMT4" ShapeID="_x0000_i1904" DrawAspect="Content" ObjectID="_1823078357" r:id="rId8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برابر یک است.   ص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غ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</w:t>
            </w:r>
            <w:r w:rsidR="00D92FEE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ب)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مح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</w:t>
            </w:r>
            <w:r w:rsidRPr="008F44CC">
              <w:rPr>
                <w:rFonts w:asciiTheme="majorBidi" w:hAnsiTheme="majorBidi" w:hint="eastAsia"/>
                <w:color w:val="000000" w:themeColor="text1"/>
                <w:sz w:val="22"/>
                <w:szCs w:val="22"/>
                <w:rtl/>
                <w:lang w:bidi="fa-IR"/>
              </w:rPr>
              <w:t>ط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مربع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به ضلع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a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 برابر 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340" w:dyaOrig="279" w14:anchorId="151A50DB">
                <v:shape id="_x0000_i1905" type="#_x0000_t75" style="width:17.25pt;height:14.25pt" o:ole="">
                  <v:imagedata r:id="rId9" o:title=""/>
                </v:shape>
                <o:OLEObject Type="Embed" ProgID="Equation.DSMT4" ShapeID="_x0000_i1905" DrawAspect="Content" ObjectID="_1823078358" r:id="rId10"/>
              </w:objec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م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ی‏</w:t>
            </w:r>
            <w:r w:rsidRPr="008F44CC">
              <w:rPr>
                <w:rFonts w:asciiTheme="majorBidi" w:hAnsiTheme="majorBidi" w:hint="eastAsia"/>
                <w:color w:val="000000" w:themeColor="text1"/>
                <w:sz w:val="22"/>
                <w:szCs w:val="22"/>
                <w:rtl/>
                <w:lang w:bidi="fa-IR"/>
              </w:rPr>
              <w:t>باشد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.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ص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غ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  </w:t>
            </w:r>
          </w:p>
          <w:p w14:paraId="11C4C5BA" w14:textId="77777777" w:rsidR="008F44CC" w:rsidRPr="008F44CC" w:rsidRDefault="008F44CC" w:rsidP="00376DE9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ج) 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</w:rPr>
              <w:t>جمله</w:t>
            </w:r>
            <w:r w:rsidRPr="008F44CC">
              <w:rPr>
                <w:rFonts w:asciiTheme="majorBidi" w:hAnsiTheme="majorBidi"/>
                <w:sz w:val="22"/>
                <w:szCs w:val="22"/>
                <w:cs/>
              </w:rPr>
              <w:t>‎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</w:rPr>
              <w:t xml:space="preserve">ی </w:t>
            </w:r>
            <w:r w:rsidRPr="008F44CC">
              <w:rPr>
                <w:rFonts w:asciiTheme="majorBidi" w:hAnsiTheme="majorBidi"/>
                <w:sz w:val="22"/>
                <w:szCs w:val="22"/>
              </w:rPr>
              <w:t>n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اُم الگویی به</w:t>
            </w:r>
            <w:r w:rsidRPr="008F44CC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صورت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60" w:dyaOrig="279" w14:anchorId="2D9C93D6">
                <v:shape id="_x0000_i1906" type="#_x0000_t75" style="width:38.25pt;height:14.25pt" o:ole="">
                  <v:imagedata r:id="rId11" o:title=""/>
                </v:shape>
                <o:OLEObject Type="Embed" ProgID="Equation.DSMT4" ShapeID="_x0000_i1906" DrawAspect="Content" ObjectID="_1823078359" r:id="rId12"/>
              </w:objec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می</w:t>
            </w:r>
            <w:r w:rsidRPr="008F44CC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باشد، جمله</w:t>
            </w:r>
            <w:r w:rsidRPr="008F44CC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ی دهم آن برابر 25 است.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ص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غ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</w:t>
            </w:r>
          </w:p>
          <w:p w14:paraId="538539AB" w14:textId="44E233EE" w:rsidR="008F44CC" w:rsidRPr="008F44CC" w:rsidRDefault="008F44CC" w:rsidP="00376DE9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د)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« 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هشت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واحد 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بیشتر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از 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ک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عدد » به‏صورت جبر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ی می شود :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«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20" w:dyaOrig="279" w14:anchorId="6AE04E02">
                <v:shape id="_x0000_i1907" type="#_x0000_t75" style="width:27pt;height:12.75pt" o:ole="">
                  <v:imagedata r:id="rId13" o:title=""/>
                </v:shape>
                <o:OLEObject Type="Embed" ProgID="Equation.DSMT4" ShapeID="_x0000_i1907" DrawAspect="Content" ObjectID="_1823078360" r:id="rId14"/>
              </w:objec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»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     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ص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غ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</w:t>
            </w:r>
          </w:p>
        </w:tc>
      </w:tr>
      <w:tr w:rsidR="008F44CC" w:rsidRPr="008F44CC" w14:paraId="25841946" w14:textId="77777777" w:rsidTr="008F44CC">
        <w:trPr>
          <w:trHeight w:val="1010"/>
        </w:trPr>
        <w:tc>
          <w:tcPr>
            <w:tcW w:w="645" w:type="dxa"/>
          </w:tcPr>
          <w:p w14:paraId="2DF4A0A7" w14:textId="230EE42D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2</w:t>
            </w:r>
          </w:p>
        </w:tc>
        <w:tc>
          <w:tcPr>
            <w:tcW w:w="10047" w:type="dxa"/>
          </w:tcPr>
          <w:p w14:paraId="156E6DA4" w14:textId="77777777" w:rsidR="008F44CC" w:rsidRPr="008F44CC" w:rsidRDefault="008F44CC" w:rsidP="005F273B">
            <w:pPr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="Vazirmatn" w:hAnsi="Vazirmatn"/>
                <w:sz w:val="22"/>
                <w:szCs w:val="22"/>
                <w:rtl/>
              </w:rPr>
              <w:t>جاها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خال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را کامل کن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د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.</w:t>
            </w:r>
          </w:p>
          <w:p w14:paraId="7D5B03DC" w14:textId="0FEEB55D" w:rsidR="008F44CC" w:rsidRPr="008F44CC" w:rsidRDefault="008F44CC" w:rsidP="005F273B">
            <w:pPr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الف) « دو واحد کمتر از سه برابر 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ک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عدد » به‏صورت جبر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 می شود : ....................................</w:t>
            </w:r>
          </w:p>
          <w:p w14:paraId="27B00A2E" w14:textId="5436541D" w:rsidR="008F44CC" w:rsidRPr="008F44CC" w:rsidRDefault="008F44CC" w:rsidP="005F273B">
            <w:pPr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ب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)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عبارت جبری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«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760" w:dyaOrig="279" w14:anchorId="0D0E81E6">
                <v:shape id="_x0000_i1908" type="#_x0000_t75" style="width:36.75pt;height:14.25pt" o:ole="">
                  <v:imagedata r:id="rId15" o:title=""/>
                </v:shape>
                <o:OLEObject Type="Embed" ProgID="Equation.DSMT4" ShapeID="_x0000_i1908" DrawAspect="Content" ObjectID="_1823078361" r:id="rId16"/>
              </w:objec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»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 به صورت کلامی می شود : .................................................................</w:t>
            </w:r>
          </w:p>
          <w:p w14:paraId="278358E9" w14:textId="76B1067D" w:rsidR="008F44CC" w:rsidRPr="008F44CC" w:rsidRDefault="008F44CC" w:rsidP="008F44CC">
            <w:pPr>
              <w:tabs>
                <w:tab w:val="left" w:pos="225"/>
                <w:tab w:val="right" w:pos="9497"/>
              </w:tabs>
              <w:rPr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ج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) </w:t>
            </w:r>
            <w:r w:rsidRPr="008F44CC">
              <w:rPr>
                <w:rFonts w:hint="cs"/>
                <w:b w:val="0"/>
                <w:sz w:val="22"/>
                <w:szCs w:val="22"/>
                <w:rtl/>
              </w:rPr>
              <w:t xml:space="preserve">عبارتهای </w:t>
            </w:r>
            <w:r w:rsidRPr="008F44CC">
              <w:rPr>
                <w:b w:val="0"/>
                <w:position w:val="-12"/>
                <w:sz w:val="22"/>
                <w:szCs w:val="22"/>
              </w:rPr>
              <w:object w:dxaOrig="480" w:dyaOrig="330" w14:anchorId="15874D1C">
                <v:shape id="_x0000_i2018" type="#_x0000_t75" style="width:24pt;height:16.5pt" o:ole="">
                  <v:imagedata r:id="rId17" o:title=""/>
                </v:shape>
                <o:OLEObject Type="Embed" ProgID="Equation.DSMT4" ShapeID="_x0000_i2018" DrawAspect="Content" ObjectID="_1823078362" r:id="rId18"/>
              </w:object>
            </w:r>
            <w:r w:rsidRPr="008F44CC">
              <w:rPr>
                <w:rFonts w:hint="cs"/>
                <w:b w:val="0"/>
                <w:sz w:val="22"/>
                <w:szCs w:val="22"/>
                <w:rtl/>
              </w:rPr>
              <w:t xml:space="preserve">  و </w:t>
            </w:r>
            <w:r w:rsidRPr="008F44CC">
              <w:rPr>
                <w:b w:val="0"/>
                <w:position w:val="-12"/>
                <w:sz w:val="22"/>
                <w:szCs w:val="22"/>
              </w:rPr>
              <w:object w:dxaOrig="750" w:dyaOrig="330" w14:anchorId="02A5F667">
                <v:shape id="_x0000_i2019" type="#_x0000_t75" style="width:37.5pt;height:16.5pt" o:ole="">
                  <v:imagedata r:id="rId19" o:title=""/>
                </v:shape>
                <o:OLEObject Type="Embed" ProgID="Equation.DSMT4" ShapeID="_x0000_i2019" DrawAspect="Content" ObjectID="_1823078363" r:id="rId20"/>
              </w:object>
            </w:r>
            <w:r w:rsidRPr="008F44CC">
              <w:rPr>
                <w:rFonts w:hint="cs"/>
                <w:b w:val="0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hint="cs"/>
                <w:b w:val="0"/>
                <w:sz w:val="22"/>
                <w:szCs w:val="22"/>
                <w:rtl/>
                <w:lang w:bidi="fa-IR"/>
              </w:rPr>
              <w:t xml:space="preserve"> دو عبارت جبری .................. هستند.</w:t>
            </w:r>
          </w:p>
          <w:p w14:paraId="1CC3DF64" w14:textId="11959346" w:rsidR="008F44CC" w:rsidRPr="008F44CC" w:rsidRDefault="008F44CC" w:rsidP="00C9475F">
            <w:pPr>
              <w:spacing w:line="276" w:lineRule="auto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د)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اگر ضر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ب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عبارت</w:t>
            </w:r>
            <w:r w:rsidRPr="008F44CC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 xml:space="preserve"> </w:t>
            </w:r>
            <w:r w:rsidR="00D92FEE" w:rsidRPr="008F44CC">
              <w:rPr>
                <w:rFonts w:asciiTheme="majorBidi" w:hAnsiTheme="majorBidi"/>
                <w:color w:val="000000" w:themeColor="text1"/>
                <w:position w:val="-28"/>
                <w:sz w:val="22"/>
                <w:szCs w:val="22"/>
                <w:lang w:bidi="fa-IR"/>
              </w:rPr>
              <w:object w:dxaOrig="560" w:dyaOrig="720" w14:anchorId="1D88D9E8">
                <v:shape id="_x0000_i1909" type="#_x0000_t75" style="width:21pt;height:28.5pt" o:ole="">
                  <v:imagedata r:id="rId21" o:title=""/>
                </v:shape>
                <o:OLEObject Type="Embed" ProgID="Equation.DSMT4" ShapeID="_x0000_i1909" DrawAspect="Content" ObjectID="_1823078364" r:id="rId22"/>
              </w:objec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، ضر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 w:hint="eastAsia"/>
                <w:sz w:val="22"/>
                <w:szCs w:val="22"/>
                <w:rtl/>
              </w:rPr>
              <w:t>ب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آن .........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.....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........ است.</w:t>
            </w:r>
          </w:p>
        </w:tc>
      </w:tr>
      <w:tr w:rsidR="008F44CC" w:rsidRPr="008F44CC" w14:paraId="347A0DC8" w14:textId="77777777" w:rsidTr="00D92FEE">
        <w:trPr>
          <w:trHeight w:val="4390"/>
        </w:trPr>
        <w:tc>
          <w:tcPr>
            <w:tcW w:w="645" w:type="dxa"/>
          </w:tcPr>
          <w:p w14:paraId="576BC39F" w14:textId="0D546080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3</w:t>
            </w:r>
          </w:p>
        </w:tc>
        <w:tc>
          <w:tcPr>
            <w:tcW w:w="10047" w:type="dxa"/>
          </w:tcPr>
          <w:p w14:paraId="46C2D2FA" w14:textId="77777777" w:rsidR="008F44CC" w:rsidRPr="008F44CC" w:rsidRDefault="008F44CC" w:rsidP="005F273B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گزینه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cs/>
              </w:rPr>
              <w:t>‎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ی مناسب را علامت بزنید.</w:t>
            </w:r>
          </w:p>
          <w:p w14:paraId="04E9A71B" w14:textId="6CBCFBA7" w:rsidR="008F44CC" w:rsidRPr="008F44CC" w:rsidRDefault="008F44CC" w:rsidP="00122E90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الف)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کدام جمله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جبری با </w:t>
            </w:r>
            <w:r w:rsidRPr="008F44CC">
              <w:rPr>
                <w:rFonts w:asciiTheme="majorBidi" w:hAnsiTheme="majorBidi"/>
                <w:position w:val="-12"/>
                <w:sz w:val="22"/>
                <w:szCs w:val="22"/>
              </w:rPr>
              <w:object w:dxaOrig="540" w:dyaOrig="340" w14:anchorId="7C2C822C">
                <v:shape id="_x0000_i3037" type="#_x0000_t75" style="width:27pt;height:17.25pt" o:ole="">
                  <v:imagedata r:id="rId23" o:title=""/>
                </v:shape>
                <o:OLEObject Type="Embed" ProgID="Equation.DSMT4" ShapeID="_x0000_i3037" DrawAspect="Content" ObjectID="_1823078365" r:id="rId24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متشابه است؟</w:t>
            </w:r>
          </w:p>
          <w:p w14:paraId="58A0DCB5" w14:textId="050DC76A" w:rsidR="008F44CC" w:rsidRPr="008F44CC" w:rsidRDefault="008F44CC" w:rsidP="00122E90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Pr="008F44CC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400" w:dyaOrig="340" w14:anchorId="2764DEC3">
                <v:shape id="_x0000_i3038" type="#_x0000_t75" style="width:20.25pt;height:18pt" o:ole="">
                  <v:imagedata r:id="rId25" o:title=""/>
                </v:shape>
                <o:OLEObject Type="Embed" ProgID="Equation.DSMT4" ShapeID="_x0000_i3038" DrawAspect="Content" ObjectID="_1823078366" r:id="rId26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2)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340" w:dyaOrig="279" w14:anchorId="63C294A3">
                <v:shape id="_x0000_i3039" type="#_x0000_t75" style="width:17.25pt;height:14.25pt" o:ole="">
                  <v:imagedata r:id="rId27" o:title=""/>
                </v:shape>
                <o:OLEObject Type="Embed" ProgID="Equation.DSMT4" ShapeID="_x0000_i3039" DrawAspect="Content" ObjectID="_1823078367" r:id="rId28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 3)</w:t>
            </w:r>
            <w:r w:rsidRPr="008F44CC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520" w:dyaOrig="300" w14:anchorId="3ACD1B17">
                <v:shape id="_x0000_i3040" type="#_x0000_t75" style="width:26.25pt;height:15pt" o:ole="">
                  <v:imagedata r:id="rId29" o:title=""/>
                </v:shape>
                <o:OLEObject Type="Embed" ProgID="Equation.DSMT4" ShapeID="_x0000_i3040" DrawAspect="Content" ObjectID="_1823078368" r:id="rId30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4)10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12BC7620" w14:textId="342413F0" w:rsidR="008F44CC" w:rsidRPr="008F44CC" w:rsidRDefault="008F44CC" w:rsidP="005F273B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ب) جمله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ی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n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اُم الگوی</w:t>
            </w:r>
            <w:r w:rsidRPr="008F44CC">
              <w:rPr>
                <w:rFonts w:asciiTheme="majorBidi" w:hAnsiTheme="majorBidi"/>
                <w:color w:val="000000" w:themeColor="text1"/>
                <w:position w:val="-10"/>
                <w:sz w:val="22"/>
                <w:szCs w:val="22"/>
                <w:lang w:bidi="fa-IR"/>
              </w:rPr>
              <w:object w:dxaOrig="1160" w:dyaOrig="320" w14:anchorId="606A4633">
                <v:shape id="_x0000_i3041" type="#_x0000_t75" style="width:58.5pt;height:15pt" o:ole="">
                  <v:imagedata r:id="rId31" o:title=""/>
                </v:shape>
                <o:OLEObject Type="Embed" ProgID="Equation.DSMT4" ShapeID="_x0000_i3041" DrawAspect="Content" ObjectID="_1823078369" r:id="rId32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کدام است؟</w:t>
            </w:r>
          </w:p>
          <w:p w14:paraId="630C6FC2" w14:textId="413C5E45" w:rsidR="008F44CC" w:rsidRPr="008F44CC" w:rsidRDefault="008F44CC" w:rsidP="005F273B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</w:rPr>
              <w:object w:dxaOrig="700" w:dyaOrig="279" w14:anchorId="6813F8BA">
                <v:shape id="_x0000_i3042" type="#_x0000_t75" style="width:35.25pt;height:14.25pt" o:ole="">
                  <v:imagedata r:id="rId33" o:title=""/>
                </v:shape>
                <o:OLEObject Type="Embed" ProgID="Equation.DSMT4" ShapeID="_x0000_i3042" DrawAspect="Content" ObjectID="_1823078370" r:id="rId34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2)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700" w:dyaOrig="279" w14:anchorId="6139EE7B">
                <v:shape id="_x0000_i3043" type="#_x0000_t75" style="width:35.25pt;height:14.25pt" o:ole="">
                  <v:imagedata r:id="rId35" o:title=""/>
                </v:shape>
                <o:OLEObject Type="Embed" ProgID="Equation.DSMT4" ShapeID="_x0000_i3043" DrawAspect="Content" ObjectID="_1823078371" r:id="rId36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3)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20" w:dyaOrig="279" w14:anchorId="067EC8A4">
                <v:shape id="_x0000_i3044" type="#_x0000_t75" style="width:31.5pt;height:14.25pt" o:ole="">
                  <v:imagedata r:id="rId37" o:title=""/>
                </v:shape>
                <o:OLEObject Type="Embed" ProgID="Equation.DSMT4" ShapeID="_x0000_i3044" DrawAspect="Content" ObjectID="_1823078372" r:id="rId38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4)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20" w:dyaOrig="279" w14:anchorId="48E3FAE4">
                <v:shape id="_x0000_i3045" type="#_x0000_t75" style="width:31.5pt;height:14.25pt" o:ole="">
                  <v:imagedata r:id="rId39" o:title=""/>
                </v:shape>
                <o:OLEObject Type="Embed" ProgID="Equation.DSMT4" ShapeID="_x0000_i3045" DrawAspect="Content" ObjectID="_1823078373" r:id="rId40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6F283FEA" w14:textId="77777777" w:rsidR="008F44CC" w:rsidRPr="008F44CC" w:rsidRDefault="008F44CC" w:rsidP="005F273B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پ) کدام عبارت جبری قابل ساده شدن می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باشد؟</w:t>
            </w:r>
          </w:p>
          <w:p w14:paraId="7628D70F" w14:textId="45AAB0C4" w:rsidR="008F44CC" w:rsidRPr="008F44CC" w:rsidRDefault="008F44CC" w:rsidP="005F273B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</w:rPr>
              <w:object w:dxaOrig="680" w:dyaOrig="279" w14:anchorId="6D1CE952">
                <v:shape id="_x0000_i3046" type="#_x0000_t75" style="width:33.75pt;height:12.75pt" o:ole="">
                  <v:imagedata r:id="rId41" o:title=""/>
                </v:shape>
                <o:OLEObject Type="Embed" ProgID="Equation.DSMT4" ShapeID="_x0000_i3046" DrawAspect="Content" ObjectID="_1823078374" r:id="rId42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2)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999" w:dyaOrig="279" w14:anchorId="092FEF98">
                <v:shape id="_x0000_i3047" type="#_x0000_t75" style="width:50.25pt;height:14.25pt" o:ole="">
                  <v:imagedata r:id="rId43" o:title=""/>
                </v:shape>
                <o:OLEObject Type="Embed" ProgID="Equation.DSMT4" ShapeID="_x0000_i3047" DrawAspect="Content" ObjectID="_1823078375" r:id="rId44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3)</w:t>
            </w:r>
            <w:r w:rsidRPr="008F44CC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900" w:dyaOrig="340" w14:anchorId="0F0756FD">
                <v:shape id="_x0000_i3048" type="#_x0000_t75" style="width:45.75pt;height:17.25pt" o:ole="">
                  <v:imagedata r:id="rId45" o:title=""/>
                </v:shape>
                <o:OLEObject Type="Embed" ProgID="Equation.DSMT4" ShapeID="_x0000_i3048" DrawAspect="Content" ObjectID="_1823078376" r:id="rId46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4)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80" w:dyaOrig="279" w14:anchorId="27A0E74D">
                <v:shape id="_x0000_i3049" type="#_x0000_t75" style="width:33.75pt;height:12.75pt" o:ole="">
                  <v:imagedata r:id="rId47" o:title=""/>
                </v:shape>
                <o:OLEObject Type="Embed" ProgID="Equation.DSMT4" ShapeID="_x0000_i3049" DrawAspect="Content" ObjectID="_1823078377" r:id="rId48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49A2B0AA" w14:textId="385B6B9F" w:rsidR="008F44CC" w:rsidRPr="008F44CC" w:rsidRDefault="008F44CC" w:rsidP="00334AE2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ت) مقدار عددی عبارت جبری 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940" w:dyaOrig="279" w14:anchorId="232FAB78">
                <v:shape id="_x0000_i3057" type="#_x0000_t75" style="width:47.25pt;height:14.25pt" o:ole="">
                  <v:imagedata r:id="rId49" o:title=""/>
                </v:shape>
                <o:OLEObject Type="Embed" ProgID="Equation.DSMT4" ShapeID="_x0000_i3057" DrawAspect="Content" ObjectID="_1823078378" r:id="rId50"/>
              </w:object>
            </w:r>
            <w:r w:rsidRPr="008F44CC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به</w:t>
            </w:r>
            <w:r w:rsidRPr="008F44CC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ازای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620" w:dyaOrig="279" w14:anchorId="76D1F122">
                <v:shape id="_x0000_i3058" type="#_x0000_t75" style="width:31.5pt;height:14.25pt" o:ole="">
                  <v:imagedata r:id="rId51" o:title=""/>
                </v:shape>
                <o:OLEObject Type="Embed" ProgID="Equation.DSMT4" ShapeID="_x0000_i3058" DrawAspect="Content" ObjectID="_1823078379" r:id="rId52"/>
              </w:object>
            </w:r>
            <w:r w:rsidRPr="008F44CC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کدام است؟</w:t>
            </w:r>
          </w:p>
          <w:p w14:paraId="31EF7242" w14:textId="77777777" w:rsidR="008F44CC" w:rsidRPr="008F44CC" w:rsidRDefault="008F44CC" w:rsidP="002E2442">
            <w:pPr>
              <w:rPr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</w:rPr>
              <w:t xml:space="preserve">    1)۴</w:t>
            </w:r>
            <w:r w:rsidRPr="008F44CC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/>
                <w:sz w:val="22"/>
                <w:szCs w:val="22"/>
              </w:rPr>
              <w:sym w:font="Wingdings" w:char="F06D"/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     2)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320" w:dyaOrig="279" w14:anchorId="6F1C9DAF">
                <v:shape id="_x0000_i3050" type="#_x0000_t75" style="width:15pt;height:14.25pt" o:ole="">
                  <v:imagedata r:id="rId53" o:title=""/>
                </v:shape>
                <o:OLEObject Type="Embed" ProgID="Equation.DSMT4" ShapeID="_x0000_i3050" DrawAspect="Content" ObjectID="_1823078380" r:id="rId54"/>
              </w:object>
            </w:r>
            <w:r w:rsidRPr="008F44CC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   3)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360" w:dyaOrig="279" w14:anchorId="37DA37FD">
                <v:shape id="_x0000_i3051" type="#_x0000_t75" style="width:18pt;height:14.25pt" o:ole="">
                  <v:imagedata r:id="rId55" o:title=""/>
                </v:shape>
                <o:OLEObject Type="Embed" ProgID="Equation.DSMT4" ShapeID="_x0000_i3051" DrawAspect="Content" ObjectID="_1823078381" r:id="rId56"/>
              </w:object>
            </w:r>
            <w:r w:rsidRPr="008F44CC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   4) 1 </w:t>
            </w:r>
            <w:r w:rsidRPr="008F44CC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</w:p>
          <w:p w14:paraId="2F5A5712" w14:textId="258D4E61" w:rsidR="008F44CC" w:rsidRPr="008F44CC" w:rsidRDefault="008F44CC" w:rsidP="008F44CC">
            <w:pPr>
              <w:jc w:val="both"/>
              <w:rPr>
                <w:sz w:val="22"/>
                <w:szCs w:val="22"/>
                <w:lang w:bidi="fa-IR"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ث) </w:t>
            </w:r>
            <w:r w:rsidRPr="008F44CC">
              <w:rPr>
                <w:rFonts w:hint="cs"/>
                <w:sz w:val="22"/>
                <w:szCs w:val="22"/>
                <w:rtl/>
              </w:rPr>
              <w:t xml:space="preserve">جمله پنجم الگوی </w:t>
            </w:r>
            <w:r w:rsidR="00D92FEE" w:rsidRPr="008F44CC">
              <w:rPr>
                <w:position w:val="-28"/>
                <w:sz w:val="22"/>
                <w:szCs w:val="22"/>
              </w:rPr>
              <w:object w:dxaOrig="990" w:dyaOrig="720" w14:anchorId="3AAAE0CA">
                <v:shape id="_x0000_i3052" type="#_x0000_t75" style="width:44.25pt;height:32.25pt" o:ole="">
                  <v:imagedata r:id="rId57" o:title=""/>
                </v:shape>
                <o:OLEObject Type="Embed" ProgID="Equation.DSMT4" ShapeID="_x0000_i3052" DrawAspect="Content" ObjectID="_1823078382" r:id="rId58"/>
              </w:object>
            </w:r>
            <w:r w:rsidRPr="008F44CC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hint="cs"/>
                <w:sz w:val="22"/>
                <w:szCs w:val="22"/>
                <w:rtl/>
                <w:lang w:bidi="fa-IR"/>
              </w:rPr>
              <w:t xml:space="preserve"> کدام است؟</w:t>
            </w:r>
          </w:p>
          <w:p w14:paraId="5C3C9250" w14:textId="7E7C078E" w:rsidR="008F44CC" w:rsidRPr="008F44CC" w:rsidRDefault="008F44CC" w:rsidP="008F44CC">
            <w:pPr>
              <w:jc w:val="both"/>
              <w:rPr>
                <w:rFonts w:hint="cs"/>
                <w:b w:val="0"/>
                <w:bCs w:val="0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26"/>
                <w:szCs w:val="26"/>
                <w:rtl/>
                <w:lang w:bidi="fa-IR"/>
              </w:rPr>
              <w:t xml:space="preserve">1) </w:t>
            </w:r>
            <w:r w:rsidR="00D92FEE">
              <w:rPr>
                <w:position w:val="-28"/>
                <w:sz w:val="26"/>
                <w:szCs w:val="26"/>
                <w:lang w:bidi="fa-IR"/>
              </w:rPr>
              <w:object w:dxaOrig="390" w:dyaOrig="720" w14:anchorId="487E69DE">
                <v:shape id="_x0000_i3053" type="#_x0000_t75" style="width:15pt;height:27.75pt" o:ole="">
                  <v:imagedata r:id="rId59" o:title=""/>
                </v:shape>
                <o:OLEObject Type="Embed" ProgID="Equation.DSMT4" ShapeID="_x0000_i3053" DrawAspect="Content" ObjectID="_1823078383" r:id="rId60"/>
              </w:object>
            </w:r>
            <w:r>
              <w:rPr>
                <w:rFonts w:hint="cs"/>
                <w:b w:val="0"/>
                <w:bCs w:val="0"/>
                <w:sz w:val="26"/>
                <w:szCs w:val="26"/>
                <w:rtl/>
                <w:lang w:bidi="fa-IR"/>
              </w:rPr>
              <w:t xml:space="preserve">                       2) </w:t>
            </w:r>
            <w:r>
              <w:rPr>
                <w:position w:val="-6"/>
                <w:sz w:val="26"/>
                <w:szCs w:val="26"/>
                <w:lang w:bidi="fa-IR"/>
              </w:rPr>
              <w:object w:dxaOrig="210" w:dyaOrig="270" w14:anchorId="34B0443D">
                <v:shape id="_x0000_i3054" type="#_x0000_t75" style="width:10.5pt;height:13.5pt" o:ole="">
                  <v:imagedata r:id="rId61" o:title=""/>
                </v:shape>
                <o:OLEObject Type="Embed" ProgID="Equation.DSMT4" ShapeID="_x0000_i3054" DrawAspect="Content" ObjectID="_1823078384" r:id="rId62"/>
              </w:object>
            </w:r>
            <w:r>
              <w:rPr>
                <w:rFonts w:hint="cs"/>
                <w:b w:val="0"/>
                <w:bCs w:val="0"/>
                <w:sz w:val="26"/>
                <w:szCs w:val="26"/>
                <w:rtl/>
                <w:lang w:bidi="fa-IR"/>
              </w:rPr>
              <w:t xml:space="preserve">                         3) </w:t>
            </w:r>
            <w:r w:rsidR="00D92FEE">
              <w:rPr>
                <w:position w:val="-28"/>
                <w:sz w:val="26"/>
                <w:szCs w:val="26"/>
                <w:lang w:bidi="fa-IR"/>
              </w:rPr>
              <w:object w:dxaOrig="390" w:dyaOrig="720" w14:anchorId="6936A2C9">
                <v:shape id="_x0000_i3055" type="#_x0000_t75" style="width:15pt;height:27pt" o:ole="">
                  <v:imagedata r:id="rId63" o:title=""/>
                </v:shape>
                <o:OLEObject Type="Embed" ProgID="Equation.DSMT4" ShapeID="_x0000_i3055" DrawAspect="Content" ObjectID="_1823078385" r:id="rId64"/>
              </w:object>
            </w:r>
            <w:r>
              <w:rPr>
                <w:rFonts w:hint="cs"/>
                <w:b w:val="0"/>
                <w:bCs w:val="0"/>
                <w:sz w:val="26"/>
                <w:szCs w:val="26"/>
                <w:rtl/>
                <w:lang w:bidi="fa-IR"/>
              </w:rPr>
              <w:t xml:space="preserve">                            4) </w:t>
            </w:r>
            <w:r w:rsidR="00D92FEE">
              <w:rPr>
                <w:position w:val="-28"/>
                <w:sz w:val="26"/>
                <w:szCs w:val="26"/>
                <w:lang w:bidi="fa-IR"/>
              </w:rPr>
              <w:object w:dxaOrig="330" w:dyaOrig="720" w14:anchorId="700FF5EC">
                <v:shape id="_x0000_i3056" type="#_x0000_t75" style="width:14.25pt;height:31.5pt" o:ole="">
                  <v:imagedata r:id="rId65" o:title=""/>
                </v:shape>
                <o:OLEObject Type="Embed" ProgID="Equation.DSMT4" ShapeID="_x0000_i3056" DrawAspect="Content" ObjectID="_1823078386" r:id="rId66"/>
              </w:object>
            </w:r>
            <w:r>
              <w:rPr>
                <w:rFonts w:hint="cs"/>
                <w:b w:val="0"/>
                <w:bCs w:val="0"/>
                <w:sz w:val="26"/>
                <w:szCs w:val="26"/>
                <w:rtl/>
                <w:lang w:bidi="fa-IR"/>
              </w:rPr>
              <w:t xml:space="preserve"> </w:t>
            </w:r>
          </w:p>
        </w:tc>
      </w:tr>
      <w:tr w:rsidR="008F44CC" w:rsidRPr="008F44CC" w14:paraId="72EE0B71" w14:textId="77777777" w:rsidTr="008F44CC">
        <w:trPr>
          <w:trHeight w:val="1010"/>
        </w:trPr>
        <w:tc>
          <w:tcPr>
            <w:tcW w:w="645" w:type="dxa"/>
          </w:tcPr>
          <w:p w14:paraId="6F6D77EB" w14:textId="3FAC4737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۴</w:t>
            </w:r>
          </w:p>
        </w:tc>
        <w:tc>
          <w:tcPr>
            <w:tcW w:w="10047" w:type="dxa"/>
          </w:tcPr>
          <w:p w14:paraId="7D6DE756" w14:textId="6962BEC5" w:rsidR="008F44CC" w:rsidRPr="008F44CC" w:rsidRDefault="008F44CC" w:rsidP="005567B9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 xml:space="preserve">الف)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جمله </w: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n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اُم 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>الگو</w:t>
            </w: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8F44CC">
              <w:rPr>
                <w:rFonts w:ascii="Vazirmatn" w:hAnsi="Vazirmatn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زیر را بنویسید . سپس جمله ی دهم آن را به 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069"/>
              <w:gridCol w:w="3069"/>
              <w:gridCol w:w="3069"/>
            </w:tblGrid>
            <w:tr w:rsidR="008F44CC" w:rsidRPr="008F44CC" w14:paraId="3BC2D7A5" w14:textId="77777777" w:rsidTr="0060000E">
              <w:tc>
                <w:tcPr>
                  <w:tcW w:w="3069" w:type="dxa"/>
                </w:tcPr>
                <w:p w14:paraId="7C50C2AD" w14:textId="77777777" w:rsidR="008F44CC" w:rsidRPr="008F44CC" w:rsidRDefault="008F44CC" w:rsidP="005567B9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lang w:bidi="fa-IR"/>
                    </w:rPr>
                    <w:t>=………..</w:t>
                  </w:r>
                  <w:r w:rsidRPr="008F44CC">
                    <w:rPr>
                      <w:rFonts w:asciiTheme="majorBidi" w:hAnsiTheme="majorBidi" w:hint="cs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  <w:t xml:space="preserve"> جمله دهم</w:t>
                  </w:r>
                </w:p>
              </w:tc>
              <w:tc>
                <w:tcPr>
                  <w:tcW w:w="3069" w:type="dxa"/>
                </w:tcPr>
                <w:p w14:paraId="4149718A" w14:textId="77777777" w:rsidR="008F44CC" w:rsidRPr="008F44CC" w:rsidRDefault="008F44CC" w:rsidP="005567B9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lang w:bidi="fa-IR"/>
                    </w:rPr>
                    <w:t>=………..</w:t>
                  </w:r>
                  <w:r w:rsidRPr="008F44CC">
                    <w:rPr>
                      <w:rFonts w:asciiTheme="majorBidi" w:hAnsiTheme="majorBidi" w:hint="cs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  <w:t xml:space="preserve"> جمله </w:t>
                  </w:r>
                  <w:r w:rsidRPr="008F44CC"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lang w:bidi="fa-IR"/>
                    </w:rPr>
                    <w:t>n</w:t>
                  </w:r>
                  <w:r w:rsidRPr="008F44CC">
                    <w:rPr>
                      <w:rFonts w:asciiTheme="majorBidi" w:hAnsiTheme="majorBidi" w:hint="cs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  <w:t xml:space="preserve"> ام</w:t>
                  </w:r>
                </w:p>
              </w:tc>
              <w:tc>
                <w:tcPr>
                  <w:tcW w:w="3069" w:type="dxa"/>
                </w:tcPr>
                <w:p w14:paraId="39959D5D" w14:textId="1DFB54D5" w:rsidR="008F44CC" w:rsidRPr="008F44CC" w:rsidRDefault="008F44CC" w:rsidP="008F44CC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/>
                      <w:color w:val="000000" w:themeColor="text1"/>
                      <w:position w:val="-10"/>
                      <w:sz w:val="22"/>
                      <w:szCs w:val="22"/>
                      <w:lang w:bidi="fa-IR"/>
                    </w:rPr>
                    <w:object w:dxaOrig="1020" w:dyaOrig="320" w14:anchorId="352C3EB1">
                      <v:shape id="_x0000_i1931" type="#_x0000_t75" style="width:64.5pt;height:18.75pt" o:ole="">
                        <v:imagedata r:id="rId67" o:title=""/>
                      </v:shape>
                      <o:OLEObject Type="Embed" ProgID="Equation.DSMT4" ShapeID="_x0000_i1931" DrawAspect="Content" ObjectID="_1823078387" r:id="rId68"/>
                    </w:object>
                  </w:r>
                </w:p>
              </w:tc>
            </w:tr>
          </w:tbl>
          <w:p w14:paraId="559E599F" w14:textId="3C340758" w:rsidR="008F44CC" w:rsidRPr="008F44CC" w:rsidRDefault="008F44CC" w:rsidP="002E0428">
            <w:pPr>
              <w:spacing w:line="276" w:lineRule="auto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ب) جمله چندم این الگو 62 است ؟</w:t>
            </w:r>
          </w:p>
        </w:tc>
      </w:tr>
      <w:tr w:rsidR="008F44CC" w:rsidRPr="008F44CC" w14:paraId="7E7951E0" w14:textId="77777777" w:rsidTr="008F44CC">
        <w:trPr>
          <w:trHeight w:val="770"/>
        </w:trPr>
        <w:tc>
          <w:tcPr>
            <w:tcW w:w="645" w:type="dxa"/>
          </w:tcPr>
          <w:p w14:paraId="1DA484DF" w14:textId="3F2E37B1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۶</w:t>
            </w:r>
          </w:p>
        </w:tc>
        <w:tc>
          <w:tcPr>
            <w:tcW w:w="10047" w:type="dxa"/>
          </w:tcPr>
          <w:p w14:paraId="403066FD" w14:textId="777DA75A" w:rsidR="008F44CC" w:rsidRPr="008F44CC" w:rsidRDefault="008F44CC" w:rsidP="00376DE9">
            <w:pPr>
              <w:rPr>
                <w:rFonts w:asciiTheme="majorBidi" w:hAnsiTheme="majorBidi"/>
                <w:sz w:val="22"/>
                <w:szCs w:val="22"/>
                <w:rtl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</w:rPr>
              <w:t xml:space="preserve">مقدار عددی عبارت جبری زیر </w:t>
            </w:r>
            <w:r w:rsidRPr="008F44CC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به‏ازای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639" w:dyaOrig="279" w14:anchorId="7070429C">
                <v:shape id="_x0000_i2009" type="#_x0000_t75" style="width:32.25pt;height:14.25pt" o:ole="">
                  <v:imagedata r:id="rId69" o:title=""/>
                </v:shape>
                <o:OLEObject Type="Embed" ProgID="Equation.DSMT4" ShapeID="_x0000_i2009" DrawAspect="Content" ObjectID="_1823078388" r:id="rId70"/>
              </w:object>
            </w:r>
            <w:r w:rsidRPr="008F44CC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و</w:t>
            </w:r>
            <w:r w:rsidRPr="008F44CC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60" w:dyaOrig="300" w14:anchorId="1DB83E07">
                <v:shape id="_x0000_i2010" type="#_x0000_t75" style="width:38.25pt;height:15pt" o:ole="">
                  <v:imagedata r:id="rId71" o:title=""/>
                </v:shape>
                <o:OLEObject Type="Embed" ProgID="Equation.DSMT4" ShapeID="_x0000_i2010" DrawAspect="Content" ObjectID="_1823078389" r:id="rId72"/>
              </w:object>
            </w:r>
            <w:r w:rsidRPr="008F44CC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بیابید.</w:t>
            </w:r>
          </w:p>
          <w:p w14:paraId="4B8A1137" w14:textId="4627F1CB" w:rsidR="008F44CC" w:rsidRPr="008F44CC" w:rsidRDefault="008F44CC" w:rsidP="008F44CC">
            <w:pPr>
              <w:spacing w:line="276" w:lineRule="auto"/>
              <w:jc w:val="right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Theme="majorBidi" w:hAnsiTheme="majorBidi"/>
                <w:position w:val="-6"/>
                <w:sz w:val="22"/>
                <w:szCs w:val="22"/>
              </w:rPr>
              <w:object w:dxaOrig="1140" w:dyaOrig="300" w14:anchorId="2A8A219B">
                <v:shape id="_x0000_i2011" type="#_x0000_t75" style="width:57pt;height:15pt" o:ole="">
                  <v:imagedata r:id="rId73" o:title=""/>
                </v:shape>
                <o:OLEObject Type="Embed" ProgID="Equation.DSMT4" ShapeID="_x0000_i2011" DrawAspect="Content" ObjectID="_1823078390" r:id="rId74"/>
              </w:object>
            </w:r>
          </w:p>
        </w:tc>
      </w:tr>
      <w:tr w:rsidR="008F44CC" w:rsidRPr="008F44CC" w14:paraId="6634A529" w14:textId="77777777" w:rsidTr="008F44CC">
        <w:trPr>
          <w:trHeight w:val="1459"/>
        </w:trPr>
        <w:tc>
          <w:tcPr>
            <w:tcW w:w="645" w:type="dxa"/>
          </w:tcPr>
          <w:p w14:paraId="77CF5C17" w14:textId="3AF143D5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۵</w:t>
            </w:r>
          </w:p>
        </w:tc>
        <w:tc>
          <w:tcPr>
            <w:tcW w:w="10047" w:type="dxa"/>
          </w:tcPr>
          <w:p w14:paraId="6C3E023D" w14:textId="54CDF74F" w:rsidR="008F44CC" w:rsidRPr="008F44CC" w:rsidRDefault="008F44CC" w:rsidP="002E0428">
            <w:pPr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</w:pPr>
            <w:r w:rsidRPr="008F44CC">
              <w:rPr>
                <w:rFonts w:hint="cs"/>
                <w:noProof/>
                <w:sz w:val="22"/>
                <w:szCs w:val="2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AD871CA" wp14:editId="1084EAAA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156845</wp:posOffset>
                      </wp:positionV>
                      <wp:extent cx="1629118" cy="835470"/>
                      <wp:effectExtent l="0" t="95250" r="28575" b="3175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9118" cy="835470"/>
                                <a:chOff x="-468066" y="-194579"/>
                                <a:chExt cx="1630116" cy="835742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-468066" y="-194579"/>
                                  <a:ext cx="1630116" cy="835742"/>
                                  <a:chOff x="-753684" y="-200529"/>
                                  <a:chExt cx="2377276" cy="1219980"/>
                                </a:xfrm>
                              </wpg:grpSpPr>
                              <wps:wsp>
                                <wps:cNvPr id="13" name="Text Box 13"/>
                                <wps:cNvSpPr txBox="1"/>
                                <wps:spPr>
                                  <a:xfrm>
                                    <a:off x="-753684" y="19049"/>
                                    <a:ext cx="1160375" cy="4421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2D7830" w14:textId="00EE8012" w:rsidR="008F44CC" w:rsidRDefault="008F44CC" w:rsidP="00AA7C45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8F44CC">
                                        <w:rPr>
                                          <w:position w:val="-12"/>
                                          <w:lang w:bidi="fa-IR"/>
                                        </w:rPr>
                                        <w:object w:dxaOrig="980" w:dyaOrig="360" w14:anchorId="16118BD0">
                                          <v:shape id="_x0000_i2383" type="#_x0000_t75" style="width:48pt;height:18.75pt" o:ole="">
                                            <v:imagedata r:id="rId75" o:title=""/>
                                          </v:shape>
                                          <o:OLEObject Type="Embed" ProgID="Equation.DSMT4" ShapeID="_x0000_i2383" DrawAspect="Content" ObjectID="_1823078396" r:id="rId76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Text Box 14"/>
                                <wps:cNvSpPr txBox="1"/>
                                <wps:spPr>
                                  <a:xfrm rot="1921712">
                                    <a:off x="744869" y="-200529"/>
                                    <a:ext cx="878723" cy="3939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CF38B5" w14:textId="32511027" w:rsidR="008F44CC" w:rsidRDefault="008F44CC" w:rsidP="00AA7C45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780" w:dyaOrig="279" w14:anchorId="33552091">
                                          <v:shape id="_x0000_i2369" type="#_x0000_t75" style="width:37.5pt;height:14.25pt" o:ole="">
                                            <v:imagedata r:id="rId77" o:title=""/>
                                          </v:shape>
                                          <o:OLEObject Type="Embed" ProgID="Equation.DSMT4" ShapeID="_x0000_i2369" DrawAspect="Content" ObjectID="_1823078397" r:id="rId78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Text Box 15"/>
                                <wps:cNvSpPr txBox="1"/>
                                <wps:spPr>
                                  <a:xfrm>
                                    <a:off x="177567" y="577154"/>
                                    <a:ext cx="1291361" cy="4422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BDED88" w14:textId="48BC658A" w:rsidR="008F44CC" w:rsidRDefault="008F44CC" w:rsidP="00AA7C45">
                                      <w:pPr>
                                        <w:rPr>
                                          <w:rFonts w:hint="cs"/>
                                          <w:rtl/>
                                          <w:lang w:bidi="fa-IR"/>
                                        </w:rPr>
                                      </w:pPr>
                                      <w:r w:rsidRPr="008F44CC">
                                        <w:rPr>
                                          <w:position w:val="-12"/>
                                          <w:lang w:bidi="fa-IR"/>
                                        </w:rPr>
                                        <w:object w:dxaOrig="1040" w:dyaOrig="360" w14:anchorId="0F2D6665">
                                          <v:shape id="_x0000_i2785" type="#_x0000_t75" style="width:49.5pt;height:18.75pt" o:ole="">
                                            <v:imagedata r:id="rId79" o:title=""/>
                                          </v:shape>
                                          <o:OLEObject Type="Embed" ProgID="Equation.DSMT4" ShapeID="_x0000_i2785" DrawAspect="Content" ObjectID="_1823078398" r:id="rId80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" name="Right Triangle 23"/>
                              <wps:cNvSpPr/>
                              <wps:spPr>
                                <a:xfrm>
                                  <a:off x="251138" y="-173500"/>
                                  <a:ext cx="910912" cy="54978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D871CA" id="Group 7" o:spid="_x0000_s1026" style="position:absolute;left:0;text-align:left;margin-left:11.15pt;margin-top:12.35pt;width:128.3pt;height:65.8pt;z-index:251671552;mso-width-relative:margin;mso-height-relative:margin" coordorigin="-4680,-1945" coordsize="16301,8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">
                      <v:group id="Group 16" o:spid="_x0000_s1027" style="position:absolute;left:-4680;top:-1945;width:16300;height:8356" coordorigin="-7536,-2005" coordsize="23772,1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3" o:spid="_x0000_s1028" type="#_x0000_t202" style="position:absolute;left:-7536;top:190;width:11602;height:4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  <v:textbox>
                            <w:txbxContent>
                              <w:p w14:paraId="3A2D7830" w14:textId="00EE8012" w:rsidR="008F44CC" w:rsidRDefault="008F44CC" w:rsidP="00AA7C45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8F44CC">
                                  <w:rPr>
                                    <w:position w:val="-12"/>
                                    <w:lang w:bidi="fa-IR"/>
                                  </w:rPr>
                                  <w:object w:dxaOrig="980" w:dyaOrig="360" w14:anchorId="16118BD0">
                                    <v:shape id="_x0000_i2383" type="#_x0000_t75" style="width:48pt;height:18.75pt" o:ole="">
                                      <v:imagedata r:id="rId75" o:title=""/>
                                    </v:shape>
                                    <o:OLEObject Type="Embed" ProgID="Equation.DSMT4" ShapeID="_x0000_i2383" DrawAspect="Content" ObjectID="_1823078396" r:id="rId81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4" o:spid="_x0000_s1029" type="#_x0000_t202" style="position:absolute;left:7448;top:-2005;width:8787;height:3939;rotation:20990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" filled="f" stroked="f" strokeweight=".5pt">
                          <v:textbox>
                            <w:txbxContent>
                              <w:p w14:paraId="63CF38B5" w14:textId="32511027" w:rsidR="008F44CC" w:rsidRDefault="008F44CC" w:rsidP="00AA7C45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780" w:dyaOrig="279" w14:anchorId="33552091">
                                    <v:shape id="_x0000_i2369" type="#_x0000_t75" style="width:37.5pt;height:14.25pt" o:ole="">
                                      <v:imagedata r:id="rId77" o:title=""/>
                                    </v:shape>
                                    <o:OLEObject Type="Embed" ProgID="Equation.DSMT4" ShapeID="_x0000_i2369" DrawAspect="Content" ObjectID="_1823078397" r:id="rId82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5" o:spid="_x0000_s1030" type="#_x0000_t202" style="position:absolute;left:1775;top:5771;width:12914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  <v:textbox>
                            <w:txbxContent>
                              <w:p w14:paraId="5BBDED88" w14:textId="48BC658A" w:rsidR="008F44CC" w:rsidRDefault="008F44CC" w:rsidP="00AA7C45">
                                <w:pPr>
                                  <w:rPr>
                                    <w:rFonts w:hint="cs"/>
                                    <w:rtl/>
                                    <w:lang w:bidi="fa-IR"/>
                                  </w:rPr>
                                </w:pPr>
                                <w:r w:rsidRPr="008F44CC">
                                  <w:rPr>
                                    <w:position w:val="-12"/>
                                    <w:lang w:bidi="fa-IR"/>
                                  </w:rPr>
                                  <w:object w:dxaOrig="1040" w:dyaOrig="360" w14:anchorId="0F2D6665">
                                    <v:shape id="_x0000_i2785" type="#_x0000_t75" style="width:49.5pt;height:18.75pt" o:ole="">
                                      <v:imagedata r:id="rId79" o:title=""/>
                                    </v:shape>
                                    <o:OLEObject Type="Embed" ProgID="Equation.DSMT4" ShapeID="_x0000_i2785" DrawAspect="Content" ObjectID="_1823078398" r:id="rId83"/>
                                  </w:object>
                                </w:r>
                              </w:p>
                            </w:txbxContent>
                          </v:textbox>
                        </v:shape>
                      </v:group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3" o:spid="_x0000_s1031" type="#_x0000_t6" style="position:absolute;left:2511;top:-1735;width:9109;height:5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" filled="f" strokecolor="windowText" strokeweight="1.5pt"/>
                    </v:group>
                  </w:pict>
                </mc:Fallback>
              </mc:AlternateContent>
            </w:r>
            <w:r w:rsidRPr="008F44CC">
              <w:rPr>
                <w:rFonts w:asciiTheme="majorBidi" w:hAnsiTheme="majorBidi" w:hint="cs"/>
                <w:sz w:val="22"/>
                <w:szCs w:val="22"/>
                <w:rtl/>
              </w:rPr>
              <w:t>محیط وشکل خواسته را به صورت جبری بنویسید.</w:t>
            </w:r>
            <w:r w:rsidRPr="008F44CC">
              <w:rPr>
                <w:rFonts w:asciiTheme="majorBidi" w:hAnsiTheme="majorBidi" w:hint="cs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35DB1A49" w14:textId="5E4B4BFD" w:rsidR="008F44CC" w:rsidRPr="008F44CC" w:rsidRDefault="008F44CC" w:rsidP="002E0428">
            <w:pPr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</w:pPr>
          </w:p>
          <w:p w14:paraId="21E8DCDE" w14:textId="45911B55" w:rsidR="008F44CC" w:rsidRPr="008F44CC" w:rsidRDefault="008F44CC" w:rsidP="005A4A6B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                                                                                           </w:t>
            </w:r>
            <w:r w:rsidRPr="008F44CC">
              <w:rPr>
                <w:rFonts w:asciiTheme="majorBidi" w:hAnsiTheme="majorBidi"/>
                <w:position w:val="-4"/>
                <w:sz w:val="22"/>
                <w:szCs w:val="22"/>
              </w:rPr>
              <w:object w:dxaOrig="480" w:dyaOrig="279" w14:anchorId="191A762A">
                <v:shape id="_x0000_i1936" type="#_x0000_t75" style="width:24.75pt;height:14.25pt" o:ole="">
                  <v:imagedata r:id="rId84" o:title=""/>
                </v:shape>
                <o:OLEObject Type="Embed" ProgID="Equation.DSMT4" ShapeID="_x0000_i1936" DrawAspect="Content" ObjectID="_1823078391" r:id="rId85"/>
              </w:object>
            </w:r>
          </w:p>
          <w:p w14:paraId="690CD5A4" w14:textId="788F63D8" w:rsidR="008F44CC" w:rsidRPr="008F44CC" w:rsidRDefault="008F44CC" w:rsidP="008F44CC">
            <w:pPr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</w:rPr>
              <w:t xml:space="preserve">                                                                                                </w:t>
            </w:r>
          </w:p>
        </w:tc>
      </w:tr>
      <w:tr w:rsidR="008F44CC" w:rsidRPr="008F44CC" w14:paraId="5D05F95E" w14:textId="77777777" w:rsidTr="008F44CC">
        <w:trPr>
          <w:trHeight w:val="1259"/>
        </w:trPr>
        <w:tc>
          <w:tcPr>
            <w:tcW w:w="645" w:type="dxa"/>
          </w:tcPr>
          <w:p w14:paraId="79DE707C" w14:textId="3C8D01EE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7</w:t>
            </w:r>
          </w:p>
        </w:tc>
        <w:tc>
          <w:tcPr>
            <w:tcW w:w="10047" w:type="dxa"/>
          </w:tcPr>
          <w:p w14:paraId="4939A916" w14:textId="77777777" w:rsidR="008F44CC" w:rsidRPr="008F44CC" w:rsidRDefault="008F44CC" w:rsidP="00130F92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عبارات جبری زیر را ساده کنید.</w:t>
            </w:r>
          </w:p>
          <w:p w14:paraId="44189B2A" w14:textId="77777777" w:rsidR="008F44CC" w:rsidRPr="008F44CC" w:rsidRDefault="008F44CC" w:rsidP="00130F92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Pr="008F44CC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2740" w:dyaOrig="360" w14:anchorId="25F4BC5B">
                <v:shape id="_x0000_i1937" type="#_x0000_t75" style="width:136.5pt;height:18pt" o:ole="">
                  <v:imagedata r:id="rId86" o:title=""/>
                </v:shape>
                <o:OLEObject Type="Embed" ProgID="Equation.DSMT4" ShapeID="_x0000_i1937" DrawAspect="Content" ObjectID="_1823078392" r:id="rId87"/>
              </w:object>
            </w:r>
            <w:r w:rsidRPr="008F44CC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(الف</w:t>
            </w:r>
          </w:p>
          <w:p w14:paraId="7F0582DB" w14:textId="77777777" w:rsidR="008F44CC" w:rsidRPr="008F44CC" w:rsidRDefault="008F44CC" w:rsidP="00130F92">
            <w:pPr>
              <w:spacing w:line="276" w:lineRule="auto"/>
              <w:jc w:val="right"/>
              <w:rPr>
                <w:rFonts w:asciiTheme="majorBidi" w:hAnsiTheme="majorBidi" w:hint="cs"/>
                <w:color w:val="000000" w:themeColor="text1"/>
                <w:sz w:val="22"/>
                <w:szCs w:val="22"/>
                <w:lang w:bidi="fa-IR"/>
              </w:rPr>
            </w:pPr>
          </w:p>
          <w:p w14:paraId="1179FB48" w14:textId="138B22DE" w:rsidR="008F44CC" w:rsidRPr="008F44CC" w:rsidRDefault="008F44CC" w:rsidP="00130F92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8F44CC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2220" w:dyaOrig="279" w14:anchorId="7DE9452C">
                <v:shape id="_x0000_i1938" type="#_x0000_t75" style="width:111pt;height:14.25pt" o:ole="">
                  <v:imagedata r:id="rId88" o:title=""/>
                </v:shape>
                <o:OLEObject Type="Embed" ProgID="Equation.DSMT4" ShapeID="_x0000_i1938" DrawAspect="Content" ObjectID="_1823078393" r:id="rId89"/>
              </w:objec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(ب</w:t>
            </w:r>
          </w:p>
          <w:p w14:paraId="752A4BB0" w14:textId="7075AB19" w:rsidR="008F44CC" w:rsidRPr="008F44CC" w:rsidRDefault="008F44CC" w:rsidP="00574846">
            <w:pPr>
              <w:spacing w:line="276" w:lineRule="auto"/>
              <w:rPr>
                <w:rFonts w:asciiTheme="majorBidi" w:hAnsiTheme="majorBidi" w:hint="cs"/>
                <w:color w:val="000000" w:themeColor="text1"/>
                <w:sz w:val="22"/>
                <w:szCs w:val="22"/>
                <w:lang w:bidi="fa-IR"/>
              </w:rPr>
            </w:pPr>
          </w:p>
          <w:p w14:paraId="658E470C" w14:textId="250CA317" w:rsidR="008F44CC" w:rsidRPr="008F44CC" w:rsidRDefault="008F44CC" w:rsidP="005A4A6B">
            <w:pPr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2240" w:dyaOrig="340" w14:anchorId="79EE2DD1">
                <v:shape id="_x0000_i1939" type="#_x0000_t75" style="width:111.75pt;height:17.25pt" o:ole="">
                  <v:imagedata r:id="rId90" o:title=""/>
                </v:shape>
                <o:OLEObject Type="Embed" ProgID="Equation.DSMT4" ShapeID="_x0000_i1939" DrawAspect="Content" ObjectID="_1823078394" r:id="rId91"/>
              </w:object>
            </w:r>
            <w:r w:rsidRPr="008F44CC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(</w:t>
            </w:r>
            <w:r w:rsidR="00D92FEE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ج</w:t>
            </w:r>
          </w:p>
        </w:tc>
      </w:tr>
      <w:tr w:rsidR="008F44CC" w:rsidRPr="008F44CC" w14:paraId="61BB79A3" w14:textId="77777777" w:rsidTr="008F44CC">
        <w:trPr>
          <w:trHeight w:val="1404"/>
        </w:trPr>
        <w:tc>
          <w:tcPr>
            <w:tcW w:w="645" w:type="dxa"/>
          </w:tcPr>
          <w:p w14:paraId="36004493" w14:textId="6FADA579" w:rsidR="008F44CC" w:rsidRPr="008F44CC" w:rsidRDefault="008F44CC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8F44CC">
              <w:rPr>
                <w:rFonts w:ascii="Vazirmatn" w:hAnsi="Vazirmatn" w:hint="cs"/>
                <w:sz w:val="22"/>
                <w:szCs w:val="22"/>
                <w:rtl/>
              </w:rPr>
              <w:t>۸</w:t>
            </w:r>
          </w:p>
        </w:tc>
        <w:tc>
          <w:tcPr>
            <w:tcW w:w="10047" w:type="dxa"/>
          </w:tcPr>
          <w:p w14:paraId="71FA15D8" w14:textId="009C595F" w:rsidR="008F44CC" w:rsidRPr="008F44CC" w:rsidRDefault="008F44CC" w:rsidP="00DC6EB8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8F44CC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جدول زیر را کامل کنید.</w:t>
            </w:r>
          </w:p>
          <w:tbl>
            <w:tblPr>
              <w:tblStyle w:val="TableGrid"/>
              <w:bidiVisual/>
              <w:tblW w:w="0" w:type="auto"/>
              <w:tblInd w:w="628" w:type="dxa"/>
              <w:tblLook w:val="0600" w:firstRow="0" w:lastRow="0" w:firstColumn="0" w:lastColumn="0" w:noHBand="1" w:noVBand="1"/>
            </w:tblPr>
            <w:tblGrid>
              <w:gridCol w:w="2551"/>
              <w:gridCol w:w="2410"/>
              <w:gridCol w:w="2552"/>
              <w:gridCol w:w="1083"/>
            </w:tblGrid>
            <w:tr w:rsidR="008F44CC" w:rsidRPr="008F44CC" w14:paraId="3B33139E" w14:textId="77777777" w:rsidTr="00DC6EB8">
              <w:tc>
                <w:tcPr>
                  <w:tcW w:w="255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14:paraId="61DFC18D" w14:textId="009C595F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۲-</w:t>
                  </w:r>
                </w:p>
              </w:tc>
              <w:tc>
                <w:tcPr>
                  <w:tcW w:w="2410" w:type="dxa"/>
                  <w:tcBorders>
                    <w:top w:val="single" w:sz="4" w:space="0" w:color="FFFFFF" w:themeColor="background1"/>
                  </w:tcBorders>
                </w:tcPr>
                <w:p w14:paraId="60113B6D" w14:textId="7D042779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۰</w:t>
                  </w:r>
                </w:p>
              </w:tc>
              <w:tc>
                <w:tcPr>
                  <w:tcW w:w="2552" w:type="dxa"/>
                  <w:tcBorders>
                    <w:top w:val="single" w:sz="4" w:space="0" w:color="FFFFFF" w:themeColor="background1"/>
                  </w:tcBorders>
                </w:tcPr>
                <w:p w14:paraId="1021B272" w14:textId="7206C837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۱</w:t>
                  </w:r>
                </w:p>
              </w:tc>
              <w:tc>
                <w:tcPr>
                  <w:tcW w:w="1083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7C77DD4" w14:textId="09579EF7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lang w:bidi="fa-IR"/>
                    </w:rPr>
                  </w:pPr>
                  <w:r w:rsidRPr="008F44CC">
                    <w:rPr>
                      <w:rFonts w:asciiTheme="majorBidi" w:hAnsiTheme="majorBidi"/>
                      <w:sz w:val="22"/>
                      <w:szCs w:val="22"/>
                      <w:lang w:bidi="fa-IR"/>
                    </w:rPr>
                    <w:t>n</w:t>
                  </w:r>
                </w:p>
              </w:tc>
            </w:tr>
            <w:tr w:rsidR="008F44CC" w:rsidRPr="008F44CC" w14:paraId="7DF0170F" w14:textId="77777777" w:rsidTr="00F34A60">
              <w:trPr>
                <w:trHeight w:val="385"/>
              </w:trPr>
              <w:tc>
                <w:tcPr>
                  <w:tcW w:w="2551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318479ED" w14:textId="77777777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FFFFFF" w:themeColor="background1"/>
                  </w:tcBorders>
                </w:tcPr>
                <w:p w14:paraId="424657A8" w14:textId="77777777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2552" w:type="dxa"/>
                  <w:tcBorders>
                    <w:bottom w:val="single" w:sz="4" w:space="0" w:color="FFFFFF" w:themeColor="background1"/>
                  </w:tcBorders>
                </w:tcPr>
                <w:p w14:paraId="1F9DAAB7" w14:textId="77777777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1083" w:type="dxa"/>
                  <w:tcBorders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EAAEA6B" w14:textId="47F3E0E0" w:rsidR="008F44CC" w:rsidRPr="008F44CC" w:rsidRDefault="008F44CC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8F44CC">
                    <w:rPr>
                      <w:rFonts w:asciiTheme="majorBidi" w:hAnsiTheme="majorBidi"/>
                      <w:position w:val="-6"/>
                      <w:sz w:val="22"/>
                      <w:szCs w:val="22"/>
                      <w:lang w:bidi="fa-IR"/>
                    </w:rPr>
                    <w:object w:dxaOrig="760" w:dyaOrig="279" w14:anchorId="71834461">
                      <v:shape id="_x0000_i1940" type="#_x0000_t75" style="width:38.25pt;height:14.25pt" o:ole="">
                        <v:imagedata r:id="rId92" o:title=""/>
                      </v:shape>
                      <o:OLEObject Type="Embed" ProgID="Equation.DSMT4" ShapeID="_x0000_i1940" DrawAspect="Content" ObjectID="_1823078395" r:id="rId93"/>
                    </w:object>
                  </w:r>
                </w:p>
              </w:tc>
            </w:tr>
          </w:tbl>
          <w:p w14:paraId="43538150" w14:textId="643BABAA" w:rsidR="008F44CC" w:rsidRPr="008F44CC" w:rsidRDefault="008F44CC" w:rsidP="00DC6EB8">
            <w:pPr>
              <w:rPr>
                <w:rFonts w:asciiTheme="majorBidi" w:hAnsiTheme="majorBidi"/>
                <w:sz w:val="22"/>
                <w:szCs w:val="22"/>
                <w:lang w:bidi="fa-IR"/>
              </w:rPr>
            </w:pPr>
          </w:p>
        </w:tc>
      </w:tr>
    </w:tbl>
    <w:p w14:paraId="14FC699D" w14:textId="77777777" w:rsidR="008F44CC" w:rsidRPr="004C3D85" w:rsidRDefault="008F44CC" w:rsidP="0005723D">
      <w:pPr>
        <w:tabs>
          <w:tab w:val="left" w:pos="7696"/>
        </w:tabs>
        <w:jc w:val="right"/>
        <w:rPr>
          <w:rFonts w:ascii="Vazirmatn" w:hAnsi="Vazirmatn"/>
          <w:sz w:val="6"/>
          <w:szCs w:val="6"/>
          <w:rtl/>
          <w:lang w:bidi="fa-IR"/>
        </w:rPr>
      </w:pPr>
    </w:p>
    <w:sectPr w:rsidR="008F44CC" w:rsidRPr="004C3D85" w:rsidSect="00554692">
      <w:footerReference w:type="even" r:id="rId94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5E6404" w14:textId="77777777" w:rsidR="0075001D" w:rsidRDefault="0075001D">
      <w:r>
        <w:separator/>
      </w:r>
    </w:p>
  </w:endnote>
  <w:endnote w:type="continuationSeparator" w:id="0">
    <w:p w14:paraId="7AEC4633" w14:textId="77777777" w:rsidR="0075001D" w:rsidRDefault="00750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2EA69B" w14:textId="77777777" w:rsidR="0075001D" w:rsidRDefault="0075001D">
      <w:r>
        <w:separator/>
      </w:r>
    </w:p>
  </w:footnote>
  <w:footnote w:type="continuationSeparator" w:id="0">
    <w:p w14:paraId="327907BA" w14:textId="77777777" w:rsidR="0075001D" w:rsidRDefault="00750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48C9"/>
    <w:rsid w:val="000051C6"/>
    <w:rsid w:val="000073AE"/>
    <w:rsid w:val="00007EA0"/>
    <w:rsid w:val="00010ED4"/>
    <w:rsid w:val="00031849"/>
    <w:rsid w:val="00044CE5"/>
    <w:rsid w:val="00051F35"/>
    <w:rsid w:val="0005723D"/>
    <w:rsid w:val="00060B1B"/>
    <w:rsid w:val="000633DE"/>
    <w:rsid w:val="00064B47"/>
    <w:rsid w:val="000812E2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D4D7F"/>
    <w:rsid w:val="000E2D5C"/>
    <w:rsid w:val="000F0AEE"/>
    <w:rsid w:val="000F1DC0"/>
    <w:rsid w:val="000F5ADE"/>
    <w:rsid w:val="000F7D7C"/>
    <w:rsid w:val="00102989"/>
    <w:rsid w:val="00105998"/>
    <w:rsid w:val="00106CED"/>
    <w:rsid w:val="00122E90"/>
    <w:rsid w:val="00130F92"/>
    <w:rsid w:val="0013299E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49D4"/>
    <w:rsid w:val="001D764F"/>
    <w:rsid w:val="001E0DCC"/>
    <w:rsid w:val="001E526C"/>
    <w:rsid w:val="001F07AB"/>
    <w:rsid w:val="001F6C57"/>
    <w:rsid w:val="002037DE"/>
    <w:rsid w:val="00204C24"/>
    <w:rsid w:val="002078FB"/>
    <w:rsid w:val="0022126B"/>
    <w:rsid w:val="002304F7"/>
    <w:rsid w:val="0023052B"/>
    <w:rsid w:val="00232982"/>
    <w:rsid w:val="00257904"/>
    <w:rsid w:val="00263670"/>
    <w:rsid w:val="002650E6"/>
    <w:rsid w:val="00273271"/>
    <w:rsid w:val="00283FFA"/>
    <w:rsid w:val="0028465A"/>
    <w:rsid w:val="00285E84"/>
    <w:rsid w:val="002876CD"/>
    <w:rsid w:val="002905F6"/>
    <w:rsid w:val="002937D6"/>
    <w:rsid w:val="00293E8A"/>
    <w:rsid w:val="00297EC0"/>
    <w:rsid w:val="002A0031"/>
    <w:rsid w:val="002A18F0"/>
    <w:rsid w:val="002A1D7E"/>
    <w:rsid w:val="002A33DE"/>
    <w:rsid w:val="002C3808"/>
    <w:rsid w:val="002D7D6C"/>
    <w:rsid w:val="002E0428"/>
    <w:rsid w:val="002E2442"/>
    <w:rsid w:val="003013D7"/>
    <w:rsid w:val="003054F1"/>
    <w:rsid w:val="00320319"/>
    <w:rsid w:val="0032391D"/>
    <w:rsid w:val="00325DBF"/>
    <w:rsid w:val="00334AE2"/>
    <w:rsid w:val="00343621"/>
    <w:rsid w:val="003449DD"/>
    <w:rsid w:val="0034711C"/>
    <w:rsid w:val="00352925"/>
    <w:rsid w:val="00363EA9"/>
    <w:rsid w:val="00366B83"/>
    <w:rsid w:val="0037499B"/>
    <w:rsid w:val="00376DE9"/>
    <w:rsid w:val="00383EEC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43BA"/>
    <w:rsid w:val="003D7F40"/>
    <w:rsid w:val="003E2171"/>
    <w:rsid w:val="003E2AA3"/>
    <w:rsid w:val="003E6677"/>
    <w:rsid w:val="003F272F"/>
    <w:rsid w:val="003F3DC4"/>
    <w:rsid w:val="003F58FD"/>
    <w:rsid w:val="00427CF4"/>
    <w:rsid w:val="00455480"/>
    <w:rsid w:val="0045654A"/>
    <w:rsid w:val="004568D6"/>
    <w:rsid w:val="00464B31"/>
    <w:rsid w:val="00465F4B"/>
    <w:rsid w:val="00467052"/>
    <w:rsid w:val="0047300F"/>
    <w:rsid w:val="00480E18"/>
    <w:rsid w:val="00492EE4"/>
    <w:rsid w:val="00495CCA"/>
    <w:rsid w:val="00496963"/>
    <w:rsid w:val="004A0E94"/>
    <w:rsid w:val="004A1F88"/>
    <w:rsid w:val="004B1925"/>
    <w:rsid w:val="004B4415"/>
    <w:rsid w:val="004B5D83"/>
    <w:rsid w:val="004B7F7B"/>
    <w:rsid w:val="004C3D85"/>
    <w:rsid w:val="004E1746"/>
    <w:rsid w:val="004F1A82"/>
    <w:rsid w:val="00526347"/>
    <w:rsid w:val="00526388"/>
    <w:rsid w:val="00527D9D"/>
    <w:rsid w:val="00550734"/>
    <w:rsid w:val="0055430A"/>
    <w:rsid w:val="00554692"/>
    <w:rsid w:val="005567B9"/>
    <w:rsid w:val="005704C3"/>
    <w:rsid w:val="00574846"/>
    <w:rsid w:val="00592C7E"/>
    <w:rsid w:val="0059312F"/>
    <w:rsid w:val="0059556C"/>
    <w:rsid w:val="005A04D4"/>
    <w:rsid w:val="005A4A6B"/>
    <w:rsid w:val="005A5D92"/>
    <w:rsid w:val="005B0A9C"/>
    <w:rsid w:val="005B2FB8"/>
    <w:rsid w:val="005B355E"/>
    <w:rsid w:val="005B7871"/>
    <w:rsid w:val="005C70F1"/>
    <w:rsid w:val="005E13ED"/>
    <w:rsid w:val="005E22DE"/>
    <w:rsid w:val="005F273B"/>
    <w:rsid w:val="005F5D12"/>
    <w:rsid w:val="00604E3D"/>
    <w:rsid w:val="0061122B"/>
    <w:rsid w:val="0061446A"/>
    <w:rsid w:val="00614E45"/>
    <w:rsid w:val="00623B9E"/>
    <w:rsid w:val="006404D1"/>
    <w:rsid w:val="00641645"/>
    <w:rsid w:val="00645BBA"/>
    <w:rsid w:val="00651A39"/>
    <w:rsid w:val="00652AE5"/>
    <w:rsid w:val="00654641"/>
    <w:rsid w:val="00662D5E"/>
    <w:rsid w:val="006650A8"/>
    <w:rsid w:val="00666C36"/>
    <w:rsid w:val="00674005"/>
    <w:rsid w:val="006815AD"/>
    <w:rsid w:val="006917C9"/>
    <w:rsid w:val="006A45B3"/>
    <w:rsid w:val="006B1CD3"/>
    <w:rsid w:val="006C1DAF"/>
    <w:rsid w:val="006C36D2"/>
    <w:rsid w:val="006C57AA"/>
    <w:rsid w:val="006C5E32"/>
    <w:rsid w:val="006D1307"/>
    <w:rsid w:val="006D2D28"/>
    <w:rsid w:val="006E1BE7"/>
    <w:rsid w:val="00701928"/>
    <w:rsid w:val="007030CB"/>
    <w:rsid w:val="00712340"/>
    <w:rsid w:val="00713F9C"/>
    <w:rsid w:val="00716ED6"/>
    <w:rsid w:val="0071794E"/>
    <w:rsid w:val="007248D3"/>
    <w:rsid w:val="007409DF"/>
    <w:rsid w:val="00742506"/>
    <w:rsid w:val="0074647C"/>
    <w:rsid w:val="0075001D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A0A28"/>
    <w:rsid w:val="007B0A27"/>
    <w:rsid w:val="007B24DA"/>
    <w:rsid w:val="007B2915"/>
    <w:rsid w:val="007B3075"/>
    <w:rsid w:val="007B4428"/>
    <w:rsid w:val="007D04A7"/>
    <w:rsid w:val="007D2C08"/>
    <w:rsid w:val="007D41CE"/>
    <w:rsid w:val="007D7552"/>
    <w:rsid w:val="007E582B"/>
    <w:rsid w:val="007E7962"/>
    <w:rsid w:val="007F110E"/>
    <w:rsid w:val="007F1602"/>
    <w:rsid w:val="007F5653"/>
    <w:rsid w:val="008064FD"/>
    <w:rsid w:val="00812683"/>
    <w:rsid w:val="00814666"/>
    <w:rsid w:val="0081623F"/>
    <w:rsid w:val="00820188"/>
    <w:rsid w:val="00824E95"/>
    <w:rsid w:val="008274E0"/>
    <w:rsid w:val="00827D24"/>
    <w:rsid w:val="0085529B"/>
    <w:rsid w:val="008605CB"/>
    <w:rsid w:val="008642EB"/>
    <w:rsid w:val="00871AD4"/>
    <w:rsid w:val="0087271B"/>
    <w:rsid w:val="008770E7"/>
    <w:rsid w:val="008817EA"/>
    <w:rsid w:val="00885BB4"/>
    <w:rsid w:val="00897D81"/>
    <w:rsid w:val="008B2D29"/>
    <w:rsid w:val="008B327A"/>
    <w:rsid w:val="008D43E1"/>
    <w:rsid w:val="008D4D96"/>
    <w:rsid w:val="008E3DB6"/>
    <w:rsid w:val="008E431A"/>
    <w:rsid w:val="008E4A1D"/>
    <w:rsid w:val="008F44CC"/>
    <w:rsid w:val="008F4B46"/>
    <w:rsid w:val="00912525"/>
    <w:rsid w:val="009129B2"/>
    <w:rsid w:val="009215E0"/>
    <w:rsid w:val="0093468C"/>
    <w:rsid w:val="00937508"/>
    <w:rsid w:val="00947F17"/>
    <w:rsid w:val="00952302"/>
    <w:rsid w:val="00961862"/>
    <w:rsid w:val="0098025A"/>
    <w:rsid w:val="00984794"/>
    <w:rsid w:val="0099294B"/>
    <w:rsid w:val="00992D67"/>
    <w:rsid w:val="009934FF"/>
    <w:rsid w:val="009960AB"/>
    <w:rsid w:val="009A3249"/>
    <w:rsid w:val="009A433B"/>
    <w:rsid w:val="009D1721"/>
    <w:rsid w:val="009E0671"/>
    <w:rsid w:val="009E5676"/>
    <w:rsid w:val="009F15B1"/>
    <w:rsid w:val="00A030BF"/>
    <w:rsid w:val="00A06317"/>
    <w:rsid w:val="00A10B78"/>
    <w:rsid w:val="00A20A6A"/>
    <w:rsid w:val="00A20E9F"/>
    <w:rsid w:val="00A210D6"/>
    <w:rsid w:val="00A24F8A"/>
    <w:rsid w:val="00A26BF5"/>
    <w:rsid w:val="00A31B4A"/>
    <w:rsid w:val="00A32A40"/>
    <w:rsid w:val="00A332D5"/>
    <w:rsid w:val="00A40DA9"/>
    <w:rsid w:val="00A472AB"/>
    <w:rsid w:val="00A47B40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1ACC"/>
    <w:rsid w:val="00A83261"/>
    <w:rsid w:val="00A83BE2"/>
    <w:rsid w:val="00A9133D"/>
    <w:rsid w:val="00A941B0"/>
    <w:rsid w:val="00AA7C45"/>
    <w:rsid w:val="00AC448A"/>
    <w:rsid w:val="00AD0171"/>
    <w:rsid w:val="00AD45B7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52219"/>
    <w:rsid w:val="00B56F1A"/>
    <w:rsid w:val="00B62053"/>
    <w:rsid w:val="00B648AF"/>
    <w:rsid w:val="00B73028"/>
    <w:rsid w:val="00B80042"/>
    <w:rsid w:val="00B802E9"/>
    <w:rsid w:val="00B80E06"/>
    <w:rsid w:val="00B81E42"/>
    <w:rsid w:val="00BA098C"/>
    <w:rsid w:val="00BA7917"/>
    <w:rsid w:val="00BC1A19"/>
    <w:rsid w:val="00BD447E"/>
    <w:rsid w:val="00BE776E"/>
    <w:rsid w:val="00BF4523"/>
    <w:rsid w:val="00C0768D"/>
    <w:rsid w:val="00C323A2"/>
    <w:rsid w:val="00C326B1"/>
    <w:rsid w:val="00C40BBF"/>
    <w:rsid w:val="00C4546A"/>
    <w:rsid w:val="00C57C6F"/>
    <w:rsid w:val="00C60163"/>
    <w:rsid w:val="00C60B17"/>
    <w:rsid w:val="00C77310"/>
    <w:rsid w:val="00C82809"/>
    <w:rsid w:val="00C82A22"/>
    <w:rsid w:val="00C924A3"/>
    <w:rsid w:val="00C9475F"/>
    <w:rsid w:val="00CB31E1"/>
    <w:rsid w:val="00CC13C8"/>
    <w:rsid w:val="00CC26EA"/>
    <w:rsid w:val="00CC318D"/>
    <w:rsid w:val="00CC56BC"/>
    <w:rsid w:val="00CD4A8C"/>
    <w:rsid w:val="00CD6DC1"/>
    <w:rsid w:val="00CE2F34"/>
    <w:rsid w:val="00CF2157"/>
    <w:rsid w:val="00CF404F"/>
    <w:rsid w:val="00CF444A"/>
    <w:rsid w:val="00CF5820"/>
    <w:rsid w:val="00D033C5"/>
    <w:rsid w:val="00D1197F"/>
    <w:rsid w:val="00D12852"/>
    <w:rsid w:val="00D2389A"/>
    <w:rsid w:val="00D30350"/>
    <w:rsid w:val="00D43C9D"/>
    <w:rsid w:val="00D43EFD"/>
    <w:rsid w:val="00D56C37"/>
    <w:rsid w:val="00D656B0"/>
    <w:rsid w:val="00D70DCE"/>
    <w:rsid w:val="00D77B55"/>
    <w:rsid w:val="00D849E2"/>
    <w:rsid w:val="00D87200"/>
    <w:rsid w:val="00D92FEE"/>
    <w:rsid w:val="00D97201"/>
    <w:rsid w:val="00DA7416"/>
    <w:rsid w:val="00DB1342"/>
    <w:rsid w:val="00DB4350"/>
    <w:rsid w:val="00DC1C76"/>
    <w:rsid w:val="00DC6EB8"/>
    <w:rsid w:val="00DD01C4"/>
    <w:rsid w:val="00DF06AC"/>
    <w:rsid w:val="00DF24A7"/>
    <w:rsid w:val="00DF3E96"/>
    <w:rsid w:val="00DF51A3"/>
    <w:rsid w:val="00E00254"/>
    <w:rsid w:val="00E12811"/>
    <w:rsid w:val="00E14C5C"/>
    <w:rsid w:val="00E21646"/>
    <w:rsid w:val="00E33963"/>
    <w:rsid w:val="00E57C7D"/>
    <w:rsid w:val="00E601F9"/>
    <w:rsid w:val="00E62199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C7805"/>
    <w:rsid w:val="00EF20AF"/>
    <w:rsid w:val="00EF59FB"/>
    <w:rsid w:val="00EF60E2"/>
    <w:rsid w:val="00F01A3F"/>
    <w:rsid w:val="00F01DFC"/>
    <w:rsid w:val="00F05AAD"/>
    <w:rsid w:val="00F05EBA"/>
    <w:rsid w:val="00F14030"/>
    <w:rsid w:val="00F14AF6"/>
    <w:rsid w:val="00F17EC5"/>
    <w:rsid w:val="00F27946"/>
    <w:rsid w:val="00F34A60"/>
    <w:rsid w:val="00F35E5B"/>
    <w:rsid w:val="00F36768"/>
    <w:rsid w:val="00F37512"/>
    <w:rsid w:val="00F44108"/>
    <w:rsid w:val="00F521DE"/>
    <w:rsid w:val="00F615BA"/>
    <w:rsid w:val="00F63DF6"/>
    <w:rsid w:val="00F81292"/>
    <w:rsid w:val="00F92B50"/>
    <w:rsid w:val="00F96F1E"/>
    <w:rsid w:val="00FA00FC"/>
    <w:rsid w:val="00FA1DE2"/>
    <w:rsid w:val="00FC528B"/>
    <w:rsid w:val="00FC5A50"/>
    <w:rsid w:val="00FD1E05"/>
    <w:rsid w:val="00FD53D3"/>
    <w:rsid w:val="00FD5C9F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2442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table" w:styleId="PlainTable5">
    <w:name w:val="Plain Table 5"/>
    <w:basedOn w:val="TableNormal"/>
    <w:uiPriority w:val="45"/>
    <w:rsid w:val="005567B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3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image" Target="media/image41.wmf"/><Relationship Id="rId95" Type="http://schemas.openxmlformats.org/officeDocument/2006/relationships/fontTable" Target="fontTable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4.bin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94346-C56D-4587-A228-D245E1B68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811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100</cp:revision>
  <cp:lastPrinted>2023-10-26T12:42:00Z</cp:lastPrinted>
  <dcterms:created xsi:type="dcterms:W3CDTF">2018-10-12T13:02:00Z</dcterms:created>
  <dcterms:modified xsi:type="dcterms:W3CDTF">2025-10-27T10:20:00Z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