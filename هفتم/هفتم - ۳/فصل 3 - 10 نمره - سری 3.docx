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310C81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71"/>
        <w:gridCol w:w="3969"/>
        <w:gridCol w:w="3229"/>
        <w:gridCol w:w="2328"/>
        <w:gridCol w:w="539"/>
      </w:tblGrid>
      <w:tr w:rsidR="00376DE9" w:rsidRPr="00310C81" w14:paraId="52F37251" w14:textId="69C15B8C" w:rsidTr="00885861">
        <w:trPr>
          <w:trHeight w:val="567"/>
        </w:trPr>
        <w:tc>
          <w:tcPr>
            <w:tcW w:w="4445" w:type="dxa"/>
            <w:gridSpan w:val="2"/>
            <w:shd w:val="clear" w:color="auto" w:fill="BFBFBF" w:themeFill="background1" w:themeFillShade="BF"/>
            <w:vAlign w:val="center"/>
          </w:tcPr>
          <w:p w14:paraId="51FF8739" w14:textId="2812C01C" w:rsidR="00376DE9" w:rsidRPr="00310C81" w:rsidRDefault="00376DE9" w:rsidP="00376DE9">
            <w:pPr>
              <w:rPr>
                <w:rFonts w:ascii="Vazirmatn" w:hAnsi="Vazirmatn"/>
                <w:rtl/>
                <w:lang w:bidi="fa-IR"/>
              </w:rPr>
            </w:pPr>
            <w:r w:rsidRPr="00310C81">
              <w:rPr>
                <w:rFonts w:ascii="Vazirmatn" w:hAnsi="Vazirmatn" w:hint="cs"/>
                <w:rtl/>
              </w:rPr>
              <w:t xml:space="preserve">نام و نام خانوادگی: </w:t>
            </w:r>
            <w:r w:rsidRP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5FFA71D4" w14:textId="768277B3" w:rsidR="00376DE9" w:rsidRPr="00310C81" w:rsidRDefault="00376DE9" w:rsidP="00376DE9">
            <w:pPr>
              <w:rPr>
                <w:rFonts w:ascii="Vazirmatn" w:hAnsi="Vazirmatn"/>
                <w:rtl/>
                <w:lang w:bidi="fa-IR"/>
              </w:rPr>
            </w:pPr>
            <w:r w:rsidRPr="00310C81">
              <w:rPr>
                <w:rFonts w:ascii="Vazirmatn" w:hAnsi="Vazirmatn" w:hint="cs"/>
                <w:rtl/>
              </w:rPr>
              <w:t xml:space="preserve">کلاس هفتم: .........................  </w:t>
            </w:r>
          </w:p>
        </w:tc>
        <w:tc>
          <w:tcPr>
            <w:tcW w:w="2851" w:type="dxa"/>
            <w:gridSpan w:val="2"/>
            <w:shd w:val="clear" w:color="auto" w:fill="BFBFBF" w:themeFill="background1" w:themeFillShade="BF"/>
            <w:vAlign w:val="center"/>
          </w:tcPr>
          <w:p w14:paraId="39E1F95B" w14:textId="72147117" w:rsidR="00376DE9" w:rsidRPr="00310C81" w:rsidRDefault="00376DE9" w:rsidP="00376DE9">
            <w:pPr>
              <w:rPr>
                <w:rFonts w:ascii="Vazirmatn" w:hAnsi="Vazirmatn"/>
                <w:rtl/>
                <w:lang w:bidi="fa-IR"/>
              </w:rPr>
            </w:pPr>
            <w:r w:rsidRPr="00310C81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376DE9" w:rsidRPr="00310C81" w14:paraId="240CC253" w14:textId="77777777" w:rsidTr="0015368C">
        <w:trPr>
          <w:trHeight w:val="1010"/>
        </w:trPr>
        <w:tc>
          <w:tcPr>
            <w:tcW w:w="476" w:type="dxa"/>
          </w:tcPr>
          <w:p w14:paraId="468E133F" w14:textId="34EF169D" w:rsidR="00376DE9" w:rsidRPr="00310C81" w:rsidRDefault="00376DE9" w:rsidP="00AD0171">
            <w:pPr>
              <w:jc w:val="center"/>
              <w:rPr>
                <w:rFonts w:ascii="Vazirmatn" w:hAnsi="Vazirmatn"/>
                <w:rtl/>
              </w:rPr>
            </w:pPr>
            <w:r w:rsidRPr="00310C81">
              <w:rPr>
                <w:rFonts w:ascii="Vazirmatn" w:hAnsi="Vazirmatn" w:hint="cs"/>
                <w:rtl/>
              </w:rPr>
              <w:t>1</w:t>
            </w:r>
          </w:p>
        </w:tc>
        <w:tc>
          <w:tcPr>
            <w:tcW w:w="9605" w:type="dxa"/>
            <w:gridSpan w:val="3"/>
          </w:tcPr>
          <w:p w14:paraId="3A1D97B1" w14:textId="4C0D37FA" w:rsidR="00376DE9" w:rsidRPr="00310C81" w:rsidRDefault="00376DE9" w:rsidP="00376DE9">
            <w:pPr>
              <w:rPr>
                <w:rFonts w:asciiTheme="majorBidi" w:hAnsiTheme="majorBidi"/>
                <w:color w:val="000000" w:themeColor="text1"/>
                <w:rtl/>
              </w:rPr>
            </w:pPr>
            <w:r w:rsidRPr="00310C81">
              <w:rPr>
                <w:rFonts w:asciiTheme="majorBidi" w:hAnsiTheme="majorBidi" w:hint="cs"/>
                <w:color w:val="000000" w:themeColor="text1"/>
                <w:rtl/>
              </w:rPr>
              <w:t>درستی یا نادرستی عبارات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7729"/>
              <w:gridCol w:w="670"/>
              <w:gridCol w:w="977"/>
            </w:tblGrid>
            <w:tr w:rsidR="00174CC2" w:rsidRPr="00310C81" w14:paraId="44A870A2" w14:textId="77777777" w:rsidTr="00AD7ED2">
              <w:trPr>
                <w:trHeight w:val="20"/>
              </w:trPr>
              <w:tc>
                <w:tcPr>
                  <w:tcW w:w="7729" w:type="dxa"/>
                </w:tcPr>
                <w:p w14:paraId="1CC5D563" w14:textId="5F27D266" w:rsidR="00174CC2" w:rsidRPr="00310C81" w:rsidRDefault="00174CC2" w:rsidP="00A5263B">
                  <w:pPr>
                    <w:rPr>
                      <w:rtl/>
                    </w:rPr>
                  </w:pPr>
                  <w:r w:rsidRPr="00310C81">
                    <w:rPr>
                      <w:rFonts w:hint="cs"/>
                      <w:rtl/>
                    </w:rPr>
                    <w:t>الف)</w:t>
                  </w:r>
                  <w:r w:rsidRPr="00310C81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</w:rPr>
                    <w:t xml:space="preserve">جمله های  </w:t>
                  </w:r>
                  <w:r w:rsidR="00703021" w:rsidRPr="00310C81">
                    <w:rPr>
                      <w:rFonts w:asciiTheme="majorBidi" w:hAnsiTheme="majorBidi"/>
                      <w:color w:val="000000" w:themeColor="text1"/>
                      <w:position w:val="-6"/>
                      <w:lang w:bidi="fa-IR"/>
                    </w:rPr>
                    <w:object w:dxaOrig="340" w:dyaOrig="279" w14:anchorId="49F91DBA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8.55pt;height:14.2pt" o:ole="">
                        <v:imagedata r:id="rId7" o:title=""/>
                      </v:shape>
                      <o:OLEObject Type="Embed" ProgID="Equation.DSMT4" ShapeID="_x0000_i1025" DrawAspect="Content" ObjectID="_1823658352" r:id="rId8"/>
                    </w:object>
                  </w: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و  </w:t>
                  </w:r>
                  <w:r w:rsidR="00703021" w:rsidRPr="00310C81">
                    <w:rPr>
                      <w:rFonts w:asciiTheme="majorBidi" w:hAnsiTheme="majorBidi"/>
                      <w:color w:val="000000" w:themeColor="text1"/>
                      <w:position w:val="-6"/>
                      <w:lang w:bidi="fa-IR"/>
                    </w:rPr>
                    <w:object w:dxaOrig="360" w:dyaOrig="300" w14:anchorId="74F65164">
                      <v:shape id="_x0000_i1026" type="#_x0000_t75" style="width:18.55pt;height:15.25pt" o:ole="">
                        <v:imagedata r:id="rId9" o:title=""/>
                      </v:shape>
                      <o:OLEObject Type="Embed" ProgID="Equation.DSMT4" ShapeID="_x0000_i1026" DrawAspect="Content" ObjectID="_1823658353" r:id="rId10"/>
                    </w:object>
                  </w: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متشابه هستند.</w:t>
                  </w:r>
                </w:p>
              </w:tc>
              <w:tc>
                <w:tcPr>
                  <w:tcW w:w="286" w:type="dxa"/>
                </w:tcPr>
                <w:p w14:paraId="6C97F561" w14:textId="77777777" w:rsidR="00174CC2" w:rsidRPr="00310C81" w:rsidRDefault="00174CC2" w:rsidP="00A5263B">
                  <w:pPr>
                    <w:rPr>
                      <w:rtl/>
                    </w:rPr>
                  </w:pP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10C81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977" w:type="dxa"/>
                </w:tcPr>
                <w:p w14:paraId="1CAD6FD8" w14:textId="77777777" w:rsidR="00174CC2" w:rsidRPr="00310C81" w:rsidRDefault="00174CC2" w:rsidP="00A5263B">
                  <w:pPr>
                    <w:rPr>
                      <w:rtl/>
                    </w:rPr>
                  </w:pP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10C81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174CC2" w:rsidRPr="00310C81" w14:paraId="3FAF53D5" w14:textId="77777777" w:rsidTr="00AD7ED2">
              <w:trPr>
                <w:trHeight w:val="20"/>
              </w:trPr>
              <w:tc>
                <w:tcPr>
                  <w:tcW w:w="7729" w:type="dxa"/>
                </w:tcPr>
                <w:p w14:paraId="0CF5D56A" w14:textId="27CEC033" w:rsidR="00174CC2" w:rsidRPr="00310C81" w:rsidRDefault="00174CC2" w:rsidP="00A5263B">
                  <w:pPr>
                    <w:rPr>
                      <w:rtl/>
                      <w:lang w:bidi="fa-IR"/>
                    </w:rPr>
                  </w:pPr>
                  <w:r w:rsidRPr="00310C81">
                    <w:rPr>
                      <w:rFonts w:hint="cs"/>
                      <w:rtl/>
                    </w:rPr>
                    <w:t xml:space="preserve">ب) </w:t>
                  </w:r>
                  <w:r w:rsidR="00E62A85" w:rsidRPr="008F44CC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 xml:space="preserve">مقدار عددی عبارت جبری </w:t>
                  </w:r>
                  <w:r w:rsidR="00347394" w:rsidRPr="008F44CC">
                    <w:rPr>
                      <w:rFonts w:asciiTheme="majorBidi" w:hAnsiTheme="majorBidi"/>
                      <w:position w:val="-6"/>
                      <w:sz w:val="22"/>
                      <w:szCs w:val="22"/>
                      <w:lang w:bidi="fa-IR"/>
                    </w:rPr>
                    <w:object w:dxaOrig="520" w:dyaOrig="279" w14:anchorId="1C7D8E85">
                      <v:shape id="_x0000_i1027" type="#_x0000_t75" style="width:26.2pt;height:14.2pt" o:ole="">
                        <v:imagedata r:id="rId11" o:title=""/>
                      </v:shape>
                      <o:OLEObject Type="Embed" ProgID="Equation.DSMT4" ShapeID="_x0000_i1027" DrawAspect="Content" ObjectID="_1823658354" r:id="rId12"/>
                    </w:object>
                  </w:r>
                  <w:r w:rsidR="00E62A85">
                    <w:rPr>
                      <w:rFonts w:asciiTheme="majorBidi" w:hAnsiTheme="majorBidi"/>
                      <w:sz w:val="22"/>
                      <w:szCs w:val="22"/>
                      <w:lang w:bidi="fa-IR"/>
                    </w:rPr>
                    <w:t xml:space="preserve"> </w:t>
                  </w:r>
                  <w:r w:rsidR="00E62A85" w:rsidRPr="008F44CC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>به</w:t>
                  </w:r>
                  <w:r w:rsidR="00E62A85" w:rsidRPr="008F44CC">
                    <w:rPr>
                      <w:rFonts w:asciiTheme="majorBidi" w:hAnsiTheme="majorBidi"/>
                      <w:sz w:val="22"/>
                      <w:szCs w:val="22"/>
                      <w:cs/>
                      <w:lang w:bidi="fa-IR"/>
                    </w:rPr>
                    <w:t>‎</w:t>
                  </w:r>
                  <w:r w:rsidR="00E62A85" w:rsidRPr="008F44CC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>ازای</w:t>
                  </w:r>
                  <w:r w:rsidR="00E62A85" w:rsidRPr="008F44CC">
                    <w:rPr>
                      <w:rFonts w:asciiTheme="majorBidi" w:hAnsiTheme="majorBidi"/>
                      <w:position w:val="-6"/>
                      <w:sz w:val="22"/>
                      <w:szCs w:val="22"/>
                      <w:lang w:bidi="fa-IR"/>
                    </w:rPr>
                    <w:object w:dxaOrig="780" w:dyaOrig="279" w14:anchorId="17D13DB7">
                      <v:shape id="_x0000_i1028" type="#_x0000_t75" style="width:39.25pt;height:14.2pt" o:ole="">
                        <v:imagedata r:id="rId13" o:title=""/>
                      </v:shape>
                      <o:OLEObject Type="Embed" ProgID="Equation.DSMT4" ShapeID="_x0000_i1028" DrawAspect="Content" ObjectID="_1823658355" r:id="rId14"/>
                    </w:object>
                  </w:r>
                  <w:r w:rsidR="00E62A85">
                    <w:rPr>
                      <w:rFonts w:hint="cs"/>
                      <w:rtl/>
                      <w:lang w:bidi="fa-IR"/>
                    </w:rPr>
                    <w:t xml:space="preserve"> برابر است با  </w:t>
                  </w:r>
                  <w:r w:rsidR="00347394">
                    <w:rPr>
                      <w:lang w:bidi="fa-IR"/>
                    </w:rPr>
                    <w:t>8</w:t>
                  </w:r>
                  <w:r w:rsidR="00E62A85">
                    <w:rPr>
                      <w:rFonts w:hint="cs"/>
                      <w:rtl/>
                      <w:lang w:bidi="fa-IR"/>
                    </w:rPr>
                    <w:t xml:space="preserve">- </w:t>
                  </w:r>
                </w:p>
              </w:tc>
              <w:tc>
                <w:tcPr>
                  <w:tcW w:w="286" w:type="dxa"/>
                </w:tcPr>
                <w:p w14:paraId="4E08FFD3" w14:textId="77777777" w:rsidR="00174CC2" w:rsidRPr="00310C81" w:rsidRDefault="00174CC2" w:rsidP="00A5263B">
                  <w:pPr>
                    <w:rPr>
                      <w:rtl/>
                    </w:rPr>
                  </w:pP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10C81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977" w:type="dxa"/>
                </w:tcPr>
                <w:p w14:paraId="4A4B23F5" w14:textId="77777777" w:rsidR="00174CC2" w:rsidRPr="00310C81" w:rsidRDefault="00174CC2" w:rsidP="00A5263B">
                  <w:pPr>
                    <w:rPr>
                      <w:rtl/>
                    </w:rPr>
                  </w:pP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10C81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A5263B" w:rsidRPr="00310C81" w14:paraId="615C32C4" w14:textId="77777777" w:rsidTr="00AD7ED2">
              <w:trPr>
                <w:trHeight w:val="20"/>
              </w:trPr>
              <w:tc>
                <w:tcPr>
                  <w:tcW w:w="7729" w:type="dxa"/>
                </w:tcPr>
                <w:p w14:paraId="05D7A071" w14:textId="3E6CA129" w:rsidR="00A5263B" w:rsidRPr="00310C81" w:rsidRDefault="00A5263B" w:rsidP="00A5263B">
                  <w:pPr>
                    <w:rPr>
                      <w:rtl/>
                    </w:rPr>
                  </w:pPr>
                  <w:r w:rsidRPr="00310C81">
                    <w:rPr>
                      <w:rFonts w:hint="cs"/>
                      <w:rtl/>
                    </w:rPr>
                    <w:t xml:space="preserve">ج) </w:t>
                  </w:r>
                  <w:r w:rsidRPr="00310C81">
                    <w:rPr>
                      <w:rFonts w:hint="cs"/>
                      <w:rtl/>
                      <w:lang w:bidi="fa-IR"/>
                    </w:rPr>
                    <w:t xml:space="preserve">محیط مربعی به ضلع </w:t>
                  </w:r>
                  <w:r w:rsidRPr="00310C81">
                    <w:rPr>
                      <w:i/>
                      <w:iCs/>
                      <w:lang w:bidi="fa-IR"/>
                    </w:rPr>
                    <w:t>a</w:t>
                  </w:r>
                  <w:r w:rsidRPr="00310C81">
                    <w:rPr>
                      <w:rFonts w:hint="cs"/>
                      <w:rtl/>
                      <w:lang w:bidi="fa-IR"/>
                    </w:rPr>
                    <w:t xml:space="preserve"> برابر است با</w:t>
                  </w:r>
                  <w:r w:rsidRPr="00310C81">
                    <w:rPr>
                      <w:position w:val="-6"/>
                      <w:lang w:bidi="fa-IR"/>
                    </w:rPr>
                    <w:object w:dxaOrig="360" w:dyaOrig="279" w14:anchorId="66C21355">
                      <v:shape id="_x0000_i1029" type="#_x0000_t75" style="width:18.55pt;height:13.1pt" o:ole="">
                        <v:imagedata r:id="rId15" o:title=""/>
                      </v:shape>
                      <o:OLEObject Type="Embed" ProgID="Equation.DSMT4" ShapeID="_x0000_i1029" DrawAspect="Content" ObjectID="_1823658356" r:id="rId16"/>
                    </w:object>
                  </w:r>
                  <w:r w:rsidRPr="00310C81">
                    <w:rPr>
                      <w:rFonts w:hint="cs"/>
                      <w:rtl/>
                      <w:lang w:bidi="fa-IR"/>
                    </w:rPr>
                    <w:t xml:space="preserve"> .</w:t>
                  </w:r>
                </w:p>
              </w:tc>
              <w:tc>
                <w:tcPr>
                  <w:tcW w:w="286" w:type="dxa"/>
                </w:tcPr>
                <w:p w14:paraId="3C32B018" w14:textId="44211718" w:rsidR="00A5263B" w:rsidRPr="00310C81" w:rsidRDefault="00A5263B" w:rsidP="00A5263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10C81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977" w:type="dxa"/>
                </w:tcPr>
                <w:p w14:paraId="7F9A6687" w14:textId="0D97F737" w:rsidR="00A5263B" w:rsidRPr="00310C81" w:rsidRDefault="00A5263B" w:rsidP="00A5263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10C81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</w:tr>
            <w:tr w:rsidR="00A5263B" w:rsidRPr="00310C81" w14:paraId="578B6A45" w14:textId="77777777" w:rsidTr="00AD7ED2">
              <w:trPr>
                <w:trHeight w:val="20"/>
              </w:trPr>
              <w:tc>
                <w:tcPr>
                  <w:tcW w:w="7729" w:type="dxa"/>
                </w:tcPr>
                <w:p w14:paraId="0190952F" w14:textId="720B4244" w:rsidR="00A5263B" w:rsidRPr="00310C81" w:rsidRDefault="00A5263B" w:rsidP="00A5263B">
                  <w:pPr>
                    <w:rPr>
                      <w:rtl/>
                      <w:lang w:bidi="fa-IR"/>
                    </w:rPr>
                  </w:pPr>
                  <w:r w:rsidRPr="00310C81">
                    <w:rPr>
                      <w:rFonts w:hint="cs"/>
                      <w:rtl/>
                    </w:rPr>
                    <w:t xml:space="preserve">د) </w:t>
                  </w:r>
                  <w:r w:rsidR="00AD7ED2"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عبارت جبری </w:t>
                  </w:r>
                  <w:r w:rsidR="00AD7ED2" w:rsidRPr="00310C81">
                    <w:rPr>
                      <w:rFonts w:ascii="Vazirmatn" w:hAnsi="Vazirmatn"/>
                      <w:rtl/>
                    </w:rPr>
                    <w:t>«</w:t>
                  </w:r>
                  <w:r w:rsidR="00AD7ED2" w:rsidRPr="00310C81">
                    <w:rPr>
                      <w:rFonts w:asciiTheme="majorBidi" w:hAnsiTheme="majorBidi"/>
                      <w:color w:val="000000" w:themeColor="text1"/>
                      <w:position w:val="-6"/>
                      <w:lang w:bidi="fa-IR"/>
                    </w:rPr>
                    <w:object w:dxaOrig="760" w:dyaOrig="279" w14:anchorId="21E9D31C">
                      <v:shape id="_x0000_i1030" type="#_x0000_t75" style="width:30.55pt;height:13.1pt" o:ole="">
                        <v:imagedata r:id="rId17" o:title=""/>
                      </v:shape>
                      <o:OLEObject Type="Embed" ProgID="Equation.DSMT4" ShapeID="_x0000_i1030" DrawAspect="Content" ObjectID="_1823658357" r:id="rId18"/>
                    </w:object>
                  </w:r>
                  <w:r w:rsidR="00AD7ED2" w:rsidRPr="00310C81">
                    <w:rPr>
                      <w:rFonts w:ascii="Vazirmatn" w:hAnsi="Vazirmatn"/>
                      <w:rtl/>
                    </w:rPr>
                    <w:t>»</w:t>
                  </w:r>
                  <w:r w:rsidR="00AD7ED2" w:rsidRPr="00310C81">
                    <w:rPr>
                      <w:rFonts w:ascii="Vazirmatn" w:hAnsi="Vazirmatn" w:hint="cs"/>
                      <w:rtl/>
                    </w:rPr>
                    <w:t xml:space="preserve"> به صورت کلامی می شود :</w:t>
                  </w:r>
                  <w:r w:rsidR="00AD7ED2" w:rsidRPr="00310C81">
                    <w:rPr>
                      <w:rFonts w:hint="cs"/>
                      <w:rtl/>
                      <w:lang w:bidi="fa-IR"/>
                    </w:rPr>
                    <w:t xml:space="preserve"> هفت واحد بیشتر از یک عدد</w:t>
                  </w:r>
                  <w:r w:rsidR="00F21803" w:rsidRPr="00310C81">
                    <w:rPr>
                      <w:rFonts w:hint="cs"/>
                      <w:rtl/>
                      <w:lang w:bidi="fa-IR"/>
                    </w:rPr>
                    <w:t>.</w:t>
                  </w:r>
                </w:p>
              </w:tc>
              <w:tc>
                <w:tcPr>
                  <w:tcW w:w="286" w:type="dxa"/>
                </w:tcPr>
                <w:p w14:paraId="22B7E2D9" w14:textId="0E69D873" w:rsidR="00A5263B" w:rsidRPr="00310C81" w:rsidRDefault="00A5263B" w:rsidP="00A5263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10C81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977" w:type="dxa"/>
                </w:tcPr>
                <w:p w14:paraId="03867036" w14:textId="6EFC183F" w:rsidR="00A5263B" w:rsidRPr="00310C81" w:rsidRDefault="00A5263B" w:rsidP="00A5263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10C81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</w:tr>
          </w:tbl>
          <w:p w14:paraId="538539AB" w14:textId="4C22A6F9" w:rsidR="00376DE9" w:rsidRPr="00310C81" w:rsidRDefault="00376DE9" w:rsidP="00376DE9">
            <w:pPr>
              <w:rPr>
                <w:rFonts w:asciiTheme="majorBidi" w:hAnsiTheme="majorBidi"/>
                <w:color w:val="000000" w:themeColor="text1"/>
                <w:rtl/>
              </w:rPr>
            </w:pPr>
          </w:p>
        </w:tc>
        <w:tc>
          <w:tcPr>
            <w:tcW w:w="455" w:type="dxa"/>
            <w:vAlign w:val="center"/>
          </w:tcPr>
          <w:p w14:paraId="39023089" w14:textId="6EF47503" w:rsidR="00376DE9" w:rsidRPr="00310C81" w:rsidRDefault="00A5263B" w:rsidP="005F273B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10C81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1671F0" w:rsidRPr="00310C81" w14:paraId="347A0DC8" w14:textId="77777777" w:rsidTr="0015368C">
        <w:trPr>
          <w:trHeight w:val="805"/>
        </w:trPr>
        <w:tc>
          <w:tcPr>
            <w:tcW w:w="476" w:type="dxa"/>
          </w:tcPr>
          <w:p w14:paraId="576BC39F" w14:textId="57C812E6" w:rsidR="001671F0" w:rsidRPr="00310C81" w:rsidRDefault="00B77851" w:rsidP="00AD0171">
            <w:pPr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2</w:t>
            </w:r>
          </w:p>
        </w:tc>
        <w:tc>
          <w:tcPr>
            <w:tcW w:w="9605" w:type="dxa"/>
            <w:gridSpan w:val="3"/>
          </w:tcPr>
          <w:p w14:paraId="04E9A71B" w14:textId="213B6BC4" w:rsidR="005F273B" w:rsidRPr="00310C81" w:rsidRDefault="005F273B" w:rsidP="00885861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310C81">
              <w:rPr>
                <w:rFonts w:asciiTheme="majorBidi" w:hAnsiTheme="majorBidi" w:hint="cs"/>
                <w:color w:val="000000" w:themeColor="text1"/>
                <w:rtl/>
              </w:rPr>
              <w:t xml:space="preserve">الف) </w:t>
            </w:r>
            <w:r w:rsidR="00122E90" w:rsidRPr="00310C81">
              <w:rPr>
                <w:rFonts w:asciiTheme="majorBidi" w:hAnsiTheme="majorBidi"/>
                <w:color w:val="000000" w:themeColor="text1"/>
                <w:rtl/>
                <w:lang w:bidi="fa-IR"/>
              </w:rPr>
              <w:t>کدام جمله</w:t>
            </w:r>
            <w:r w:rsidR="00122E90" w:rsidRPr="00310C81">
              <w:rPr>
                <w:rFonts w:asciiTheme="majorBidi" w:hAnsiTheme="majorBidi"/>
                <w:color w:val="000000" w:themeColor="text1"/>
                <w:cs/>
                <w:lang w:bidi="fa-IR"/>
              </w:rPr>
              <w:t>‎</w:t>
            </w:r>
            <w:r w:rsidR="00122E90" w:rsidRP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جبری</w:t>
            </w:r>
            <w:r w:rsidR="00D77B55" w:rsidRP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با</w:t>
            </w:r>
            <w:r w:rsidR="00122E90" w:rsidRP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</w:t>
            </w:r>
            <w:r w:rsidR="00512036" w:rsidRPr="00310C81">
              <w:rPr>
                <w:rFonts w:asciiTheme="majorBidi" w:hAnsiTheme="majorBidi"/>
                <w:position w:val="-6"/>
              </w:rPr>
              <w:object w:dxaOrig="580" w:dyaOrig="279" w14:anchorId="7C2C822C">
                <v:shape id="_x0000_i1031" type="#_x0000_t75" style="width:28.35pt;height:14.2pt" o:ole="">
                  <v:imagedata r:id="rId19" o:title=""/>
                </v:shape>
                <o:OLEObject Type="Embed" ProgID="Equation.DSMT4" ShapeID="_x0000_i1031" DrawAspect="Content" ObjectID="_1823658358" r:id="rId20"/>
              </w:object>
            </w:r>
            <w:r w:rsidR="00122E90" w:rsidRPr="00310C81">
              <w:rPr>
                <w:rFonts w:asciiTheme="majorBidi" w:hAnsiTheme="majorBidi"/>
                <w:color w:val="000000" w:themeColor="text1"/>
                <w:rtl/>
                <w:lang w:bidi="fa-IR"/>
              </w:rPr>
              <w:t xml:space="preserve"> متشابه است؟</w:t>
            </w:r>
          </w:p>
          <w:p w14:paraId="58A0DCB5" w14:textId="3C032BD4" w:rsidR="00122E90" w:rsidRPr="00CE37B5" w:rsidRDefault="00122E90" w:rsidP="00885861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    1)</w:t>
            </w:r>
            <w:r w:rsidR="00512036" w:rsidRPr="00CE37B5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</w:rPr>
              <w:object w:dxaOrig="580" w:dyaOrig="340" w14:anchorId="2764DEC3">
                <v:shape id="_x0000_i1032" type="#_x0000_t75" style="width:28.35pt;height:18.55pt" o:ole="">
                  <v:imagedata r:id="rId21" o:title=""/>
                </v:shape>
                <o:OLEObject Type="Embed" ProgID="Equation.DSMT4" ShapeID="_x0000_i1032" DrawAspect="Content" ObjectID="_1823658359" r:id="rId22"/>
              </w:objec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</w:t>
            </w:r>
            <w:r w:rsidR="00AA6A56"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</w:t>
            </w:r>
            <w:r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2)</w:t>
            </w:r>
            <w:r w:rsidR="00512036" w:rsidRPr="00CE37B5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360" w:dyaOrig="279" w14:anchorId="63C294A3">
                <v:shape id="_x0000_i1033" type="#_x0000_t75" style="width:18.55pt;height:14.2pt" o:ole="">
                  <v:imagedata r:id="rId23" o:title=""/>
                </v:shape>
                <o:OLEObject Type="Embed" ProgID="Equation.DSMT4" ShapeID="_x0000_i1033" DrawAspect="Content" ObjectID="_1823658360" r:id="rId24"/>
              </w:objec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</w:t>
            </w:r>
            <w:r w:rsidR="00D77B55"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</w:t>
            </w:r>
            <w:r w:rsidR="00AA6A56"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</w:t>
            </w:r>
            <w:r w:rsidR="00D77B55"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3)</w:t>
            </w:r>
            <w:r w:rsidR="00512036" w:rsidRPr="00CE37B5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400" w:dyaOrig="300" w14:anchorId="3ACD1B17">
                <v:shape id="_x0000_i1034" type="#_x0000_t75" style="width:20.75pt;height:14.2pt" o:ole="">
                  <v:imagedata r:id="rId25" o:title=""/>
                </v:shape>
                <o:OLEObject Type="Embed" ProgID="Equation.DSMT4" ShapeID="_x0000_i1034" DrawAspect="Content" ObjectID="_1823658361" r:id="rId26"/>
              </w:objec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 </w:t>
            </w:r>
            <w:r w:rsidR="00AA6A56"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</w:t>
            </w:r>
            <w:r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4)</w:t>
            </w:r>
            <w:r w:rsidR="00122358" w:rsidRPr="00CE37B5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10-</w: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</w:p>
          <w:p w14:paraId="1DD33F95" w14:textId="63574AC1" w:rsidR="002E2442" w:rsidRPr="00310C81" w:rsidRDefault="009970E0" w:rsidP="00885861">
            <w:pPr>
              <w:rPr>
                <w:rFonts w:asciiTheme="majorBidi" w:hAnsiTheme="majorBidi"/>
                <w:rtl/>
                <w:lang w:bidi="fa-IR"/>
              </w:rPr>
            </w:pPr>
            <w:r w:rsidRPr="00310C81">
              <w:rPr>
                <w:rFonts w:asciiTheme="majorBidi" w:hAnsiTheme="majorBidi" w:hint="cs"/>
                <w:rtl/>
                <w:lang w:bidi="fa-IR"/>
              </w:rPr>
              <w:t>ب</w:t>
            </w:r>
            <w:r w:rsidR="002E2442" w:rsidRPr="00310C81">
              <w:rPr>
                <w:rFonts w:asciiTheme="majorBidi" w:hAnsiTheme="majorBidi" w:hint="cs"/>
                <w:rtl/>
                <w:lang w:bidi="fa-IR"/>
              </w:rPr>
              <w:t xml:space="preserve">) </w:t>
            </w:r>
            <w:r w:rsidR="00B03703" w:rsidRPr="00310C81">
              <w:rPr>
                <w:rFonts w:ascii="Vazirmatn" w:hAnsi="Vazirmatn" w:hint="cs"/>
                <w:rtl/>
              </w:rPr>
              <w:t xml:space="preserve">عبارت جبری </w:t>
            </w:r>
            <w:r w:rsidR="00C9475F" w:rsidRPr="00310C81">
              <w:rPr>
                <w:rFonts w:ascii="Vazirmatn" w:hAnsi="Vazirmatn"/>
                <w:rtl/>
              </w:rPr>
              <w:t xml:space="preserve">« </w:t>
            </w:r>
            <w:r w:rsidR="00B03703" w:rsidRPr="00310C81">
              <w:rPr>
                <w:rFonts w:ascii="Vazirmatn" w:hAnsi="Vazirmatn" w:hint="cs"/>
                <w:rtl/>
              </w:rPr>
              <w:t>3 واحد کمتر از 5 برابر عددی</w:t>
            </w:r>
            <w:r w:rsidR="00C9475F" w:rsidRPr="00310C81">
              <w:rPr>
                <w:rFonts w:ascii="Vazirmatn" w:hAnsi="Vazirmatn"/>
                <w:rtl/>
              </w:rPr>
              <w:t xml:space="preserve"> » </w:t>
            </w:r>
            <w:r w:rsidR="00B03703" w:rsidRPr="00310C81">
              <w:rPr>
                <w:rFonts w:ascii="Vazirmatn" w:hAnsi="Vazirmatn" w:hint="cs"/>
                <w:rtl/>
              </w:rPr>
              <w:t>کدام گزینه است</w:t>
            </w:r>
            <w:r w:rsidR="00C9475F" w:rsidRPr="00310C81">
              <w:rPr>
                <w:rFonts w:ascii="Vazirmatn" w:hAnsi="Vazirmatn" w:hint="cs"/>
                <w:rtl/>
              </w:rPr>
              <w:t xml:space="preserve"> </w:t>
            </w:r>
            <w:r w:rsidR="002E2442" w:rsidRPr="00310C81">
              <w:rPr>
                <w:rFonts w:asciiTheme="majorBidi" w:hAnsiTheme="majorBidi" w:hint="cs"/>
                <w:rtl/>
                <w:lang w:bidi="fa-IR"/>
              </w:rPr>
              <w:t>؟</w:t>
            </w:r>
          </w:p>
          <w:p w14:paraId="192975AC" w14:textId="77777777" w:rsidR="006815AD" w:rsidRPr="00CE37B5" w:rsidRDefault="002E2442" w:rsidP="00885861">
            <w:pPr>
              <w:rPr>
                <w:sz w:val="22"/>
                <w:szCs w:val="22"/>
                <w:rtl/>
                <w:lang w:bidi="fa-IR"/>
              </w:rPr>
            </w:pPr>
            <w:r w:rsidRPr="00CE37B5">
              <w:rPr>
                <w:rFonts w:asciiTheme="majorBidi" w:hAnsiTheme="majorBidi" w:hint="cs"/>
                <w:sz w:val="22"/>
                <w:szCs w:val="22"/>
                <w:rtl/>
              </w:rPr>
              <w:t xml:space="preserve">    1)</w:t>
            </w:r>
            <w:r w:rsidR="00C9475F" w:rsidRPr="00CE37B5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 xml:space="preserve"> </w:t>
            </w:r>
            <w:r w:rsidR="00105D82" w:rsidRPr="00CE37B5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760" w:dyaOrig="279" w14:anchorId="3031F5B6">
                <v:shape id="_x0000_i1035" type="#_x0000_t75" style="width:37.1pt;height:13.1pt" o:ole="">
                  <v:imagedata r:id="rId27" o:title=""/>
                </v:shape>
                <o:OLEObject Type="Embed" ProgID="Equation.DSMT4" ShapeID="_x0000_i1035" DrawAspect="Content" ObjectID="_1823658362" r:id="rId28"/>
              </w:object>
            </w:r>
            <w:r w:rsidRPr="00CE37B5">
              <w:rPr>
                <w:rFonts w:asciiTheme="majorBidi" w:hAnsiTheme="majorBidi"/>
                <w:sz w:val="22"/>
                <w:szCs w:val="22"/>
                <w:rtl/>
              </w:rPr>
              <w:t xml:space="preserve"> </w:t>
            </w:r>
            <w:r w:rsidRPr="00CE37B5">
              <w:rPr>
                <w:rFonts w:asciiTheme="majorBidi" w:hAnsiTheme="majorBidi"/>
                <w:sz w:val="22"/>
                <w:szCs w:val="22"/>
              </w:rPr>
              <w:sym w:font="Wingdings" w:char="F06D"/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2)</w:t>
            </w:r>
            <w:r w:rsidR="00105D82" w:rsidRPr="00CE37B5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760" w:dyaOrig="279" w14:anchorId="512E54E6">
                <v:shape id="_x0000_i1036" type="#_x0000_t75" style="width:39.25pt;height:14.2pt" o:ole="">
                  <v:imagedata r:id="rId29" o:title=""/>
                </v:shape>
                <o:OLEObject Type="Embed" ProgID="Equation.DSMT4" ShapeID="_x0000_i1036" DrawAspect="Content" ObjectID="_1823658363" r:id="rId30"/>
              </w:object>
            </w:r>
            <w:r w:rsidRPr="00CE37B5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</w:t>
            </w:r>
            <w:r w:rsidR="00C9475F"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</w:t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3)</w:t>
            </w:r>
            <w:r w:rsidR="00105D82" w:rsidRPr="00CE37B5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760" w:dyaOrig="279" w14:anchorId="797BCF79">
                <v:shape id="_x0000_i1037" type="#_x0000_t75" style="width:37.1pt;height:14.2pt" o:ole="">
                  <v:imagedata r:id="rId31" o:title=""/>
                </v:shape>
                <o:OLEObject Type="Embed" ProgID="Equation.DSMT4" ShapeID="_x0000_i1037" DrawAspect="Content" ObjectID="_1823658364" r:id="rId32"/>
              </w:object>
            </w:r>
            <w:r w:rsidRPr="00CE37B5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4) </w:t>
            </w:r>
            <w:r w:rsidR="00105D82" w:rsidRPr="00CE37B5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760" w:dyaOrig="279" w14:anchorId="56F5B420">
                <v:shape id="_x0000_i1038" type="#_x0000_t75" style="width:34.9pt;height:13.1pt" o:ole="">
                  <v:imagedata r:id="rId33" o:title=""/>
                </v:shape>
                <o:OLEObject Type="Embed" ProgID="Equation.DSMT4" ShapeID="_x0000_i1038" DrawAspect="Content" ObjectID="_1823658365" r:id="rId34"/>
              </w:object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</w:p>
          <w:p w14:paraId="507CAD2B" w14:textId="2874147E" w:rsidR="00DE7B87" w:rsidRDefault="00DE7B87" w:rsidP="00CE37B5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ج) </w:t>
            </w:r>
            <w:r w:rsidR="00CE37B5">
              <w:rPr>
                <w:rFonts w:hint="cs"/>
                <w:rtl/>
                <w:lang w:bidi="fa-IR"/>
              </w:rPr>
              <w:t xml:space="preserve">ضریب عبارت </w:t>
            </w:r>
            <w:r w:rsidR="00AF055F" w:rsidRPr="00CE37B5">
              <w:rPr>
                <w:rFonts w:asciiTheme="majorBidi" w:hAnsiTheme="majorBidi"/>
                <w:color w:val="000000" w:themeColor="text1"/>
                <w:position w:val="-28"/>
                <w:lang w:bidi="fa-IR"/>
              </w:rPr>
              <w:object w:dxaOrig="400" w:dyaOrig="720" w14:anchorId="780CC94A">
                <v:shape id="_x0000_i1039" type="#_x0000_t75" style="width:18.55pt;height:30.55pt" o:ole="">
                  <v:imagedata r:id="rId35" o:title=""/>
                </v:shape>
                <o:OLEObject Type="Embed" ProgID="Equation.DSMT4" ShapeID="_x0000_i1039" DrawAspect="Content" ObjectID="_1823658366" r:id="rId36"/>
              </w:object>
            </w:r>
            <w:r w:rsidR="00CE37B5">
              <w:rPr>
                <w:rFonts w:hint="cs"/>
                <w:rtl/>
                <w:lang w:bidi="fa-IR"/>
              </w:rPr>
              <w:t xml:space="preserve"> با کدام گزینه برابر است ؟</w:t>
            </w:r>
          </w:p>
          <w:p w14:paraId="5C3C9250" w14:textId="2113DFF8" w:rsidR="00CE37B5" w:rsidRPr="00CE37B5" w:rsidRDefault="00CE37B5" w:rsidP="00CE37B5">
            <w:pPr>
              <w:rPr>
                <w:sz w:val="22"/>
                <w:szCs w:val="22"/>
                <w:rtl/>
                <w:lang w:bidi="fa-IR"/>
              </w:rPr>
            </w:pPr>
            <w:r w:rsidRPr="00310C81">
              <w:rPr>
                <w:rFonts w:asciiTheme="majorBidi" w:hAnsiTheme="majorBidi" w:hint="cs"/>
                <w:rtl/>
              </w:rPr>
              <w:t xml:space="preserve">  </w:t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</w:rPr>
              <w:t>1)</w:t>
            </w:r>
            <w:r w:rsidRPr="00CE37B5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220" w:dyaOrig="279" w14:anchorId="5A0C2775">
                <v:shape id="_x0000_i1040" type="#_x0000_t75" style="width:10.9pt;height:13.1pt" o:ole="">
                  <v:imagedata r:id="rId37" o:title=""/>
                </v:shape>
                <o:OLEObject Type="Embed" ProgID="Equation.DSMT4" ShapeID="_x0000_i1040" DrawAspect="Content" ObjectID="_1823658367" r:id="rId38"/>
              </w:object>
            </w:r>
            <w:r w:rsidRPr="00CE37B5">
              <w:rPr>
                <w:rFonts w:asciiTheme="majorBidi" w:hAnsiTheme="majorBidi"/>
                <w:sz w:val="22"/>
                <w:szCs w:val="22"/>
                <w:rtl/>
              </w:rPr>
              <w:t xml:space="preserve"> </w:t>
            </w:r>
            <w:r w:rsidRPr="00CE37B5">
              <w:rPr>
                <w:rFonts w:asciiTheme="majorBidi" w:hAnsiTheme="majorBidi"/>
                <w:sz w:val="22"/>
                <w:szCs w:val="22"/>
              </w:rPr>
              <w:sym w:font="Wingdings" w:char="F06D"/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2)</w:t>
            </w:r>
            <w:r w:rsidRPr="00CE37B5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200" w:dyaOrig="279" w14:anchorId="1F528F5E">
                <v:shape id="_x0000_i1041" type="#_x0000_t75" style="width:9.8pt;height:14.2pt" o:ole="">
                  <v:imagedata r:id="rId39" o:title=""/>
                </v:shape>
                <o:OLEObject Type="Embed" ProgID="Equation.DSMT4" ShapeID="_x0000_i1041" DrawAspect="Content" ObjectID="_1823658368" r:id="rId40"/>
              </w:object>
            </w:r>
            <w:r w:rsidRPr="00CE37B5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3)</w:t>
            </w:r>
            <w:r w:rsidR="003F27F2" w:rsidRPr="00CE37B5">
              <w:rPr>
                <w:rFonts w:asciiTheme="majorBidi" w:hAnsiTheme="majorBidi"/>
                <w:position w:val="-28"/>
                <w:sz w:val="22"/>
                <w:szCs w:val="22"/>
                <w:lang w:bidi="fa-IR"/>
              </w:rPr>
              <w:object w:dxaOrig="260" w:dyaOrig="720" w14:anchorId="3D52D726">
                <v:shape id="_x0000_i1042" type="#_x0000_t75" style="width:9.8pt;height:29.45pt" o:ole="">
                  <v:imagedata r:id="rId41" o:title=""/>
                </v:shape>
                <o:OLEObject Type="Embed" ProgID="Equation.DSMT4" ShapeID="_x0000_i1042" DrawAspect="Content" ObjectID="_1823658369" r:id="rId42"/>
              </w:object>
            </w:r>
            <w:r w:rsidRPr="00CE37B5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4) </w:t>
            </w:r>
            <w:r w:rsidR="003F27F2" w:rsidRPr="00CE37B5">
              <w:rPr>
                <w:rFonts w:asciiTheme="majorBidi" w:hAnsiTheme="majorBidi"/>
                <w:color w:val="000000" w:themeColor="text1"/>
                <w:position w:val="-28"/>
                <w:sz w:val="22"/>
                <w:szCs w:val="22"/>
                <w:lang w:bidi="fa-IR"/>
              </w:rPr>
              <w:object w:dxaOrig="260" w:dyaOrig="720" w14:anchorId="2E14AA04">
                <v:shape id="_x0000_i1043" type="#_x0000_t75" style="width:9.8pt;height:27.25pt" o:ole="">
                  <v:imagedata r:id="rId43" o:title=""/>
                </v:shape>
                <o:OLEObject Type="Embed" ProgID="Equation.DSMT4" ShapeID="_x0000_i1043" DrawAspect="Content" ObjectID="_1823658370" r:id="rId44"/>
              </w:object>
            </w:r>
            <w:r w:rsidRPr="00CE37B5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</w:t>
            </w:r>
            <w:r w:rsidRPr="00CE37B5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</w:p>
        </w:tc>
        <w:tc>
          <w:tcPr>
            <w:tcW w:w="455" w:type="dxa"/>
            <w:vAlign w:val="center"/>
          </w:tcPr>
          <w:p w14:paraId="1AC5E1F4" w14:textId="41BD722A" w:rsidR="001671F0" w:rsidRPr="00310C81" w:rsidRDefault="00DE7B87" w:rsidP="007F160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</w:t>
            </w:r>
            <w:r w:rsidR="009970E0" w:rsidRPr="00310C81">
              <w:rPr>
                <w:rFonts w:ascii="Vazirmatn" w:hAnsi="Vazirmatn" w:hint="cs"/>
                <w:rtl/>
                <w:lang w:bidi="fa-IR"/>
              </w:rPr>
              <w:t>/0</w:t>
            </w:r>
          </w:p>
        </w:tc>
      </w:tr>
      <w:tr w:rsidR="001D764F" w:rsidRPr="00310C81" w14:paraId="72EE0B71" w14:textId="77777777" w:rsidTr="00310C81">
        <w:trPr>
          <w:trHeight w:val="1458"/>
        </w:trPr>
        <w:tc>
          <w:tcPr>
            <w:tcW w:w="476" w:type="dxa"/>
          </w:tcPr>
          <w:p w14:paraId="6F6D77EB" w14:textId="1253509D" w:rsidR="001D764F" w:rsidRPr="00310C81" w:rsidRDefault="00B77851" w:rsidP="00AD0171">
            <w:pPr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3</w:t>
            </w:r>
          </w:p>
        </w:tc>
        <w:tc>
          <w:tcPr>
            <w:tcW w:w="9605" w:type="dxa"/>
            <w:gridSpan w:val="3"/>
          </w:tcPr>
          <w:p w14:paraId="3B865221" w14:textId="7ED5BC37" w:rsidR="00310C81" w:rsidRDefault="002E0428" w:rsidP="00310C81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310C81">
              <w:rPr>
                <w:rFonts w:ascii="Vazirmatn" w:hAnsi="Vazirmatn"/>
                <w:rtl/>
              </w:rPr>
              <w:t>‌</w:t>
            </w:r>
            <w:r w:rsidR="00310C81">
              <w:rPr>
                <w:rFonts w:ascii="Vazirmatn" w:hAnsi="Vazirmatn" w:hint="cs"/>
                <w:rtl/>
                <w:lang w:bidi="fa-IR"/>
              </w:rPr>
              <w:t xml:space="preserve">الف) </w:t>
            </w:r>
            <w:r w:rsidR="00310C81" w:rsidRPr="00310C81">
              <w:rPr>
                <w:rFonts w:ascii="Vazirmatn" w:hAnsi="Vazirmatn"/>
                <w:rtl/>
              </w:rPr>
              <w:t xml:space="preserve">جمله </w:t>
            </w:r>
            <w:r w:rsidR="00310C81" w:rsidRPr="00310C81">
              <w:rPr>
                <w:rFonts w:asciiTheme="majorBidi" w:hAnsiTheme="majorBidi"/>
                <w:color w:val="000000" w:themeColor="text1"/>
                <w:lang w:bidi="fa-IR"/>
              </w:rPr>
              <w:t>n</w:t>
            </w:r>
            <w:r w:rsidR="00310C81" w:rsidRP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اُم </w:t>
            </w:r>
            <w:r w:rsidR="00310C81" w:rsidRPr="00310C81">
              <w:rPr>
                <w:rFonts w:ascii="Vazirmatn" w:hAnsi="Vazirmatn"/>
                <w:rtl/>
              </w:rPr>
              <w:t>الگو</w:t>
            </w:r>
            <w:r w:rsidR="00310C81" w:rsidRPr="00310C81">
              <w:rPr>
                <w:rFonts w:ascii="Vazirmatn" w:hAnsi="Vazirmatn" w:hint="cs"/>
                <w:rtl/>
              </w:rPr>
              <w:t>ی</w:t>
            </w:r>
            <w:r w:rsidR="00310C81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10C81" w:rsidRPr="00310C81">
              <w:rPr>
                <w:rFonts w:asciiTheme="majorBidi" w:hAnsiTheme="majorBidi"/>
                <w:color w:val="000000" w:themeColor="text1"/>
                <w:position w:val="-10"/>
                <w:lang w:bidi="fa-IR"/>
              </w:rPr>
              <w:object w:dxaOrig="1340" w:dyaOrig="320" w14:anchorId="36B36EC1">
                <v:shape id="_x0000_i1044" type="#_x0000_t75" style="width:74.2pt;height:16.35pt" o:ole="">
                  <v:imagedata r:id="rId45" o:title=""/>
                </v:shape>
                <o:OLEObject Type="Embed" ProgID="Equation.DSMT4" ShapeID="_x0000_i1044" DrawAspect="Content" ObjectID="_1823658371" r:id="rId46"/>
              </w:object>
            </w:r>
            <w:r w:rsid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</w:t>
            </w:r>
            <w:r w:rsidR="00310C81">
              <w:rPr>
                <w:rFonts w:ascii="Vazirmatn" w:hAnsi="Vazirmatn" w:hint="cs"/>
                <w:rtl/>
                <w:lang w:bidi="fa-IR"/>
              </w:rPr>
              <w:t>را بنویسید.</w:t>
            </w:r>
          </w:p>
          <w:p w14:paraId="68A27E7E" w14:textId="42925090" w:rsidR="00310C81" w:rsidRDefault="00310C81" w:rsidP="00310C81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ب) جمله سی ام این الگو را به دست آورید.</w:t>
            </w:r>
          </w:p>
          <w:p w14:paraId="559E599F" w14:textId="42CCA996" w:rsidR="00310C81" w:rsidRPr="00310C81" w:rsidRDefault="00310C81" w:rsidP="00310C81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د) جمله چندم این الگو 31 است ؟</w:t>
            </w:r>
          </w:p>
        </w:tc>
        <w:tc>
          <w:tcPr>
            <w:tcW w:w="455" w:type="dxa"/>
            <w:vAlign w:val="center"/>
          </w:tcPr>
          <w:p w14:paraId="36E10E4A" w14:textId="2857C0C6" w:rsidR="001D764F" w:rsidRPr="00310C81" w:rsidRDefault="00866332" w:rsidP="00465F4B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376DE9" w:rsidRPr="00310C81" w14:paraId="7E7951E0" w14:textId="77777777" w:rsidTr="003F27F2">
        <w:trPr>
          <w:trHeight w:val="1486"/>
        </w:trPr>
        <w:tc>
          <w:tcPr>
            <w:tcW w:w="476" w:type="dxa"/>
          </w:tcPr>
          <w:p w14:paraId="1DA484DF" w14:textId="6FBDD9F9" w:rsidR="00376DE9" w:rsidRPr="00310C81" w:rsidRDefault="00B77851" w:rsidP="00AD0171">
            <w:pPr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4</w:t>
            </w:r>
          </w:p>
        </w:tc>
        <w:tc>
          <w:tcPr>
            <w:tcW w:w="9605" w:type="dxa"/>
            <w:gridSpan w:val="3"/>
          </w:tcPr>
          <w:p w14:paraId="44154D3B" w14:textId="369578C2" w:rsidR="00D9171F" w:rsidRPr="00310C81" w:rsidRDefault="00D9171F" w:rsidP="00D9171F">
            <w:pPr>
              <w:rPr>
                <w:rtl/>
              </w:rPr>
            </w:pPr>
            <w:r w:rsidRPr="00310C81">
              <w:rPr>
                <w:rFonts w:hint="cs"/>
                <w:rtl/>
              </w:rPr>
              <w:t xml:space="preserve">مقدار عددی عبارت جبری روبرو را به ازای </w:t>
            </w:r>
            <w:r w:rsidRPr="00310C81">
              <w:rPr>
                <w:position w:val="-6"/>
              </w:rPr>
              <w:object w:dxaOrig="620" w:dyaOrig="279" w14:anchorId="10555C71">
                <v:shape id="_x0000_i1045" type="#_x0000_t75" style="width:30.55pt;height:14.2pt" o:ole="">
                  <v:imagedata r:id="rId47" o:title=""/>
                </v:shape>
                <o:OLEObject Type="Embed" ProgID="Equation.DSMT4" ShapeID="_x0000_i1045" DrawAspect="Content" ObjectID="_1823658372" r:id="rId48"/>
              </w:object>
            </w:r>
            <w:r w:rsidRPr="00310C81">
              <w:rPr>
                <w:rFonts w:hint="cs"/>
                <w:rtl/>
              </w:rPr>
              <w:t xml:space="preserve"> </w:t>
            </w:r>
            <w:r w:rsidR="00711BE8">
              <w:rPr>
                <w:rFonts w:hint="cs"/>
                <w:rtl/>
              </w:rPr>
              <w:t xml:space="preserve"> </w:t>
            </w:r>
            <w:r w:rsidRPr="00310C81">
              <w:rPr>
                <w:rFonts w:hint="cs"/>
                <w:rtl/>
              </w:rPr>
              <w:t>بدست آورید.</w:t>
            </w:r>
          </w:p>
          <w:p w14:paraId="4B8A1137" w14:textId="66899961" w:rsidR="00376DE9" w:rsidRPr="00310C81" w:rsidRDefault="00D9171F" w:rsidP="00D9171F">
            <w:pPr>
              <w:spacing w:line="276" w:lineRule="auto"/>
              <w:rPr>
                <w:rFonts w:ascii="Vazirmatn" w:hAnsi="Vazirmatn"/>
                <w:rtl/>
              </w:rPr>
            </w:pPr>
            <w:r w:rsidRPr="00310C81">
              <w:rPr>
                <w:rFonts w:hint="cs"/>
                <w:rtl/>
              </w:rPr>
              <w:t xml:space="preserve">                                                                                                         </w:t>
            </w:r>
            <w:r w:rsidRPr="00310C81">
              <w:rPr>
                <w:rFonts w:hint="cs"/>
                <w:rtl/>
                <w:lang w:bidi="fa-IR"/>
              </w:rPr>
              <w:t xml:space="preserve">      </w:t>
            </w:r>
            <w:r w:rsidR="00DF2DCD" w:rsidRPr="00310C81">
              <w:rPr>
                <w:rFonts w:hint="cs"/>
                <w:rtl/>
                <w:lang w:bidi="fa-IR"/>
              </w:rPr>
              <w:t xml:space="preserve">    </w:t>
            </w:r>
            <w:r w:rsidRPr="00310C81">
              <w:rPr>
                <w:rFonts w:hint="cs"/>
                <w:rtl/>
                <w:lang w:bidi="fa-IR"/>
              </w:rPr>
              <w:t xml:space="preserve">           </w:t>
            </w:r>
            <w:r w:rsidR="006D474E">
              <w:rPr>
                <w:rFonts w:hint="cs"/>
                <w:rtl/>
              </w:rPr>
              <w:t xml:space="preserve">                     </w:t>
            </w:r>
            <w:r w:rsidRPr="00310C81">
              <w:rPr>
                <w:rFonts w:hint="cs"/>
                <w:rtl/>
              </w:rPr>
              <w:t xml:space="preserve">      </w:t>
            </w:r>
            <w:r w:rsidR="005C0108" w:rsidRPr="00310C81">
              <w:rPr>
                <w:rFonts w:hint="cs"/>
                <w:rtl/>
              </w:rPr>
              <w:t xml:space="preserve">   </w:t>
            </w:r>
            <w:r w:rsidRPr="00310C81">
              <w:rPr>
                <w:rFonts w:hint="cs"/>
                <w:rtl/>
              </w:rPr>
              <w:t xml:space="preserve"> </w:t>
            </w:r>
            <w:r w:rsidR="006D474E">
              <w:t xml:space="preserve"> </w:t>
            </w:r>
            <w:r w:rsidR="006D474E" w:rsidRPr="006D474E">
              <w:rPr>
                <w:position w:val="-28"/>
              </w:rPr>
              <w:object w:dxaOrig="1020" w:dyaOrig="720" w14:anchorId="57C5387F">
                <v:shape id="_x0000_i1046" type="#_x0000_t75" style="width:60pt;height:39.25pt" o:ole="">
                  <v:imagedata r:id="rId49" o:title=""/>
                </v:shape>
                <o:OLEObject Type="Embed" ProgID="Equation.DSMT4" ShapeID="_x0000_i1046" DrawAspect="Content" ObjectID="_1823658373" r:id="rId50"/>
              </w:object>
            </w:r>
            <w:r w:rsidRPr="00310C81">
              <w:rPr>
                <w:rFonts w:hint="cs"/>
                <w:rtl/>
              </w:rPr>
              <w:t xml:space="preserve">                                                                                     </w:t>
            </w:r>
            <w:r w:rsidRPr="00310C81">
              <w:rPr>
                <w:rFonts w:hint="cs"/>
                <w:rtl/>
                <w:lang w:bidi="fa-IR"/>
              </w:rPr>
              <w:t xml:space="preserve">             </w:t>
            </w:r>
            <w:r w:rsidRPr="00310C81">
              <w:rPr>
                <w:rFonts w:hint="cs"/>
                <w:rtl/>
              </w:rPr>
              <w:t xml:space="preserve">     </w:t>
            </w:r>
          </w:p>
        </w:tc>
        <w:tc>
          <w:tcPr>
            <w:tcW w:w="455" w:type="dxa"/>
            <w:vAlign w:val="center"/>
          </w:tcPr>
          <w:p w14:paraId="0AC33949" w14:textId="11B41292" w:rsidR="00376DE9" w:rsidRPr="00310C81" w:rsidRDefault="00376DE9" w:rsidP="00465F4B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10C81">
              <w:rPr>
                <w:rFonts w:ascii="Vazirmatn" w:hAnsi="Vazirmatn" w:hint="cs"/>
                <w:rtl/>
                <w:lang w:bidi="fa-IR"/>
              </w:rPr>
              <w:t>۱</w:t>
            </w:r>
          </w:p>
        </w:tc>
      </w:tr>
      <w:tr w:rsidR="006F30B3" w:rsidRPr="00310C81" w14:paraId="729D9EA8" w14:textId="77777777" w:rsidTr="009970E0">
        <w:trPr>
          <w:trHeight w:val="1202"/>
        </w:trPr>
        <w:tc>
          <w:tcPr>
            <w:tcW w:w="476" w:type="dxa"/>
          </w:tcPr>
          <w:p w14:paraId="34FE36A5" w14:textId="3CAC22F1" w:rsidR="006F30B3" w:rsidRPr="00310C81" w:rsidRDefault="00B77851" w:rsidP="00AD0171">
            <w:pPr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5</w:t>
            </w:r>
          </w:p>
        </w:tc>
        <w:tc>
          <w:tcPr>
            <w:tcW w:w="9605" w:type="dxa"/>
            <w:gridSpan w:val="3"/>
          </w:tcPr>
          <w:tbl>
            <w:tblPr>
              <w:tblStyle w:val="TableGrid"/>
              <w:tblpPr w:leftFromText="180" w:rightFromText="180" w:vertAnchor="text" w:horzAnchor="margin" w:tblpY="165"/>
              <w:tblOverlap w:val="never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835"/>
              <w:gridCol w:w="3175"/>
              <w:gridCol w:w="1083"/>
            </w:tblGrid>
            <w:tr w:rsidR="00B75293" w:rsidRPr="00310C81" w14:paraId="27902685" w14:textId="77777777" w:rsidTr="009970E0">
              <w:tc>
                <w:tcPr>
                  <w:tcW w:w="283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</w:tcBorders>
                </w:tcPr>
                <w:p w14:paraId="5D77759B" w14:textId="25E313CD" w:rsidR="00B75293" w:rsidRPr="00310C81" w:rsidRDefault="003C79B5" w:rsidP="00B75293">
                  <w:pPr>
                    <w:jc w:val="center"/>
                    <w:rPr>
                      <w:rFonts w:asciiTheme="majorBidi" w:hAnsiTheme="majorBidi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 w:hint="cs"/>
                      <w:rtl/>
                      <w:lang w:bidi="fa-IR"/>
                    </w:rPr>
                    <w:t>1</w:t>
                  </w:r>
                  <w:r w:rsidR="00B75293" w:rsidRPr="00310C81">
                    <w:rPr>
                      <w:rFonts w:asciiTheme="majorBidi" w:hAnsiTheme="majorBidi" w:hint="cs"/>
                      <w:rtl/>
                      <w:lang w:bidi="fa-IR"/>
                    </w:rPr>
                    <w:t>-</w:t>
                  </w:r>
                </w:p>
              </w:tc>
              <w:tc>
                <w:tcPr>
                  <w:tcW w:w="3175" w:type="dxa"/>
                  <w:tcBorders>
                    <w:top w:val="single" w:sz="4" w:space="0" w:color="FFFFFF" w:themeColor="background1"/>
                  </w:tcBorders>
                </w:tcPr>
                <w:p w14:paraId="4AE7A927" w14:textId="77777777" w:rsidR="00B75293" w:rsidRPr="00310C81" w:rsidRDefault="00B75293" w:rsidP="00B75293">
                  <w:pPr>
                    <w:jc w:val="center"/>
                    <w:rPr>
                      <w:rFonts w:asciiTheme="majorBidi" w:hAnsiTheme="majorBidi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 w:hint="cs"/>
                      <w:rtl/>
                      <w:lang w:bidi="fa-IR"/>
                    </w:rPr>
                    <w:t>3</w:t>
                  </w:r>
                </w:p>
              </w:tc>
              <w:tc>
                <w:tcPr>
                  <w:tcW w:w="1083" w:type="dxa"/>
                  <w:tcBorders>
                    <w:top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45121F3" w14:textId="77777777" w:rsidR="00B75293" w:rsidRPr="00310C81" w:rsidRDefault="00B75293" w:rsidP="00B75293">
                  <w:pPr>
                    <w:jc w:val="center"/>
                    <w:rPr>
                      <w:rFonts w:asciiTheme="majorBidi" w:hAnsiTheme="majorBidi"/>
                      <w:lang w:bidi="fa-IR"/>
                    </w:rPr>
                  </w:pPr>
                  <w:r w:rsidRPr="00310C81">
                    <w:rPr>
                      <w:rFonts w:asciiTheme="majorBidi" w:hAnsiTheme="majorBidi"/>
                      <w:lang w:bidi="fa-IR"/>
                    </w:rPr>
                    <w:t>n</w:t>
                  </w:r>
                </w:p>
              </w:tc>
            </w:tr>
            <w:tr w:rsidR="00B75293" w:rsidRPr="00310C81" w14:paraId="4901E232" w14:textId="77777777" w:rsidTr="009970E0">
              <w:trPr>
                <w:trHeight w:val="385"/>
              </w:trPr>
              <w:tc>
                <w:tcPr>
                  <w:tcW w:w="2835" w:type="dxa"/>
                  <w:tcBorders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60227B7B" w14:textId="77777777" w:rsidR="00B75293" w:rsidRPr="00310C81" w:rsidRDefault="00B75293" w:rsidP="00B75293">
                  <w:pPr>
                    <w:jc w:val="center"/>
                    <w:rPr>
                      <w:rFonts w:asciiTheme="majorBidi" w:hAnsiTheme="majorBidi"/>
                      <w:rtl/>
                      <w:lang w:bidi="fa-IR"/>
                    </w:rPr>
                  </w:pPr>
                </w:p>
              </w:tc>
              <w:tc>
                <w:tcPr>
                  <w:tcW w:w="3175" w:type="dxa"/>
                  <w:tcBorders>
                    <w:bottom w:val="single" w:sz="4" w:space="0" w:color="FFFFFF" w:themeColor="background1"/>
                  </w:tcBorders>
                </w:tcPr>
                <w:p w14:paraId="25E7FC3F" w14:textId="172A21F9" w:rsidR="00B75293" w:rsidRPr="00310C81" w:rsidRDefault="00B75293" w:rsidP="00B75293">
                  <w:pPr>
                    <w:jc w:val="center"/>
                    <w:rPr>
                      <w:rFonts w:asciiTheme="majorBidi" w:hAnsiTheme="majorBidi"/>
                      <w:rtl/>
                      <w:lang w:bidi="fa-IR"/>
                    </w:rPr>
                  </w:pPr>
                </w:p>
              </w:tc>
              <w:tc>
                <w:tcPr>
                  <w:tcW w:w="1083" w:type="dxa"/>
                  <w:tcBorders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FC4B934" w14:textId="596F51F3" w:rsidR="00B75293" w:rsidRPr="00310C81" w:rsidRDefault="003C79B5" w:rsidP="00B75293">
                  <w:pPr>
                    <w:jc w:val="center"/>
                    <w:rPr>
                      <w:rFonts w:asciiTheme="majorBidi" w:hAnsiTheme="majorBidi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/>
                      <w:position w:val="-6"/>
                      <w:lang w:bidi="fa-IR"/>
                    </w:rPr>
                    <w:object w:dxaOrig="760" w:dyaOrig="279" w14:anchorId="315D2594">
                      <v:shape id="_x0000_i1047" type="#_x0000_t75" style="width:39.25pt;height:14.2pt" o:ole="">
                        <v:imagedata r:id="rId51" o:title=""/>
                      </v:shape>
                      <o:OLEObject Type="Embed" ProgID="Equation.DSMT4" ShapeID="_x0000_i1047" DrawAspect="Content" ObjectID="_1823658374" r:id="rId52"/>
                    </w:object>
                  </w:r>
                </w:p>
              </w:tc>
            </w:tr>
          </w:tbl>
          <w:p w14:paraId="6396676E" w14:textId="46FD1F6E" w:rsidR="006F30B3" w:rsidRPr="00310C81" w:rsidRDefault="006F30B3" w:rsidP="006F30B3">
            <w:pPr>
              <w:rPr>
                <w:rFonts w:asciiTheme="majorBidi" w:hAnsiTheme="majorBidi"/>
                <w:color w:val="000000" w:themeColor="text1"/>
                <w:rtl/>
              </w:rPr>
            </w:pPr>
            <w:r w:rsidRPr="00310C81">
              <w:rPr>
                <w:rFonts w:asciiTheme="majorBidi" w:hAnsiTheme="majorBidi" w:hint="cs"/>
                <w:color w:val="000000" w:themeColor="text1"/>
                <w:rtl/>
              </w:rPr>
              <w:t xml:space="preserve">جدول </w:t>
            </w:r>
            <w:r w:rsidR="003F27F2">
              <w:rPr>
                <w:rFonts w:asciiTheme="majorBidi" w:hAnsiTheme="majorBidi" w:hint="cs"/>
                <w:color w:val="000000" w:themeColor="text1"/>
                <w:rtl/>
              </w:rPr>
              <w:t>مقابل</w:t>
            </w:r>
            <w:r w:rsidRPr="00310C81">
              <w:rPr>
                <w:rFonts w:asciiTheme="majorBidi" w:hAnsiTheme="majorBidi" w:hint="cs"/>
                <w:color w:val="000000" w:themeColor="text1"/>
                <w:rtl/>
              </w:rPr>
              <w:t xml:space="preserve"> را کامل کنید.</w:t>
            </w:r>
          </w:p>
          <w:p w14:paraId="17833A2D" w14:textId="418CB777" w:rsidR="006F30B3" w:rsidRPr="00310C81" w:rsidRDefault="008B46AB" w:rsidP="00D9171F">
            <w:pPr>
              <w:rPr>
                <w:rtl/>
                <w:lang w:bidi="fa-IR"/>
              </w:rPr>
            </w:pPr>
            <w:r w:rsidRPr="00310C81">
              <w:rPr>
                <w:rFonts w:hint="cs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1FF68A85" wp14:editId="666E8B46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573962</wp:posOffset>
                      </wp:positionV>
                      <wp:extent cx="1403985" cy="834390"/>
                      <wp:effectExtent l="0" t="0" r="5715" b="381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3985" cy="834390"/>
                                <a:chOff x="-40608" y="17786"/>
                                <a:chExt cx="873113" cy="636313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-40608" y="17786"/>
                                  <a:ext cx="873113" cy="636313"/>
                                  <a:chOff x="-130301" y="109473"/>
                                  <a:chExt cx="1273301" cy="928863"/>
                                </a:xfrm>
                              </wpg:grpSpPr>
                              <wps:wsp>
                                <wps:cNvPr id="13" name="Text Box 13"/>
                                <wps:cNvSpPr txBox="1"/>
                                <wps:spPr>
                                  <a:xfrm>
                                    <a:off x="-130301" y="236590"/>
                                    <a:ext cx="507580" cy="4413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0EF3BC" w14:textId="0D30622A" w:rsidR="00885861" w:rsidRDefault="008B46AB" w:rsidP="00352694">
                                      <w:pPr>
                                        <w:rPr>
                                          <w:rtl/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620" w:dyaOrig="279" w14:anchorId="6467F42B">
                                          <v:shape id="_x0000_i1049" type="#_x0000_t75" style="width:30.55pt;height:13.1pt" o:ole="">
                                            <v:imagedata r:id="rId53" o:title=""/>
                                          </v:shape>
                                          <o:OLEObject Type="Embed" ProgID="Equation.DSMT4" ShapeID="_x0000_i1049" DrawAspect="Content" ObjectID="_1823658380" r:id="rId54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Text Box 14"/>
                                <wps:cNvSpPr txBox="1"/>
                                <wps:spPr>
                                  <a:xfrm>
                                    <a:off x="584444" y="109473"/>
                                    <a:ext cx="558556" cy="3936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10424B" w14:textId="57C6B2E6" w:rsidR="00885861" w:rsidRDefault="008B46AB" w:rsidP="00352694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740" w:dyaOrig="279" w14:anchorId="6FA92C2A">
                                          <v:shape id="_x0000_i1051" type="#_x0000_t75" style="width:34.9pt;height:13.1pt" o:ole="">
                                            <v:imagedata r:id="rId55" o:title=""/>
                                          </v:shape>
                                          <o:OLEObject Type="Embed" ProgID="Equation.DSMT4" ShapeID="_x0000_i1051" DrawAspect="Content" ObjectID="_1823658381" r:id="rId56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Text Box 15"/>
                                <wps:cNvSpPr txBox="1"/>
                                <wps:spPr>
                                  <a:xfrm>
                                    <a:off x="440535" y="596013"/>
                                    <a:ext cx="507307" cy="4423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E3943C" w14:textId="7C97B92F" w:rsidR="00885861" w:rsidRDefault="008B46AB" w:rsidP="00352694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780" w:dyaOrig="279" w14:anchorId="32CC0B8B">
                                          <v:shape id="_x0000_i1053" type="#_x0000_t75" style="width:37.1pt;height:13.1pt" o:ole="">
                                            <v:imagedata r:id="rId57" o:title=""/>
                                          </v:shape>
                                          <o:OLEObject Type="Embed" ProgID="Equation.DSMT4" ShapeID="_x0000_i1053" DrawAspect="Content" ObjectID="_1823658382" r:id="rId58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" name="Right Triangle 23"/>
                              <wps:cNvSpPr/>
                              <wps:spPr>
                                <a:xfrm>
                                  <a:off x="251138" y="38636"/>
                                  <a:ext cx="559435" cy="337651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F68A85" id="Group 7" o:spid="_x0000_s1026" style="position:absolute;left:0;text-align:left;margin-left:-4.05pt;margin-top:45.2pt;width:110.55pt;height:65.7pt;z-index:251669504;mso-width-relative:margin;mso-height-relative:margin" coordorigin="-406,177" coordsize="8731,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">
                      <v:group id="Group 16" o:spid="_x0000_s1027" style="position:absolute;left:-406;top:177;width:8731;height:6363" coordorigin="-1303,1094" coordsize="12733,9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3" o:spid="_x0000_s1028" type="#_x0000_t202" style="position:absolute;left:-1303;top:2365;width:5075;height:4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  <v:textbox>
                            <w:txbxContent>
                              <w:p w14:paraId="030EF3BC" w14:textId="0D30622A" w:rsidR="00885861" w:rsidRDefault="008B46AB" w:rsidP="00352694">
                                <w:pPr>
                                  <w:rPr>
                                    <w:rtl/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620" w:dyaOrig="279" w14:anchorId="6467F42B">
                                    <v:shape id="_x0000_i1049" type="#_x0000_t75" style="width:30.55pt;height:13.1pt" o:ole="">
                                      <v:imagedata r:id="rId59" o:title=""/>
                                    </v:shape>
                                    <o:OLEObject Type="Embed" ProgID="Equation.DSMT4" ShapeID="_x0000_i1049" DrawAspect="Content" ObjectID="_1823573262" r:id="rId60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Text Box 14" o:spid="_x0000_s1029" type="#_x0000_t202" style="position:absolute;left:5844;top:1094;width:5586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    <v:textbox>
                            <w:txbxContent>
                              <w:p w14:paraId="4810424B" w14:textId="57C6B2E6" w:rsidR="00885861" w:rsidRDefault="008B46AB" w:rsidP="00352694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740" w:dyaOrig="279" w14:anchorId="6FA92C2A">
                                    <v:shape id="_x0000_i1051" type="#_x0000_t75" style="width:34.9pt;height:13.1pt" o:ole="">
                                      <v:imagedata r:id="rId61" o:title=""/>
                                    </v:shape>
                                    <o:OLEObject Type="Embed" ProgID="Equation.DSMT4" ShapeID="_x0000_i1051" DrawAspect="Content" ObjectID="_1823573263" r:id="rId62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Text Box 15" o:spid="_x0000_s1030" type="#_x0000_t202" style="position:absolute;left:4405;top:5960;width:5073;height:4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  <v:textbox>
                            <w:txbxContent>
                              <w:p w14:paraId="58E3943C" w14:textId="7C97B92F" w:rsidR="00885861" w:rsidRDefault="008B46AB" w:rsidP="00352694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780" w:dyaOrig="279" w14:anchorId="32CC0B8B">
                                    <v:shape id="_x0000_i1053" type="#_x0000_t75" style="width:37.1pt;height:13.1pt" o:ole="">
                                      <v:imagedata r:id="rId63" o:title=""/>
                                    </v:shape>
                                    <o:OLEObject Type="Embed" ProgID="Equation.DSMT4" ShapeID="_x0000_i1053" DrawAspect="Content" ObjectID="_1823573264" r:id="rId64"/>
                                  </w:object>
                                </w:r>
                              </w:p>
                            </w:txbxContent>
                          </v:textbox>
                        </v:shape>
                      </v:group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3" o:spid="_x0000_s1031" type="#_x0000_t6" style="position:absolute;left:2511;top:386;width:5594;height:3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" filled="f" strokecolor="black [3213]" strokeweight="1.5pt"/>
                    </v:group>
                  </w:pict>
                </mc:Fallback>
              </mc:AlternateContent>
            </w:r>
          </w:p>
        </w:tc>
        <w:tc>
          <w:tcPr>
            <w:tcW w:w="455" w:type="dxa"/>
            <w:vAlign w:val="center"/>
          </w:tcPr>
          <w:p w14:paraId="205B88D9" w14:textId="23B90717" w:rsidR="006F30B3" w:rsidRPr="00310C81" w:rsidRDefault="009970E0" w:rsidP="00465F4B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10C81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85861" w:rsidRPr="00310C81" w14:paraId="6634A529" w14:textId="77777777" w:rsidTr="008B46AB">
        <w:trPr>
          <w:trHeight w:val="1182"/>
        </w:trPr>
        <w:tc>
          <w:tcPr>
            <w:tcW w:w="476" w:type="dxa"/>
          </w:tcPr>
          <w:p w14:paraId="77CF5C17" w14:textId="5854498A" w:rsidR="00885861" w:rsidRPr="00310C81" w:rsidRDefault="00B77851" w:rsidP="00885861">
            <w:pPr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6</w:t>
            </w:r>
          </w:p>
        </w:tc>
        <w:tc>
          <w:tcPr>
            <w:tcW w:w="9605" w:type="dxa"/>
            <w:gridSpan w:val="3"/>
          </w:tcPr>
          <w:p w14:paraId="6A959206" w14:textId="7125951A" w:rsidR="00885861" w:rsidRPr="00310C81" w:rsidRDefault="00885861" w:rsidP="00885861">
            <w:pPr>
              <w:tabs>
                <w:tab w:val="left" w:pos="7359"/>
              </w:tabs>
              <w:rPr>
                <w:noProof/>
                <w:rtl/>
                <w:lang w:bidi="fa-IR"/>
              </w:rPr>
            </w:pPr>
            <w:r w:rsidRPr="00310C81">
              <w:rPr>
                <w:rFonts w:hint="cs"/>
                <w:rtl/>
              </w:rPr>
              <w:t xml:space="preserve"> </w:t>
            </w:r>
            <w:r w:rsidRPr="00310C81">
              <w:rPr>
                <w:rFonts w:hint="cs"/>
                <w:noProof/>
                <w:rtl/>
                <w:lang w:bidi="fa-IR"/>
              </w:rPr>
              <w:t>محیط مثلث روبرو را به صورت جبری بنویسید.</w:t>
            </w:r>
          </w:p>
          <w:p w14:paraId="690CD5A4" w14:textId="2557418E" w:rsidR="00885861" w:rsidRPr="00310C81" w:rsidRDefault="00885861" w:rsidP="00885861">
            <w:pPr>
              <w:rPr>
                <w:rFonts w:asciiTheme="majorBidi" w:hAnsiTheme="majorBidi"/>
                <w:rtl/>
                <w:lang w:bidi="fa-IR"/>
              </w:rPr>
            </w:pPr>
            <w:r w:rsidRPr="00310C81">
              <w:rPr>
                <w:rFonts w:hint="cs"/>
                <w:noProof/>
                <w:rtl/>
                <w:lang w:bidi="fa-IR"/>
              </w:rPr>
              <w:t xml:space="preserve">                                               </w:t>
            </w:r>
            <w:r w:rsidR="0057265D" w:rsidRPr="00310C81">
              <w:rPr>
                <w:rFonts w:hint="cs"/>
                <w:noProof/>
                <w:rtl/>
                <w:lang w:bidi="fa-IR"/>
              </w:rPr>
              <w:t xml:space="preserve">        </w:t>
            </w:r>
            <w:r w:rsidRPr="00310C81">
              <w:rPr>
                <w:rFonts w:hint="cs"/>
                <w:noProof/>
                <w:rtl/>
                <w:lang w:bidi="fa-IR"/>
              </w:rPr>
              <w:t xml:space="preserve">    </w:t>
            </w:r>
            <w:r w:rsidR="008B46AB">
              <w:rPr>
                <w:rFonts w:hint="cs"/>
                <w:noProof/>
                <w:rtl/>
                <w:lang w:bidi="fa-IR"/>
              </w:rPr>
              <w:t xml:space="preserve">                                    </w:t>
            </w:r>
            <w:r w:rsidRPr="00310C81">
              <w:rPr>
                <w:rFonts w:hint="cs"/>
                <w:noProof/>
                <w:rtl/>
                <w:lang w:bidi="fa-IR"/>
              </w:rPr>
              <w:t xml:space="preserve">             </w:t>
            </w:r>
            <w:r w:rsidRPr="00310C81">
              <w:rPr>
                <w:noProof/>
                <w:lang w:bidi="fa-IR"/>
              </w:rPr>
              <w:t xml:space="preserve">  </w:t>
            </w:r>
            <w:r w:rsidR="008B46AB" w:rsidRPr="008B46AB">
              <w:rPr>
                <w:noProof/>
                <w:position w:val="-4"/>
                <w:lang w:bidi="fa-IR"/>
              </w:rPr>
              <w:object w:dxaOrig="520" w:dyaOrig="279" w14:anchorId="06F0F15B">
                <v:shape id="_x0000_i1054" type="#_x0000_t75" style="width:25.1pt;height:13.1pt" o:ole="">
                  <v:imagedata r:id="rId65" o:title=""/>
                </v:shape>
                <o:OLEObject Type="Embed" ProgID="Equation.DSMT4" ShapeID="_x0000_i1054" DrawAspect="Content" ObjectID="_1823658375" r:id="rId66"/>
              </w:object>
            </w:r>
          </w:p>
        </w:tc>
        <w:tc>
          <w:tcPr>
            <w:tcW w:w="455" w:type="dxa"/>
            <w:vAlign w:val="center"/>
          </w:tcPr>
          <w:p w14:paraId="2C6CD503" w14:textId="165523BF" w:rsidR="00885861" w:rsidRPr="00310C81" w:rsidRDefault="00885861" w:rsidP="00885861">
            <w:pPr>
              <w:jc w:val="center"/>
              <w:rPr>
                <w:rFonts w:ascii="Vazirmatn" w:hAnsi="Vazirmatn"/>
                <w:rtl/>
              </w:rPr>
            </w:pPr>
            <w:r w:rsidRPr="00310C81">
              <w:rPr>
                <w:rFonts w:ascii="Vazirmatn" w:hAnsi="Vazirmatn" w:hint="cs"/>
                <w:rtl/>
              </w:rPr>
              <w:t>1</w:t>
            </w:r>
          </w:p>
        </w:tc>
      </w:tr>
      <w:tr w:rsidR="00885861" w:rsidRPr="00310C81" w14:paraId="5D05F95E" w14:textId="77777777" w:rsidTr="00E61708">
        <w:trPr>
          <w:trHeight w:val="1833"/>
        </w:trPr>
        <w:tc>
          <w:tcPr>
            <w:tcW w:w="476" w:type="dxa"/>
          </w:tcPr>
          <w:p w14:paraId="79DE707C" w14:textId="29B3071B" w:rsidR="00885861" w:rsidRPr="00310C81" w:rsidRDefault="00B77851" w:rsidP="00885861">
            <w:pPr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7</w:t>
            </w:r>
          </w:p>
        </w:tc>
        <w:tc>
          <w:tcPr>
            <w:tcW w:w="9605" w:type="dxa"/>
            <w:gridSpan w:val="3"/>
          </w:tcPr>
          <w:p w14:paraId="4939A916" w14:textId="7EB6B00C" w:rsidR="00885861" w:rsidRPr="00310C81" w:rsidRDefault="00885861" w:rsidP="00885861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310C81">
              <w:rPr>
                <w:rFonts w:asciiTheme="majorBidi" w:hAnsiTheme="majorBidi" w:hint="cs"/>
                <w:color w:val="000000" w:themeColor="text1"/>
                <w:rtl/>
              </w:rPr>
              <w:t>عبارت</w:t>
            </w:r>
            <w:r w:rsidR="002C2C70" w:rsidRPr="00310C81">
              <w:rPr>
                <w:rFonts w:asciiTheme="majorBidi" w:hAnsiTheme="majorBidi" w:hint="cs"/>
                <w:color w:val="000000" w:themeColor="text1"/>
                <w:rtl/>
              </w:rPr>
              <w:t xml:space="preserve"> های</w:t>
            </w:r>
            <w:r w:rsidRPr="00310C81">
              <w:rPr>
                <w:rFonts w:asciiTheme="majorBidi" w:hAnsiTheme="majorBidi" w:hint="cs"/>
                <w:color w:val="000000" w:themeColor="text1"/>
                <w:rtl/>
              </w:rPr>
              <w:t xml:space="preserve"> جبری زیر را ساده کنید.</w:t>
            </w:r>
          </w:p>
          <w:p w14:paraId="44189B2A" w14:textId="7D13BAD1" w:rsidR="00885861" w:rsidRPr="00310C81" w:rsidRDefault="00885861" w:rsidP="00885861">
            <w:pPr>
              <w:spacing w:line="276" w:lineRule="auto"/>
              <w:jc w:val="right"/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310C81">
              <w:rPr>
                <w:rFonts w:asciiTheme="majorBidi" w:hAnsiTheme="majorBidi" w:hint="cs"/>
                <w:color w:val="000000" w:themeColor="text1"/>
                <w:rtl/>
              </w:rPr>
              <w:t xml:space="preserve">  </w:t>
            </w:r>
            <w:r w:rsidRPr="00310C81">
              <w:rPr>
                <w:rFonts w:asciiTheme="majorBidi" w:hAnsiTheme="majorBidi"/>
                <w:color w:val="000000" w:themeColor="text1"/>
                <w:position w:val="-12"/>
              </w:rPr>
              <w:object w:dxaOrig="2600" w:dyaOrig="360" w14:anchorId="25F4BC5B">
                <v:shape id="_x0000_i1055" type="#_x0000_t75" style="width:130.9pt;height:18.55pt" o:ole="">
                  <v:imagedata r:id="rId67" o:title=""/>
                </v:shape>
                <o:OLEObject Type="Embed" ProgID="Equation.DSMT4" ShapeID="_x0000_i1055" DrawAspect="Content" ObjectID="_1823658376" r:id="rId68"/>
              </w:object>
            </w:r>
            <w:r w:rsidRPr="00310C81">
              <w:rPr>
                <w:rFonts w:asciiTheme="majorBidi" w:hAnsiTheme="majorBidi"/>
                <w:color w:val="000000" w:themeColor="text1"/>
                <w:rtl/>
              </w:rPr>
              <w:t xml:space="preserve"> </w:t>
            </w:r>
            <w:r w:rsidRP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(الف</w:t>
            </w:r>
          </w:p>
          <w:p w14:paraId="7F0582DB" w14:textId="77777777" w:rsidR="00885861" w:rsidRPr="00310C81" w:rsidRDefault="00885861" w:rsidP="00885861">
            <w:pPr>
              <w:spacing w:line="276" w:lineRule="auto"/>
              <w:jc w:val="right"/>
              <w:rPr>
                <w:rFonts w:asciiTheme="majorBidi" w:hAnsiTheme="majorBidi"/>
                <w:color w:val="000000" w:themeColor="text1"/>
                <w:lang w:bidi="fa-IR"/>
              </w:rPr>
            </w:pPr>
          </w:p>
          <w:p w14:paraId="658E470C" w14:textId="519091A1" w:rsidR="00885861" w:rsidRPr="00310C81" w:rsidRDefault="00885861" w:rsidP="00885861">
            <w:pPr>
              <w:spacing w:line="276" w:lineRule="auto"/>
              <w:jc w:val="right"/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</w:t>
            </w:r>
            <w:r w:rsidR="009C6BAF" w:rsidRPr="00310C81">
              <w:rPr>
                <w:rFonts w:asciiTheme="majorBidi" w:hAnsiTheme="majorBidi"/>
                <w:color w:val="000000" w:themeColor="text1"/>
                <w:position w:val="-12"/>
                <w:lang w:bidi="fa-IR"/>
              </w:rPr>
              <w:object w:dxaOrig="2280" w:dyaOrig="340" w14:anchorId="7DE9452C">
                <v:shape id="_x0000_i1056" type="#_x0000_t75" style="width:114.55pt;height:18.55pt" o:ole="">
                  <v:imagedata r:id="rId69" o:title=""/>
                </v:shape>
                <o:OLEObject Type="Embed" ProgID="Equation.DSMT4" ShapeID="_x0000_i1056" DrawAspect="Content" ObjectID="_1823658377" r:id="rId70"/>
              </w:object>
            </w:r>
            <w:r w:rsidRPr="00310C81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(ب</w:t>
            </w:r>
          </w:p>
        </w:tc>
        <w:tc>
          <w:tcPr>
            <w:tcW w:w="455" w:type="dxa"/>
            <w:vAlign w:val="center"/>
          </w:tcPr>
          <w:p w14:paraId="1E4876E5" w14:textId="672530AC" w:rsidR="00885861" w:rsidRPr="00310C81" w:rsidRDefault="00885861" w:rsidP="00885861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10C81">
              <w:rPr>
                <w:rFonts w:ascii="Vazirmatn" w:hAnsi="Vazirmatn" w:hint="cs"/>
                <w:rtl/>
              </w:rPr>
              <w:t>۵/1</w:t>
            </w:r>
          </w:p>
        </w:tc>
      </w:tr>
      <w:tr w:rsidR="00A96AE0" w:rsidRPr="00310C81" w14:paraId="369EFF57" w14:textId="77777777" w:rsidTr="00426855">
        <w:trPr>
          <w:trHeight w:val="934"/>
        </w:trPr>
        <w:tc>
          <w:tcPr>
            <w:tcW w:w="476" w:type="dxa"/>
          </w:tcPr>
          <w:p w14:paraId="320B97D1" w14:textId="100EBB03" w:rsidR="00A96AE0" w:rsidRPr="00310C81" w:rsidRDefault="00B77851" w:rsidP="00885861">
            <w:pPr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8</w:t>
            </w:r>
          </w:p>
        </w:tc>
        <w:tc>
          <w:tcPr>
            <w:tcW w:w="9605" w:type="dxa"/>
            <w:gridSpan w:val="3"/>
          </w:tcPr>
          <w:p w14:paraId="3CBB941D" w14:textId="77777777" w:rsidR="000C224B" w:rsidRDefault="00A96AE0" w:rsidP="000C224B">
            <w:pPr>
              <w:rPr>
                <w:rtl/>
              </w:rPr>
            </w:pPr>
            <w:r w:rsidRPr="00310C81">
              <w:rPr>
                <w:rFonts w:hint="cs"/>
                <w:rtl/>
              </w:rPr>
              <w:t>برای مساله زیر فقط یک معادله بنویسید</w:t>
            </w:r>
            <w:r w:rsidR="000C224B">
              <w:rPr>
                <w:rFonts w:hint="cs"/>
                <w:rtl/>
              </w:rPr>
              <w:t>.</w:t>
            </w:r>
          </w:p>
          <w:p w14:paraId="12EA6E3A" w14:textId="77777777" w:rsidR="00113CA3" w:rsidRDefault="00A96AE0" w:rsidP="000C224B">
            <w:pPr>
              <w:rPr>
                <w:rFonts w:ascii="Estedad Bold" w:hAnsi="Estedad Bold"/>
                <w:b w:val="0"/>
                <w:bCs w:val="0"/>
                <w:rtl/>
              </w:rPr>
            </w:pPr>
            <w:r w:rsidRPr="00310C81">
              <w:rPr>
                <w:rFonts w:hint="cs"/>
                <w:rtl/>
              </w:rPr>
              <w:t xml:space="preserve"> </w:t>
            </w:r>
            <w:r w:rsidR="00FE3AD7" w:rsidRPr="00FE3AD7">
              <w:rPr>
                <w:rFonts w:ascii="Estedad Bold" w:hAnsi="Estedad Bold"/>
                <w:b w:val="0"/>
                <w:bCs w:val="0"/>
                <w:rtl/>
              </w:rPr>
              <w:t>علی بر</w:t>
            </w:r>
            <w:r w:rsidR="00426855" w:rsidRPr="00FE3AD7">
              <w:rPr>
                <w:rStyle w:val="Strong"/>
                <w:rFonts w:ascii="Estedad Bold" w:hAnsi="Estedad Bold"/>
                <w:b/>
                <w:bCs/>
                <w:rtl/>
                <w:lang w:bidi="fa-IR"/>
              </w:rPr>
              <w:t xml:space="preserve">ای خرید دو </w:t>
            </w:r>
            <w:r w:rsidR="00FE3AD7" w:rsidRPr="00FE3AD7">
              <w:rPr>
                <w:rStyle w:val="Strong"/>
                <w:rFonts w:ascii="Estedad Bold" w:hAnsi="Estedad Bold"/>
                <w:b/>
                <w:bCs/>
                <w:rtl/>
                <w:lang w:bidi="fa-IR"/>
              </w:rPr>
              <w:t>کتاب</w:t>
            </w:r>
            <w:r w:rsidR="00426855" w:rsidRPr="00FE3AD7">
              <w:rPr>
                <w:rStyle w:val="Strong"/>
                <w:rFonts w:ascii="Estedad Bold" w:hAnsi="Estedad Bold"/>
                <w:b/>
                <w:bCs/>
                <w:rtl/>
                <w:lang w:bidi="fa-IR"/>
              </w:rPr>
              <w:t xml:space="preserve"> 1</w:t>
            </w:r>
            <w:r w:rsidR="00FE3AD7">
              <w:rPr>
                <w:rStyle w:val="Strong"/>
                <w:rFonts w:ascii="Estedad Bold" w:hAnsi="Estedad Bold" w:hint="cs"/>
                <w:b/>
                <w:bCs/>
                <w:rtl/>
                <w:lang w:bidi="fa-IR"/>
              </w:rPr>
              <w:t>5</w:t>
            </w:r>
            <w:r w:rsidR="00426855" w:rsidRPr="00FE3AD7">
              <w:rPr>
                <w:rStyle w:val="Strong"/>
                <w:rFonts w:ascii="Estedad Bold" w:hAnsi="Estedad Bold"/>
                <w:b/>
                <w:bCs/>
                <w:rtl/>
                <w:lang w:bidi="fa-IR"/>
              </w:rPr>
              <w:t xml:space="preserve">0000  تومان به فروشنده داد و </w:t>
            </w:r>
            <w:r w:rsidR="00FE3AD7">
              <w:rPr>
                <w:rStyle w:val="Strong"/>
                <w:rFonts w:ascii="Estedad Bold" w:hAnsi="Estedad Bold" w:hint="cs"/>
                <w:b/>
                <w:bCs/>
                <w:rtl/>
                <w:lang w:bidi="fa-IR"/>
              </w:rPr>
              <w:t>1</w:t>
            </w:r>
            <w:r w:rsidR="00426855" w:rsidRPr="00FE3AD7">
              <w:rPr>
                <w:rStyle w:val="Strong"/>
                <w:rFonts w:ascii="Estedad Bold" w:hAnsi="Estedad Bold"/>
                <w:b/>
                <w:bCs/>
                <w:rtl/>
                <w:lang w:bidi="fa-IR"/>
              </w:rPr>
              <w:t>0</w:t>
            </w:r>
            <w:r w:rsidR="00FE3AD7">
              <w:rPr>
                <w:rStyle w:val="Strong"/>
                <w:rFonts w:ascii="Estedad Bold" w:hAnsi="Estedad Bold" w:hint="cs"/>
                <w:b/>
                <w:bCs/>
                <w:rtl/>
                <w:lang w:bidi="fa-IR"/>
              </w:rPr>
              <w:t>0</w:t>
            </w:r>
            <w:r w:rsidR="00426855" w:rsidRPr="00FE3AD7">
              <w:rPr>
                <w:rStyle w:val="Strong"/>
                <w:rFonts w:ascii="Estedad Bold" w:hAnsi="Estedad Bold"/>
                <w:b/>
                <w:bCs/>
                <w:rtl/>
                <w:lang w:bidi="fa-IR"/>
              </w:rPr>
              <w:t xml:space="preserve">00  تومان پس گرفت. قیمت هر </w:t>
            </w:r>
            <w:r w:rsidR="00FE3AD7">
              <w:rPr>
                <w:rStyle w:val="Strong"/>
                <w:rFonts w:ascii="Estedad Bold" w:hAnsi="Estedad Bold" w:hint="cs"/>
                <w:b/>
                <w:bCs/>
                <w:rtl/>
                <w:lang w:bidi="fa-IR"/>
              </w:rPr>
              <w:t>کتاب</w:t>
            </w:r>
            <w:r w:rsidR="00426855" w:rsidRPr="00FE3AD7">
              <w:rPr>
                <w:rStyle w:val="Strong"/>
                <w:rFonts w:ascii="Estedad Bold" w:hAnsi="Estedad Bold"/>
                <w:b/>
                <w:bCs/>
                <w:rtl/>
                <w:lang w:bidi="fa-IR"/>
              </w:rPr>
              <w:t xml:space="preserve"> چقدر است؟»</w:t>
            </w:r>
          </w:p>
          <w:p w14:paraId="1DE31717" w14:textId="77777777" w:rsidR="000C224B" w:rsidRDefault="000C224B" w:rsidP="000C224B">
            <w:pPr>
              <w:rPr>
                <w:rFonts w:ascii="Estedad Bold" w:hAnsi="Estedad Bold"/>
                <w:b w:val="0"/>
                <w:bCs w:val="0"/>
                <w:rtl/>
              </w:rPr>
            </w:pPr>
          </w:p>
          <w:p w14:paraId="01CBFE27" w14:textId="469359A6" w:rsidR="000C224B" w:rsidRPr="000C224B" w:rsidRDefault="000C224B" w:rsidP="000C224B">
            <w:pPr>
              <w:rPr>
                <w:rFonts w:ascii="Estedad Bold" w:hAnsi="Estedad Bold"/>
                <w:b w:val="0"/>
                <w:bCs w:val="0"/>
                <w:sz w:val="2"/>
                <w:szCs w:val="2"/>
                <w:rtl/>
              </w:rPr>
            </w:pPr>
          </w:p>
        </w:tc>
        <w:tc>
          <w:tcPr>
            <w:tcW w:w="455" w:type="dxa"/>
            <w:vAlign w:val="center"/>
          </w:tcPr>
          <w:p w14:paraId="09E1CDC0" w14:textId="62CBD1F5" w:rsidR="00A96AE0" w:rsidRPr="00310C81" w:rsidRDefault="00426855" w:rsidP="00885861">
            <w:pPr>
              <w:jc w:val="center"/>
              <w:rPr>
                <w:rFonts w:ascii="Vazirmatn" w:hAnsi="Vazirmatn"/>
                <w:rtl/>
              </w:rPr>
            </w:pPr>
            <w:r w:rsidRPr="00DE7B87">
              <w:rPr>
                <w:rFonts w:ascii="Vazirmatn" w:hAnsi="Vazirmatn" w:hint="cs"/>
                <w:rtl/>
              </w:rPr>
              <w:t>75/0</w:t>
            </w:r>
          </w:p>
        </w:tc>
      </w:tr>
      <w:tr w:rsidR="00885861" w:rsidRPr="00310C81" w14:paraId="13C0F0C0" w14:textId="77777777" w:rsidTr="003F27F2">
        <w:trPr>
          <w:trHeight w:val="1556"/>
        </w:trPr>
        <w:tc>
          <w:tcPr>
            <w:tcW w:w="476" w:type="dxa"/>
          </w:tcPr>
          <w:p w14:paraId="323A1755" w14:textId="08140E7F" w:rsidR="00885861" w:rsidRPr="00310C81" w:rsidRDefault="00B77851" w:rsidP="00885861">
            <w:pPr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9</w:t>
            </w:r>
            <w:bookmarkStart w:id="0" w:name="_GoBack"/>
            <w:bookmarkEnd w:id="0"/>
          </w:p>
        </w:tc>
        <w:tc>
          <w:tcPr>
            <w:tcW w:w="9605" w:type="dxa"/>
            <w:gridSpan w:val="3"/>
          </w:tcPr>
          <w:p w14:paraId="26D41EF2" w14:textId="0AC18B48" w:rsidR="00885861" w:rsidRPr="00310C81" w:rsidRDefault="00885861" w:rsidP="00885861">
            <w:pPr>
              <w:rPr>
                <w:rFonts w:asciiTheme="majorBidi" w:hAnsiTheme="majorBidi"/>
                <w:color w:val="000000" w:themeColor="text1"/>
                <w:rtl/>
              </w:rPr>
            </w:pPr>
            <w:r w:rsidRPr="00310C81">
              <w:rPr>
                <w:rFonts w:asciiTheme="majorBidi" w:hAnsiTheme="majorBidi" w:hint="cs"/>
                <w:color w:val="000000" w:themeColor="text1"/>
                <w:rtl/>
              </w:rPr>
              <w:t>معادله‏های زیر را حل کنید.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603"/>
              <w:gridCol w:w="4604"/>
            </w:tblGrid>
            <w:tr w:rsidR="00885861" w:rsidRPr="00310C81" w14:paraId="16D4CDDA" w14:textId="77777777" w:rsidTr="00A96AE0">
              <w:tc>
                <w:tcPr>
                  <w:tcW w:w="4603" w:type="dxa"/>
                </w:tcPr>
                <w:p w14:paraId="74D52C0D" w14:textId="0F0A0FA5" w:rsidR="00885861" w:rsidRPr="00310C81" w:rsidRDefault="00703021" w:rsidP="00885861">
                  <w:pPr>
                    <w:jc w:val="center"/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/>
                      <w:color w:val="000000" w:themeColor="text1"/>
                      <w:position w:val="-6"/>
                      <w:lang w:bidi="fa-IR"/>
                    </w:rPr>
                    <w:object w:dxaOrig="1340" w:dyaOrig="279" w14:anchorId="1AA81A49">
                      <v:shape id="_x0000_i1057" type="#_x0000_t75" style="width:66.55pt;height:14.2pt" o:ole="">
                        <v:imagedata r:id="rId71" o:title=""/>
                      </v:shape>
                      <o:OLEObject Type="Embed" ProgID="Equation.DSMT4" ShapeID="_x0000_i1057" DrawAspect="Content" ObjectID="_1823658378" r:id="rId72"/>
                    </w:object>
                  </w:r>
                  <w:r w:rsidR="00885861" w:rsidRPr="00310C81"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  <w:t xml:space="preserve"> </w:t>
                  </w:r>
                  <w:r w:rsidR="00885861"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(ب</w:t>
                  </w:r>
                </w:p>
              </w:tc>
              <w:tc>
                <w:tcPr>
                  <w:tcW w:w="4604" w:type="dxa"/>
                </w:tcPr>
                <w:p w14:paraId="3107E479" w14:textId="7E674B00" w:rsidR="00885861" w:rsidRPr="00310C81" w:rsidRDefault="00703021" w:rsidP="00885861">
                  <w:pPr>
                    <w:jc w:val="center"/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10C81">
                    <w:rPr>
                      <w:rFonts w:asciiTheme="majorBidi" w:hAnsiTheme="majorBidi"/>
                      <w:color w:val="000000" w:themeColor="text1"/>
                      <w:position w:val="-6"/>
                    </w:rPr>
                    <w:object w:dxaOrig="1700" w:dyaOrig="279" w14:anchorId="0A108564">
                      <v:shape id="_x0000_i1058" type="#_x0000_t75" style="width:85.1pt;height:14.2pt" o:ole="">
                        <v:imagedata r:id="rId73" o:title=""/>
                      </v:shape>
                      <o:OLEObject Type="Embed" ProgID="Equation.DSMT4" ShapeID="_x0000_i1058" DrawAspect="Content" ObjectID="_1823658379" r:id="rId74"/>
                    </w:object>
                  </w:r>
                  <w:r w:rsidR="00885861" w:rsidRPr="00310C81">
                    <w:rPr>
                      <w:rFonts w:asciiTheme="majorBidi" w:hAnsiTheme="majorBidi"/>
                      <w:color w:val="000000" w:themeColor="text1"/>
                      <w:rtl/>
                    </w:rPr>
                    <w:t xml:space="preserve"> </w:t>
                  </w:r>
                  <w:r w:rsidR="00885861" w:rsidRPr="00310C81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(الف</w:t>
                  </w:r>
                </w:p>
              </w:tc>
            </w:tr>
          </w:tbl>
          <w:p w14:paraId="3BADFB11" w14:textId="318B3B75" w:rsidR="00885861" w:rsidRPr="00310C81" w:rsidRDefault="00885861" w:rsidP="00A96AE0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</w:p>
          <w:p w14:paraId="799DF17D" w14:textId="61AD1DCC" w:rsidR="00885861" w:rsidRPr="00310C81" w:rsidRDefault="00885861" w:rsidP="00A96AE0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</w:p>
        </w:tc>
        <w:tc>
          <w:tcPr>
            <w:tcW w:w="455" w:type="dxa"/>
            <w:vAlign w:val="center"/>
          </w:tcPr>
          <w:p w14:paraId="3B4651E7" w14:textId="56BC2418" w:rsidR="00885861" w:rsidRPr="00310C81" w:rsidRDefault="00885861" w:rsidP="00885861">
            <w:pPr>
              <w:jc w:val="center"/>
              <w:rPr>
                <w:rFonts w:ascii="Vazirmatn" w:hAnsi="Vazirmatn"/>
                <w:rtl/>
              </w:rPr>
            </w:pPr>
            <w:r w:rsidRPr="00310C81">
              <w:rPr>
                <w:rFonts w:ascii="Vazirmatn" w:hAnsi="Vazirmatn" w:hint="cs"/>
                <w:rtl/>
              </w:rPr>
              <w:t>5/1</w:t>
            </w:r>
          </w:p>
        </w:tc>
      </w:tr>
    </w:tbl>
    <w:p w14:paraId="615D838F" w14:textId="1970DFA0" w:rsidR="000B3006" w:rsidRPr="000C224B" w:rsidRDefault="000B3006" w:rsidP="00A96AE0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0C224B" w:rsidSect="00554692">
      <w:footerReference w:type="even" r:id="rId75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114F05" w14:textId="77777777" w:rsidR="00C97B9D" w:rsidRDefault="00C97B9D">
      <w:r>
        <w:separator/>
      </w:r>
    </w:p>
  </w:endnote>
  <w:endnote w:type="continuationSeparator" w:id="0">
    <w:p w14:paraId="3DB97A93" w14:textId="77777777" w:rsidR="00C97B9D" w:rsidRDefault="00C9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stedad Bold">
    <w:panose1 w:val="02000803000000000000"/>
    <w:charset w:val="00"/>
    <w:family w:val="auto"/>
    <w:pitch w:val="variable"/>
    <w:sig w:usb0="A000207F" w:usb1="9000207B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CDB86E" w14:textId="77777777" w:rsidR="00C97B9D" w:rsidRDefault="00C97B9D">
      <w:r>
        <w:separator/>
      </w:r>
    </w:p>
  </w:footnote>
  <w:footnote w:type="continuationSeparator" w:id="0">
    <w:p w14:paraId="019E87E1" w14:textId="77777777" w:rsidR="00C97B9D" w:rsidRDefault="00C97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48C9"/>
    <w:rsid w:val="000051C6"/>
    <w:rsid w:val="000073AE"/>
    <w:rsid w:val="00007EA0"/>
    <w:rsid w:val="00010ED4"/>
    <w:rsid w:val="00031849"/>
    <w:rsid w:val="00040244"/>
    <w:rsid w:val="00044CE5"/>
    <w:rsid w:val="00051F35"/>
    <w:rsid w:val="0005723D"/>
    <w:rsid w:val="00060B1B"/>
    <w:rsid w:val="000633DE"/>
    <w:rsid w:val="00064B47"/>
    <w:rsid w:val="000812E2"/>
    <w:rsid w:val="0008177C"/>
    <w:rsid w:val="00081A78"/>
    <w:rsid w:val="00083DAE"/>
    <w:rsid w:val="0009665E"/>
    <w:rsid w:val="00096D6F"/>
    <w:rsid w:val="000A4E0D"/>
    <w:rsid w:val="000B0C9E"/>
    <w:rsid w:val="000B3006"/>
    <w:rsid w:val="000B714D"/>
    <w:rsid w:val="000C13A0"/>
    <w:rsid w:val="000C224B"/>
    <w:rsid w:val="000C34EE"/>
    <w:rsid w:val="000C5422"/>
    <w:rsid w:val="000D4D7F"/>
    <w:rsid w:val="000E2D5C"/>
    <w:rsid w:val="000F0AEE"/>
    <w:rsid w:val="000F1DC0"/>
    <w:rsid w:val="000F5ADE"/>
    <w:rsid w:val="000F7D7C"/>
    <w:rsid w:val="0010212D"/>
    <w:rsid w:val="00102989"/>
    <w:rsid w:val="0010395D"/>
    <w:rsid w:val="00105998"/>
    <w:rsid w:val="00105D82"/>
    <w:rsid w:val="00106CED"/>
    <w:rsid w:val="00113CA3"/>
    <w:rsid w:val="00122358"/>
    <w:rsid w:val="00122E90"/>
    <w:rsid w:val="00126C06"/>
    <w:rsid w:val="00130F92"/>
    <w:rsid w:val="0013299E"/>
    <w:rsid w:val="001338DD"/>
    <w:rsid w:val="001369CE"/>
    <w:rsid w:val="00153216"/>
    <w:rsid w:val="0015368C"/>
    <w:rsid w:val="00156A69"/>
    <w:rsid w:val="001631AF"/>
    <w:rsid w:val="00163738"/>
    <w:rsid w:val="001648CA"/>
    <w:rsid w:val="001671F0"/>
    <w:rsid w:val="00174CC2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558A"/>
    <w:rsid w:val="001D49D4"/>
    <w:rsid w:val="001D764F"/>
    <w:rsid w:val="001E0DCC"/>
    <w:rsid w:val="001E526C"/>
    <w:rsid w:val="001F07AB"/>
    <w:rsid w:val="001F6C57"/>
    <w:rsid w:val="002037DE"/>
    <w:rsid w:val="00204C24"/>
    <w:rsid w:val="002078FB"/>
    <w:rsid w:val="0021184A"/>
    <w:rsid w:val="0022126B"/>
    <w:rsid w:val="002304F7"/>
    <w:rsid w:val="0023052B"/>
    <w:rsid w:val="00232982"/>
    <w:rsid w:val="00251410"/>
    <w:rsid w:val="00257904"/>
    <w:rsid w:val="00263670"/>
    <w:rsid w:val="002650E6"/>
    <w:rsid w:val="00273271"/>
    <w:rsid w:val="00273474"/>
    <w:rsid w:val="00283FFA"/>
    <w:rsid w:val="0028465A"/>
    <w:rsid w:val="00285E84"/>
    <w:rsid w:val="002876CD"/>
    <w:rsid w:val="002905F6"/>
    <w:rsid w:val="002937D6"/>
    <w:rsid w:val="00293E8A"/>
    <w:rsid w:val="00297EC0"/>
    <w:rsid w:val="002A0031"/>
    <w:rsid w:val="002A18F0"/>
    <w:rsid w:val="002A1D7E"/>
    <w:rsid w:val="002A33DE"/>
    <w:rsid w:val="002C2C70"/>
    <w:rsid w:val="002C3808"/>
    <w:rsid w:val="002D7D6C"/>
    <w:rsid w:val="002E0428"/>
    <w:rsid w:val="002E2442"/>
    <w:rsid w:val="003013D7"/>
    <w:rsid w:val="003054F1"/>
    <w:rsid w:val="00310C81"/>
    <w:rsid w:val="00320319"/>
    <w:rsid w:val="0032391D"/>
    <w:rsid w:val="00325DBF"/>
    <w:rsid w:val="00334AE2"/>
    <w:rsid w:val="00343621"/>
    <w:rsid w:val="0034711C"/>
    <w:rsid w:val="00347394"/>
    <w:rsid w:val="00352925"/>
    <w:rsid w:val="00363EA9"/>
    <w:rsid w:val="00366B83"/>
    <w:rsid w:val="0037499B"/>
    <w:rsid w:val="00376DE9"/>
    <w:rsid w:val="00383EEC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C79B5"/>
    <w:rsid w:val="003D43BA"/>
    <w:rsid w:val="003D7F40"/>
    <w:rsid w:val="003E2171"/>
    <w:rsid w:val="003E2AA3"/>
    <w:rsid w:val="003E6677"/>
    <w:rsid w:val="003E6BC7"/>
    <w:rsid w:val="003F272F"/>
    <w:rsid w:val="003F27F2"/>
    <w:rsid w:val="003F3DC4"/>
    <w:rsid w:val="003F58FD"/>
    <w:rsid w:val="00426855"/>
    <w:rsid w:val="00427CF4"/>
    <w:rsid w:val="00455480"/>
    <w:rsid w:val="0045654A"/>
    <w:rsid w:val="004568D6"/>
    <w:rsid w:val="00462B3D"/>
    <w:rsid w:val="00464B31"/>
    <w:rsid w:val="00465F4B"/>
    <w:rsid w:val="00467052"/>
    <w:rsid w:val="00473E6A"/>
    <w:rsid w:val="00480E18"/>
    <w:rsid w:val="00492EE4"/>
    <w:rsid w:val="00495CCA"/>
    <w:rsid w:val="00496963"/>
    <w:rsid w:val="004A0E94"/>
    <w:rsid w:val="004A1F88"/>
    <w:rsid w:val="004B1925"/>
    <w:rsid w:val="004B4415"/>
    <w:rsid w:val="004B5D83"/>
    <w:rsid w:val="004B7F7B"/>
    <w:rsid w:val="004C6AFC"/>
    <w:rsid w:val="004E1746"/>
    <w:rsid w:val="004F1A82"/>
    <w:rsid w:val="004F2BBA"/>
    <w:rsid w:val="00512036"/>
    <w:rsid w:val="00526347"/>
    <w:rsid w:val="00526388"/>
    <w:rsid w:val="00527D9D"/>
    <w:rsid w:val="00530EAC"/>
    <w:rsid w:val="005502F2"/>
    <w:rsid w:val="00550734"/>
    <w:rsid w:val="00552B2A"/>
    <w:rsid w:val="0055430A"/>
    <w:rsid w:val="00554692"/>
    <w:rsid w:val="00557857"/>
    <w:rsid w:val="005704C3"/>
    <w:rsid w:val="0057265D"/>
    <w:rsid w:val="00574846"/>
    <w:rsid w:val="00592C7E"/>
    <w:rsid w:val="0059312F"/>
    <w:rsid w:val="0059556C"/>
    <w:rsid w:val="005A04D4"/>
    <w:rsid w:val="005A5D92"/>
    <w:rsid w:val="005B0A9C"/>
    <w:rsid w:val="005B2FB8"/>
    <w:rsid w:val="005B355E"/>
    <w:rsid w:val="005C0108"/>
    <w:rsid w:val="005C6C64"/>
    <w:rsid w:val="005C70F1"/>
    <w:rsid w:val="005E13ED"/>
    <w:rsid w:val="005E22DE"/>
    <w:rsid w:val="005F273B"/>
    <w:rsid w:val="005F5D12"/>
    <w:rsid w:val="00604E3D"/>
    <w:rsid w:val="0061122B"/>
    <w:rsid w:val="006116E1"/>
    <w:rsid w:val="0061446A"/>
    <w:rsid w:val="00614E45"/>
    <w:rsid w:val="00623B9E"/>
    <w:rsid w:val="006404D1"/>
    <w:rsid w:val="00641645"/>
    <w:rsid w:val="00645BBA"/>
    <w:rsid w:val="00651A39"/>
    <w:rsid w:val="00652AE5"/>
    <w:rsid w:val="00652CA2"/>
    <w:rsid w:val="00654641"/>
    <w:rsid w:val="00662D5E"/>
    <w:rsid w:val="006650A8"/>
    <w:rsid w:val="00666C36"/>
    <w:rsid w:val="006700FD"/>
    <w:rsid w:val="00674005"/>
    <w:rsid w:val="006815AD"/>
    <w:rsid w:val="006917C9"/>
    <w:rsid w:val="0069311D"/>
    <w:rsid w:val="006A45B3"/>
    <w:rsid w:val="006B1CD3"/>
    <w:rsid w:val="006C1DAF"/>
    <w:rsid w:val="006C36D2"/>
    <w:rsid w:val="006C57AA"/>
    <w:rsid w:val="006C5E32"/>
    <w:rsid w:val="006D1307"/>
    <w:rsid w:val="006D2D28"/>
    <w:rsid w:val="006D474E"/>
    <w:rsid w:val="006F30B3"/>
    <w:rsid w:val="00701928"/>
    <w:rsid w:val="00703021"/>
    <w:rsid w:val="007030CB"/>
    <w:rsid w:val="00711BE8"/>
    <w:rsid w:val="00712340"/>
    <w:rsid w:val="00716ED6"/>
    <w:rsid w:val="0071794E"/>
    <w:rsid w:val="007248D3"/>
    <w:rsid w:val="007370BD"/>
    <w:rsid w:val="007409DF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625B"/>
    <w:rsid w:val="00786C62"/>
    <w:rsid w:val="007A0A28"/>
    <w:rsid w:val="007B0A27"/>
    <w:rsid w:val="007B24DA"/>
    <w:rsid w:val="007B2915"/>
    <w:rsid w:val="007B3075"/>
    <w:rsid w:val="007B4428"/>
    <w:rsid w:val="007D04A7"/>
    <w:rsid w:val="007D2C08"/>
    <w:rsid w:val="007D41CE"/>
    <w:rsid w:val="007D539E"/>
    <w:rsid w:val="007D7552"/>
    <w:rsid w:val="007E582B"/>
    <w:rsid w:val="007E7962"/>
    <w:rsid w:val="007F110E"/>
    <w:rsid w:val="007F1602"/>
    <w:rsid w:val="007F5653"/>
    <w:rsid w:val="008064FD"/>
    <w:rsid w:val="008125C5"/>
    <w:rsid w:val="00812683"/>
    <w:rsid w:val="00814666"/>
    <w:rsid w:val="0081623F"/>
    <w:rsid w:val="00820188"/>
    <w:rsid w:val="00824E95"/>
    <w:rsid w:val="008274E0"/>
    <w:rsid w:val="00827D24"/>
    <w:rsid w:val="0085529B"/>
    <w:rsid w:val="008605CB"/>
    <w:rsid w:val="008642EB"/>
    <w:rsid w:val="00866332"/>
    <w:rsid w:val="00871AD4"/>
    <w:rsid w:val="0087271B"/>
    <w:rsid w:val="008770E7"/>
    <w:rsid w:val="008817EA"/>
    <w:rsid w:val="00885861"/>
    <w:rsid w:val="00885BB4"/>
    <w:rsid w:val="00894EEB"/>
    <w:rsid w:val="00897D81"/>
    <w:rsid w:val="008A6473"/>
    <w:rsid w:val="008B2D29"/>
    <w:rsid w:val="008B327A"/>
    <w:rsid w:val="008B46AB"/>
    <w:rsid w:val="008D43E1"/>
    <w:rsid w:val="008D4D96"/>
    <w:rsid w:val="008E3DB6"/>
    <w:rsid w:val="008E431A"/>
    <w:rsid w:val="008E4A1D"/>
    <w:rsid w:val="008F4B46"/>
    <w:rsid w:val="0090714F"/>
    <w:rsid w:val="00912525"/>
    <w:rsid w:val="009129B2"/>
    <w:rsid w:val="009215E0"/>
    <w:rsid w:val="0093468C"/>
    <w:rsid w:val="00937508"/>
    <w:rsid w:val="00947F17"/>
    <w:rsid w:val="00952302"/>
    <w:rsid w:val="00961862"/>
    <w:rsid w:val="00966DBF"/>
    <w:rsid w:val="00974DBC"/>
    <w:rsid w:val="0098025A"/>
    <w:rsid w:val="00984794"/>
    <w:rsid w:val="0099294B"/>
    <w:rsid w:val="00992D67"/>
    <w:rsid w:val="009934FF"/>
    <w:rsid w:val="009960AB"/>
    <w:rsid w:val="009970E0"/>
    <w:rsid w:val="009A433B"/>
    <w:rsid w:val="009C6BAF"/>
    <w:rsid w:val="009D1721"/>
    <w:rsid w:val="009E0671"/>
    <w:rsid w:val="009E5676"/>
    <w:rsid w:val="009F15B1"/>
    <w:rsid w:val="00A01538"/>
    <w:rsid w:val="00A030BF"/>
    <w:rsid w:val="00A06317"/>
    <w:rsid w:val="00A10B78"/>
    <w:rsid w:val="00A20A6A"/>
    <w:rsid w:val="00A20E9F"/>
    <w:rsid w:val="00A210D6"/>
    <w:rsid w:val="00A26BF5"/>
    <w:rsid w:val="00A31B4A"/>
    <w:rsid w:val="00A32A40"/>
    <w:rsid w:val="00A332D5"/>
    <w:rsid w:val="00A40DA9"/>
    <w:rsid w:val="00A472AB"/>
    <w:rsid w:val="00A47B40"/>
    <w:rsid w:val="00A5263B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1ACC"/>
    <w:rsid w:val="00A83261"/>
    <w:rsid w:val="00A83BE2"/>
    <w:rsid w:val="00A84559"/>
    <w:rsid w:val="00A9133D"/>
    <w:rsid w:val="00A941B0"/>
    <w:rsid w:val="00A96AE0"/>
    <w:rsid w:val="00AA4CF1"/>
    <w:rsid w:val="00AA6A56"/>
    <w:rsid w:val="00AB392E"/>
    <w:rsid w:val="00AC448A"/>
    <w:rsid w:val="00AD0171"/>
    <w:rsid w:val="00AD45B7"/>
    <w:rsid w:val="00AD7ED2"/>
    <w:rsid w:val="00AE7D23"/>
    <w:rsid w:val="00AE7F98"/>
    <w:rsid w:val="00AF055F"/>
    <w:rsid w:val="00AF346F"/>
    <w:rsid w:val="00AF59E1"/>
    <w:rsid w:val="00AF61DB"/>
    <w:rsid w:val="00B03703"/>
    <w:rsid w:val="00B10C05"/>
    <w:rsid w:val="00B14347"/>
    <w:rsid w:val="00B2713C"/>
    <w:rsid w:val="00B305E1"/>
    <w:rsid w:val="00B40735"/>
    <w:rsid w:val="00B44A14"/>
    <w:rsid w:val="00B463C0"/>
    <w:rsid w:val="00B52219"/>
    <w:rsid w:val="00B56F1A"/>
    <w:rsid w:val="00B62053"/>
    <w:rsid w:val="00B648AF"/>
    <w:rsid w:val="00B73028"/>
    <w:rsid w:val="00B75293"/>
    <w:rsid w:val="00B77851"/>
    <w:rsid w:val="00B80042"/>
    <w:rsid w:val="00B80E06"/>
    <w:rsid w:val="00B81E42"/>
    <w:rsid w:val="00B82BE8"/>
    <w:rsid w:val="00BA098C"/>
    <w:rsid w:val="00BA7917"/>
    <w:rsid w:val="00BC1A19"/>
    <w:rsid w:val="00BC7B7F"/>
    <w:rsid w:val="00BD447E"/>
    <w:rsid w:val="00BE776E"/>
    <w:rsid w:val="00BF4523"/>
    <w:rsid w:val="00C0768D"/>
    <w:rsid w:val="00C323A2"/>
    <w:rsid w:val="00C326B1"/>
    <w:rsid w:val="00C40BBF"/>
    <w:rsid w:val="00C4546A"/>
    <w:rsid w:val="00C57C6F"/>
    <w:rsid w:val="00C60163"/>
    <w:rsid w:val="00C60B17"/>
    <w:rsid w:val="00C77310"/>
    <w:rsid w:val="00C82809"/>
    <w:rsid w:val="00C82A22"/>
    <w:rsid w:val="00C924A3"/>
    <w:rsid w:val="00C9415A"/>
    <w:rsid w:val="00C9475F"/>
    <w:rsid w:val="00C97B9D"/>
    <w:rsid w:val="00CA6062"/>
    <w:rsid w:val="00CB144F"/>
    <w:rsid w:val="00CB31E1"/>
    <w:rsid w:val="00CC13C8"/>
    <w:rsid w:val="00CC26EA"/>
    <w:rsid w:val="00CC318D"/>
    <w:rsid w:val="00CC56BC"/>
    <w:rsid w:val="00CD4A8C"/>
    <w:rsid w:val="00CD6DC1"/>
    <w:rsid w:val="00CD6F2E"/>
    <w:rsid w:val="00CE2F34"/>
    <w:rsid w:val="00CE37B5"/>
    <w:rsid w:val="00CF2157"/>
    <w:rsid w:val="00CF404F"/>
    <w:rsid w:val="00CF444A"/>
    <w:rsid w:val="00CF5820"/>
    <w:rsid w:val="00D033C5"/>
    <w:rsid w:val="00D1197F"/>
    <w:rsid w:val="00D12852"/>
    <w:rsid w:val="00D2389A"/>
    <w:rsid w:val="00D30350"/>
    <w:rsid w:val="00D3340C"/>
    <w:rsid w:val="00D43C9D"/>
    <w:rsid w:val="00D43EFD"/>
    <w:rsid w:val="00D56C37"/>
    <w:rsid w:val="00D65193"/>
    <w:rsid w:val="00D656B0"/>
    <w:rsid w:val="00D70DCE"/>
    <w:rsid w:val="00D77B55"/>
    <w:rsid w:val="00D83248"/>
    <w:rsid w:val="00D849E2"/>
    <w:rsid w:val="00D87200"/>
    <w:rsid w:val="00D9171F"/>
    <w:rsid w:val="00D97201"/>
    <w:rsid w:val="00DA7416"/>
    <w:rsid w:val="00DB1342"/>
    <w:rsid w:val="00DB4350"/>
    <w:rsid w:val="00DC1C76"/>
    <w:rsid w:val="00DC6EB8"/>
    <w:rsid w:val="00DD01C4"/>
    <w:rsid w:val="00DE7B87"/>
    <w:rsid w:val="00DF06AC"/>
    <w:rsid w:val="00DF24A7"/>
    <w:rsid w:val="00DF2DCD"/>
    <w:rsid w:val="00DF3E96"/>
    <w:rsid w:val="00DF51A3"/>
    <w:rsid w:val="00E00254"/>
    <w:rsid w:val="00E12811"/>
    <w:rsid w:val="00E14C5C"/>
    <w:rsid w:val="00E211A0"/>
    <w:rsid w:val="00E21646"/>
    <w:rsid w:val="00E33963"/>
    <w:rsid w:val="00E3562B"/>
    <w:rsid w:val="00E57C7D"/>
    <w:rsid w:val="00E601F9"/>
    <w:rsid w:val="00E61708"/>
    <w:rsid w:val="00E62199"/>
    <w:rsid w:val="00E62A85"/>
    <w:rsid w:val="00E63EBC"/>
    <w:rsid w:val="00E64600"/>
    <w:rsid w:val="00E66FC4"/>
    <w:rsid w:val="00E72F7B"/>
    <w:rsid w:val="00E82F90"/>
    <w:rsid w:val="00E860C4"/>
    <w:rsid w:val="00E92EB7"/>
    <w:rsid w:val="00E939CA"/>
    <w:rsid w:val="00E94499"/>
    <w:rsid w:val="00E96E6B"/>
    <w:rsid w:val="00EA05B8"/>
    <w:rsid w:val="00EC2C10"/>
    <w:rsid w:val="00EC7805"/>
    <w:rsid w:val="00EF20AF"/>
    <w:rsid w:val="00EF59FB"/>
    <w:rsid w:val="00F01A3F"/>
    <w:rsid w:val="00F01DFC"/>
    <w:rsid w:val="00F05AAD"/>
    <w:rsid w:val="00F05EBA"/>
    <w:rsid w:val="00F14030"/>
    <w:rsid w:val="00F14AF6"/>
    <w:rsid w:val="00F17EC5"/>
    <w:rsid w:val="00F21803"/>
    <w:rsid w:val="00F27946"/>
    <w:rsid w:val="00F34A60"/>
    <w:rsid w:val="00F35E5B"/>
    <w:rsid w:val="00F36768"/>
    <w:rsid w:val="00F37512"/>
    <w:rsid w:val="00F44108"/>
    <w:rsid w:val="00F521DE"/>
    <w:rsid w:val="00F615BA"/>
    <w:rsid w:val="00F63DF6"/>
    <w:rsid w:val="00F81292"/>
    <w:rsid w:val="00F85719"/>
    <w:rsid w:val="00F92B50"/>
    <w:rsid w:val="00F96F1E"/>
    <w:rsid w:val="00FA00FC"/>
    <w:rsid w:val="00FA1DE2"/>
    <w:rsid w:val="00FC528B"/>
    <w:rsid w:val="00FC5A50"/>
    <w:rsid w:val="00FC5D9B"/>
    <w:rsid w:val="00FD1E05"/>
    <w:rsid w:val="00FD53D3"/>
    <w:rsid w:val="00FD5C9F"/>
    <w:rsid w:val="00FE3AD7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37B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table" w:styleId="PlainTable5">
    <w:name w:val="Plain Table 5"/>
    <w:basedOn w:val="TableNormal"/>
    <w:uiPriority w:val="45"/>
    <w:rsid w:val="00174CC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qFormat/>
    <w:rsid w:val="004268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60.wmf"/><Relationship Id="rId68" Type="http://schemas.openxmlformats.org/officeDocument/2006/relationships/oleObject" Target="embeddings/oleObject31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5" Type="http://schemas.openxmlformats.org/officeDocument/2006/relationships/footnotes" Target="footnotes.xml"/><Relationship Id="rId61" Type="http://schemas.openxmlformats.org/officeDocument/2006/relationships/image" Target="media/image250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29.wmf"/><Relationship Id="rId77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40.wmf"/><Relationship Id="rId67" Type="http://schemas.openxmlformats.org/officeDocument/2006/relationships/image" Target="media/image2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0.wmf"/><Relationship Id="rId2" Type="http://schemas.openxmlformats.org/officeDocument/2006/relationships/styles" Target="styles.xml"/><Relationship Id="rId29" Type="http://schemas.openxmlformats.org/officeDocument/2006/relationships/image" Target="media/image1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E4C174-D8E3-43DA-A2B1-66C580524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945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162</cp:revision>
  <cp:lastPrinted>2023-10-26T12:42:00Z</cp:lastPrinted>
  <dcterms:created xsi:type="dcterms:W3CDTF">2018-10-12T13:02:00Z</dcterms:created>
  <dcterms:modified xsi:type="dcterms:W3CDTF">2025-11-03T03:27:00Z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